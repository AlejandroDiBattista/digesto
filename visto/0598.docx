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0F56" w:rsidRPr="00EA0F56" w:rsidRDefault="00EA0F56" w:rsidP="001B5342">
      <w:pPr>
        <w:keepNext/>
        <w:shd w:val="clear" w:color="auto" w:fill="FFFFFF"/>
        <w:spacing w:after="180" w:line="240" w:lineRule="auto"/>
        <w:jc w:val="right"/>
        <w:outlineLvl w:val="0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A0F56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21 de Enero de 1994</w:t>
      </w:r>
    </w:p>
    <w:p w:rsidR="00EA0F56" w:rsidRPr="00C400B1" w:rsidRDefault="00EA0F56" w:rsidP="001B5342">
      <w:pPr>
        <w:keepNext/>
        <w:shd w:val="clear" w:color="auto" w:fill="FFFFFF"/>
        <w:spacing w:before="60" w:after="180" w:line="240" w:lineRule="auto"/>
        <w:outlineLvl w:val="0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C400B1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598</w:t>
      </w:r>
    </w:p>
    <w:p w:rsidR="00B81286" w:rsidRPr="00C400B1" w:rsidRDefault="00452687" w:rsidP="00EA0F5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Estructura Orgánica de la Dirección de Rentas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</w:p>
    <w:p w:rsidR="00EA0F56" w:rsidRPr="00C400B1" w:rsidRDefault="00EA0F56" w:rsidP="001B5342">
      <w:pPr>
        <w:keepNext/>
        <w:shd w:val="clear" w:color="auto" w:fill="FFFFFF"/>
        <w:spacing w:before="60" w:after="60" w:line="240" w:lineRule="auto"/>
        <w:outlineLvl w:val="0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C400B1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B81286" w:rsidRPr="00C400B1" w:rsidRDefault="00452687" w:rsidP="00EA0F5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La Ordenanza 091 del 16 de Noviembre de 1984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por la cual se aprueba para la Secretaria de Hacienda de la Municipalidad de Yerba Buena la estructura organizativa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EA0F56" w:rsidRPr="00C400B1" w:rsidRDefault="00EA0F56" w:rsidP="001B5342">
      <w:pPr>
        <w:keepNext/>
        <w:shd w:val="clear" w:color="auto" w:fill="FFFFFF"/>
        <w:spacing w:before="60" w:after="60" w:line="240" w:lineRule="auto"/>
        <w:outlineLvl w:val="0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C400B1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B81286" w:rsidRPr="00C400B1" w:rsidRDefault="00452687" w:rsidP="00EA0F5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Quela Ordenanza 091/84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en su organigrama y manual de funciones y misiones establece una estructura orgánica para la Dirección de Rentas Municipales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B81286" w:rsidRPr="00C400B1" w:rsidRDefault="00452687" w:rsidP="00EA0F5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resulta imperiosa e impostergable la necesidad de dotar a la Dirección de Rentas Municipales de una estructura orgánica adecuada </w:t>
      </w:r>
      <w:r w:rsidR="009B4F93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a los objetivos básico</w:t>
      </w:r>
      <w:r w:rsidR="005A4114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s del Organismo Fiscal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B81286" w:rsidRPr="00C400B1" w:rsidRDefault="009B4F93" w:rsidP="00EA0F5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Que resulta necesario introducir modificaciones a la actual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a fin de crear una organización en la que queden claramente definidas las competencias de los agrupamientos funcionales básicos propios de un organismo de Administración Tributaria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dotando a éste de los medios técnicos y humanos que la realidad exige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asegurando una operatoria que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además de su racionalidad administrativa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resulte eficaz y dinámica para el accionar para el accionar del organismo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B81286" w:rsidRPr="00C400B1" w:rsidRDefault="009B4F93" w:rsidP="00EA0F5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</w:t>
      </w:r>
      <w:r w:rsidR="00376BA8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la estructura vigente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76BA8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concebida en base a un marco de referencia obsoleto y fundamentalmente a una especialización por contribuciones no ha producido los logros esperados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B81286" w:rsidRPr="00C400B1" w:rsidRDefault="00376BA8" w:rsidP="00EA0F5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Que por tal motivo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es menester reemplazarla por un esquema de organización diseñado a partir de una especialización por funciones básicas-recaudación y fiscalización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B81286" w:rsidRPr="00C400B1" w:rsidRDefault="00376BA8" w:rsidP="00EA0F5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se hace imprescindible disponer de un Órgano Fiscal adecuado a la </w:t>
      </w:r>
      <w:r w:rsidR="00ED1E4D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actualidad tributaria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D1E4D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cuyo nivel jerárquico asegure la eficiencia necesaria en materia de recaudación y constituya un incentivo para llevar a cabo las acciones tendientes a eliminar la evasión fiscal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B81286" w:rsidRPr="00C400B1" w:rsidRDefault="00ED1E4D" w:rsidP="00EA0F5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la cantidad y variedad de problemas que deben ser resueltos por el </w:t>
      </w:r>
      <w:r w:rsidR="008E1A0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Director de Rentas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E1A0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hacen necesario que el Organismo cuente con un Sub-director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E1A0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en quien el Director pueda delegar la supervisión de algunas de las áreas que componen la repartición y a su vez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E1A0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pueda ser reemplazante en caso de ausencia temporaria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B81286" w:rsidRPr="00C400B1" w:rsidRDefault="008E1A06" w:rsidP="00EA0F5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Que es necesario diferenciar en la estructura las funciones de fiscalización de la recaudación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para dar independencia a la función de control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para </w:t>
      </w:r>
      <w:r w:rsidR="00CC3482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facilitar la coordinación de las inspecciones y lograr una mayor eficiencia en la utilización de los recursos humanos disponibles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C3482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al posibilitar la realización de inspecciones integrales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B81286" w:rsidRPr="00C400B1" w:rsidRDefault="00CC3482" w:rsidP="00EA0F5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Que la nueva estructura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resulta idónea para el logro de objetivos fiscales y posibilita también efectuar un </w:t>
      </w:r>
      <w:r w:rsidR="005A2F1A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reencasillamiento de la actual planta de personal del Organismo Fiscal de carácter estrictamente selectivo en base principalmente a factores </w:t>
      </w:r>
      <w:r w:rsidR="005A2F1A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relacionados directamente con el merito en el desempeño del cargo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A2F1A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mediante el procedimiento del concurso cerrado de oposición y antecedentes según Decreto N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5A2F1A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646/1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D623A4" w:rsidRPr="00C400B1" w:rsidRDefault="00B81286" w:rsidP="00B81286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C400B1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B81286" w:rsidRPr="00C400B1" w:rsidRDefault="008C3411" w:rsidP="008C3411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C3411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A2F1A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Apruébese la estructura de la Dirección de Rentas Municipales que forma parte de esta Ordenanza como Anexo I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B81286" w:rsidRPr="00C400B1" w:rsidRDefault="008C3411" w:rsidP="008C3411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C3411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A2F1A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Establecese para la Dirección de Rentas Municipales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A2F1A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para el Director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A2F1A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para el Sub-Director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A2F1A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para los Departamentos Fiscalización y Recaudación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A2F1A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las funciones consignadas en el Anexo II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A2F1A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que forma parte de esta Ordenanza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B81286" w:rsidRPr="00C400B1" w:rsidRDefault="008C3411" w:rsidP="008C3411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C3411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1476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Apruébese la asignación de cargos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1476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por función y categoría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1476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que se detalla en el Anexo III de esta Ordenanza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B81286" w:rsidRPr="00C400B1" w:rsidRDefault="008C3411" w:rsidP="008C3411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C3411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1476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El Departamento Ejecutivo queda facultado a dictar las normas reglamentarias y necesarias para la vigencia de la presente Ordenanza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B81286" w:rsidRPr="00C400B1" w:rsidRDefault="008C3411" w:rsidP="008C3411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C3411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QUINTO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1476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Derogase toda otra disposición que se oponga a la presente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B81286" w:rsidRPr="00C400B1" w:rsidRDefault="008C3411" w:rsidP="008C3411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C3411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SEXTO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1476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El reencasillamiento y los cargos a cubrirse se hará en base a un Concurso Cerrado de antecedentes y oposición para todos aquellos cargos que sean concursables de acuerdo a las leyes en vigencia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1476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ello en base al Decreto Reglamentario 646/1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F1476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 junta examinadora quedará constituida por un miembro de cada bloque político del </w:t>
      </w:r>
      <w:r w:rsidR="00DA7630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H.C.D.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1476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y tres miembros designados por el D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F1476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E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F1476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M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8213C0" w:rsidRPr="00EA0F56" w:rsidRDefault="008C3411" w:rsidP="00C400B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8C3411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SÉPTIMO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EA0F56" w:rsidRPr="00C400B1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="00C400B1" w:rsidRPr="00EA0F56">
        <w:rPr>
          <w:rFonts w:ascii="Book Antiqua" w:hAnsi="Book Antiqua" w:cs="Times New Roman"/>
          <w:sz w:val="24"/>
        </w:rPr>
        <w:t xml:space="preserve"> </w:t>
      </w:r>
    </w:p>
    <w:sectPr w:rsidR="008213C0" w:rsidRPr="00EA0F56" w:rsidSect="00E057FB">
      <w:footerReference w:type="default" r:id="rId6"/>
      <w:pgSz w:w="11906" w:h="16838"/>
      <w:pgMar w:top="1417" w:right="1134" w:bottom="1134" w:left="1701" w:header="709" w:footer="709" w:gutter="0"/>
      <w:pgNumType w:start="46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0E51" w:rsidRDefault="00660E51" w:rsidP="00660E51">
      <w:pPr>
        <w:spacing w:after="0" w:line="240" w:lineRule="auto"/>
      </w:pPr>
      <w:r>
        <w:separator/>
      </w:r>
    </w:p>
  </w:endnote>
  <w:endnote w:type="continuationSeparator" w:id="0">
    <w:p w:rsidR="00660E51" w:rsidRDefault="00660E51" w:rsidP="00660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E51" w:rsidRPr="00E057FB" w:rsidRDefault="00660E5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0E51" w:rsidRDefault="00660E51" w:rsidP="00660E51">
      <w:pPr>
        <w:spacing w:after="0" w:line="240" w:lineRule="auto"/>
      </w:pPr>
      <w:r>
        <w:separator/>
      </w:r>
    </w:p>
  </w:footnote>
  <w:footnote w:type="continuationSeparator" w:id="0">
    <w:p w:rsidR="00660E51" w:rsidRDefault="00660E51" w:rsidP="00660E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52687"/>
    <w:rsid w:val="00020143"/>
    <w:rsid w:val="000441AF"/>
    <w:rsid w:val="00074717"/>
    <w:rsid w:val="001B5342"/>
    <w:rsid w:val="001F0D0E"/>
    <w:rsid w:val="001F1D33"/>
    <w:rsid w:val="00201B21"/>
    <w:rsid w:val="00253262"/>
    <w:rsid w:val="002E7686"/>
    <w:rsid w:val="003124A2"/>
    <w:rsid w:val="003203FA"/>
    <w:rsid w:val="003330F4"/>
    <w:rsid w:val="00335277"/>
    <w:rsid w:val="00376BA8"/>
    <w:rsid w:val="003C3C95"/>
    <w:rsid w:val="004120FE"/>
    <w:rsid w:val="00424E34"/>
    <w:rsid w:val="00452687"/>
    <w:rsid w:val="00494808"/>
    <w:rsid w:val="004A1A67"/>
    <w:rsid w:val="004E3179"/>
    <w:rsid w:val="00510188"/>
    <w:rsid w:val="005268F2"/>
    <w:rsid w:val="00592215"/>
    <w:rsid w:val="005A2F1A"/>
    <w:rsid w:val="005A4114"/>
    <w:rsid w:val="005E2328"/>
    <w:rsid w:val="00624211"/>
    <w:rsid w:val="00660E51"/>
    <w:rsid w:val="00664BD0"/>
    <w:rsid w:val="006D22BC"/>
    <w:rsid w:val="00706092"/>
    <w:rsid w:val="00706EAB"/>
    <w:rsid w:val="007E7792"/>
    <w:rsid w:val="00805098"/>
    <w:rsid w:val="008213C0"/>
    <w:rsid w:val="0082305F"/>
    <w:rsid w:val="00846ED5"/>
    <w:rsid w:val="00854723"/>
    <w:rsid w:val="008A073C"/>
    <w:rsid w:val="008C3411"/>
    <w:rsid w:val="008E1A06"/>
    <w:rsid w:val="0098592D"/>
    <w:rsid w:val="009B4F93"/>
    <w:rsid w:val="009C09A8"/>
    <w:rsid w:val="009C2630"/>
    <w:rsid w:val="009C3A81"/>
    <w:rsid w:val="00A12288"/>
    <w:rsid w:val="00AE4D30"/>
    <w:rsid w:val="00B00677"/>
    <w:rsid w:val="00B54278"/>
    <w:rsid w:val="00B72E49"/>
    <w:rsid w:val="00B81286"/>
    <w:rsid w:val="00C400B1"/>
    <w:rsid w:val="00C546F1"/>
    <w:rsid w:val="00C55E4E"/>
    <w:rsid w:val="00C7581B"/>
    <w:rsid w:val="00CC1FBA"/>
    <w:rsid w:val="00CC3482"/>
    <w:rsid w:val="00D04CC4"/>
    <w:rsid w:val="00D433C5"/>
    <w:rsid w:val="00D50189"/>
    <w:rsid w:val="00D623A4"/>
    <w:rsid w:val="00D67FD4"/>
    <w:rsid w:val="00D711A0"/>
    <w:rsid w:val="00DA7630"/>
    <w:rsid w:val="00E057FB"/>
    <w:rsid w:val="00EA0F56"/>
    <w:rsid w:val="00ED1E4D"/>
    <w:rsid w:val="00EE0F6B"/>
    <w:rsid w:val="00F14766"/>
    <w:rsid w:val="00F65ACB"/>
    <w:rsid w:val="00F77DEB"/>
    <w:rsid w:val="00FF58FF"/>
    <w:rsid w:val="00FF62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60E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60E51"/>
  </w:style>
  <w:style w:type="paragraph" w:styleId="Piedepgina">
    <w:name w:val="footer"/>
    <w:basedOn w:val="Normal"/>
    <w:link w:val="PiedepginaCar"/>
    <w:uiPriority w:val="99"/>
    <w:semiHidden/>
    <w:unhideWhenUsed/>
    <w:rsid w:val="00660E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60E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11</TotalTime>
  <Pages>2</Pages>
  <Words>613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31</cp:revision>
  <cp:lastPrinted>2017-10-04T15:12:00Z</cp:lastPrinted>
  <dcterms:created xsi:type="dcterms:W3CDTF">2017-01-11T12:17:00Z</dcterms:created>
  <dcterms:modified xsi:type="dcterms:W3CDTF">2017-10-04T15:12:00Z</dcterms:modified>
</cp:coreProperties>
</file>