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BA1" w:rsidRPr="007D5BA1" w:rsidRDefault="007D5BA1" w:rsidP="007D5BA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D5BA1">
        <w:rPr>
          <w:rFonts w:ascii="Book Antiqua" w:hAnsi="Book Antiqua"/>
          <w:sz w:val="24"/>
        </w:rPr>
        <w:t>Yerba Buena, 14 de Diciembre de 1994</w:t>
      </w:r>
    </w:p>
    <w:p w:rsidR="007D5BA1" w:rsidRPr="007D5BA1" w:rsidRDefault="007D5BA1" w:rsidP="007D5BA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D5BA1">
        <w:rPr>
          <w:rFonts w:ascii="Book Antiqua" w:hAnsi="Book Antiqua"/>
          <w:b/>
          <w:sz w:val="24"/>
        </w:rPr>
        <w:t>ORDENANZA Nº 671</w:t>
      </w:r>
    </w:p>
    <w:p w:rsidR="007D5BA1" w:rsidRPr="007D5BA1" w:rsidRDefault="007D5BA1" w:rsidP="007D5BA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D5BA1">
        <w:rPr>
          <w:rFonts w:ascii="Book Antiqua" w:hAnsi="Book Antiqua"/>
          <w:b/>
          <w:sz w:val="24"/>
        </w:rPr>
        <w:t>VISTO:</w:t>
      </w:r>
    </w:p>
    <w:p w:rsidR="002311A5" w:rsidRPr="007D5BA1" w:rsidRDefault="007D5BA1" w:rsidP="007D5BA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E2851" w:rsidRPr="007D5BA1">
        <w:rPr>
          <w:rFonts w:ascii="Book Antiqua" w:hAnsi="Book Antiqua"/>
          <w:sz w:val="24"/>
        </w:rPr>
        <w:t>Lo Dispuesto por el Decreto</w:t>
      </w:r>
      <w:r w:rsidR="006C5578" w:rsidRPr="007D5BA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1E2851" w:rsidRPr="007D5BA1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1E2851" w:rsidRPr="007D5BA1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.)  </w:t>
      </w:r>
      <w:r w:rsidR="006C5578" w:rsidRPr="007D5BA1">
        <w:rPr>
          <w:rFonts w:ascii="Book Antiqua" w:hAnsi="Book Antiqua"/>
          <w:sz w:val="24"/>
        </w:rPr>
        <w:t xml:space="preserve"> </w:t>
      </w:r>
      <w:r w:rsidR="001E2851" w:rsidRPr="007D5BA1">
        <w:rPr>
          <w:rFonts w:ascii="Book Antiqua" w:hAnsi="Book Antiqua"/>
          <w:sz w:val="24"/>
        </w:rPr>
        <w:t>N° 200 del 15/03/94</w:t>
      </w:r>
      <w:r>
        <w:rPr>
          <w:rFonts w:ascii="Book Antiqua" w:hAnsi="Book Antiqua"/>
          <w:sz w:val="24"/>
        </w:rPr>
        <w:t xml:space="preserve">; </w:t>
      </w:r>
      <w:r w:rsidR="001E2851" w:rsidRPr="007D5BA1">
        <w:rPr>
          <w:rFonts w:ascii="Book Antiqua" w:hAnsi="Book Antiqua"/>
          <w:sz w:val="24"/>
        </w:rPr>
        <w:t>y</w:t>
      </w:r>
    </w:p>
    <w:p w:rsidR="007D5BA1" w:rsidRPr="007D5BA1" w:rsidRDefault="007D5BA1" w:rsidP="007D5BA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D5BA1">
        <w:rPr>
          <w:rFonts w:ascii="Book Antiqua" w:hAnsi="Book Antiqua"/>
          <w:b/>
          <w:sz w:val="24"/>
        </w:rPr>
        <w:t>CONSIDERANDO:</w:t>
      </w:r>
    </w:p>
    <w:p w:rsidR="006C5578" w:rsidRPr="007D5BA1" w:rsidRDefault="007D5BA1" w:rsidP="007D5BA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E2851" w:rsidRPr="007D5BA1">
        <w:rPr>
          <w:rFonts w:ascii="Book Antiqua" w:hAnsi="Book Antiqua"/>
          <w:sz w:val="24"/>
        </w:rPr>
        <w:t>Que sus normas se contraponen a disposiciones emanadas del Contrato firmado oportunamente entre la Empresa ITI S</w:t>
      </w:r>
      <w:r>
        <w:rPr>
          <w:rFonts w:ascii="Book Antiqua" w:hAnsi="Book Antiqua"/>
          <w:sz w:val="24"/>
        </w:rPr>
        <w:t xml:space="preserve">. </w:t>
      </w:r>
      <w:r w:rsidR="001E2851" w:rsidRPr="007D5BA1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1E2851" w:rsidRPr="007D5BA1">
        <w:rPr>
          <w:rFonts w:ascii="Book Antiqua" w:hAnsi="Book Antiqua"/>
          <w:sz w:val="24"/>
        </w:rPr>
        <w:t>y la Municipalidad de Yerba Buena</w:t>
      </w:r>
      <w:r>
        <w:rPr>
          <w:rFonts w:ascii="Book Antiqua" w:hAnsi="Book Antiqua"/>
          <w:sz w:val="24"/>
        </w:rPr>
        <w:t xml:space="preserve">; </w:t>
      </w:r>
    </w:p>
    <w:p w:rsidR="006C5578" w:rsidRPr="007D5BA1" w:rsidRDefault="001E2851" w:rsidP="007D5BA1">
      <w:pPr>
        <w:keepNext/>
        <w:spacing w:after="180" w:line="240" w:lineRule="auto"/>
        <w:rPr>
          <w:rFonts w:ascii="Book Antiqua" w:hAnsi="Book Antiqua"/>
          <w:sz w:val="24"/>
        </w:rPr>
      </w:pPr>
      <w:r w:rsidRPr="007D5BA1">
        <w:rPr>
          <w:rFonts w:ascii="Book Antiqua" w:hAnsi="Book Antiqua"/>
          <w:sz w:val="24"/>
        </w:rPr>
        <w:t>Que según manifestaciones vertidas por el Sr</w:t>
      </w:r>
      <w:r w:rsidR="007D5BA1">
        <w:rPr>
          <w:rFonts w:ascii="Book Antiqua" w:hAnsi="Book Antiqua"/>
          <w:sz w:val="24"/>
        </w:rPr>
        <w:t xml:space="preserve">. </w:t>
      </w:r>
      <w:r w:rsidRPr="007D5BA1">
        <w:rPr>
          <w:rFonts w:ascii="Book Antiqua" w:hAnsi="Book Antiqua"/>
          <w:sz w:val="24"/>
        </w:rPr>
        <w:t>Secretario e Hacienda realizadas en sesión del día de la fecha aún no se otorgaron poderes como lo estipula el Art</w:t>
      </w:r>
      <w:r w:rsidR="007D5BA1">
        <w:rPr>
          <w:rFonts w:ascii="Book Antiqua" w:hAnsi="Book Antiqua"/>
          <w:sz w:val="24"/>
        </w:rPr>
        <w:t xml:space="preserve">. </w:t>
      </w:r>
      <w:r w:rsidRPr="007D5BA1">
        <w:rPr>
          <w:rFonts w:ascii="Book Antiqua" w:hAnsi="Book Antiqua"/>
          <w:sz w:val="24"/>
        </w:rPr>
        <w:t>2do</w:t>
      </w:r>
      <w:r w:rsidR="007D5BA1">
        <w:rPr>
          <w:rFonts w:ascii="Book Antiqua" w:hAnsi="Book Antiqua"/>
          <w:sz w:val="24"/>
        </w:rPr>
        <w:t xml:space="preserve">. </w:t>
      </w:r>
      <w:r w:rsidRPr="007D5BA1">
        <w:rPr>
          <w:rFonts w:ascii="Book Antiqua" w:hAnsi="Book Antiqua"/>
          <w:sz w:val="24"/>
        </w:rPr>
        <w:t>Del Decreto N° 200</w:t>
      </w:r>
      <w:r w:rsidR="007D5BA1">
        <w:rPr>
          <w:rFonts w:ascii="Book Antiqua" w:hAnsi="Book Antiqua"/>
          <w:sz w:val="24"/>
        </w:rPr>
        <w:t xml:space="preserve">; </w:t>
      </w:r>
    </w:p>
    <w:p w:rsidR="007D5BA1" w:rsidRPr="007D5BA1" w:rsidRDefault="007D5BA1" w:rsidP="007D5BA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D5BA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C5578" w:rsidRPr="007D5BA1" w:rsidRDefault="007D5BA1" w:rsidP="007D5BA1">
      <w:pPr>
        <w:keepNext/>
        <w:spacing w:after="180" w:line="240" w:lineRule="auto"/>
        <w:rPr>
          <w:rFonts w:ascii="Book Antiqua" w:hAnsi="Book Antiqua"/>
          <w:sz w:val="24"/>
        </w:rPr>
      </w:pPr>
      <w:r w:rsidRPr="007D5BA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303C2" w:rsidRPr="007D5BA1">
        <w:rPr>
          <w:rFonts w:ascii="Book Antiqua" w:hAnsi="Book Antiqua"/>
          <w:sz w:val="24"/>
        </w:rPr>
        <w:t xml:space="preserve">DISPONESE la inmediata derogación del Decreto </w:t>
      </w:r>
      <w:r>
        <w:rPr>
          <w:rFonts w:ascii="Book Antiqua" w:hAnsi="Book Antiqua"/>
          <w:sz w:val="24"/>
        </w:rPr>
        <w:t xml:space="preserve"> (</w:t>
      </w:r>
      <w:r w:rsidR="003303C2" w:rsidRPr="007D5BA1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3303C2" w:rsidRPr="007D5BA1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.)  </w:t>
      </w:r>
      <w:r w:rsidR="003303C2" w:rsidRPr="007D5BA1">
        <w:rPr>
          <w:rFonts w:ascii="Book Antiqua" w:hAnsi="Book Antiqua"/>
          <w:sz w:val="24"/>
        </w:rPr>
        <w:t xml:space="preserve"> N° 200 del 15/03/1</w:t>
      </w:r>
      <w:r>
        <w:rPr>
          <w:rFonts w:ascii="Book Antiqua" w:hAnsi="Book Antiqua"/>
          <w:sz w:val="24"/>
        </w:rPr>
        <w:t xml:space="preserve">. </w:t>
      </w:r>
      <w:r w:rsidR="003303C2" w:rsidRPr="007D5BA1">
        <w:rPr>
          <w:rFonts w:ascii="Book Antiqua" w:hAnsi="Book Antiqua"/>
          <w:sz w:val="24"/>
        </w:rPr>
        <w:t>994</w:t>
      </w:r>
      <w:r>
        <w:rPr>
          <w:rFonts w:ascii="Book Antiqua" w:hAnsi="Book Antiqua"/>
          <w:sz w:val="24"/>
        </w:rPr>
        <w:t xml:space="preserve">. </w:t>
      </w:r>
    </w:p>
    <w:p w:rsidR="006F2884" w:rsidRPr="007D5BA1" w:rsidRDefault="007D5BA1" w:rsidP="007D5BA1">
      <w:pPr>
        <w:keepNext/>
        <w:spacing w:after="180" w:line="240" w:lineRule="auto"/>
        <w:rPr>
          <w:rFonts w:ascii="Book Antiqua" w:hAnsi="Book Antiqua"/>
          <w:sz w:val="24"/>
        </w:rPr>
      </w:pPr>
      <w:r w:rsidRPr="007D5BA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7D5BA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7D5BA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7D5BA1" w:rsidSect="007D5BA1">
      <w:footerReference w:type="default" r:id="rId7"/>
      <w:pgSz w:w="11906" w:h="16838"/>
      <w:pgMar w:top="1417" w:right="1134" w:bottom="1134" w:left="1701" w:header="709" w:footer="709" w:gutter="0"/>
      <w:pgNumType w:start="6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D2B" w:rsidRDefault="00A52D2B" w:rsidP="00A52D2B">
      <w:pPr>
        <w:spacing w:after="0" w:line="240" w:lineRule="auto"/>
      </w:pPr>
      <w:r>
        <w:separator/>
      </w:r>
    </w:p>
  </w:endnote>
  <w:endnote w:type="continuationSeparator" w:id="0">
    <w:p w:rsidR="00A52D2B" w:rsidRDefault="00A52D2B" w:rsidP="00A52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D2B" w:rsidRPr="00667A72" w:rsidRDefault="00A52D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D2B" w:rsidRDefault="00A52D2B" w:rsidP="00A52D2B">
      <w:pPr>
        <w:spacing w:after="0" w:line="240" w:lineRule="auto"/>
      </w:pPr>
      <w:r>
        <w:separator/>
      </w:r>
    </w:p>
  </w:footnote>
  <w:footnote w:type="continuationSeparator" w:id="0">
    <w:p w:rsidR="00A52D2B" w:rsidRDefault="00A52D2B" w:rsidP="00A52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2851"/>
    <w:rsid w:val="00022E4E"/>
    <w:rsid w:val="00027B38"/>
    <w:rsid w:val="000776C1"/>
    <w:rsid w:val="000D6C5A"/>
    <w:rsid w:val="000D6F58"/>
    <w:rsid w:val="001E2851"/>
    <w:rsid w:val="00222916"/>
    <w:rsid w:val="002311A5"/>
    <w:rsid w:val="00263952"/>
    <w:rsid w:val="0026682E"/>
    <w:rsid w:val="002803F6"/>
    <w:rsid w:val="002815A4"/>
    <w:rsid w:val="002C030E"/>
    <w:rsid w:val="002D2C82"/>
    <w:rsid w:val="002D575E"/>
    <w:rsid w:val="00316C8B"/>
    <w:rsid w:val="00330206"/>
    <w:rsid w:val="003303C2"/>
    <w:rsid w:val="003B288D"/>
    <w:rsid w:val="003E657F"/>
    <w:rsid w:val="004C5BE8"/>
    <w:rsid w:val="00516396"/>
    <w:rsid w:val="005209FB"/>
    <w:rsid w:val="005952EA"/>
    <w:rsid w:val="005B4EE4"/>
    <w:rsid w:val="005D1F45"/>
    <w:rsid w:val="005F2EA4"/>
    <w:rsid w:val="00606D2C"/>
    <w:rsid w:val="00607DDD"/>
    <w:rsid w:val="00645679"/>
    <w:rsid w:val="006469C1"/>
    <w:rsid w:val="00667A72"/>
    <w:rsid w:val="006C5578"/>
    <w:rsid w:val="006F2884"/>
    <w:rsid w:val="006F3749"/>
    <w:rsid w:val="0072299A"/>
    <w:rsid w:val="007B73E1"/>
    <w:rsid w:val="007D5BA1"/>
    <w:rsid w:val="007E6ABD"/>
    <w:rsid w:val="007F1AB9"/>
    <w:rsid w:val="00815F75"/>
    <w:rsid w:val="008332AA"/>
    <w:rsid w:val="009E6D08"/>
    <w:rsid w:val="00A250A6"/>
    <w:rsid w:val="00A4451A"/>
    <w:rsid w:val="00A52D2B"/>
    <w:rsid w:val="00A57811"/>
    <w:rsid w:val="00A703B2"/>
    <w:rsid w:val="00AD1557"/>
    <w:rsid w:val="00AD399C"/>
    <w:rsid w:val="00B923D8"/>
    <w:rsid w:val="00BB2ED4"/>
    <w:rsid w:val="00BC7A35"/>
    <w:rsid w:val="00C0043C"/>
    <w:rsid w:val="00C049C7"/>
    <w:rsid w:val="00C64145"/>
    <w:rsid w:val="00C65D5F"/>
    <w:rsid w:val="00CD6A88"/>
    <w:rsid w:val="00CE1123"/>
    <w:rsid w:val="00D21739"/>
    <w:rsid w:val="00D37407"/>
    <w:rsid w:val="00D90FA0"/>
    <w:rsid w:val="00D96E9E"/>
    <w:rsid w:val="00E17AF0"/>
    <w:rsid w:val="00E26447"/>
    <w:rsid w:val="00E34AE4"/>
    <w:rsid w:val="00E44A9D"/>
    <w:rsid w:val="00E47BB3"/>
    <w:rsid w:val="00F276CC"/>
    <w:rsid w:val="00F43500"/>
    <w:rsid w:val="00F96F21"/>
    <w:rsid w:val="00FA2A5D"/>
    <w:rsid w:val="00FF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51BA9A-B14E-4387-B1AD-EC1A8561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2D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2D2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2D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2D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30</cp:revision>
  <cp:lastPrinted>2017-10-04T15:13:00Z</cp:lastPrinted>
  <dcterms:created xsi:type="dcterms:W3CDTF">2017-01-10T20:50:00Z</dcterms:created>
  <dcterms:modified xsi:type="dcterms:W3CDTF">2018-07-06T12:30:00Z</dcterms:modified>
</cp:coreProperties>
</file>