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A79" w:rsidRPr="00B35A79" w:rsidRDefault="00B35A79" w:rsidP="00B35A7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35A79">
        <w:rPr>
          <w:rFonts w:ascii="Book Antiqua" w:hAnsi="Book Antiqua"/>
          <w:sz w:val="24"/>
        </w:rPr>
        <w:t>Yerba Buena, 09 de Diciembre de 1993</w:t>
      </w:r>
    </w:p>
    <w:p w:rsidR="00B35A79" w:rsidRPr="00B35A79" w:rsidRDefault="00B35A79" w:rsidP="00B35A7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B35A79">
        <w:rPr>
          <w:rFonts w:ascii="Book Antiqua" w:hAnsi="Book Antiqua"/>
          <w:b/>
          <w:sz w:val="24"/>
        </w:rPr>
        <w:t>ORDENANZA Nº 587</w:t>
      </w:r>
    </w:p>
    <w:p w:rsidR="00B35A79" w:rsidRPr="00B35A79" w:rsidRDefault="00B35A79" w:rsidP="00B35A7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35A79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2D0373" w:rsidRPr="00B35A79" w:rsidRDefault="00B35A79" w:rsidP="00B35A79">
      <w:pPr>
        <w:keepNext/>
        <w:spacing w:after="180" w:line="240" w:lineRule="auto"/>
        <w:rPr>
          <w:rFonts w:ascii="Book Antiqua" w:hAnsi="Book Antiqua"/>
          <w:sz w:val="24"/>
        </w:rPr>
      </w:pPr>
      <w:r w:rsidRPr="00B35A7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27FC5" w:rsidRPr="00B35A79">
        <w:rPr>
          <w:rFonts w:ascii="Book Antiqua" w:hAnsi="Book Antiqua"/>
          <w:sz w:val="24"/>
        </w:rPr>
        <w:t>DEROGASE la Ordenanza n</w:t>
      </w:r>
      <w:r>
        <w:rPr>
          <w:rFonts w:ascii="Book Antiqua" w:hAnsi="Book Antiqua"/>
          <w:sz w:val="24"/>
        </w:rPr>
        <w:t xml:space="preserve">º </w:t>
      </w:r>
      <w:r w:rsidR="00E27FC5" w:rsidRPr="00B35A79">
        <w:rPr>
          <w:rFonts w:ascii="Book Antiqua" w:hAnsi="Book Antiqua"/>
          <w:sz w:val="24"/>
        </w:rPr>
        <w:t>477 del 22/06/1</w:t>
      </w:r>
      <w:r>
        <w:rPr>
          <w:rFonts w:ascii="Book Antiqua" w:hAnsi="Book Antiqua"/>
          <w:sz w:val="24"/>
        </w:rPr>
        <w:t xml:space="preserve">. </w:t>
      </w:r>
      <w:r w:rsidR="00E27FC5" w:rsidRPr="00B35A79">
        <w:rPr>
          <w:rFonts w:ascii="Book Antiqua" w:hAnsi="Book Antiqua"/>
          <w:sz w:val="24"/>
        </w:rPr>
        <w:t>992</w:t>
      </w:r>
      <w:r>
        <w:rPr>
          <w:rFonts w:ascii="Book Antiqua" w:hAnsi="Book Antiqua"/>
          <w:sz w:val="24"/>
        </w:rPr>
        <w:t xml:space="preserve">. </w:t>
      </w:r>
    </w:p>
    <w:p w:rsidR="006F2884" w:rsidRPr="00B35A79" w:rsidRDefault="00B35A79" w:rsidP="00B35A79">
      <w:pPr>
        <w:keepNext/>
        <w:spacing w:after="180" w:line="240" w:lineRule="auto"/>
        <w:rPr>
          <w:rFonts w:ascii="Book Antiqua" w:hAnsi="Book Antiqua"/>
          <w:sz w:val="24"/>
        </w:rPr>
      </w:pPr>
      <w:r w:rsidRPr="00B35A7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B35A7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B35A7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r w:rsidR="00572A87" w:rsidRPr="00B35A79">
        <w:rPr>
          <w:rFonts w:ascii="Book Antiqua" w:hAnsi="Book Antiqua"/>
          <w:sz w:val="24"/>
        </w:rPr>
        <w:t>·</w:t>
      </w:r>
      <w:bookmarkStart w:id="0" w:name="_GoBack"/>
      <w:bookmarkEnd w:id="0"/>
    </w:p>
    <w:sectPr w:rsidR="006F2884" w:rsidRPr="00B35A79" w:rsidSect="00B35A79">
      <w:footerReference w:type="default" r:id="rId7"/>
      <w:pgSz w:w="11906" w:h="16838"/>
      <w:pgMar w:top="1417" w:right="1134" w:bottom="1134" w:left="1701" w:header="709" w:footer="709" w:gutter="0"/>
      <w:pgNumType w:start="5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BFB" w:rsidRDefault="007B1BFB" w:rsidP="007B1BFB">
      <w:pPr>
        <w:spacing w:after="0" w:line="240" w:lineRule="auto"/>
      </w:pPr>
      <w:r>
        <w:separator/>
      </w:r>
    </w:p>
  </w:endnote>
  <w:endnote w:type="continuationSeparator" w:id="0">
    <w:p w:rsidR="007B1BFB" w:rsidRDefault="007B1BFB" w:rsidP="007B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1BFB" w:rsidRPr="005772D7" w:rsidRDefault="007B1BF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BFB" w:rsidRDefault="007B1BFB" w:rsidP="007B1BFB">
      <w:pPr>
        <w:spacing w:after="0" w:line="240" w:lineRule="auto"/>
      </w:pPr>
      <w:r>
        <w:separator/>
      </w:r>
    </w:p>
  </w:footnote>
  <w:footnote w:type="continuationSeparator" w:id="0">
    <w:p w:rsidR="007B1BFB" w:rsidRDefault="007B1BFB" w:rsidP="007B1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732B2"/>
    <w:rsid w:val="000732B2"/>
    <w:rsid w:val="00075B7F"/>
    <w:rsid w:val="000776C1"/>
    <w:rsid w:val="000D6F58"/>
    <w:rsid w:val="000E1198"/>
    <w:rsid w:val="00115CE1"/>
    <w:rsid w:val="00136801"/>
    <w:rsid w:val="00160AA2"/>
    <w:rsid w:val="00222916"/>
    <w:rsid w:val="002675B8"/>
    <w:rsid w:val="002D0373"/>
    <w:rsid w:val="002D575E"/>
    <w:rsid w:val="00391F3B"/>
    <w:rsid w:val="003E657F"/>
    <w:rsid w:val="00432B86"/>
    <w:rsid w:val="004B24B0"/>
    <w:rsid w:val="004F5C04"/>
    <w:rsid w:val="00533983"/>
    <w:rsid w:val="00542B99"/>
    <w:rsid w:val="00572A87"/>
    <w:rsid w:val="005772D7"/>
    <w:rsid w:val="005952EA"/>
    <w:rsid w:val="005B6935"/>
    <w:rsid w:val="005D3C66"/>
    <w:rsid w:val="00612845"/>
    <w:rsid w:val="00635D0F"/>
    <w:rsid w:val="006A6C89"/>
    <w:rsid w:val="006C502C"/>
    <w:rsid w:val="006D5EA4"/>
    <w:rsid w:val="006F2884"/>
    <w:rsid w:val="00793AD0"/>
    <w:rsid w:val="007B1BFB"/>
    <w:rsid w:val="007B73E1"/>
    <w:rsid w:val="007E6ABD"/>
    <w:rsid w:val="007F1AB9"/>
    <w:rsid w:val="008D4FD2"/>
    <w:rsid w:val="00930A9B"/>
    <w:rsid w:val="00980D25"/>
    <w:rsid w:val="00A14603"/>
    <w:rsid w:val="00A703B2"/>
    <w:rsid w:val="00AC5F2B"/>
    <w:rsid w:val="00AE6F23"/>
    <w:rsid w:val="00B35A79"/>
    <w:rsid w:val="00B923D8"/>
    <w:rsid w:val="00BB2ED4"/>
    <w:rsid w:val="00C049C7"/>
    <w:rsid w:val="00C112BA"/>
    <w:rsid w:val="00C61D51"/>
    <w:rsid w:val="00CD07DD"/>
    <w:rsid w:val="00CE1123"/>
    <w:rsid w:val="00D11C1C"/>
    <w:rsid w:val="00D47366"/>
    <w:rsid w:val="00DD1199"/>
    <w:rsid w:val="00DE3FC8"/>
    <w:rsid w:val="00E2032C"/>
    <w:rsid w:val="00E27FC5"/>
    <w:rsid w:val="00E34AE4"/>
    <w:rsid w:val="00E47BB3"/>
    <w:rsid w:val="00F4273F"/>
    <w:rsid w:val="00FA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B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B1BF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B1B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B1BF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2018-04-26T14:56:00Z</cp:lastPrinted>
  <dcterms:created xsi:type="dcterms:W3CDTF">2016-12-29T21:44:00Z</dcterms:created>
  <dcterms:modified xsi:type="dcterms:W3CDTF">2018-07-06T12:24:00Z</dcterms:modified>
</cp:coreProperties>
</file>