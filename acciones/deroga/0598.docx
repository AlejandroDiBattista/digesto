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4EC" w:rsidRPr="004044EC" w:rsidRDefault="004044EC" w:rsidP="004044EC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Enero de 1994</w:t>
      </w:r>
    </w:p>
    <w:p w:rsidR="004044EC" w:rsidRPr="004044EC" w:rsidRDefault="004044EC" w:rsidP="004044EC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598</w:t>
      </w:r>
    </w:p>
    <w:p w:rsidR="004044EC" w:rsidRPr="004044EC" w:rsidRDefault="00452687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Estructura Orgánica de la Dirección de Rentas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4044EC" w:rsidRPr="004044EC" w:rsidRDefault="004044EC" w:rsidP="004044EC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B81286" w:rsidRPr="004044EC" w:rsidRDefault="004044EC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52687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La Ordenanza 091 del 16 de Noviembre de 1984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52687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por la cual se aprueba para la Secretaria de Hacienda de la Municipalidad de Yerba Buena la estructura organizativa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52687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4044EC" w:rsidRPr="004044EC" w:rsidRDefault="004044EC" w:rsidP="004044EC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B81286" w:rsidRPr="004044EC" w:rsidRDefault="004044EC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52687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Quela Ordenanza 091/84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52687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en su organigrama y manual de funciones y misiones establece una estructura orgánica para la Dirección de Rentas Municipales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452687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resulta imperiosa e impostergable la necesidad de dotar a la Dirección de Rentas Municipales de una estructura orgánica adecuada </w:t>
      </w:r>
      <w:r w:rsidR="009B4F93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 los objetivos básico</w:t>
      </w:r>
      <w:r w:rsidR="005A4114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s del Organismo Fiscal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9B4F93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Que resulta necesario introducir modificaciones a la actual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 fin de crear una organización en la que queden claramente definidas las competencias de los agrupamientos funcionales básicos propios de un organismo de Administración Tributaria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dotando a éste de los medios técnicos y humanos que la realidad exige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asegurando una operatoria que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además de su racionalidad administrativa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resulte eficaz y dinámica para el accionar para el accionar del organismo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9B4F93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</w:t>
      </w:r>
      <w:r w:rsidR="00376BA8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la estructura vigente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76BA8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concebida en base a un marco de referencia obsoleto y fundamentalmente a una especialización por contribuciones no ha producido los logros esperados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376BA8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Que por tal motivo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es menester reemplazarla por un esquema de organización diseñado a partir de una especialización por funciones básicas-recaudación y fiscalización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376BA8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se hace imprescindible disponer de un Órgano Fiscal adecuado a la </w:t>
      </w:r>
      <w:r w:rsidR="00ED1E4D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actualidad tributaria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ED1E4D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cuyo nivel jerárquico asegure la eficiencia necesaria en materia de recaudación y constituya un incentivo para llevar a cabo las acciones tendientes a eliminar la evasión fiscal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ED1E4D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Que la cantidad y variedad de problemas que deben ser resueltos por el </w:t>
      </w:r>
      <w:r w:rsidR="008E1A0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Director de Rentas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E1A0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hacen necesario que el Organismo cuente con un Sub-director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E1A0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en quien el Director pueda delegar la supervisión de algunas de las áreas que componen la repartición y a su vez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E1A0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pueda ser reemplazante en caso de ausencia temporaria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8E1A06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Que es necesario diferenciar en la estructura las funciones de fiscalización de la recaudación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para dar independencia a la función de control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para </w:t>
      </w:r>
      <w:r w:rsidR="00CC3482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facilitar la coordinación de las inspecciones y lograr una mayor eficiencia en la utilización de los recursos humanos disponibles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C3482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al posibilitar la realización de inspecciones integrales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CC3482" w:rsidP="004044EC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Que la nueva estructura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resulta idónea para el logro de objetivos fiscales y posibilita también efectuar un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reencasillamiento de la actual planta de personal del Organismo Fiscal de carácter estrictamente selectivo en base principalmente a factores relacionados directamente con el merito en el desempeño del cargo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mediante el procedimiento del concurso cerrado de oposición y antecedentes según Decreto N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º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646/1</w:t>
      </w:r>
      <w:r w:rsid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D623A4" w:rsidRPr="004044EC" w:rsidRDefault="004044EC" w:rsidP="004044EC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B81286" w:rsidRPr="004044EC" w:rsidRDefault="004044EC" w:rsidP="004044E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Apruébese la estructura de la Dirección de Rentas Municipales que forma parte de esta Ordenanza como Anexo 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4044EC" w:rsidP="004044E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Establecese para la Dirección de Rentas Municipales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para el Director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para el Sub-Director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para los Departamentos Fiscalización y Recaudación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las funciones consignadas en el Anexo II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A2F1A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que forma parte de esta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4044EC" w:rsidP="004044E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Apruébese la asignación de cargos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por función y categoría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que se detalla en el Anexo III de esta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4044EC" w:rsidP="004044E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El Departamento Ejecutivo queda facultado a dictar las normas reglamentarias y necesarias para la vigencia de la presente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4044EC" w:rsidP="004044E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Derogase toda otra disposición que se oponga a la presente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B81286" w:rsidRPr="004044EC" w:rsidRDefault="004044EC" w:rsidP="004044EC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4044EC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El reencasillamiento y los cargos a cubrirse se hará en base a un Concurso Cerrado de antecedentes y oposición para todos aquellos cargos que sean concursables de acuerdo a las leyes en vigencia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ello en base al Decreto Reglamentario 646/1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 junta examinadora quedará constituida por un miembro de cada bloque político del </w:t>
      </w:r>
      <w:r w:rsidR="00DA7630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A7630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DA7630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F14766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tres miembros designados por el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</w:p>
    <w:p w:rsidR="008213C0" w:rsidRPr="004044EC" w:rsidRDefault="004044EC" w:rsidP="004044E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ARTÍCULO SÉPTIMO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8213C0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4044EC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4044EC" w:rsidSect="004044EC">
      <w:footerReference w:type="default" r:id="rId6"/>
      <w:pgSz w:w="11906" w:h="16838"/>
      <w:pgMar w:top="1417" w:right="1134" w:bottom="1134" w:left="1701" w:header="709" w:footer="709" w:gutter="0"/>
      <w:pgNumType w:start="4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E51" w:rsidRDefault="00660E51" w:rsidP="00660E51">
      <w:pPr>
        <w:spacing w:after="0" w:line="240" w:lineRule="auto"/>
      </w:pPr>
      <w:r>
        <w:separator/>
      </w:r>
    </w:p>
  </w:endnote>
  <w:endnote w:type="continuationSeparator" w:id="0">
    <w:p w:rsidR="00660E51" w:rsidRDefault="00660E51" w:rsidP="00660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0E51" w:rsidRPr="00E057FB" w:rsidRDefault="00660E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E51" w:rsidRDefault="00660E51" w:rsidP="00660E51">
      <w:pPr>
        <w:spacing w:after="0" w:line="240" w:lineRule="auto"/>
      </w:pPr>
      <w:r>
        <w:separator/>
      </w:r>
    </w:p>
  </w:footnote>
  <w:footnote w:type="continuationSeparator" w:id="0">
    <w:p w:rsidR="00660E51" w:rsidRDefault="00660E51" w:rsidP="00660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2687"/>
    <w:rsid w:val="00020143"/>
    <w:rsid w:val="000441AF"/>
    <w:rsid w:val="00074717"/>
    <w:rsid w:val="001B5342"/>
    <w:rsid w:val="001F0D0E"/>
    <w:rsid w:val="001F1D33"/>
    <w:rsid w:val="00201B21"/>
    <w:rsid w:val="00253262"/>
    <w:rsid w:val="002E7686"/>
    <w:rsid w:val="003124A2"/>
    <w:rsid w:val="003203FA"/>
    <w:rsid w:val="003330F4"/>
    <w:rsid w:val="00335277"/>
    <w:rsid w:val="00376BA8"/>
    <w:rsid w:val="003C3C95"/>
    <w:rsid w:val="004044EC"/>
    <w:rsid w:val="004120FE"/>
    <w:rsid w:val="00424E34"/>
    <w:rsid w:val="00452687"/>
    <w:rsid w:val="00494808"/>
    <w:rsid w:val="004A1A67"/>
    <w:rsid w:val="004E3179"/>
    <w:rsid w:val="00510188"/>
    <w:rsid w:val="005268F2"/>
    <w:rsid w:val="00592215"/>
    <w:rsid w:val="005A2F1A"/>
    <w:rsid w:val="005A4114"/>
    <w:rsid w:val="005E2328"/>
    <w:rsid w:val="00624211"/>
    <w:rsid w:val="00660E51"/>
    <w:rsid w:val="00664BD0"/>
    <w:rsid w:val="006D22BC"/>
    <w:rsid w:val="00706092"/>
    <w:rsid w:val="00706EAB"/>
    <w:rsid w:val="007E7792"/>
    <w:rsid w:val="00805098"/>
    <w:rsid w:val="008213C0"/>
    <w:rsid w:val="0082305F"/>
    <w:rsid w:val="00846ED5"/>
    <w:rsid w:val="00854723"/>
    <w:rsid w:val="008A073C"/>
    <w:rsid w:val="008C3411"/>
    <w:rsid w:val="008E1A06"/>
    <w:rsid w:val="0098592D"/>
    <w:rsid w:val="009B4F93"/>
    <w:rsid w:val="009C09A8"/>
    <w:rsid w:val="009C2630"/>
    <w:rsid w:val="009C3A81"/>
    <w:rsid w:val="00A12288"/>
    <w:rsid w:val="00AE4D30"/>
    <w:rsid w:val="00B00677"/>
    <w:rsid w:val="00B54278"/>
    <w:rsid w:val="00B72E49"/>
    <w:rsid w:val="00B81286"/>
    <w:rsid w:val="00C400B1"/>
    <w:rsid w:val="00C546F1"/>
    <w:rsid w:val="00C55E4E"/>
    <w:rsid w:val="00C7581B"/>
    <w:rsid w:val="00CC1FBA"/>
    <w:rsid w:val="00CC3482"/>
    <w:rsid w:val="00D04CC4"/>
    <w:rsid w:val="00D433C5"/>
    <w:rsid w:val="00D50189"/>
    <w:rsid w:val="00D623A4"/>
    <w:rsid w:val="00D67FD4"/>
    <w:rsid w:val="00D711A0"/>
    <w:rsid w:val="00DA7630"/>
    <w:rsid w:val="00E057FB"/>
    <w:rsid w:val="00EA0F56"/>
    <w:rsid w:val="00ED1E4D"/>
    <w:rsid w:val="00EE0F6B"/>
    <w:rsid w:val="00F14766"/>
    <w:rsid w:val="00F65ACB"/>
    <w:rsid w:val="00F77DEB"/>
    <w:rsid w:val="00FF58FF"/>
    <w:rsid w:val="00FF62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73D6986-9FE3-43A8-ACB0-D06A0FC3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60E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60E51"/>
  </w:style>
  <w:style w:type="paragraph" w:styleId="Piedepgina">
    <w:name w:val="footer"/>
    <w:basedOn w:val="Normal"/>
    <w:link w:val="PiedepginaCar"/>
    <w:uiPriority w:val="99"/>
    <w:semiHidden/>
    <w:unhideWhenUsed/>
    <w:rsid w:val="00660E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60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11</TotalTime>
  <Pages>2</Pages>
  <Words>616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32</cp:revision>
  <cp:lastPrinted>2017-10-04T15:12:00Z</cp:lastPrinted>
  <dcterms:created xsi:type="dcterms:W3CDTF">2017-01-11T12:17:00Z</dcterms:created>
  <dcterms:modified xsi:type="dcterms:W3CDTF">2018-07-06T12:24:00Z</dcterms:modified>
</cp:coreProperties>
</file>