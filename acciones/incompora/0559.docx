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B1D" w:rsidRPr="00B52B1D" w:rsidRDefault="00B52B1D" w:rsidP="00B52B1D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Junio de 1993</w:t>
      </w:r>
    </w:p>
    <w:p w:rsidR="00B52B1D" w:rsidRPr="00B52B1D" w:rsidRDefault="00B52B1D" w:rsidP="00B52B1D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559</w:t>
      </w:r>
    </w:p>
    <w:p w:rsidR="00B52B1D" w:rsidRPr="00B52B1D" w:rsidRDefault="00B52B1D" w:rsidP="00B52B1D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5B7CCE" w:rsidRPr="00B52B1D" w:rsidRDefault="00B52B1D" w:rsidP="00B52B1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nota de fecha 20/12/92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eleva</w:t>
      </w:r>
      <w:r w:rsidR="008E01E9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actuación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3938/92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en la cual detalla elementos donados por el Hospital Centro de Salud Santillán al Centro Asistencial Municipal “Dr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Ramón Carrillo”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432CF3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B52B1D" w:rsidRPr="00B52B1D" w:rsidRDefault="00B52B1D" w:rsidP="00B52B1D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E438B1" w:rsidRPr="00B52B1D" w:rsidRDefault="00B52B1D" w:rsidP="00B52B1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Lo dispuesto por Ley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5529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24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Inc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faculta al </w:t>
      </w:r>
      <w:r w:rsidR="004263A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263A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263A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83C1E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 aceptar donaciones efectuadas al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E01E9" w:rsidRPr="00B52B1D" w:rsidRDefault="00B52B1D" w:rsidP="00B52B1D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B52B1D" w:rsidRPr="00B52B1D" w:rsidRDefault="00B52B1D" w:rsidP="00B52B1D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23B1D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ACEPTESE la donación efectuada por el hospital Zenón Santillán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23B1D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al Centro Asistencial Municipal “Dr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23B1D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Ramón Carrillo” de los elementos que a continuación se detalla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Heladera de 12 pie marca Distrel mod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serie N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8443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Balanza de pie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vitrina metálica de dos puertas c/amarillo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cajón de madera grande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escritorio metálico con tres cajones c/marrón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dos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ventiladores de pie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 marca victoria c/paleta c/azul</w:t>
      </w:r>
      <w:r w:rsidR="008E01E9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01CB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s/n y 1 c/paleta c/gris serie N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F01CB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333931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01CB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aire acondicionado marca York de 1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F01CB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500 frig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>.  (</w:t>
      </w:r>
      <w:r w:rsidR="003F01CB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p/reparación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E438B1" w:rsidRPr="00B52B1D" w:rsidRDefault="00923B1D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44FC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puerta vaivén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644FC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armario metálico c/amarillo con puerta corredizas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644FC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camilla rodante p/trasporte de pacientes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109C5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1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bacha de 2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00mts c/ 2 bachas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piedra rota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E438B1" w:rsidRPr="00B52B1D" w:rsidRDefault="00644FC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camilla p/ tratamientos urológicos s/piernera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armario metálico de tres compartimientos de 1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85 x 1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20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seis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mesas de luz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madera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dos cajones p/empotrar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botiquín de madera de 45 x 48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casillera de madera de 1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20 x 0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80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scialítica marca prexa 200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176BD6" w:rsidP="00B52B1D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438B1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caja de azulejos c/ blanco</w:t>
      </w:r>
      <w:r w:rsidR="00B52B1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B52B1D" w:rsidP="00B52B1D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76BD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se deberá incorporar al patrimonio Municipal los bs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76BD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Detallados en el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76BD6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anterior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38B1" w:rsidRPr="00B52B1D" w:rsidRDefault="00B52B1D" w:rsidP="00B52B1D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52B1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B52B1D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E438B1" w:rsidRPr="00B52B1D" w:rsidSect="00B52B1D">
      <w:footerReference w:type="default" r:id="rId7"/>
      <w:pgSz w:w="11906" w:h="16838"/>
      <w:pgMar w:top="1417" w:right="1134" w:bottom="1134" w:left="1701" w:header="709" w:footer="709" w:gutter="0"/>
      <w:pgNumType w:start="4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F12" w:rsidRDefault="005D2F12" w:rsidP="005D2F12">
      <w:pPr>
        <w:spacing w:after="0" w:line="240" w:lineRule="auto"/>
      </w:pPr>
      <w:r>
        <w:separator/>
      </w:r>
    </w:p>
  </w:endnote>
  <w:endnote w:type="continuationSeparator" w:id="0">
    <w:p w:rsidR="005D2F12" w:rsidRDefault="005D2F12" w:rsidP="005D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F12" w:rsidRPr="005410F0" w:rsidRDefault="005D2F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F12" w:rsidRDefault="005D2F12" w:rsidP="005D2F12">
      <w:pPr>
        <w:spacing w:after="0" w:line="240" w:lineRule="auto"/>
      </w:pPr>
      <w:r>
        <w:separator/>
      </w:r>
    </w:p>
  </w:footnote>
  <w:footnote w:type="continuationSeparator" w:id="0">
    <w:p w:rsidR="005D2F12" w:rsidRDefault="005D2F12" w:rsidP="005D2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94F19"/>
    <w:multiLevelType w:val="hybridMultilevel"/>
    <w:tmpl w:val="5F8E5A2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1E23A1"/>
    <w:multiLevelType w:val="hybridMultilevel"/>
    <w:tmpl w:val="07E4FD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E3D82"/>
    <w:multiLevelType w:val="hybridMultilevel"/>
    <w:tmpl w:val="418ACCC0"/>
    <w:lvl w:ilvl="0" w:tplc="34784F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6E33"/>
    <w:rsid w:val="000169CD"/>
    <w:rsid w:val="00065D1F"/>
    <w:rsid w:val="0008627F"/>
    <w:rsid w:val="000A1BAE"/>
    <w:rsid w:val="000A78B9"/>
    <w:rsid w:val="000F1545"/>
    <w:rsid w:val="00101999"/>
    <w:rsid w:val="00103B9D"/>
    <w:rsid w:val="001109C5"/>
    <w:rsid w:val="00112DFE"/>
    <w:rsid w:val="00156FAD"/>
    <w:rsid w:val="00163CFB"/>
    <w:rsid w:val="00176BD6"/>
    <w:rsid w:val="001C1528"/>
    <w:rsid w:val="001C216E"/>
    <w:rsid w:val="001D1862"/>
    <w:rsid w:val="001F1D33"/>
    <w:rsid w:val="00200D85"/>
    <w:rsid w:val="00253262"/>
    <w:rsid w:val="00287B23"/>
    <w:rsid w:val="002A5D57"/>
    <w:rsid w:val="002D34B5"/>
    <w:rsid w:val="003203FA"/>
    <w:rsid w:val="00334E30"/>
    <w:rsid w:val="00335277"/>
    <w:rsid w:val="00361DF7"/>
    <w:rsid w:val="003A31C0"/>
    <w:rsid w:val="003B4F52"/>
    <w:rsid w:val="003F01CB"/>
    <w:rsid w:val="004263A6"/>
    <w:rsid w:val="00432CF3"/>
    <w:rsid w:val="00491B56"/>
    <w:rsid w:val="004A073E"/>
    <w:rsid w:val="00513E2C"/>
    <w:rsid w:val="00533A9B"/>
    <w:rsid w:val="00540A1B"/>
    <w:rsid w:val="005410F0"/>
    <w:rsid w:val="00595740"/>
    <w:rsid w:val="005B7CCE"/>
    <w:rsid w:val="005D2F12"/>
    <w:rsid w:val="00644FC6"/>
    <w:rsid w:val="00740C7F"/>
    <w:rsid w:val="007C7832"/>
    <w:rsid w:val="007E61C3"/>
    <w:rsid w:val="007E7792"/>
    <w:rsid w:val="008213C0"/>
    <w:rsid w:val="008B0FB2"/>
    <w:rsid w:val="008E01E9"/>
    <w:rsid w:val="008E4899"/>
    <w:rsid w:val="0091051F"/>
    <w:rsid w:val="00920C3B"/>
    <w:rsid w:val="00923B1D"/>
    <w:rsid w:val="0095547C"/>
    <w:rsid w:val="00963D42"/>
    <w:rsid w:val="00983C1E"/>
    <w:rsid w:val="009A6317"/>
    <w:rsid w:val="009B1D5D"/>
    <w:rsid w:val="009C09A8"/>
    <w:rsid w:val="009F1DCA"/>
    <w:rsid w:val="00A51914"/>
    <w:rsid w:val="00AE4D30"/>
    <w:rsid w:val="00AF6E33"/>
    <w:rsid w:val="00B025AF"/>
    <w:rsid w:val="00B41D82"/>
    <w:rsid w:val="00B52B1D"/>
    <w:rsid w:val="00BE2325"/>
    <w:rsid w:val="00C0680D"/>
    <w:rsid w:val="00C32976"/>
    <w:rsid w:val="00C902DC"/>
    <w:rsid w:val="00D2186E"/>
    <w:rsid w:val="00D71471"/>
    <w:rsid w:val="00DD46C3"/>
    <w:rsid w:val="00E438B1"/>
    <w:rsid w:val="00E52657"/>
    <w:rsid w:val="00E677B9"/>
    <w:rsid w:val="00F021CC"/>
    <w:rsid w:val="00F04DE9"/>
    <w:rsid w:val="00FB4FD2"/>
    <w:rsid w:val="00FB5E32"/>
    <w:rsid w:val="00FE381F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15C8EE-FF90-4707-A593-CE4FB4A6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B1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D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2F12"/>
  </w:style>
  <w:style w:type="paragraph" w:styleId="Piedepgina">
    <w:name w:val="footer"/>
    <w:basedOn w:val="Normal"/>
    <w:link w:val="PiedepginaCar"/>
    <w:uiPriority w:val="99"/>
    <w:semiHidden/>
    <w:unhideWhenUsed/>
    <w:rsid w:val="005D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2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51</TotalTime>
  <Pages>1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2017-10-04T15:12:00Z</cp:lastPrinted>
  <dcterms:created xsi:type="dcterms:W3CDTF">2017-01-23T15:12:00Z</dcterms:created>
  <dcterms:modified xsi:type="dcterms:W3CDTF">2018-07-06T12:21:00Z</dcterms:modified>
</cp:coreProperties>
</file>