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DD5" w:rsidRPr="00667DD5" w:rsidRDefault="00667DD5" w:rsidP="00667DD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</w:rPr>
        <w:t>Yerba Buena, 08 de Noviembre de 2000</w:t>
      </w:r>
    </w:p>
    <w:p w:rsidR="00667DD5" w:rsidRPr="00667DD5" w:rsidRDefault="00667DD5" w:rsidP="00667DD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67DD5">
        <w:rPr>
          <w:rFonts w:ascii="Book Antiqua" w:hAnsi="Book Antiqua"/>
          <w:b/>
          <w:sz w:val="24"/>
        </w:rPr>
        <w:t>ORDENANZA Nº 1124</w:t>
      </w:r>
    </w:p>
    <w:p w:rsidR="00667DD5" w:rsidRPr="00667DD5" w:rsidRDefault="00667DD5" w:rsidP="00667DD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67DD5">
        <w:rPr>
          <w:rFonts w:ascii="Book Antiqua" w:hAnsi="Book Antiqua"/>
          <w:b/>
          <w:sz w:val="24"/>
        </w:rPr>
        <w:t>VISTO:</w:t>
      </w:r>
    </w:p>
    <w:p w:rsidR="00B3090A" w:rsidRPr="00667DD5" w:rsidRDefault="00667DD5" w:rsidP="00667DD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C3F11" w:rsidRPr="00667DD5">
        <w:rPr>
          <w:rFonts w:ascii="Book Antiqua" w:hAnsi="Book Antiqua"/>
          <w:sz w:val="24"/>
        </w:rPr>
        <w:t>El Anticipo Financiera Reintegrable de $120</w:t>
      </w:r>
      <w:r>
        <w:rPr>
          <w:rFonts w:ascii="Book Antiqua" w:hAnsi="Book Antiqua"/>
          <w:sz w:val="24"/>
        </w:rPr>
        <w:t xml:space="preserve">. </w:t>
      </w:r>
      <w:r w:rsidR="005C3F11" w:rsidRPr="00667DD5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5C3F11" w:rsidRPr="00667DD5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5C3F11" w:rsidRPr="00667DD5">
        <w:rPr>
          <w:rFonts w:ascii="Book Antiqua" w:hAnsi="Book Antiqua"/>
          <w:sz w:val="24"/>
        </w:rPr>
        <w:t>pesos ciento veinte mil</w:t>
      </w:r>
      <w:r>
        <w:rPr>
          <w:rFonts w:ascii="Book Antiqua" w:hAnsi="Book Antiqua"/>
          <w:sz w:val="24"/>
        </w:rPr>
        <w:t xml:space="preserve">) </w:t>
      </w:r>
      <w:r w:rsidR="005C3F11" w:rsidRPr="00667DD5">
        <w:rPr>
          <w:rFonts w:ascii="Book Antiqua" w:hAnsi="Book Antiqua"/>
          <w:sz w:val="24"/>
        </w:rPr>
        <w:t xml:space="preserve"> otorgado a este Municipio por el Superior Gobierno de la Provincia</w:t>
      </w:r>
      <w:r>
        <w:rPr>
          <w:rFonts w:ascii="Book Antiqua" w:hAnsi="Book Antiqua"/>
          <w:sz w:val="24"/>
        </w:rPr>
        <w:t xml:space="preserve">; </w:t>
      </w:r>
      <w:r w:rsidR="005C3F11" w:rsidRPr="00667DD5">
        <w:rPr>
          <w:rFonts w:ascii="Book Antiqua" w:hAnsi="Book Antiqua"/>
          <w:sz w:val="24"/>
        </w:rPr>
        <w:t>y</w:t>
      </w:r>
    </w:p>
    <w:p w:rsidR="00667DD5" w:rsidRPr="00667DD5" w:rsidRDefault="00667DD5" w:rsidP="00667DD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67DD5">
        <w:rPr>
          <w:rFonts w:ascii="Book Antiqua" w:hAnsi="Book Antiqua"/>
          <w:b/>
          <w:sz w:val="24"/>
        </w:rPr>
        <w:t>CONSIDERANDO:</w:t>
      </w:r>
    </w:p>
    <w:p w:rsidR="00FD2B81" w:rsidRPr="00667DD5" w:rsidRDefault="00667DD5" w:rsidP="00667DD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548A2" w:rsidRPr="00667DD5">
        <w:rPr>
          <w:rFonts w:ascii="Book Antiqua" w:hAnsi="Book Antiqua"/>
          <w:sz w:val="24"/>
        </w:rPr>
        <w:t xml:space="preserve">Que </w:t>
      </w:r>
      <w:r w:rsidR="00B3090A" w:rsidRPr="00667DD5">
        <w:rPr>
          <w:rFonts w:ascii="Book Antiqua" w:hAnsi="Book Antiqua"/>
          <w:sz w:val="24"/>
        </w:rPr>
        <w:t>el mismo fue otorgado a pedido de esta Intervención</w:t>
      </w:r>
      <w:r>
        <w:rPr>
          <w:rFonts w:ascii="Book Antiqua" w:hAnsi="Book Antiqua"/>
          <w:sz w:val="24"/>
        </w:rPr>
        <w:t xml:space="preserve">, </w:t>
      </w:r>
      <w:r w:rsidR="00B3090A" w:rsidRPr="00667DD5">
        <w:rPr>
          <w:rFonts w:ascii="Book Antiqua" w:hAnsi="Book Antiqua"/>
          <w:sz w:val="24"/>
        </w:rPr>
        <w:t>el que fuera tramitado en el Ministerio de Economía</w:t>
      </w:r>
      <w:r w:rsidR="00797D9B" w:rsidRPr="00667DD5">
        <w:rPr>
          <w:rFonts w:ascii="Book Antiqua" w:hAnsi="Book Antiqua"/>
          <w:sz w:val="24"/>
        </w:rPr>
        <w:t xml:space="preserve"> </w:t>
      </w:r>
      <w:r w:rsidR="00B3090A" w:rsidRPr="00667DD5">
        <w:rPr>
          <w:rFonts w:ascii="Book Antiqua" w:hAnsi="Book Antiqua"/>
          <w:sz w:val="24"/>
        </w:rPr>
        <w:t>Secretaría de estado de Hacienda</w:t>
      </w:r>
      <w:r>
        <w:rPr>
          <w:rFonts w:ascii="Book Antiqua" w:hAnsi="Book Antiqua"/>
          <w:sz w:val="24"/>
        </w:rPr>
        <w:t xml:space="preserve">, </w:t>
      </w:r>
      <w:r w:rsidR="00B3090A" w:rsidRPr="00667DD5">
        <w:rPr>
          <w:rFonts w:ascii="Book Antiqua" w:hAnsi="Book Antiqua"/>
          <w:sz w:val="24"/>
        </w:rPr>
        <w:t>mediante Expte</w:t>
      </w:r>
      <w:r>
        <w:rPr>
          <w:rFonts w:ascii="Book Antiqua" w:hAnsi="Book Antiqua"/>
          <w:sz w:val="24"/>
        </w:rPr>
        <w:t xml:space="preserve">. </w:t>
      </w:r>
      <w:r w:rsidR="00B3090A" w:rsidRPr="00667DD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B3090A" w:rsidRPr="00667DD5">
        <w:rPr>
          <w:rFonts w:ascii="Book Antiqua" w:hAnsi="Book Antiqua"/>
          <w:sz w:val="24"/>
        </w:rPr>
        <w:t>625/370 de fecha 31 de octubre de 2000</w:t>
      </w:r>
      <w:r>
        <w:rPr>
          <w:rFonts w:ascii="Book Antiqua" w:hAnsi="Book Antiqua"/>
          <w:sz w:val="24"/>
        </w:rPr>
        <w:t xml:space="preserve">, </w:t>
      </w:r>
      <w:r w:rsidR="00B3090A" w:rsidRPr="00667DD5">
        <w:rPr>
          <w:rFonts w:ascii="Book Antiqua" w:hAnsi="Book Antiqua"/>
          <w:sz w:val="24"/>
        </w:rPr>
        <w:t>para ser destinado al pago de haberes del Personal Municipal correspondiente al mes de octubre de 2000</w:t>
      </w:r>
      <w:r>
        <w:rPr>
          <w:rFonts w:ascii="Book Antiqua" w:hAnsi="Book Antiqua"/>
          <w:sz w:val="24"/>
        </w:rPr>
        <w:t xml:space="preserve">; </w:t>
      </w:r>
    </w:p>
    <w:p w:rsidR="00FD2B81" w:rsidRPr="00667DD5" w:rsidRDefault="00030592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</w:rPr>
        <w:t>Que en virtud de lo expuesto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>es procedente aceptar el referido Anticipo y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>además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 xml:space="preserve">efectuar la cesión a favor del Superior Gobierno de la Provincia de los fondos de la Coparticipación de Impuestos </w:t>
      </w:r>
      <w:r w:rsidR="00667DD5">
        <w:rPr>
          <w:rFonts w:ascii="Book Antiqua" w:hAnsi="Book Antiqua"/>
          <w:sz w:val="24"/>
        </w:rPr>
        <w:t xml:space="preserve"> (</w:t>
      </w:r>
      <w:r w:rsidRPr="00667DD5">
        <w:rPr>
          <w:rFonts w:ascii="Book Antiqua" w:hAnsi="Book Antiqua"/>
          <w:sz w:val="24"/>
        </w:rPr>
        <w:t>Ley N</w:t>
      </w:r>
      <w:r w:rsidR="00667DD5">
        <w:rPr>
          <w:rFonts w:ascii="Book Antiqua" w:hAnsi="Book Antiqua"/>
          <w:sz w:val="24"/>
        </w:rPr>
        <w:t xml:space="preserve">º </w:t>
      </w:r>
      <w:r w:rsidRPr="00667DD5">
        <w:rPr>
          <w:rFonts w:ascii="Book Antiqua" w:hAnsi="Book Antiqua"/>
          <w:sz w:val="24"/>
        </w:rPr>
        <w:t>6316</w:t>
      </w:r>
      <w:r w:rsidR="00667DD5">
        <w:rPr>
          <w:rFonts w:ascii="Book Antiqua" w:hAnsi="Book Antiqua"/>
          <w:sz w:val="24"/>
        </w:rPr>
        <w:t xml:space="preserve">) </w:t>
      </w:r>
      <w:r w:rsidRPr="00667DD5">
        <w:rPr>
          <w:rFonts w:ascii="Book Antiqua" w:hAnsi="Book Antiqua"/>
          <w:sz w:val="24"/>
        </w:rPr>
        <w:t xml:space="preserve"> Fondo de Desarrollo del Interior </w:t>
      </w:r>
      <w:r w:rsidR="00667DD5">
        <w:rPr>
          <w:rFonts w:ascii="Book Antiqua" w:hAnsi="Book Antiqua"/>
          <w:sz w:val="24"/>
        </w:rPr>
        <w:t xml:space="preserve"> (</w:t>
      </w:r>
      <w:r w:rsidRPr="00667DD5">
        <w:rPr>
          <w:rFonts w:ascii="Book Antiqua" w:hAnsi="Book Antiqua"/>
          <w:sz w:val="24"/>
        </w:rPr>
        <w:t>Ley N</w:t>
      </w:r>
      <w:r w:rsidR="00667DD5">
        <w:rPr>
          <w:rFonts w:ascii="Book Antiqua" w:hAnsi="Book Antiqua"/>
          <w:sz w:val="24"/>
        </w:rPr>
        <w:t xml:space="preserve">º </w:t>
      </w:r>
      <w:r w:rsidRPr="00667DD5">
        <w:rPr>
          <w:rFonts w:ascii="Book Antiqua" w:hAnsi="Book Antiqua"/>
          <w:sz w:val="24"/>
        </w:rPr>
        <w:t>6651 y modificatorias</w:t>
      </w:r>
      <w:r w:rsidR="00667DD5">
        <w:rPr>
          <w:rFonts w:ascii="Book Antiqua" w:hAnsi="Book Antiqua"/>
          <w:sz w:val="24"/>
        </w:rPr>
        <w:t xml:space="preserve">) </w:t>
      </w:r>
      <w:r w:rsidRPr="00667DD5">
        <w:rPr>
          <w:rFonts w:ascii="Book Antiqua" w:hAnsi="Book Antiqua"/>
          <w:sz w:val="24"/>
        </w:rPr>
        <w:t xml:space="preserve"> y/o cualquier otro Recurso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>con destino a la amortización de dicho Aporte Reintegrable</w:t>
      </w:r>
      <w:r w:rsidR="00667DD5">
        <w:rPr>
          <w:rFonts w:ascii="Book Antiqua" w:hAnsi="Book Antiqua"/>
          <w:sz w:val="24"/>
        </w:rPr>
        <w:t xml:space="preserve">; </w:t>
      </w:r>
    </w:p>
    <w:p w:rsidR="00FD2B81" w:rsidRPr="00667DD5" w:rsidRDefault="00B3090A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</w:rPr>
        <w:t>Que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>a tales efectos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>corresponde emitir el instrumento legal pertinente</w:t>
      </w:r>
      <w:r w:rsidR="00667DD5">
        <w:rPr>
          <w:rFonts w:ascii="Book Antiqua" w:hAnsi="Book Antiqua"/>
          <w:sz w:val="24"/>
        </w:rPr>
        <w:t xml:space="preserve">, </w:t>
      </w:r>
    </w:p>
    <w:p w:rsidR="00FD2B81" w:rsidRPr="00667DD5" w:rsidRDefault="00D548A2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</w:rPr>
        <w:t>Por ello y en virtud de las facultades que le confiere el Decreto N</w:t>
      </w:r>
      <w:r w:rsidR="00667DD5">
        <w:rPr>
          <w:rFonts w:ascii="Book Antiqua" w:hAnsi="Book Antiqua"/>
          <w:sz w:val="24"/>
        </w:rPr>
        <w:t xml:space="preserve">º </w:t>
      </w:r>
      <w:r w:rsidRPr="00667DD5">
        <w:rPr>
          <w:rFonts w:ascii="Book Antiqua" w:hAnsi="Book Antiqua"/>
          <w:sz w:val="24"/>
        </w:rPr>
        <w:t>822/1 de fecha 19 de Mayo de 2000</w:t>
      </w:r>
      <w:r w:rsidR="00667DD5">
        <w:rPr>
          <w:rFonts w:ascii="Book Antiqua" w:hAnsi="Book Antiqua"/>
          <w:sz w:val="24"/>
        </w:rPr>
        <w:t xml:space="preserve">, </w:t>
      </w:r>
      <w:r w:rsidRPr="00667DD5">
        <w:rPr>
          <w:rFonts w:ascii="Book Antiqua" w:hAnsi="Book Antiqua"/>
          <w:sz w:val="24"/>
        </w:rPr>
        <w:t>emitido por el Poder Ejecutivo Provincial</w:t>
      </w:r>
      <w:r w:rsidR="00667DD5">
        <w:rPr>
          <w:rFonts w:ascii="Book Antiqua" w:hAnsi="Book Antiqua"/>
          <w:sz w:val="24"/>
        </w:rPr>
        <w:t xml:space="preserve">; </w:t>
      </w:r>
    </w:p>
    <w:p w:rsidR="000D6F58" w:rsidRPr="00667DD5" w:rsidRDefault="00667DD5" w:rsidP="00667D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667DD5">
        <w:rPr>
          <w:rFonts w:ascii="Book Antiqua" w:hAnsi="Book Antiqua"/>
          <w:b/>
          <w:sz w:val="24"/>
        </w:rPr>
        <w:t>EL INTERVENTOR MUNICIPAL SANCIONA CON FUERZA DE ORDENANZA</w:t>
      </w:r>
      <w:bookmarkStart w:id="0" w:name="_GoBack"/>
    </w:p>
    <w:bookmarkEnd w:id="0"/>
    <w:p w:rsidR="00FD2B81" w:rsidRPr="00667DD5" w:rsidRDefault="00667DD5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5C3F11" w:rsidRPr="00667DD5">
        <w:rPr>
          <w:rFonts w:ascii="Book Antiqua" w:hAnsi="Book Antiqua"/>
          <w:sz w:val="24"/>
        </w:rPr>
        <w:t>ACEPTASE el Anticipo Financiero Reintegrable de $120</w:t>
      </w:r>
      <w:r>
        <w:rPr>
          <w:rFonts w:ascii="Book Antiqua" w:hAnsi="Book Antiqua"/>
          <w:sz w:val="24"/>
        </w:rPr>
        <w:t xml:space="preserve">. </w:t>
      </w:r>
      <w:r w:rsidR="005C3F11" w:rsidRPr="00667DD5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5C3F11" w:rsidRPr="00667DD5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5C3F11" w:rsidRPr="00667DD5">
        <w:rPr>
          <w:rFonts w:ascii="Book Antiqua" w:hAnsi="Book Antiqua"/>
          <w:sz w:val="24"/>
        </w:rPr>
        <w:t>pesos ciento veinte mil</w:t>
      </w:r>
      <w:r>
        <w:rPr>
          <w:rFonts w:ascii="Book Antiqua" w:hAnsi="Book Antiqua"/>
          <w:sz w:val="24"/>
        </w:rPr>
        <w:t xml:space="preserve">) </w:t>
      </w:r>
      <w:r w:rsidR="005C3F11" w:rsidRPr="00667DD5">
        <w:rPr>
          <w:rFonts w:ascii="Book Antiqua" w:hAnsi="Book Antiqua"/>
          <w:sz w:val="24"/>
        </w:rPr>
        <w:t xml:space="preserve"> otorgado a la Municipalidad de Yerba Buena por el Superior Gobierno de la Provincia</w:t>
      </w:r>
      <w:r>
        <w:rPr>
          <w:rFonts w:ascii="Book Antiqua" w:hAnsi="Book Antiqua"/>
          <w:sz w:val="24"/>
        </w:rPr>
        <w:t xml:space="preserve">. </w:t>
      </w:r>
    </w:p>
    <w:p w:rsidR="00FD2B81" w:rsidRPr="00667DD5" w:rsidRDefault="00667DD5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030592" w:rsidRPr="00667DD5">
        <w:rPr>
          <w:rFonts w:ascii="Book Antiqua" w:hAnsi="Book Antiqua"/>
          <w:sz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030592" w:rsidRPr="00667D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030592" w:rsidRPr="00667DD5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030592" w:rsidRPr="00667DD5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030592" w:rsidRPr="00667D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030592" w:rsidRPr="00667DD5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030592" w:rsidRPr="00667DD5">
        <w:rPr>
          <w:rFonts w:ascii="Book Antiqua" w:hAnsi="Book Antiqua"/>
          <w:sz w:val="24"/>
        </w:rPr>
        <w:t xml:space="preserve"> y/o cualquier otro Recurso de libre disponibilidad</w:t>
      </w:r>
      <w:r>
        <w:rPr>
          <w:rFonts w:ascii="Book Antiqua" w:hAnsi="Book Antiqua"/>
          <w:sz w:val="24"/>
        </w:rPr>
        <w:t xml:space="preserve">, </w:t>
      </w:r>
      <w:r w:rsidR="00030592" w:rsidRPr="00667DD5">
        <w:rPr>
          <w:rFonts w:ascii="Book Antiqua" w:hAnsi="Book Antiqua"/>
          <w:sz w:val="24"/>
        </w:rPr>
        <w:t>con destino a la amortización del Anticipo Financiero</w:t>
      </w:r>
      <w:r>
        <w:rPr>
          <w:rFonts w:ascii="Book Antiqua" w:hAnsi="Book Antiqua"/>
          <w:sz w:val="24"/>
        </w:rPr>
        <w:t xml:space="preserve">. </w:t>
      </w:r>
    </w:p>
    <w:p w:rsidR="00FD2B81" w:rsidRPr="00667DD5" w:rsidRDefault="00667DD5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030592" w:rsidRPr="00667DD5">
        <w:rPr>
          <w:rFonts w:ascii="Book Antiqua" w:hAnsi="Book Antiqua"/>
          <w:sz w:val="24"/>
        </w:rPr>
        <w:t>AUTORIZASE al Superior Gobierno de la Provincia a retener los montos necesarios para los servicios de amortización e intereses del Aporte Reintegrable acordado a este Municipio</w:t>
      </w:r>
      <w:r>
        <w:rPr>
          <w:rFonts w:ascii="Book Antiqua" w:hAnsi="Book Antiqua"/>
          <w:sz w:val="24"/>
        </w:rPr>
        <w:t xml:space="preserve">, </w:t>
      </w:r>
      <w:r w:rsidR="00030592" w:rsidRPr="00667DD5">
        <w:rPr>
          <w:rFonts w:ascii="Book Antiqua" w:hAnsi="Book Antiqua"/>
          <w:sz w:val="24"/>
        </w:rPr>
        <w:t xml:space="preserve">de la Coparticipación de Impuestos </w:t>
      </w:r>
      <w:r>
        <w:rPr>
          <w:rFonts w:ascii="Book Antiqua" w:hAnsi="Book Antiqua"/>
          <w:sz w:val="24"/>
        </w:rPr>
        <w:t xml:space="preserve"> (</w:t>
      </w:r>
      <w:r w:rsidR="00030592" w:rsidRPr="00667D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030592" w:rsidRPr="00667DD5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030592" w:rsidRPr="00667DD5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030592" w:rsidRPr="00667D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030592" w:rsidRPr="00667DD5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030592" w:rsidRPr="00667DD5">
        <w:rPr>
          <w:rFonts w:ascii="Book Antiqua" w:hAnsi="Book Antiqua"/>
          <w:sz w:val="24"/>
        </w:rPr>
        <w:t xml:space="preserve"> y/o cualquier otro Recurso de libre disponibilidad</w:t>
      </w:r>
      <w:r>
        <w:rPr>
          <w:rFonts w:ascii="Book Antiqua" w:hAnsi="Book Antiqua"/>
          <w:sz w:val="24"/>
        </w:rPr>
        <w:t xml:space="preserve">. </w:t>
      </w:r>
    </w:p>
    <w:p w:rsidR="006F2884" w:rsidRPr="00667DD5" w:rsidRDefault="00667DD5" w:rsidP="00667DD5">
      <w:pPr>
        <w:keepNext/>
        <w:spacing w:after="180" w:line="240" w:lineRule="auto"/>
        <w:rPr>
          <w:rFonts w:ascii="Book Antiqua" w:hAnsi="Book Antiqua"/>
          <w:sz w:val="24"/>
        </w:rPr>
      </w:pPr>
      <w:r w:rsidRPr="00667DD5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5A7813" w:rsidRPr="00667DD5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3E657F" w:rsidRPr="00667DD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667DD5" w:rsidSect="00667DD5">
      <w:footerReference w:type="default" r:id="rId7"/>
      <w:pgSz w:w="11906" w:h="16838"/>
      <w:pgMar w:top="1417" w:right="1134" w:bottom="1134" w:left="1701" w:header="709" w:footer="709" w:gutter="0"/>
      <w:pgNumType w:start="10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F3B" w:rsidRDefault="00565F3B" w:rsidP="00565F3B">
      <w:pPr>
        <w:spacing w:after="0" w:line="240" w:lineRule="auto"/>
      </w:pPr>
      <w:r>
        <w:separator/>
      </w:r>
    </w:p>
  </w:endnote>
  <w:endnote w:type="continuationSeparator" w:id="0">
    <w:p w:rsidR="00565F3B" w:rsidRDefault="00565F3B" w:rsidP="0056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3B" w:rsidRPr="006E0523" w:rsidRDefault="00565F3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F3B" w:rsidRDefault="00565F3B" w:rsidP="00565F3B">
      <w:pPr>
        <w:spacing w:after="0" w:line="240" w:lineRule="auto"/>
      </w:pPr>
      <w:r>
        <w:separator/>
      </w:r>
    </w:p>
  </w:footnote>
  <w:footnote w:type="continuationSeparator" w:id="0">
    <w:p w:rsidR="00565F3B" w:rsidRDefault="00565F3B" w:rsidP="00565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48A2"/>
    <w:rsid w:val="0003048F"/>
    <w:rsid w:val="00030592"/>
    <w:rsid w:val="000776C1"/>
    <w:rsid w:val="000D6F58"/>
    <w:rsid w:val="000E22D4"/>
    <w:rsid w:val="000E3091"/>
    <w:rsid w:val="00144EAF"/>
    <w:rsid w:val="001B5BF9"/>
    <w:rsid w:val="001B6EB9"/>
    <w:rsid w:val="00222916"/>
    <w:rsid w:val="0028350F"/>
    <w:rsid w:val="002D575E"/>
    <w:rsid w:val="002E61C5"/>
    <w:rsid w:val="0030747F"/>
    <w:rsid w:val="00345D6F"/>
    <w:rsid w:val="003556CB"/>
    <w:rsid w:val="003D3844"/>
    <w:rsid w:val="003E657F"/>
    <w:rsid w:val="00403E48"/>
    <w:rsid w:val="004D095B"/>
    <w:rsid w:val="005543DF"/>
    <w:rsid w:val="005549D7"/>
    <w:rsid w:val="00565F3B"/>
    <w:rsid w:val="005952EA"/>
    <w:rsid w:val="005A7813"/>
    <w:rsid w:val="005C3F11"/>
    <w:rsid w:val="00664FAF"/>
    <w:rsid w:val="00667DD5"/>
    <w:rsid w:val="00695B09"/>
    <w:rsid w:val="006C0FB6"/>
    <w:rsid w:val="006E0523"/>
    <w:rsid w:val="006F2884"/>
    <w:rsid w:val="00722A6E"/>
    <w:rsid w:val="0075356D"/>
    <w:rsid w:val="00797D9B"/>
    <w:rsid w:val="007A45ED"/>
    <w:rsid w:val="007B73E1"/>
    <w:rsid w:val="007E3675"/>
    <w:rsid w:val="007E6ABD"/>
    <w:rsid w:val="007F1AB9"/>
    <w:rsid w:val="00847A72"/>
    <w:rsid w:val="008A22F7"/>
    <w:rsid w:val="00946284"/>
    <w:rsid w:val="00982AE1"/>
    <w:rsid w:val="00A227DB"/>
    <w:rsid w:val="00A27EA4"/>
    <w:rsid w:val="00A43CE3"/>
    <w:rsid w:val="00A703B2"/>
    <w:rsid w:val="00AF20A5"/>
    <w:rsid w:val="00B17E23"/>
    <w:rsid w:val="00B237D0"/>
    <w:rsid w:val="00B3090A"/>
    <w:rsid w:val="00B41B6F"/>
    <w:rsid w:val="00B73C80"/>
    <w:rsid w:val="00B923D8"/>
    <w:rsid w:val="00BB2ED4"/>
    <w:rsid w:val="00BF6DF7"/>
    <w:rsid w:val="00C049C7"/>
    <w:rsid w:val="00CE1123"/>
    <w:rsid w:val="00D548A2"/>
    <w:rsid w:val="00D70ACC"/>
    <w:rsid w:val="00D86AF7"/>
    <w:rsid w:val="00DD5D46"/>
    <w:rsid w:val="00E34AE4"/>
    <w:rsid w:val="00E47BB3"/>
    <w:rsid w:val="00F03FC1"/>
    <w:rsid w:val="00F3792C"/>
    <w:rsid w:val="00F52473"/>
    <w:rsid w:val="00FD2B81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A6A4F1-EFDE-412A-AFB2-3F5D5641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65F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65F3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65F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65F3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2017-02-16T19:48:00Z</dcterms:created>
  <dcterms:modified xsi:type="dcterms:W3CDTF">2018-07-06T12:58:00Z</dcterms:modified>
</cp:coreProperties>
</file>