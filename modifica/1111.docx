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E49" w:rsidRPr="003A4E49" w:rsidRDefault="003A4E49" w:rsidP="003A4E49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20 de Septiembre de 2000</w:t>
      </w:r>
    </w:p>
    <w:p w:rsidR="003A4E49" w:rsidRPr="003A4E49" w:rsidRDefault="003A4E49" w:rsidP="003A4E49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1111</w:t>
      </w:r>
    </w:p>
    <w:p w:rsidR="003A4E49" w:rsidRPr="003A4E49" w:rsidRDefault="003A4E49" w:rsidP="003A4E49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2B7050" w:rsidRPr="003A4E49" w:rsidRDefault="003A4E49" w:rsidP="003A4E4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B205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3B205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1060 del 29/03/00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3B205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3A4E49" w:rsidRPr="003A4E49" w:rsidRDefault="003A4E49" w:rsidP="003A4E49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F046AC" w:rsidRPr="003A4E49" w:rsidRDefault="003A4E49" w:rsidP="003A4E4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B205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Que el Departamento Ejecutivo Municipal mediante Decreto</w:t>
      </w:r>
      <w:r w:rsidR="00F046AC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3B205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3B205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H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.)  </w:t>
      </w:r>
      <w:r w:rsidR="00F046AC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B205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3B205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182 del 19/04/00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B205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interpuso veto </w:t>
      </w:r>
      <w:r w:rsidR="003B15DA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parcial 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visto </w:t>
      </w:r>
      <w:r w:rsidR="003B15DA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considerando </w:t>
      </w:r>
      <w:r w:rsidR="003B15DA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de la misma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F046AC" w:rsidRPr="003A4E49" w:rsidRDefault="003B15DA" w:rsidP="003A4E4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Que dicho decreto fue elevado al Honorable Concejo Deliberante con fecha 24/04/00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el que fue recepcionado mediante Expte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154-Y-00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F046AC" w:rsidRPr="003A4E49" w:rsidRDefault="00862E58" w:rsidP="003A4E4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Que el Honorable Concejo Deliberante no consideró su tratamiento por lo que el veto esta tácitamente aceptado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ya que se encontraba dentro de los plazos establecidos por el artículo 27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3er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Párrafo de la Ley Orgánica de Municipalidades 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5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529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F046AC" w:rsidRPr="003A4E49" w:rsidRDefault="00E91F9A" w:rsidP="003A4E4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</w:t>
      </w:r>
      <w:r w:rsidR="00FC134F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la Dirección de Asuntos Jurídicos concuerda con las disposiciones del mencionado Decreto y aconseja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C134F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a fin de evitar confusiones y mala interpretación</w:t>
      </w:r>
      <w:r w:rsidR="00E4055B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la Ordenanza 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E4055B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160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4055B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deroga</w:t>
      </w:r>
      <w:r w:rsidR="00FC134F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r la misma y a su vez efectuar las modificaciones contempladas en la parte resolutivas de la Ordenanza en cuestión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F046AC" w:rsidRPr="003A4E49" w:rsidRDefault="00E4055B" w:rsidP="003A4E4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ello y en virtud de las facultades que le confiere el Decreto 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822/1 del 19 de Mayo de 2000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emitido por el Poder Ejecutivo Provincial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693CE9" w:rsidRPr="003A4E49" w:rsidRDefault="003A4E49" w:rsidP="003A4E49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  <w:bookmarkStart w:id="0" w:name="_GoBack"/>
    </w:p>
    <w:bookmarkEnd w:id="0"/>
    <w:p w:rsidR="00F046AC" w:rsidRPr="003A4E49" w:rsidRDefault="003A4E49" w:rsidP="003A4E4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4055B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DEROGASE 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E4055B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100 de fecha 29 de marzo de 2000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3A4E49" w:rsidRPr="003A4E49" w:rsidRDefault="003A4E49" w:rsidP="003A4E4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4055B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MODIFICASE el Título IV de 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E4055B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430/91</w:t>
      </w:r>
      <w:r w:rsidR="00F046AC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E4055B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Código Tributario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F046AC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4055B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“CONTRIBUCIONES QUE INCIDEN SOBRE LA OCUPACION O UTILIZACION DE ESPACIO DE DOMINIO PUBLICO”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4055B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el que quedará redactado de la siguiente manera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F046AC" w:rsidRPr="003A4E49" w:rsidRDefault="00E4055B" w:rsidP="003A4E4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“TITULO IV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TASAS POR LA ADMINISTRACIÓN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REGULACIÓN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MANTENIMIENTO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SALVAGUARDA Y CONTROL DE LOS ESPACIOS DE DOMINIO PUBLICO MUNICIPAL”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3A4E49" w:rsidRPr="003A4E49" w:rsidRDefault="003A4E49" w:rsidP="003A4E4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0501A2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MODIFICASE el Artículo 192 correspondiente a 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0501A2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430/91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0501A2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Código Tributario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0501A2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el que quedará redactado de la siguiente manera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3A4E49" w:rsidRPr="003A4E49" w:rsidRDefault="00862E58" w:rsidP="003A4E4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“</w:t>
      </w:r>
      <w:r w:rsidR="001030BB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="00D02D5C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192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D02D5C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El hecho imponible comprende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F046AC" w:rsidRPr="003A4E49" w:rsidRDefault="00662764" w:rsidP="003A4E49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La ocupación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previa autorización municipal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parte de los particulares del espacio aéreo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subsuelo o superficie con cuerpos o balcones cerrados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17E77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excepto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17E77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cuerpos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salientes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sobre las ochavas cuando se</w:t>
      </w:r>
      <w:r w:rsidR="00E17E77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hubiere hecho la cesión gratuita del terreno para formarlas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F046AC" w:rsidRPr="003A4E49" w:rsidRDefault="00E17E77" w:rsidP="003A4E49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La ocupación y/o uso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previa autorización municipal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del espacio aéreo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subsuelo o superficie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por parte de </w:t>
      </w:r>
      <w:r w:rsidR="00BC285D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empresa de servicios públicos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C285D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con cables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C285D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fibras ópticas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B37B9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cañerías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B37B9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cámaras o similares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F046AC" w:rsidRPr="003A4E49" w:rsidRDefault="00EB37B9" w:rsidP="003A4E49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La ocupación y/o uso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previa autorización municipal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del espacio aéreo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subsuelo o superficie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parte de particulares o entidades no comprendidas</w:t>
      </w:r>
      <w:r w:rsidR="00693CE9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en el punto anterior con instalaciones de cualquier clase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en las condiciones que permitan las respectivas ordenanzas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F046AC" w:rsidRPr="003A4E49" w:rsidRDefault="00EB37B9" w:rsidP="003A4E49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La ocupación y/o uso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previa autorización municipal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de la superficie de espacio de uso público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en veredas y /o </w:t>
      </w:r>
      <w:r w:rsidR="00E4131A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calzadas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4131A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con mesas o sillas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4131A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carteles de</w:t>
      </w:r>
      <w:r w:rsidR="00693CE9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4131A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anuncio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4131A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kiosco o instalaciones análogas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4131A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ferias o puestos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131A" w:rsidRPr="003A4E49" w:rsidRDefault="00E4131A" w:rsidP="003A4E49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El uso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previa autorización municipal de la </w:t>
      </w:r>
      <w:r w:rsidR="000A2C7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vía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pu</w:t>
      </w:r>
      <w:r w:rsidR="000A2C7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blica para utilización de sistemas de estacionamiento </w:t>
      </w:r>
      <w:r w:rsidR="002604B4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medido”</w:t>
      </w:r>
    </w:p>
    <w:p w:rsidR="003A4E49" w:rsidRPr="003A4E49" w:rsidRDefault="003A4E49" w:rsidP="003A4E4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0501A2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MODIFICASE el artículo 193 de 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0501A2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430/91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0501A2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Código Tributario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0501A2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el que quedará redactado de la siguiente manera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3A4E49" w:rsidRPr="003A4E49" w:rsidRDefault="002604B4" w:rsidP="003A4E4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“</w:t>
      </w:r>
      <w:r w:rsidR="001030BB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193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Las bases imponibles para cada caso serán </w:t>
      </w:r>
      <w:r w:rsidR="000860A5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las siguientes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F046AC" w:rsidRPr="003A4E49" w:rsidRDefault="000860A5" w:rsidP="003A4E49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regulación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administración y control en la ocupación del suelo con sótanos metros lineal o cuadrado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F046AC" w:rsidRPr="003A4E49" w:rsidRDefault="000860A5" w:rsidP="003A4E49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regulación administración y control en la ocupación y/o uso de superficie con tanques y/o bombas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metro cúbico de capacidad de los tanques o importes fijos por bomba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F046AC" w:rsidRPr="003A4E49" w:rsidRDefault="000860A5" w:rsidP="003A4E49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regulación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administración y control en la ocupación y/o uso del espacio aéreo por parte de empresas prestadoras de servicios públicos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Instalaciones de cables o fibras ópticas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cuadra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postes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unidad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cámaras por metro cúbico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cañerías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volumen y/o longitud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F046AC" w:rsidRPr="003A4E49" w:rsidRDefault="00A82388" w:rsidP="003A4E49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Tratándose de ocupación o uso similar en el punto anterior por parte de empresas privadas se aplicarán las mismas bases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F046AC" w:rsidRPr="003A4E49" w:rsidRDefault="000423E2" w:rsidP="003A4E49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regulación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administración y control en la ocupación y/o uso con mesas y sillas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</w:t>
      </w:r>
      <w:r w:rsidR="00693CE9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unidad o metro cuadrado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F046AC" w:rsidRPr="003A4E49" w:rsidRDefault="000423E2" w:rsidP="003A4E49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regulación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administración y control en la ocupación por ferias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metro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unidad o metro cuadrado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F046AC" w:rsidRPr="003A4E49" w:rsidRDefault="000423E2" w:rsidP="003A4E49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regulación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administración y control por ocupación con carteles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letreros o similares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metro cuadrado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F046AC" w:rsidRPr="003A4E49" w:rsidRDefault="000423E2" w:rsidP="003A4E49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Por regulación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administración y control </w:t>
      </w:r>
      <w:r w:rsidR="00945A3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en el caso de características especiales de utilización del espacio público si se aconseja otra base o unidad de medida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45A3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la misma será establecida por la Ordenanza Fiscal Anual Ordenanzas especiales</w:t>
      </w:r>
      <w:r w:rsid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3A4E49" w:rsidRDefault="003A4E49" w:rsidP="003A4E4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A4E49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45A3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PUBLIQUESE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45A36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>COPIESE</w:t>
      </w:r>
      <w:r w:rsidR="008213C0" w:rsidRPr="003A4E4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3A4E49" w:rsidSect="003A4E49">
      <w:footerReference w:type="default" r:id="rId7"/>
      <w:pgSz w:w="11906" w:h="16838"/>
      <w:pgMar w:top="1417" w:right="1134" w:bottom="1134" w:left="1701" w:header="709" w:footer="709" w:gutter="0"/>
      <w:pgNumType w:start="10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6330" w:rsidRDefault="006C6330" w:rsidP="006C6330">
      <w:pPr>
        <w:spacing w:after="0" w:line="240" w:lineRule="auto"/>
      </w:pPr>
      <w:r>
        <w:separator/>
      </w:r>
    </w:p>
  </w:endnote>
  <w:endnote w:type="continuationSeparator" w:id="0">
    <w:p w:rsidR="006C6330" w:rsidRDefault="006C6330" w:rsidP="006C6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330" w:rsidRPr="003F134F" w:rsidRDefault="006C633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6330" w:rsidRDefault="006C6330" w:rsidP="006C6330">
      <w:pPr>
        <w:spacing w:after="0" w:line="240" w:lineRule="auto"/>
      </w:pPr>
      <w:r>
        <w:separator/>
      </w:r>
    </w:p>
  </w:footnote>
  <w:footnote w:type="continuationSeparator" w:id="0">
    <w:p w:rsidR="006C6330" w:rsidRDefault="006C6330" w:rsidP="006C6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D4FF7"/>
    <w:multiLevelType w:val="hybridMultilevel"/>
    <w:tmpl w:val="E1BC66F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134D6"/>
    <w:multiLevelType w:val="hybridMultilevel"/>
    <w:tmpl w:val="7ACED84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137D79"/>
    <w:multiLevelType w:val="hybridMultilevel"/>
    <w:tmpl w:val="D3AAA728"/>
    <w:lvl w:ilvl="0" w:tplc="2C0A0017">
      <w:start w:val="1"/>
      <w:numFmt w:val="lowerLetter"/>
      <w:lvlText w:val="%1)"/>
      <w:lvlJc w:val="left"/>
      <w:pPr>
        <w:ind w:left="644" w:hanging="360"/>
      </w:p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32D76EB"/>
    <w:multiLevelType w:val="hybridMultilevel"/>
    <w:tmpl w:val="BB70638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351988"/>
    <w:multiLevelType w:val="hybridMultilevel"/>
    <w:tmpl w:val="34642A0C"/>
    <w:lvl w:ilvl="0" w:tplc="CC06A7B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693503"/>
    <w:multiLevelType w:val="hybridMultilevel"/>
    <w:tmpl w:val="C3D8A9D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B2056"/>
    <w:rsid w:val="000411A4"/>
    <w:rsid w:val="000423E2"/>
    <w:rsid w:val="000501A2"/>
    <w:rsid w:val="00051789"/>
    <w:rsid w:val="00065BA0"/>
    <w:rsid w:val="000860A5"/>
    <w:rsid w:val="00093C33"/>
    <w:rsid w:val="000A2C76"/>
    <w:rsid w:val="000B57F5"/>
    <w:rsid w:val="001030BB"/>
    <w:rsid w:val="0010774D"/>
    <w:rsid w:val="001128EE"/>
    <w:rsid w:val="00175A1D"/>
    <w:rsid w:val="00194B1F"/>
    <w:rsid w:val="00196472"/>
    <w:rsid w:val="001F1D33"/>
    <w:rsid w:val="00253262"/>
    <w:rsid w:val="002604B4"/>
    <w:rsid w:val="002B7050"/>
    <w:rsid w:val="002D2938"/>
    <w:rsid w:val="003203FA"/>
    <w:rsid w:val="00335277"/>
    <w:rsid w:val="003A4E49"/>
    <w:rsid w:val="003B15DA"/>
    <w:rsid w:val="003B2056"/>
    <w:rsid w:val="003F134F"/>
    <w:rsid w:val="00401835"/>
    <w:rsid w:val="004E3387"/>
    <w:rsid w:val="004E57DC"/>
    <w:rsid w:val="004E7ABB"/>
    <w:rsid w:val="005076AD"/>
    <w:rsid w:val="00547608"/>
    <w:rsid w:val="005902E2"/>
    <w:rsid w:val="006426EB"/>
    <w:rsid w:val="006468E0"/>
    <w:rsid w:val="00662764"/>
    <w:rsid w:val="00693CE9"/>
    <w:rsid w:val="006A31A8"/>
    <w:rsid w:val="006C6330"/>
    <w:rsid w:val="006F6795"/>
    <w:rsid w:val="006F7C22"/>
    <w:rsid w:val="00702064"/>
    <w:rsid w:val="00730FCD"/>
    <w:rsid w:val="0076230D"/>
    <w:rsid w:val="007C0CD8"/>
    <w:rsid w:val="007E7792"/>
    <w:rsid w:val="008213C0"/>
    <w:rsid w:val="00842015"/>
    <w:rsid w:val="00862E58"/>
    <w:rsid w:val="008A0210"/>
    <w:rsid w:val="00903DD4"/>
    <w:rsid w:val="00921B96"/>
    <w:rsid w:val="00945A36"/>
    <w:rsid w:val="00946CE3"/>
    <w:rsid w:val="009C09A8"/>
    <w:rsid w:val="009E123C"/>
    <w:rsid w:val="00A07F0C"/>
    <w:rsid w:val="00A2028E"/>
    <w:rsid w:val="00A82388"/>
    <w:rsid w:val="00AE4A58"/>
    <w:rsid w:val="00AE4D30"/>
    <w:rsid w:val="00B239AC"/>
    <w:rsid w:val="00B64805"/>
    <w:rsid w:val="00BC285D"/>
    <w:rsid w:val="00BF281A"/>
    <w:rsid w:val="00C06504"/>
    <w:rsid w:val="00C54A99"/>
    <w:rsid w:val="00C8427B"/>
    <w:rsid w:val="00C97D20"/>
    <w:rsid w:val="00CE5574"/>
    <w:rsid w:val="00D02D5C"/>
    <w:rsid w:val="00D4673C"/>
    <w:rsid w:val="00D547D4"/>
    <w:rsid w:val="00DE2146"/>
    <w:rsid w:val="00DE3B16"/>
    <w:rsid w:val="00DF5539"/>
    <w:rsid w:val="00E10EAF"/>
    <w:rsid w:val="00E17E77"/>
    <w:rsid w:val="00E4055B"/>
    <w:rsid w:val="00E4131A"/>
    <w:rsid w:val="00E91F9A"/>
    <w:rsid w:val="00EB1CA2"/>
    <w:rsid w:val="00EB37B9"/>
    <w:rsid w:val="00ED60CD"/>
    <w:rsid w:val="00F046AC"/>
    <w:rsid w:val="00F85393"/>
    <w:rsid w:val="00F86ADA"/>
    <w:rsid w:val="00F93ADD"/>
    <w:rsid w:val="00FC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4D6E29-DFAE-4E74-94BD-00CDC4FB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2D5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C63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C6330"/>
  </w:style>
  <w:style w:type="paragraph" w:styleId="Piedepgina">
    <w:name w:val="footer"/>
    <w:basedOn w:val="Normal"/>
    <w:link w:val="PiedepginaCar"/>
    <w:uiPriority w:val="99"/>
    <w:semiHidden/>
    <w:unhideWhenUsed/>
    <w:rsid w:val="006C63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C6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336</TotalTime>
  <Pages>2</Pages>
  <Words>682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38</cp:revision>
  <cp:lastPrinted>2017-10-04T15:16:00Z</cp:lastPrinted>
  <dcterms:created xsi:type="dcterms:W3CDTF">2017-02-01T12:26:00Z</dcterms:created>
  <dcterms:modified xsi:type="dcterms:W3CDTF">2018-07-06T12:57:00Z</dcterms:modified>
</cp:coreProperties>
</file>