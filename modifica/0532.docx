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24E" w:rsidRPr="0038124E" w:rsidRDefault="0038124E" w:rsidP="0038124E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30 de Diciembre de 1992</w:t>
      </w:r>
    </w:p>
    <w:p w:rsidR="0038124E" w:rsidRPr="0038124E" w:rsidRDefault="0038124E" w:rsidP="0038124E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532</w:t>
      </w:r>
    </w:p>
    <w:p w:rsidR="0038124E" w:rsidRPr="0038124E" w:rsidRDefault="0038124E" w:rsidP="0038124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643D93" w:rsidRPr="0038124E" w:rsidRDefault="0038124E" w:rsidP="0038124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00919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La presentación efectuada mediante 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00919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00919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363-H-92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A00919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00919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823-M-91 y </w:t>
      </w:r>
      <w:r w:rsidR="00655FE8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agregados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655FE8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por los cuales se solicita aplicar una medida de excepción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43D93" w:rsidRPr="0038124E" w:rsidRDefault="00655FE8" w:rsidP="0038124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Que la misma se refiere a la obligatoriedad de construir dejando un retiro</w:t>
      </w:r>
      <w:r w:rsid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43D93" w:rsidRPr="0038124E" w:rsidRDefault="00655FE8" w:rsidP="0038124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Que para no obligar al propietario a demoler lo construido y retirarse tres metros</w:t>
      </w:r>
      <w:r w:rsid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38124E" w:rsidRPr="0038124E" w:rsidRDefault="0038124E" w:rsidP="0038124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643D93" w:rsidRPr="0038124E" w:rsidRDefault="0038124E" w:rsidP="0038124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55FE8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el propietario </w:t>
      </w:r>
      <w:r w:rsidR="002A62D2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deberá una vez corrido los tres metros completar la construcción del local en perfectas condiciones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43D93" w:rsidRPr="0038124E" w:rsidRDefault="002A62D2" w:rsidP="0038124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por otra parte</w:t>
      </w:r>
      <w:r w:rsid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esta autorización tendrá un plazo de tres años</w:t>
      </w:r>
      <w:r w:rsid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luego del cual el Departamento Ejecutivo Municipal podrá exigir la </w:t>
      </w:r>
      <w:r w:rsidR="003F7A2A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demolición del mismo</w:t>
      </w:r>
      <w:r w:rsid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43D93" w:rsidRPr="0038124E" w:rsidRDefault="003F7A2A" w:rsidP="0038124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Que tampoco podrá realizar ninguna remodelación ni ampliación sobre el local ubicado en la línea Municipal sin proceder al retiro correspondiente</w:t>
      </w:r>
      <w:r w:rsid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773A27" w:rsidRPr="0038124E" w:rsidRDefault="003F7A2A" w:rsidP="0038124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Que para regularizar toda esta situación deberá presentar la documentación técnica “Plano conforme a obra”</w:t>
      </w:r>
      <w:r w:rsid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773A27" w:rsidRPr="0038124E" w:rsidRDefault="0038124E" w:rsidP="0038124E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643D93" w:rsidRPr="0038124E" w:rsidRDefault="0038124E" w:rsidP="0038124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7A2A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Departamento Ejecutivo Municipal a autorizar la continuación del local comercial con un retiro de tres metros desde la línea municipal ubicado en el predio padrón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3F7A2A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677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3F7A2A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722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43D93" w:rsidRPr="0038124E" w:rsidRDefault="0038124E" w:rsidP="0038124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7A2A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El local de referencia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F7A2A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deberá tener un muy buen nivel de terminación que surgirá de una propuesta que realizará el propietario y que evaluará el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D.E.M.</w:t>
      </w:r>
    </w:p>
    <w:p w:rsidR="00643D93" w:rsidRPr="0038124E" w:rsidRDefault="0038124E" w:rsidP="0038124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F7A2A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plazo concedido para esta autorización “precaria” es de tres años a partir de </w:t>
      </w:r>
      <w:r w:rsidR="00F01E0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la promulgación de la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01E0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Concluido el mismo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el DEM podrá exigir la demolición del mismo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43D93" w:rsidRPr="0038124E" w:rsidRDefault="0038124E" w:rsidP="0038124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01E0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El propietario no podrá realizar ninguna modificación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ni remodelación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ni ampliación en los locales ubicados sobre línea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sin proceder al retiro obligatorio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643D93" w:rsidRPr="0038124E" w:rsidRDefault="0038124E" w:rsidP="0038124E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8124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01E0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El propietario deberá presentar la documentación técnica “plano conforme a obra”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01E0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para regularizar la situación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38124E" w:rsidRDefault="0038124E" w:rsidP="0038124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38124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38124E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38124E" w:rsidSect="0038124E">
      <w:footerReference w:type="default" r:id="rId6"/>
      <w:pgSz w:w="11906" w:h="16838"/>
      <w:pgMar w:top="1417" w:right="1134" w:bottom="1134" w:left="1701" w:header="709" w:footer="709" w:gutter="0"/>
      <w:pgNumType w:start="4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553" w:rsidRDefault="00A54553" w:rsidP="00A54553">
      <w:pPr>
        <w:spacing w:after="0" w:line="240" w:lineRule="auto"/>
      </w:pPr>
      <w:r>
        <w:separator/>
      </w:r>
    </w:p>
  </w:endnote>
  <w:endnote w:type="continuationSeparator" w:id="0">
    <w:p w:rsidR="00A54553" w:rsidRDefault="00A54553" w:rsidP="00A54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553" w:rsidRPr="00930D76" w:rsidRDefault="00A545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553" w:rsidRDefault="00A54553" w:rsidP="00A54553">
      <w:pPr>
        <w:spacing w:after="0" w:line="240" w:lineRule="auto"/>
      </w:pPr>
      <w:r>
        <w:separator/>
      </w:r>
    </w:p>
  </w:footnote>
  <w:footnote w:type="continuationSeparator" w:id="0">
    <w:p w:rsidR="00A54553" w:rsidRDefault="00A54553" w:rsidP="00A545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00919"/>
    <w:rsid w:val="00077A76"/>
    <w:rsid w:val="000B1404"/>
    <w:rsid w:val="00106B8E"/>
    <w:rsid w:val="00142B2D"/>
    <w:rsid w:val="00143781"/>
    <w:rsid w:val="00164E8C"/>
    <w:rsid w:val="00180EC6"/>
    <w:rsid w:val="00187A14"/>
    <w:rsid w:val="00195C02"/>
    <w:rsid w:val="001A2E2E"/>
    <w:rsid w:val="001C6797"/>
    <w:rsid w:val="001F1D33"/>
    <w:rsid w:val="002027B9"/>
    <w:rsid w:val="002145D2"/>
    <w:rsid w:val="00253262"/>
    <w:rsid w:val="00277CF3"/>
    <w:rsid w:val="002A62D2"/>
    <w:rsid w:val="002B1F5F"/>
    <w:rsid w:val="002C7606"/>
    <w:rsid w:val="003203FA"/>
    <w:rsid w:val="00335277"/>
    <w:rsid w:val="003738CD"/>
    <w:rsid w:val="0038124E"/>
    <w:rsid w:val="003D4137"/>
    <w:rsid w:val="003F7A2A"/>
    <w:rsid w:val="004B1048"/>
    <w:rsid w:val="004B300D"/>
    <w:rsid w:val="0050346D"/>
    <w:rsid w:val="005135ED"/>
    <w:rsid w:val="005306C6"/>
    <w:rsid w:val="005A2A99"/>
    <w:rsid w:val="005C1343"/>
    <w:rsid w:val="00610D08"/>
    <w:rsid w:val="00610D56"/>
    <w:rsid w:val="00643D93"/>
    <w:rsid w:val="00655FE8"/>
    <w:rsid w:val="00666FC5"/>
    <w:rsid w:val="00734C81"/>
    <w:rsid w:val="0076281F"/>
    <w:rsid w:val="00773A27"/>
    <w:rsid w:val="007E7792"/>
    <w:rsid w:val="008213C0"/>
    <w:rsid w:val="008765D1"/>
    <w:rsid w:val="00896B23"/>
    <w:rsid w:val="008C6533"/>
    <w:rsid w:val="008F223A"/>
    <w:rsid w:val="00930D76"/>
    <w:rsid w:val="009B3E47"/>
    <w:rsid w:val="009C09A8"/>
    <w:rsid w:val="00A00919"/>
    <w:rsid w:val="00A34E66"/>
    <w:rsid w:val="00A54553"/>
    <w:rsid w:val="00A66243"/>
    <w:rsid w:val="00AA7C24"/>
    <w:rsid w:val="00AB11C6"/>
    <w:rsid w:val="00AD06CC"/>
    <w:rsid w:val="00AE4D30"/>
    <w:rsid w:val="00B1309E"/>
    <w:rsid w:val="00B76BC6"/>
    <w:rsid w:val="00C406C2"/>
    <w:rsid w:val="00D41872"/>
    <w:rsid w:val="00D44322"/>
    <w:rsid w:val="00D45C95"/>
    <w:rsid w:val="00DF25FA"/>
    <w:rsid w:val="00E073E3"/>
    <w:rsid w:val="00E60BAB"/>
    <w:rsid w:val="00E61885"/>
    <w:rsid w:val="00E85997"/>
    <w:rsid w:val="00F01E00"/>
    <w:rsid w:val="00F4710E"/>
    <w:rsid w:val="00FA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4E7C08-2BF6-446E-947C-EBAC76BB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54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4553"/>
  </w:style>
  <w:style w:type="paragraph" w:styleId="Piedepgina">
    <w:name w:val="footer"/>
    <w:basedOn w:val="Normal"/>
    <w:link w:val="PiedepginaCar"/>
    <w:uiPriority w:val="99"/>
    <w:semiHidden/>
    <w:unhideWhenUsed/>
    <w:rsid w:val="00A545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4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81</TotalTime>
  <Pages>1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34</cp:revision>
  <cp:lastPrinted>2017-10-04T15:12:00Z</cp:lastPrinted>
  <dcterms:created xsi:type="dcterms:W3CDTF">2017-01-12T13:02:00Z</dcterms:created>
  <dcterms:modified xsi:type="dcterms:W3CDTF">2018-07-06T12:20:00Z</dcterms:modified>
</cp:coreProperties>
</file>