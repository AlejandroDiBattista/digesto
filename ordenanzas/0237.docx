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3E07" w:rsidRPr="00695F4D" w:rsidRDefault="00C93E07" w:rsidP="00695F4D">
      <w:pPr>
        <w:spacing w:line="240" w:lineRule="auto"/>
        <w:jc w:val="right"/>
        <w:rPr>
          <w:rFonts w:ascii="Times New Roman" w:hAnsi="Times New Roman"/>
          <w:sz w:val="24"/>
        </w:rPr>
      </w:pPr>
      <w:r w:rsidRPr="00695F4D">
        <w:rPr>
          <w:rFonts w:ascii="Times New Roman" w:hAnsi="Times New Roman"/>
          <w:sz w:val="24"/>
        </w:rPr>
        <w:t>Yerba Buena, 21 de Abril de 1987</w:t>
      </w:r>
    </w:p>
    <w:p w:rsidR="00C93E07" w:rsidRPr="00695F4D" w:rsidRDefault="00C93E07" w:rsidP="00695F4D">
      <w:pPr>
        <w:spacing w:line="240" w:lineRule="auto"/>
        <w:jc w:val="left"/>
        <w:rPr>
          <w:rFonts w:ascii="Times New Roman" w:hAnsi="Times New Roman"/>
          <w:sz w:val="24"/>
        </w:rPr>
      </w:pPr>
      <w:r w:rsidRPr="00695F4D">
        <w:rPr>
          <w:rFonts w:ascii="Times New Roman" w:hAnsi="Times New Roman"/>
          <w:sz w:val="24"/>
        </w:rPr>
        <w:t>ORDENANZA Nº 237</w:t>
      </w:r>
    </w:p>
    <w:p w:rsidR="00790564" w:rsidRPr="00695F4D" w:rsidRDefault="00C93E07" w:rsidP="00695F4D">
      <w:pPr>
        <w:spacing w:line="240" w:lineRule="auto"/>
        <w:rPr>
          <w:rFonts w:ascii="Times New Roman" w:hAnsi="Times New Roman"/>
          <w:sz w:val="24"/>
        </w:rPr>
      </w:pPr>
      <w:r w:rsidRPr="00695F4D">
        <w:rPr>
          <w:rFonts w:ascii="Times New Roman" w:hAnsi="Times New Roman"/>
          <w:sz w:val="24"/>
        </w:rPr>
        <w:t xml:space="preserve">VISTO: </w:t>
      </w:r>
      <w:r w:rsidR="00DF782B" w:rsidRPr="00695F4D">
        <w:rPr>
          <w:rFonts w:ascii="Times New Roman" w:hAnsi="Times New Roman"/>
          <w:sz w:val="24"/>
        </w:rPr>
        <w:t>La presentación del Sr. Pedro Maderuelo efectuada mediante Expte. Nº 2.951-M17-M-1.986, en el que consulta y propone locales comerciales</w:t>
      </w:r>
      <w:r w:rsidR="00790564" w:rsidRPr="00695F4D">
        <w:rPr>
          <w:rFonts w:ascii="Times New Roman" w:hAnsi="Times New Roman"/>
          <w:sz w:val="24"/>
        </w:rPr>
        <w:t xml:space="preserve"> sobre Av. Solano Vera</w:t>
      </w:r>
      <w:r w:rsidRPr="00695F4D">
        <w:rPr>
          <w:rFonts w:ascii="Times New Roman" w:hAnsi="Times New Roman"/>
          <w:sz w:val="24"/>
        </w:rPr>
        <w:t xml:space="preserve"> </w:t>
      </w:r>
      <w:r w:rsidR="00695F4D">
        <w:rPr>
          <w:rFonts w:ascii="Times New Roman" w:hAnsi="Times New Roman"/>
          <w:sz w:val="24"/>
        </w:rPr>
        <w:t xml:space="preserve">                    (</w:t>
      </w:r>
      <w:r w:rsidR="00790564" w:rsidRPr="00695F4D">
        <w:rPr>
          <w:rFonts w:ascii="Times New Roman" w:hAnsi="Times New Roman"/>
          <w:sz w:val="24"/>
        </w:rPr>
        <w:t>según croquis que adjunta</w:t>
      </w:r>
      <w:r w:rsidR="00695F4D">
        <w:rPr>
          <w:rFonts w:ascii="Times New Roman" w:hAnsi="Times New Roman"/>
          <w:sz w:val="24"/>
        </w:rPr>
        <w:t xml:space="preserve">) </w:t>
      </w:r>
      <w:r w:rsidRPr="00695F4D">
        <w:rPr>
          <w:rFonts w:ascii="Times New Roman" w:hAnsi="Times New Roman"/>
          <w:sz w:val="24"/>
        </w:rPr>
        <w:t xml:space="preserve"> </w:t>
      </w:r>
      <w:r w:rsidR="00790564" w:rsidRPr="00695F4D">
        <w:rPr>
          <w:rFonts w:ascii="Times New Roman" w:hAnsi="Times New Roman"/>
          <w:sz w:val="24"/>
        </w:rPr>
        <w:t>aduciendo el no retranqueo, como lo dice la Ordenanza Nº 96/81- Artículo 3º;y</w:t>
      </w:r>
    </w:p>
    <w:p w:rsidR="00790564" w:rsidRPr="00695F4D" w:rsidRDefault="00C93E07" w:rsidP="00695F4D">
      <w:pPr>
        <w:spacing w:line="240" w:lineRule="auto"/>
        <w:rPr>
          <w:rFonts w:ascii="Times New Roman" w:hAnsi="Times New Roman"/>
          <w:sz w:val="24"/>
        </w:rPr>
      </w:pPr>
      <w:r w:rsidRPr="00695F4D">
        <w:rPr>
          <w:rFonts w:ascii="Times New Roman" w:hAnsi="Times New Roman"/>
          <w:sz w:val="24"/>
        </w:rPr>
        <w:t xml:space="preserve">CONSIDERANDO: </w:t>
      </w:r>
      <w:r w:rsidR="0008764E" w:rsidRPr="00695F4D">
        <w:rPr>
          <w:rFonts w:ascii="Times New Roman" w:hAnsi="Times New Roman"/>
          <w:sz w:val="24"/>
        </w:rPr>
        <w:t>Que</w:t>
      </w:r>
      <w:r w:rsidR="00C67703" w:rsidRPr="00695F4D">
        <w:rPr>
          <w:rFonts w:ascii="Times New Roman" w:hAnsi="Times New Roman"/>
          <w:sz w:val="24"/>
        </w:rPr>
        <w:t xml:space="preserve">, </w:t>
      </w:r>
      <w:r w:rsidR="00790564" w:rsidRPr="00695F4D">
        <w:rPr>
          <w:rFonts w:ascii="Times New Roman" w:hAnsi="Times New Roman"/>
          <w:sz w:val="24"/>
        </w:rPr>
        <w:t>es viable lo que el recurrente solicita, por las siguientes apreciaciones;</w:t>
      </w:r>
    </w:p>
    <w:p w:rsidR="009179F7" w:rsidRPr="00695F4D" w:rsidRDefault="00790564" w:rsidP="00695F4D">
      <w:pPr>
        <w:spacing w:line="240" w:lineRule="auto"/>
        <w:rPr>
          <w:rFonts w:ascii="Times New Roman" w:hAnsi="Times New Roman"/>
          <w:sz w:val="24"/>
        </w:rPr>
      </w:pPr>
      <w:r w:rsidRPr="00695F4D">
        <w:rPr>
          <w:rFonts w:ascii="Times New Roman" w:hAnsi="Times New Roman"/>
          <w:sz w:val="24"/>
        </w:rPr>
        <w:t xml:space="preserve">El perfil de la Av. Solano Vera no tiene características de residencial, como así también es imperante una simbiosis con características urbanas aparentemente distintas – que hacen al diseño urbano </w:t>
      </w:r>
      <w:r w:rsidR="004459B5" w:rsidRPr="00695F4D">
        <w:rPr>
          <w:rFonts w:ascii="Times New Roman" w:hAnsi="Times New Roman"/>
          <w:sz w:val="24"/>
        </w:rPr>
        <w:t>–</w:t>
      </w:r>
      <w:r w:rsidRPr="00695F4D">
        <w:rPr>
          <w:rFonts w:ascii="Times New Roman" w:hAnsi="Times New Roman"/>
          <w:sz w:val="24"/>
        </w:rPr>
        <w:t xml:space="preserve"> </w:t>
      </w:r>
      <w:r w:rsidR="004459B5" w:rsidRPr="00695F4D">
        <w:rPr>
          <w:rFonts w:ascii="Times New Roman" w:hAnsi="Times New Roman"/>
          <w:sz w:val="24"/>
        </w:rPr>
        <w:t xml:space="preserve">y con tendencias a fusionarse morfológicamente, por la espontaneidad con que se armaron las zonas comerciales </w:t>
      </w:r>
      <w:r w:rsidR="009179F7" w:rsidRPr="00695F4D">
        <w:rPr>
          <w:rFonts w:ascii="Times New Roman" w:hAnsi="Times New Roman"/>
          <w:sz w:val="24"/>
        </w:rPr>
        <w:t>en ésta ciudad y el epicentro de las mismas es la intersección de Av. Aconquija y Solano Vera;</w:t>
      </w:r>
    </w:p>
    <w:p w:rsidR="009179F7" w:rsidRPr="00695F4D" w:rsidRDefault="009179F7" w:rsidP="00695F4D">
      <w:pPr>
        <w:spacing w:line="240" w:lineRule="auto"/>
        <w:rPr>
          <w:rFonts w:ascii="Times New Roman" w:hAnsi="Times New Roman"/>
          <w:sz w:val="24"/>
        </w:rPr>
      </w:pPr>
      <w:r w:rsidRPr="00695F4D">
        <w:rPr>
          <w:rFonts w:ascii="Times New Roman" w:hAnsi="Times New Roman"/>
          <w:sz w:val="24"/>
        </w:rPr>
        <w:t>Se aclara que la dimensión de esas fachadas como frentes paredones con muy pocos vacios que es un marco irrebatible de la cuadrícula;</w:t>
      </w:r>
    </w:p>
    <w:p w:rsidR="00B95403" w:rsidRPr="00695F4D" w:rsidRDefault="009179F7" w:rsidP="00695F4D">
      <w:pPr>
        <w:spacing w:line="240" w:lineRule="auto"/>
        <w:rPr>
          <w:rFonts w:ascii="Times New Roman" w:hAnsi="Times New Roman"/>
          <w:sz w:val="24"/>
        </w:rPr>
      </w:pPr>
      <w:r w:rsidRPr="00695F4D">
        <w:rPr>
          <w:rFonts w:ascii="Times New Roman" w:hAnsi="Times New Roman"/>
          <w:sz w:val="24"/>
        </w:rPr>
        <w:t>Otro punto que lleva a aceptar la propuesta del solicitante es la distancia que existe de línea a línea en ese viaducto que tiene aproximadamente 25,00 mts. Y para evitar la deshumanización de la Ciudad y más aún en el sector, por ello no es conveniente exigir los retrocesos en el sector porque atentan contra una parte del patrimonio Histórico, ya que esas manzanas pertenecen al inicio de la Ciudad, y hay para ensamblar, revalorizar e integrar con el amansamiento de la llamada Plaza Vieja;</w:t>
      </w:r>
    </w:p>
    <w:p w:rsidR="002D575E" w:rsidRPr="00695F4D" w:rsidRDefault="00442220" w:rsidP="00695F4D">
      <w:pPr>
        <w:spacing w:line="240" w:lineRule="auto"/>
        <w:jc w:val="center"/>
        <w:rPr>
          <w:rFonts w:ascii="Times New Roman" w:hAnsi="Times New Roman"/>
          <w:sz w:val="24"/>
        </w:rPr>
      </w:pPr>
      <w:r w:rsidRPr="00695F4D">
        <w:rPr>
          <w:rFonts w:ascii="Times New Roman" w:hAnsi="Times New Roman"/>
          <w:sz w:val="24"/>
        </w:rPr>
        <w:t xml:space="preserve">POR </w:t>
      </w:r>
      <w:r w:rsidR="00C93E07" w:rsidRPr="00695F4D">
        <w:rPr>
          <w:rFonts w:ascii="Times New Roman" w:hAnsi="Times New Roman"/>
          <w:sz w:val="24"/>
        </w:rPr>
        <w:t>EL CONCEJO DELIBERANTE SANCIONA CON FUERZA DE ORDENANZA</w:t>
      </w:r>
      <w:r w:rsidR="002D575E" w:rsidRPr="00695F4D">
        <w:rPr>
          <w:rFonts w:ascii="Times New Roman" w:hAnsi="Times New Roman"/>
          <w:sz w:val="24"/>
        </w:rPr>
        <w:t>:</w:t>
      </w:r>
    </w:p>
    <w:p w:rsidR="00695F4D" w:rsidRDefault="007A62B2" w:rsidP="00695F4D">
      <w:pPr>
        <w:spacing w:line="240" w:lineRule="auto"/>
        <w:rPr>
          <w:rFonts w:ascii="Times New Roman" w:hAnsi="Times New Roman"/>
          <w:sz w:val="24"/>
        </w:rPr>
      </w:pPr>
      <w:r w:rsidRPr="00695F4D">
        <w:rPr>
          <w:rFonts w:ascii="Times New Roman" w:hAnsi="Times New Roman"/>
          <w:sz w:val="24"/>
        </w:rPr>
        <w:t>ARTICULO PRIMERO</w:t>
      </w:r>
      <w:r w:rsidR="00C93E07" w:rsidRPr="00695F4D">
        <w:rPr>
          <w:rFonts w:ascii="Times New Roman" w:hAnsi="Times New Roman"/>
          <w:sz w:val="24"/>
        </w:rPr>
        <w:t xml:space="preserve">: </w:t>
      </w:r>
      <w:r w:rsidR="009179F7" w:rsidRPr="00695F4D">
        <w:rPr>
          <w:rFonts w:ascii="Times New Roman" w:hAnsi="Times New Roman"/>
          <w:sz w:val="24"/>
        </w:rPr>
        <w:t>FACULTASE al Departamento Ejecutivo para autorizar la aprobación de la presentación efectuada por el recurrente mediante Expte. Nº 2.951-M17-M-1.986.</w:t>
      </w:r>
    </w:p>
    <w:p w:rsidR="00695F4D" w:rsidRDefault="007A62B2" w:rsidP="00695F4D">
      <w:pPr>
        <w:spacing w:line="240" w:lineRule="auto"/>
        <w:rPr>
          <w:rFonts w:ascii="Times New Roman" w:hAnsi="Times New Roman"/>
          <w:sz w:val="24"/>
        </w:rPr>
      </w:pPr>
      <w:r w:rsidRPr="00695F4D">
        <w:rPr>
          <w:rFonts w:ascii="Times New Roman" w:hAnsi="Times New Roman"/>
          <w:sz w:val="24"/>
        </w:rPr>
        <w:t>ARTICULO SEGUNDO</w:t>
      </w:r>
      <w:r w:rsidR="00C93E07" w:rsidRPr="00695F4D">
        <w:rPr>
          <w:rFonts w:ascii="Times New Roman" w:hAnsi="Times New Roman"/>
          <w:sz w:val="24"/>
        </w:rPr>
        <w:t xml:space="preserve">: </w:t>
      </w:r>
      <w:r w:rsidR="009179F7" w:rsidRPr="00695F4D">
        <w:rPr>
          <w:rFonts w:ascii="Times New Roman" w:hAnsi="Times New Roman"/>
          <w:sz w:val="24"/>
        </w:rPr>
        <w:t>El mismo deberá presentar la documentación técnica correspondiente ante las Oficinas de Catastro y de Edificación Privada de ésta Municipalidad.</w:t>
      </w:r>
    </w:p>
    <w:p w:rsidR="006F2884" w:rsidRPr="00695F4D" w:rsidRDefault="009179F7" w:rsidP="00695F4D">
      <w:pPr>
        <w:spacing w:line="240" w:lineRule="auto"/>
        <w:rPr>
          <w:rFonts w:ascii="Times New Roman" w:hAnsi="Times New Roman"/>
          <w:sz w:val="24"/>
        </w:rPr>
      </w:pPr>
      <w:r w:rsidRPr="00695F4D">
        <w:rPr>
          <w:rFonts w:ascii="Times New Roman" w:hAnsi="Times New Roman"/>
          <w:sz w:val="24"/>
        </w:rPr>
        <w:t xml:space="preserve"> </w:t>
      </w:r>
      <w:r w:rsidR="007A62B2" w:rsidRPr="00695F4D">
        <w:rPr>
          <w:rFonts w:ascii="Times New Roman" w:hAnsi="Times New Roman"/>
          <w:sz w:val="24"/>
        </w:rPr>
        <w:t>ARTICULO TERCERO</w:t>
      </w:r>
      <w:r w:rsidR="00C93E07" w:rsidRPr="00695F4D">
        <w:rPr>
          <w:rFonts w:ascii="Times New Roman" w:hAnsi="Times New Roman"/>
          <w:sz w:val="24"/>
        </w:rPr>
        <w:t xml:space="preserve">: </w:t>
      </w:r>
      <w:r w:rsidR="003E657F" w:rsidRPr="00695F4D">
        <w:rPr>
          <w:rFonts w:ascii="Times New Roman" w:hAnsi="Times New Roman"/>
          <w:sz w:val="24"/>
        </w:rPr>
        <w:t>COMUNÍQUESE, CÓPIESE y ARCHÍVESE.</w:t>
      </w:r>
      <w:r w:rsidR="00695F4D" w:rsidRPr="00695F4D">
        <w:rPr>
          <w:rFonts w:ascii="Times New Roman" w:hAnsi="Times New Roman"/>
          <w:sz w:val="24"/>
        </w:rPr>
        <w:t xml:space="preserve"> </w:t>
      </w:r>
    </w:p>
    <w:sectPr w:rsidR="006F2884" w:rsidRPr="00695F4D" w:rsidSect="00695F4D">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AA5297"/>
    <w:rsid w:val="000776C1"/>
    <w:rsid w:val="0008764E"/>
    <w:rsid w:val="000D6F58"/>
    <w:rsid w:val="00142194"/>
    <w:rsid w:val="001964FA"/>
    <w:rsid w:val="00196D36"/>
    <w:rsid w:val="001C099A"/>
    <w:rsid w:val="001C1573"/>
    <w:rsid w:val="00222916"/>
    <w:rsid w:val="00241489"/>
    <w:rsid w:val="002D575E"/>
    <w:rsid w:val="00305DE1"/>
    <w:rsid w:val="00332657"/>
    <w:rsid w:val="0037628B"/>
    <w:rsid w:val="003A3D18"/>
    <w:rsid w:val="003A4278"/>
    <w:rsid w:val="003D18DC"/>
    <w:rsid w:val="003E657F"/>
    <w:rsid w:val="00442220"/>
    <w:rsid w:val="004459B5"/>
    <w:rsid w:val="0046362D"/>
    <w:rsid w:val="00505566"/>
    <w:rsid w:val="00566941"/>
    <w:rsid w:val="005952EA"/>
    <w:rsid w:val="005970F7"/>
    <w:rsid w:val="0067655D"/>
    <w:rsid w:val="006844D3"/>
    <w:rsid w:val="00695F4D"/>
    <w:rsid w:val="006F2884"/>
    <w:rsid w:val="00790564"/>
    <w:rsid w:val="007A62B2"/>
    <w:rsid w:val="007B73E1"/>
    <w:rsid w:val="007E6ABD"/>
    <w:rsid w:val="007F1AB9"/>
    <w:rsid w:val="008A4BC2"/>
    <w:rsid w:val="008E1AB4"/>
    <w:rsid w:val="008F65EC"/>
    <w:rsid w:val="00915C04"/>
    <w:rsid w:val="009179F7"/>
    <w:rsid w:val="00963337"/>
    <w:rsid w:val="00970A6A"/>
    <w:rsid w:val="009A6D24"/>
    <w:rsid w:val="00A703B2"/>
    <w:rsid w:val="00AA5297"/>
    <w:rsid w:val="00AF3C07"/>
    <w:rsid w:val="00B009C6"/>
    <w:rsid w:val="00B45E5B"/>
    <w:rsid w:val="00B923D8"/>
    <w:rsid w:val="00B95403"/>
    <w:rsid w:val="00BB2ED4"/>
    <w:rsid w:val="00BE5D14"/>
    <w:rsid w:val="00C049C7"/>
    <w:rsid w:val="00C67703"/>
    <w:rsid w:val="00C93E07"/>
    <w:rsid w:val="00CE1123"/>
    <w:rsid w:val="00CF129A"/>
    <w:rsid w:val="00CF671E"/>
    <w:rsid w:val="00D12E26"/>
    <w:rsid w:val="00DF1513"/>
    <w:rsid w:val="00DF782B"/>
    <w:rsid w:val="00E1570B"/>
    <w:rsid w:val="00E33430"/>
    <w:rsid w:val="00E34AE4"/>
    <w:rsid w:val="00E47BB3"/>
    <w:rsid w:val="00E7049E"/>
    <w:rsid w:val="00E9550C"/>
    <w:rsid w:val="00F56038"/>
    <w:rsid w:val="00F8700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4F48CF-64B8-40D8-B23E-83E24CA8C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23</TotalTime>
  <Pages>1</Pages>
  <Words>294</Words>
  <Characters>1623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21</cp:revision>
  <dcterms:created xsi:type="dcterms:W3CDTF">2017-03-09T21:00:00Z</dcterms:created>
  <dcterms:modified xsi:type="dcterms:W3CDTF">2017-06-06T11:47:00Z</dcterms:modified>
</cp:coreProperties>
</file>