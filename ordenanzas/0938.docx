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F54" w:rsidRPr="00661F54" w:rsidRDefault="00661F54" w:rsidP="00661F54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29 de Julio de 1998</w:t>
      </w:r>
    </w:p>
    <w:p w:rsidR="00661F54" w:rsidRPr="00661F54" w:rsidRDefault="00661F54" w:rsidP="00661F54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938</w:t>
      </w:r>
    </w:p>
    <w:p w:rsidR="00661F54" w:rsidRPr="00661F54" w:rsidRDefault="00661F54" w:rsidP="00661F54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2B0B9B" w:rsidRPr="00661F54" w:rsidRDefault="00661F54" w:rsidP="00661F54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D718EA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El expediente 135-Y-98; y</w:t>
      </w:r>
    </w:p>
    <w:p w:rsidR="00661F54" w:rsidRPr="00661F54" w:rsidRDefault="00661F54" w:rsidP="00661F54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D718EA" w:rsidRPr="00661F54" w:rsidRDefault="00661F54" w:rsidP="00661F54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D718EA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Que</w:t>
      </w:r>
      <w:r w:rsidR="003728E4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D718EA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mediante el mismo el Departamento Ejecutivo Municipal pone a consideración de este Cuerpo la aceptación de $ 1200</w:t>
      </w:r>
      <w:r w:rsidR="006B3940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D718EA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Pesos Mil Doscientos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6B3940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D718EA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ofrecida por la Empresa RATTO VILLARES – Auditores- Consultores con destino al Comedor Infantil Colonia Castillo de esta Ciudad;</w:t>
      </w:r>
    </w:p>
    <w:p w:rsidR="003728E4" w:rsidRPr="00661F54" w:rsidRDefault="00D718EA" w:rsidP="00661F54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donación se realizó con cheque cargo Banco Piano Serie A N</w:t>
      </w:r>
      <w:r w:rsid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00366062 y recepcionada por la dirección</w:t>
      </w:r>
      <w:r w:rsidR="003728E4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de Rentas de la Municipalidad de Yerba Buena mediante Recibo N</w:t>
      </w:r>
      <w:r w:rsid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58624 con fecha 29 de Mayo de</w:t>
      </w:r>
      <w:r w:rsidR="003728E4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1998;</w:t>
      </w:r>
    </w:p>
    <w:p w:rsidR="002B0B9B" w:rsidRPr="00661F54" w:rsidRDefault="00D718EA" w:rsidP="00661F54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Que esta donación resulta beneficiosa para este Municipio y especialmente para el Comedor Infantil al que será destinada;</w:t>
      </w:r>
    </w:p>
    <w:p w:rsidR="008213C0" w:rsidRPr="00661F54" w:rsidRDefault="008213C0" w:rsidP="00661F54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8213C0" w:rsidRPr="00661F54" w:rsidRDefault="008213C0" w:rsidP="00661F54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8213C0" w:rsidRPr="00661F54" w:rsidRDefault="008213C0" w:rsidP="00661F54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3728E4" w:rsidRPr="00661F54" w:rsidRDefault="008213C0" w:rsidP="00661F54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335277" w:rsidRPr="00661F54" w:rsidRDefault="002447E6" w:rsidP="00661F54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6B3940" w:rsidRPr="00661F54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6B3940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27DAD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ACEPTASE la donación $ 1.200</w:t>
      </w:r>
      <w:r w:rsidR="006B3940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D718EA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Pesos Mil Doscientos</w:t>
      </w:r>
      <w:r w:rsid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6B3940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D718EA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ofrecida por la Empresa RATTO VILLARES, como contribución al Comedor Infantil Castillo de esta Ciudad.</w:t>
      </w:r>
    </w:p>
    <w:p w:rsidR="00661F54" w:rsidRDefault="002447E6" w:rsidP="00661F54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61F54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6B3940" w:rsidRPr="00661F54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6B3940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D718EA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COMUNICASE al Comedor Infantil Colonia Castillo</w:t>
      </w:r>
      <w:r w:rsidR="00327DAD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8213C0" w:rsidRPr="00661F54" w:rsidRDefault="002447E6" w:rsidP="00661F5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661F54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TERCERO</w:t>
      </w:r>
      <w:r w:rsidR="006B3940" w:rsidRPr="00661F54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6B3940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213C0" w:rsidRPr="00661F54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661F54" w:rsidRPr="00661F54">
        <w:rPr>
          <w:rFonts w:ascii="Times New Roman" w:hAnsi="Times New Roman" w:cs="Times New Roman"/>
          <w:sz w:val="24"/>
        </w:rPr>
        <w:t xml:space="preserve"> </w:t>
      </w:r>
    </w:p>
    <w:sectPr w:rsidR="008213C0" w:rsidRPr="00661F54" w:rsidSect="007C0136">
      <w:footerReference w:type="default" r:id="rId6"/>
      <w:pgSz w:w="11906" w:h="16838"/>
      <w:pgMar w:top="1417" w:right="1701" w:bottom="1417" w:left="1701" w:header="709" w:footer="709" w:gutter="0"/>
      <w:pgNumType w:start="94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0136" w:rsidRDefault="007C0136" w:rsidP="007C0136">
      <w:pPr>
        <w:spacing w:after="0" w:line="240" w:lineRule="auto"/>
      </w:pPr>
      <w:r>
        <w:separator/>
      </w:r>
    </w:p>
  </w:endnote>
  <w:endnote w:type="continuationSeparator" w:id="0">
    <w:p w:rsidR="007C0136" w:rsidRDefault="007C0136" w:rsidP="007C0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136" w:rsidRPr="00925439" w:rsidRDefault="007C013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0136" w:rsidRDefault="007C0136" w:rsidP="007C0136">
      <w:pPr>
        <w:spacing w:after="0" w:line="240" w:lineRule="auto"/>
      </w:pPr>
      <w:r>
        <w:separator/>
      </w:r>
    </w:p>
  </w:footnote>
  <w:footnote w:type="continuationSeparator" w:id="0">
    <w:p w:rsidR="007C0136" w:rsidRDefault="007C0136" w:rsidP="007C01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718EA"/>
    <w:rsid w:val="000D0EF5"/>
    <w:rsid w:val="002447E6"/>
    <w:rsid w:val="00253262"/>
    <w:rsid w:val="002B0B9B"/>
    <w:rsid w:val="00327DAD"/>
    <w:rsid w:val="00335277"/>
    <w:rsid w:val="003728E4"/>
    <w:rsid w:val="003F0E46"/>
    <w:rsid w:val="0056405F"/>
    <w:rsid w:val="0059053F"/>
    <w:rsid w:val="005A4C6E"/>
    <w:rsid w:val="006061FF"/>
    <w:rsid w:val="00617106"/>
    <w:rsid w:val="006418D0"/>
    <w:rsid w:val="00661F54"/>
    <w:rsid w:val="00692CA4"/>
    <w:rsid w:val="00695A21"/>
    <w:rsid w:val="006B3940"/>
    <w:rsid w:val="007C0136"/>
    <w:rsid w:val="007D2F82"/>
    <w:rsid w:val="008213C0"/>
    <w:rsid w:val="00897ED8"/>
    <w:rsid w:val="00925439"/>
    <w:rsid w:val="009C0292"/>
    <w:rsid w:val="009C09A8"/>
    <w:rsid w:val="009E0FEA"/>
    <w:rsid w:val="009E5A06"/>
    <w:rsid w:val="00A96459"/>
    <w:rsid w:val="00AB31C0"/>
    <w:rsid w:val="00D718EA"/>
    <w:rsid w:val="00DC6B43"/>
    <w:rsid w:val="00E532E0"/>
    <w:rsid w:val="00E76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C01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C0136"/>
  </w:style>
  <w:style w:type="paragraph" w:styleId="Piedepgina">
    <w:name w:val="footer"/>
    <w:basedOn w:val="Normal"/>
    <w:link w:val="PiedepginaCar"/>
    <w:uiPriority w:val="99"/>
    <w:semiHidden/>
    <w:unhideWhenUsed/>
    <w:rsid w:val="007C01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C01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13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17</cp:revision>
  <cp:lastPrinted>2018-04-26T14:59:00Z</cp:lastPrinted>
  <dcterms:created xsi:type="dcterms:W3CDTF">2017-01-06T12:01:00Z</dcterms:created>
  <dcterms:modified xsi:type="dcterms:W3CDTF">2018-04-26T14:59:00Z</dcterms:modified>
</cp:coreProperties>
</file>