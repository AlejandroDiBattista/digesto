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9F0" w:rsidRPr="006E59F0" w:rsidRDefault="006E59F0" w:rsidP="006E59F0">
      <w:pPr>
        <w:keepNext/>
        <w:shd w:val="clear" w:color="auto" w:fill="FFFFFF"/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25 de Noviembre de 1991</w:t>
      </w:r>
    </w:p>
    <w:p w:rsidR="006E59F0" w:rsidRPr="006E59F0" w:rsidRDefault="006E59F0" w:rsidP="006E59F0">
      <w:pPr>
        <w:keepNext/>
        <w:shd w:val="clear" w:color="auto" w:fill="FFFFFF"/>
        <w:spacing w:before="240" w:after="36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6E59F0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 Nº 441</w:t>
      </w:r>
    </w:p>
    <w:p w:rsidR="006E59F0" w:rsidRPr="006E59F0" w:rsidRDefault="006E59F0" w:rsidP="006E59F0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6E59F0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VISTO: </w:t>
      </w:r>
    </w:p>
    <w:p w:rsidR="007748E6" w:rsidRPr="006E59F0" w:rsidRDefault="006E59F0" w:rsidP="006E59F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5A0309"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necesidad de contar con un ordenamiento de las </w:t>
      </w:r>
      <w:r w:rsidR="0026705F"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>normas vigentes en éste jurisdicción Municipal; y</w:t>
      </w:r>
    </w:p>
    <w:p w:rsidR="006E59F0" w:rsidRPr="006E59F0" w:rsidRDefault="006E59F0" w:rsidP="006E59F0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6E59F0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CONSIDERANDO: </w:t>
      </w:r>
    </w:p>
    <w:p w:rsidR="0026705F" w:rsidRPr="006E59F0" w:rsidRDefault="006E59F0" w:rsidP="006E59F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26705F"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>Que al fin apuntado deben efectuarse tareas referidas a la selección, clasificación temática cronológica, confección de índices, etc.;</w:t>
      </w:r>
    </w:p>
    <w:p w:rsidR="0026705F" w:rsidRPr="006E59F0" w:rsidRDefault="0026705F" w:rsidP="006E59F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ésta </w:t>
      </w:r>
      <w:r w:rsidR="00100CEA"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>compilación ordena</w:t>
      </w:r>
      <w:r w:rsidR="00207ED3"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>da</w:t>
      </w:r>
      <w:r w:rsidR="00100CEA"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digesto municipal, constituye una importante herramienta de carácter legal administrativo, al servicio, tanto del poder legislativo como del poder de aplicación o ejecutivo;</w:t>
      </w:r>
    </w:p>
    <w:p w:rsidR="00B53172" w:rsidRPr="006E59F0" w:rsidRDefault="00971396" w:rsidP="006E59F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>Que con ello se persigue además evitar la proliferación de normas sobre una misma temática, que lleva, en algunos casos, a la multiplicidad y también a las contraposiciones, generando injustificadas excepciones;</w:t>
      </w:r>
    </w:p>
    <w:p w:rsidR="00B53172" w:rsidRPr="006E59F0" w:rsidRDefault="00971396" w:rsidP="006E59F0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>Que por tratarse de un cuerpo ordenado, permite y facilita el permanente análisis, tan necesario a la correspondencia que debe existir entre los cotidianos requerimientos de la ciudad y las normas que para ella se dicten;</w:t>
      </w:r>
    </w:p>
    <w:p w:rsidR="00B53172" w:rsidRPr="0093139D" w:rsidRDefault="0093139D" w:rsidP="0093139D">
      <w:pPr>
        <w:keepNext/>
        <w:shd w:val="clear" w:color="auto" w:fill="FFFFFF"/>
        <w:spacing w:before="360" w:after="360" w:line="240" w:lineRule="auto"/>
        <w:ind w:left="1984" w:right="198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93139D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EL CONCEJO DELIBERANTE SANCIONA CON FUERZA DE ORDENANZA</w:t>
      </w:r>
    </w:p>
    <w:p w:rsidR="006E59F0" w:rsidRDefault="007C15F9" w:rsidP="006E59F0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59F0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PRIMERO</w:t>
      </w:r>
      <w:r w:rsidR="004162C9" w:rsidRPr="006E59F0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4162C9"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71396"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>Dispónese la con</w:t>
      </w:r>
      <w:r w:rsidR="007863A7"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>tinuación del Digesto Municipal de esta Ciudad, iniciando en el año 1983.</w:t>
      </w:r>
    </w:p>
    <w:p w:rsidR="006E59F0" w:rsidRDefault="007C15F9" w:rsidP="006E59F0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59F0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SEGUNDO</w:t>
      </w:r>
      <w:r w:rsidR="004162C9" w:rsidRPr="006E59F0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4162C9"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7863A7"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>Facultase a la Presidencia del Concejo Deliberante a adoptar las medidas pertinentes para su realización.</w:t>
      </w:r>
    </w:p>
    <w:p w:rsidR="006E59F0" w:rsidRDefault="007C15F9" w:rsidP="006E59F0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59F0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TERCERO</w:t>
      </w:r>
      <w:r w:rsidR="004162C9" w:rsidRPr="006E59F0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4162C9"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7863A7"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>Solicitase al Dpto. Ejecutivo la remisión de las copias de los Decretos reglamentarios dictados durante el periodo 1984-1991.</w:t>
      </w:r>
    </w:p>
    <w:p w:rsidR="008213C0" w:rsidRPr="006E59F0" w:rsidRDefault="007C15F9" w:rsidP="006E59F0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6E59F0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CUARTO</w:t>
      </w:r>
      <w:r w:rsidR="004162C9" w:rsidRPr="006E59F0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4162C9"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213C0" w:rsidRPr="006E59F0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6E59F0" w:rsidRPr="006E59F0">
        <w:rPr>
          <w:rFonts w:ascii="Times New Roman" w:hAnsi="Times New Roman" w:cs="Times New Roman"/>
          <w:sz w:val="24"/>
        </w:rPr>
        <w:t xml:space="preserve"> </w:t>
      </w:r>
    </w:p>
    <w:sectPr w:rsidR="008213C0" w:rsidRPr="006E59F0" w:rsidSect="00CC3FED">
      <w:footerReference w:type="default" r:id="rId7"/>
      <w:pgSz w:w="11906" w:h="16838"/>
      <w:pgMar w:top="1417" w:right="1701" w:bottom="1417" w:left="1701" w:header="709" w:footer="709" w:gutter="0"/>
      <w:pgNumType w:start="36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3FED" w:rsidRDefault="00CC3FED" w:rsidP="00CC3FED">
      <w:pPr>
        <w:spacing w:after="0" w:line="240" w:lineRule="auto"/>
      </w:pPr>
      <w:r>
        <w:separator/>
      </w:r>
    </w:p>
  </w:endnote>
  <w:endnote w:type="continuationSeparator" w:id="0">
    <w:p w:rsidR="00CC3FED" w:rsidRDefault="00CC3FED" w:rsidP="00CC3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3FED" w:rsidRPr="00D760FE" w:rsidRDefault="00CC3FE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3FED" w:rsidRDefault="00CC3FED" w:rsidP="00CC3FED">
      <w:pPr>
        <w:spacing w:after="0" w:line="240" w:lineRule="auto"/>
      </w:pPr>
      <w:r>
        <w:separator/>
      </w:r>
    </w:p>
  </w:footnote>
  <w:footnote w:type="continuationSeparator" w:id="0">
    <w:p w:rsidR="00CC3FED" w:rsidRDefault="00CC3FED" w:rsidP="00CC3F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E503D"/>
    <w:rsid w:val="000D7135"/>
    <w:rsid w:val="00100CEA"/>
    <w:rsid w:val="00180C56"/>
    <w:rsid w:val="001A6FE0"/>
    <w:rsid w:val="001E503D"/>
    <w:rsid w:val="001F1D33"/>
    <w:rsid w:val="00207ED3"/>
    <w:rsid w:val="00253262"/>
    <w:rsid w:val="0026705F"/>
    <w:rsid w:val="002C4C62"/>
    <w:rsid w:val="003053E2"/>
    <w:rsid w:val="003203FA"/>
    <w:rsid w:val="00335277"/>
    <w:rsid w:val="00344D3C"/>
    <w:rsid w:val="003C1B22"/>
    <w:rsid w:val="004162C9"/>
    <w:rsid w:val="00441D8B"/>
    <w:rsid w:val="004E23E0"/>
    <w:rsid w:val="005710D1"/>
    <w:rsid w:val="005A0309"/>
    <w:rsid w:val="005F3015"/>
    <w:rsid w:val="00634F89"/>
    <w:rsid w:val="006413A8"/>
    <w:rsid w:val="006A35C8"/>
    <w:rsid w:val="006C0D8A"/>
    <w:rsid w:val="006E59F0"/>
    <w:rsid w:val="007575FA"/>
    <w:rsid w:val="007748E6"/>
    <w:rsid w:val="0077645A"/>
    <w:rsid w:val="007863A7"/>
    <w:rsid w:val="007C15F9"/>
    <w:rsid w:val="007C2C74"/>
    <w:rsid w:val="007E7792"/>
    <w:rsid w:val="007F3F59"/>
    <w:rsid w:val="008211CA"/>
    <w:rsid w:val="008213C0"/>
    <w:rsid w:val="008315DB"/>
    <w:rsid w:val="008A2C9B"/>
    <w:rsid w:val="008D072A"/>
    <w:rsid w:val="008E721E"/>
    <w:rsid w:val="00901D8C"/>
    <w:rsid w:val="0093139D"/>
    <w:rsid w:val="009428F6"/>
    <w:rsid w:val="00971396"/>
    <w:rsid w:val="009C09A8"/>
    <w:rsid w:val="009C1935"/>
    <w:rsid w:val="00AB402E"/>
    <w:rsid w:val="00AE4D30"/>
    <w:rsid w:val="00B53172"/>
    <w:rsid w:val="00B7331E"/>
    <w:rsid w:val="00C00E48"/>
    <w:rsid w:val="00C14EB7"/>
    <w:rsid w:val="00C66304"/>
    <w:rsid w:val="00C84BAF"/>
    <w:rsid w:val="00CC2CAF"/>
    <w:rsid w:val="00CC3FED"/>
    <w:rsid w:val="00D268FC"/>
    <w:rsid w:val="00D760FE"/>
    <w:rsid w:val="00DA0A8B"/>
    <w:rsid w:val="00E15738"/>
    <w:rsid w:val="00E2731D"/>
    <w:rsid w:val="00E522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C3F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C3FED"/>
  </w:style>
  <w:style w:type="paragraph" w:styleId="Piedepgina">
    <w:name w:val="footer"/>
    <w:basedOn w:val="Normal"/>
    <w:link w:val="PiedepginaCar"/>
    <w:uiPriority w:val="99"/>
    <w:semiHidden/>
    <w:unhideWhenUsed/>
    <w:rsid w:val="00CC3F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C3F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E66795-918D-4A0D-A63B-4F55F58F2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47</TotalTime>
  <Pages>1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31</cp:revision>
  <cp:lastPrinted>2018-04-26T14:55:00Z</cp:lastPrinted>
  <dcterms:created xsi:type="dcterms:W3CDTF">2017-01-31T12:31:00Z</dcterms:created>
  <dcterms:modified xsi:type="dcterms:W3CDTF">2018-04-26T14:55:00Z</dcterms:modified>
</cp:coreProperties>
</file>