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4DD3" w:rsidRPr="00304DD3" w:rsidRDefault="00304DD3" w:rsidP="00304DD3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304DD3">
        <w:rPr>
          <w:rFonts w:ascii="Times New Roman" w:hAnsi="Times New Roman"/>
          <w:sz w:val="24"/>
        </w:rPr>
        <w:t>Yerba Buena, 04 de Enero de 1999</w:t>
      </w:r>
    </w:p>
    <w:p w:rsidR="00304DD3" w:rsidRPr="00304DD3" w:rsidRDefault="00304DD3" w:rsidP="00304DD3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304DD3">
        <w:rPr>
          <w:rFonts w:ascii="Times New Roman" w:hAnsi="Times New Roman"/>
          <w:b/>
          <w:sz w:val="24"/>
        </w:rPr>
        <w:t>ORDENANZA Nº 971</w:t>
      </w:r>
    </w:p>
    <w:p w:rsidR="00304DD3" w:rsidRPr="00304DD3" w:rsidRDefault="00304DD3" w:rsidP="00304DD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04DD3">
        <w:rPr>
          <w:rFonts w:ascii="Times New Roman" w:hAnsi="Times New Roman"/>
          <w:b/>
          <w:sz w:val="24"/>
        </w:rPr>
        <w:t xml:space="preserve">VISTO: </w:t>
      </w:r>
    </w:p>
    <w:p w:rsidR="00523084" w:rsidRPr="00304DD3" w:rsidRDefault="00304DD3" w:rsidP="00304DD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D7ADE" w:rsidRPr="00304DD3">
        <w:rPr>
          <w:rFonts w:ascii="Times New Roman" w:hAnsi="Times New Roman"/>
          <w:sz w:val="24"/>
        </w:rPr>
        <w:t>La Ordenanza N</w:t>
      </w:r>
      <w:r>
        <w:rPr>
          <w:rFonts w:ascii="Times New Roman" w:hAnsi="Times New Roman"/>
          <w:sz w:val="24"/>
        </w:rPr>
        <w:t xml:space="preserve">º </w:t>
      </w:r>
      <w:r w:rsidR="001D7ADE" w:rsidRPr="00304DD3">
        <w:rPr>
          <w:rFonts w:ascii="Times New Roman" w:hAnsi="Times New Roman"/>
          <w:sz w:val="24"/>
        </w:rPr>
        <w:t>335/89 y sus modificatorias; y</w:t>
      </w:r>
    </w:p>
    <w:p w:rsidR="00304DD3" w:rsidRPr="00304DD3" w:rsidRDefault="00304DD3" w:rsidP="00304DD3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304DD3">
        <w:rPr>
          <w:rFonts w:ascii="Times New Roman" w:hAnsi="Times New Roman"/>
          <w:b/>
          <w:sz w:val="24"/>
        </w:rPr>
        <w:t xml:space="preserve">CONSIDERANDO: </w:t>
      </w:r>
    </w:p>
    <w:p w:rsidR="001D7ADE" w:rsidRPr="00304DD3" w:rsidRDefault="00304DD3" w:rsidP="00304DD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1D7ADE" w:rsidRPr="00304DD3">
        <w:rPr>
          <w:rFonts w:ascii="Times New Roman" w:hAnsi="Times New Roman"/>
          <w:sz w:val="24"/>
        </w:rPr>
        <w:t>Las atribuciones conferidas a este Cuerpo por la Ley 5520 y modificatorias</w:t>
      </w:r>
      <w:r w:rsidR="00FE15EF" w:rsidRPr="00304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1D7ADE" w:rsidRPr="00304DD3">
        <w:rPr>
          <w:rFonts w:ascii="Times New Roman" w:hAnsi="Times New Roman"/>
          <w:sz w:val="24"/>
        </w:rPr>
        <w:t>Orgánica de Municipalidades</w:t>
      </w:r>
      <w:r>
        <w:rPr>
          <w:rFonts w:ascii="Times New Roman" w:hAnsi="Times New Roman"/>
          <w:sz w:val="24"/>
        </w:rPr>
        <w:t xml:space="preserve">) ; </w:t>
      </w:r>
    </w:p>
    <w:p w:rsidR="002D575E" w:rsidRPr="00304DD3" w:rsidRDefault="00304DD3" w:rsidP="00304DD3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304DD3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304DD3">
        <w:rPr>
          <w:rFonts w:ascii="Times New Roman" w:hAnsi="Times New Roman"/>
          <w:sz w:val="24"/>
        </w:rPr>
        <w:t>:</w:t>
      </w:r>
    </w:p>
    <w:p w:rsidR="00B93649" w:rsidRPr="00304DD3" w:rsidRDefault="003D7DD8" w:rsidP="00304DD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04DD3">
        <w:rPr>
          <w:rFonts w:ascii="Times New Roman" w:hAnsi="Times New Roman"/>
          <w:sz w:val="24"/>
          <w:u w:val="single"/>
        </w:rPr>
        <w:t>ARTICULO PRIMERO</w:t>
      </w:r>
      <w:r w:rsidR="00FE15EF" w:rsidRPr="00304DD3">
        <w:rPr>
          <w:rFonts w:ascii="Times New Roman" w:hAnsi="Times New Roman"/>
          <w:sz w:val="24"/>
          <w:u w:val="single"/>
        </w:rPr>
        <w:t>:</w:t>
      </w:r>
      <w:r w:rsidR="00FE15EF" w:rsidRPr="00304DD3">
        <w:rPr>
          <w:rFonts w:ascii="Times New Roman" w:hAnsi="Times New Roman"/>
          <w:sz w:val="24"/>
        </w:rPr>
        <w:t xml:space="preserve"> </w:t>
      </w:r>
      <w:r w:rsidR="001D7ADE" w:rsidRPr="00304DD3">
        <w:rPr>
          <w:rFonts w:ascii="Times New Roman" w:hAnsi="Times New Roman"/>
          <w:sz w:val="24"/>
        </w:rPr>
        <w:t>DEROGASE la Ordenanza N</w:t>
      </w:r>
      <w:r w:rsidR="00304DD3">
        <w:rPr>
          <w:rFonts w:ascii="Times New Roman" w:hAnsi="Times New Roman"/>
          <w:sz w:val="24"/>
        </w:rPr>
        <w:t xml:space="preserve">º </w:t>
      </w:r>
      <w:r w:rsidR="001D7ADE" w:rsidRPr="00304DD3">
        <w:rPr>
          <w:rFonts w:ascii="Times New Roman" w:hAnsi="Times New Roman"/>
          <w:sz w:val="24"/>
        </w:rPr>
        <w:t>335 del</w:t>
      </w:r>
      <w:r w:rsidR="00B93649" w:rsidRPr="00304DD3">
        <w:rPr>
          <w:rFonts w:ascii="Times New Roman" w:hAnsi="Times New Roman"/>
          <w:sz w:val="24"/>
        </w:rPr>
        <w:t xml:space="preserve"> 07 de Junio de 1989 a partir de la sanción de la presente</w:t>
      </w:r>
    </w:p>
    <w:p w:rsidR="006F2884" w:rsidRPr="00304DD3" w:rsidRDefault="003D7DD8" w:rsidP="00304DD3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304DD3">
        <w:rPr>
          <w:rFonts w:ascii="Times New Roman" w:hAnsi="Times New Roman"/>
          <w:sz w:val="24"/>
          <w:u w:val="single"/>
        </w:rPr>
        <w:t>ARTICULO SEGUNDO:</w:t>
      </w:r>
      <w:r w:rsidR="00FE15EF" w:rsidRPr="00304DD3">
        <w:rPr>
          <w:rFonts w:ascii="Times New Roman" w:hAnsi="Times New Roman"/>
          <w:sz w:val="24"/>
        </w:rPr>
        <w:t xml:space="preserve">. </w:t>
      </w:r>
      <w:r w:rsidR="000776C1" w:rsidRPr="00304DD3">
        <w:rPr>
          <w:rFonts w:ascii="Times New Roman" w:hAnsi="Times New Roman"/>
          <w:sz w:val="24"/>
        </w:rPr>
        <w:t>-</w:t>
      </w:r>
      <w:r w:rsidR="003E657F" w:rsidRPr="00304DD3">
        <w:rPr>
          <w:rFonts w:ascii="Times New Roman" w:hAnsi="Times New Roman"/>
          <w:sz w:val="24"/>
        </w:rPr>
        <w:t xml:space="preserve"> COMUNÍQUESE, CÓPIESE y ARCHÍVESE.</w:t>
      </w:r>
      <w:r w:rsidR="00304DD3" w:rsidRPr="00304DD3">
        <w:rPr>
          <w:rFonts w:ascii="Times New Roman" w:hAnsi="Times New Roman"/>
          <w:sz w:val="24"/>
        </w:rPr>
        <w:t xml:space="preserve"> </w:t>
      </w:r>
    </w:p>
    <w:sectPr w:rsidR="006F2884" w:rsidRPr="00304DD3" w:rsidSect="00FA7C82">
      <w:footerReference w:type="default" r:id="rId7"/>
      <w:pgSz w:w="11906" w:h="16838"/>
      <w:pgMar w:top="1417" w:right="1701" w:bottom="1417" w:left="1701" w:header="709" w:footer="709" w:gutter="0"/>
      <w:pgNumType w:start="98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7C82" w:rsidRDefault="00FA7C82" w:rsidP="00FA7C82">
      <w:pPr>
        <w:spacing w:after="0" w:line="240" w:lineRule="auto"/>
      </w:pPr>
      <w:r>
        <w:separator/>
      </w:r>
    </w:p>
  </w:endnote>
  <w:endnote w:type="continuationSeparator" w:id="0">
    <w:p w:rsidR="00FA7C82" w:rsidRDefault="00FA7C82" w:rsidP="00FA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C82" w:rsidRPr="00141806" w:rsidRDefault="00FA7C8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7C82" w:rsidRDefault="00FA7C82" w:rsidP="00FA7C82">
      <w:pPr>
        <w:spacing w:after="0" w:line="240" w:lineRule="auto"/>
      </w:pPr>
      <w:r>
        <w:separator/>
      </w:r>
    </w:p>
  </w:footnote>
  <w:footnote w:type="continuationSeparator" w:id="0">
    <w:p w:rsidR="00FA7C82" w:rsidRDefault="00FA7C82" w:rsidP="00FA7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7ADE"/>
    <w:rsid w:val="000736EB"/>
    <w:rsid w:val="000776C1"/>
    <w:rsid w:val="000A2050"/>
    <w:rsid w:val="000C17BB"/>
    <w:rsid w:val="000D6F58"/>
    <w:rsid w:val="00141806"/>
    <w:rsid w:val="00176807"/>
    <w:rsid w:val="001D7ADE"/>
    <w:rsid w:val="00222916"/>
    <w:rsid w:val="00250638"/>
    <w:rsid w:val="002D575E"/>
    <w:rsid w:val="00304DD3"/>
    <w:rsid w:val="003D7DD8"/>
    <w:rsid w:val="003E657F"/>
    <w:rsid w:val="004E17AE"/>
    <w:rsid w:val="00523084"/>
    <w:rsid w:val="005952EA"/>
    <w:rsid w:val="005B6F39"/>
    <w:rsid w:val="005D5496"/>
    <w:rsid w:val="00654896"/>
    <w:rsid w:val="00680B26"/>
    <w:rsid w:val="006F2884"/>
    <w:rsid w:val="007B5F68"/>
    <w:rsid w:val="007B73E1"/>
    <w:rsid w:val="007E6ABD"/>
    <w:rsid w:val="007F1AB9"/>
    <w:rsid w:val="008666F4"/>
    <w:rsid w:val="00982D8A"/>
    <w:rsid w:val="009E1FD2"/>
    <w:rsid w:val="00A703B2"/>
    <w:rsid w:val="00A97A45"/>
    <w:rsid w:val="00B923D8"/>
    <w:rsid w:val="00B93649"/>
    <w:rsid w:val="00BB2ED4"/>
    <w:rsid w:val="00C049C7"/>
    <w:rsid w:val="00C1584D"/>
    <w:rsid w:val="00CE1123"/>
    <w:rsid w:val="00D12EF4"/>
    <w:rsid w:val="00D15F13"/>
    <w:rsid w:val="00D73C9E"/>
    <w:rsid w:val="00E34AE4"/>
    <w:rsid w:val="00E47BB3"/>
    <w:rsid w:val="00EB1CD9"/>
    <w:rsid w:val="00FA7C82"/>
    <w:rsid w:val="00FE15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A7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A7C8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FA7C8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A7C8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15</TotalTime>
  <Pages>1</Pages>
  <Words>69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17</cp:revision>
  <cp:lastPrinted>2018-04-26T14:59:00Z</cp:lastPrinted>
  <dcterms:created xsi:type="dcterms:W3CDTF">2016-12-20T12:46:00Z</dcterms:created>
  <dcterms:modified xsi:type="dcterms:W3CDTF">2018-04-26T14:59:00Z</dcterms:modified>
</cp:coreProperties>
</file>