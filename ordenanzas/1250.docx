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1128" w:rsidRPr="00075775" w:rsidRDefault="00821128" w:rsidP="00075775">
      <w:pPr>
        <w:spacing w:line="240" w:lineRule="auto"/>
        <w:jc w:val="right"/>
        <w:rPr>
          <w:rFonts w:ascii="Times New Roman" w:hAnsi="Times New Roman"/>
          <w:sz w:val="24"/>
        </w:rPr>
      </w:pPr>
      <w:r w:rsidRPr="00075775">
        <w:rPr>
          <w:rFonts w:ascii="Times New Roman" w:hAnsi="Times New Roman"/>
          <w:sz w:val="24"/>
        </w:rPr>
        <w:t>Yerba Buena, 23 de Marzo de 2001</w:t>
      </w:r>
    </w:p>
    <w:p w:rsidR="00821128" w:rsidRPr="00075775" w:rsidRDefault="00821128" w:rsidP="00075775">
      <w:pPr>
        <w:spacing w:line="240" w:lineRule="auto"/>
        <w:jc w:val="left"/>
        <w:rPr>
          <w:rFonts w:ascii="Times New Roman" w:hAnsi="Times New Roman"/>
          <w:sz w:val="24"/>
        </w:rPr>
      </w:pPr>
      <w:r w:rsidRPr="00075775">
        <w:rPr>
          <w:rFonts w:ascii="Times New Roman" w:hAnsi="Times New Roman"/>
          <w:sz w:val="24"/>
        </w:rPr>
        <w:t>ORDENANZA Nº 1250</w:t>
      </w:r>
    </w:p>
    <w:p w:rsidR="00167D23" w:rsidRPr="00075775" w:rsidRDefault="00821128" w:rsidP="00075775">
      <w:pPr>
        <w:spacing w:line="240" w:lineRule="auto"/>
        <w:rPr>
          <w:rFonts w:ascii="Times New Roman" w:hAnsi="Times New Roman"/>
          <w:sz w:val="24"/>
        </w:rPr>
      </w:pPr>
      <w:r w:rsidRPr="00075775">
        <w:rPr>
          <w:rFonts w:ascii="Times New Roman" w:hAnsi="Times New Roman"/>
          <w:sz w:val="24"/>
        </w:rPr>
        <w:t xml:space="preserve">VISTO: </w:t>
      </w:r>
      <w:r w:rsidR="00167D23" w:rsidRPr="00075775">
        <w:rPr>
          <w:rFonts w:ascii="Times New Roman" w:hAnsi="Times New Roman"/>
          <w:sz w:val="24"/>
        </w:rPr>
        <w:t>El expediente Nº 2.270-D-02, mediante el cual el Sr. Roberto Antonio de la Rosa, ofrece como donación un medidor manual digital aplicable al control de los niveles de alcohol en la sangre del ser humano; y</w:t>
      </w:r>
    </w:p>
    <w:p w:rsidR="000D307D" w:rsidRPr="00075775" w:rsidRDefault="00821128" w:rsidP="00075775">
      <w:pPr>
        <w:spacing w:line="240" w:lineRule="auto"/>
        <w:rPr>
          <w:rFonts w:ascii="Times New Roman" w:hAnsi="Times New Roman"/>
          <w:sz w:val="24"/>
        </w:rPr>
      </w:pPr>
      <w:r w:rsidRPr="00075775">
        <w:rPr>
          <w:rFonts w:ascii="Times New Roman" w:hAnsi="Times New Roman"/>
          <w:sz w:val="24"/>
        </w:rPr>
        <w:t xml:space="preserve">CONSIDERANDO: </w:t>
      </w:r>
      <w:r w:rsidR="008B14BC" w:rsidRPr="00075775">
        <w:rPr>
          <w:rFonts w:ascii="Times New Roman" w:hAnsi="Times New Roman"/>
          <w:sz w:val="24"/>
        </w:rPr>
        <w:t>Que</w:t>
      </w:r>
      <w:r w:rsidR="00167D23" w:rsidRPr="00075775">
        <w:rPr>
          <w:rFonts w:ascii="Times New Roman" w:hAnsi="Times New Roman"/>
          <w:sz w:val="24"/>
        </w:rPr>
        <w:t xml:space="preserve"> las características del mismo son: marca Digital Alcohol Computer, fabricación alemana, reducido tamaño, Portátil, control digital, pipetas intercambiables, alarma sonora cuando el nivel de alcohol en la sangre es mayor al permitido y funciona con pilas comunes y/o con un adaptador para conectar al encendedor</w:t>
      </w:r>
      <w:r w:rsidR="000D307D" w:rsidRPr="00075775">
        <w:rPr>
          <w:rFonts w:ascii="Times New Roman" w:hAnsi="Times New Roman"/>
          <w:sz w:val="24"/>
        </w:rPr>
        <w:t xml:space="preserve"> de un vehículo. Junto con el medidor dona un adaptador de 12 vts. Y un manual de instrucciones en castellano;</w:t>
      </w:r>
    </w:p>
    <w:p w:rsidR="00734D59" w:rsidRPr="00075775" w:rsidRDefault="000D307D" w:rsidP="00075775">
      <w:pPr>
        <w:spacing w:line="240" w:lineRule="auto"/>
        <w:rPr>
          <w:rFonts w:ascii="Times New Roman" w:hAnsi="Times New Roman"/>
          <w:sz w:val="24"/>
        </w:rPr>
      </w:pPr>
      <w:r w:rsidRPr="00075775">
        <w:rPr>
          <w:rFonts w:ascii="Times New Roman" w:hAnsi="Times New Roman"/>
          <w:sz w:val="24"/>
        </w:rPr>
        <w:t>Que la Dirección de Asuntos Jurídicos a fs. 02 dictamina que corresponde dictar el Instrumento Legal de aceptación de la donación;</w:t>
      </w:r>
    </w:p>
    <w:p w:rsidR="004E6200" w:rsidRPr="00075775" w:rsidRDefault="000D307D" w:rsidP="00075775">
      <w:pPr>
        <w:spacing w:line="240" w:lineRule="auto"/>
        <w:rPr>
          <w:rFonts w:ascii="Times New Roman" w:hAnsi="Times New Roman"/>
          <w:sz w:val="24"/>
        </w:rPr>
      </w:pPr>
      <w:r w:rsidRPr="00075775">
        <w:rPr>
          <w:rFonts w:ascii="Times New Roman" w:hAnsi="Times New Roman"/>
          <w:sz w:val="24"/>
        </w:rPr>
        <w:t>Que conforme Ley 5.529, Art. 24, Inc. 12, y sus modificatorias, se debe dictar el Instrumento legal aceptando la donación;</w:t>
      </w:r>
    </w:p>
    <w:p w:rsidR="004E6200" w:rsidRPr="00075775" w:rsidRDefault="004E6200" w:rsidP="00075775">
      <w:pPr>
        <w:spacing w:line="240" w:lineRule="auto"/>
        <w:rPr>
          <w:rFonts w:ascii="Times New Roman" w:hAnsi="Times New Roman"/>
          <w:sz w:val="24"/>
        </w:rPr>
      </w:pPr>
      <w:r w:rsidRPr="00075775">
        <w:rPr>
          <w:rFonts w:ascii="Times New Roman" w:hAnsi="Times New Roman"/>
          <w:sz w:val="24"/>
        </w:rPr>
        <w:t>Por ello y en uso de las facultades que le confiere el Decreto Nº 822/1 de fecha 19 de mayo de 2000, emitido por el Poder Ejecutivo Provincial,</w:t>
      </w:r>
    </w:p>
    <w:p w:rsidR="002D575E" w:rsidRPr="00075775" w:rsidRDefault="004E6200" w:rsidP="00075775">
      <w:pPr>
        <w:spacing w:line="240" w:lineRule="auto"/>
        <w:jc w:val="center"/>
        <w:rPr>
          <w:rFonts w:ascii="Times New Roman" w:hAnsi="Times New Roman"/>
          <w:sz w:val="24"/>
        </w:rPr>
      </w:pPr>
      <w:r w:rsidRPr="00075775">
        <w:rPr>
          <w:rFonts w:ascii="Times New Roman" w:hAnsi="Times New Roman"/>
          <w:sz w:val="24"/>
        </w:rPr>
        <w:t>EL INTERVENTOR MUNICIPAL SANCIONA Y PROMULGA</w:t>
      </w:r>
      <w:r w:rsidR="002D575E" w:rsidRPr="00075775">
        <w:rPr>
          <w:rFonts w:ascii="Times New Roman" w:hAnsi="Times New Roman"/>
          <w:sz w:val="24"/>
        </w:rPr>
        <w:t>CON FUERZA DE ORDENANZA:</w:t>
      </w:r>
    </w:p>
    <w:p w:rsidR="000D307D" w:rsidRPr="00075775" w:rsidRDefault="009C0054" w:rsidP="00075775">
      <w:pPr>
        <w:spacing w:line="240" w:lineRule="auto"/>
        <w:rPr>
          <w:rFonts w:ascii="Times New Roman" w:hAnsi="Times New Roman"/>
          <w:sz w:val="24"/>
        </w:rPr>
      </w:pPr>
      <w:r w:rsidRPr="00075775">
        <w:rPr>
          <w:rFonts w:ascii="Times New Roman" w:hAnsi="Times New Roman"/>
          <w:sz w:val="24"/>
        </w:rPr>
        <w:t>ARTICULO PRIMERO</w:t>
      </w:r>
      <w:r w:rsidR="00821128" w:rsidRPr="00075775">
        <w:rPr>
          <w:rFonts w:ascii="Times New Roman" w:hAnsi="Times New Roman"/>
          <w:sz w:val="24"/>
        </w:rPr>
        <w:t xml:space="preserve">: </w:t>
      </w:r>
      <w:r w:rsidR="000D307D" w:rsidRPr="00075775">
        <w:rPr>
          <w:rFonts w:ascii="Times New Roman" w:hAnsi="Times New Roman"/>
          <w:sz w:val="24"/>
        </w:rPr>
        <w:t>ACEPTASE la donación efectuada por el Sr. ROBERTO ANTONIO DE LA ROSA, D.N.I Nº 13.278.385, con domicilio en calle s/n – San Agustín, El Corte-, Yerba Buena, consistente en un medidor manual digital aplicable al control de los niveles de alcohol en la sangre del ser humano, de las siguientes características:</w:t>
      </w:r>
    </w:p>
    <w:p w:rsidR="000D307D" w:rsidRPr="00075775" w:rsidRDefault="000D307D" w:rsidP="00075775">
      <w:pPr>
        <w:pStyle w:val="Prrafodelista"/>
        <w:numPr>
          <w:ilvl w:val="0"/>
          <w:numId w:val="2"/>
        </w:numPr>
        <w:spacing w:line="240" w:lineRule="auto"/>
        <w:ind w:left="0" w:firstLine="0"/>
        <w:rPr>
          <w:rFonts w:ascii="Times New Roman" w:hAnsi="Times New Roman"/>
          <w:sz w:val="24"/>
        </w:rPr>
      </w:pPr>
      <w:r w:rsidRPr="00075775">
        <w:rPr>
          <w:rFonts w:ascii="Times New Roman" w:hAnsi="Times New Roman"/>
          <w:sz w:val="24"/>
        </w:rPr>
        <w:t>DIGITAL ALCOHOL COMPUTER, fabricación alemana, reducido tamaño, Portátil, control digital, pipetas intercambiables, alarma sonora cuando el nivel de alcohol en la sangre es mayor al permitido y funciona con pilas comunes y/o con un adaptador para conectar al encendedor de un vehículo.</w:t>
      </w:r>
    </w:p>
    <w:p w:rsidR="000D307D" w:rsidRPr="00075775" w:rsidRDefault="000D307D" w:rsidP="00075775">
      <w:pPr>
        <w:pStyle w:val="Prrafodelista"/>
        <w:numPr>
          <w:ilvl w:val="0"/>
          <w:numId w:val="2"/>
        </w:numPr>
        <w:spacing w:line="240" w:lineRule="auto"/>
        <w:ind w:left="0" w:firstLine="0"/>
        <w:rPr>
          <w:rFonts w:ascii="Times New Roman" w:hAnsi="Times New Roman"/>
          <w:sz w:val="24"/>
        </w:rPr>
      </w:pPr>
      <w:r w:rsidRPr="00075775">
        <w:rPr>
          <w:rFonts w:ascii="Times New Roman" w:hAnsi="Times New Roman"/>
          <w:sz w:val="24"/>
        </w:rPr>
        <w:t>Un Adaptador de 12 vts.</w:t>
      </w:r>
    </w:p>
    <w:p w:rsidR="004E6200" w:rsidRPr="00075775" w:rsidRDefault="000D307D" w:rsidP="00075775">
      <w:pPr>
        <w:pStyle w:val="Prrafodelista"/>
        <w:numPr>
          <w:ilvl w:val="0"/>
          <w:numId w:val="2"/>
        </w:numPr>
        <w:spacing w:line="240" w:lineRule="auto"/>
        <w:ind w:left="0" w:firstLine="0"/>
        <w:rPr>
          <w:rFonts w:ascii="Times New Roman" w:hAnsi="Times New Roman"/>
          <w:sz w:val="24"/>
        </w:rPr>
      </w:pPr>
      <w:r w:rsidRPr="00075775">
        <w:rPr>
          <w:rFonts w:ascii="Times New Roman" w:hAnsi="Times New Roman"/>
          <w:sz w:val="24"/>
        </w:rPr>
        <w:t>Un Manual de Instrucciones en Castellano.</w:t>
      </w:r>
    </w:p>
    <w:p w:rsidR="00075775" w:rsidRDefault="009C0054" w:rsidP="00075775">
      <w:pPr>
        <w:spacing w:line="240" w:lineRule="auto"/>
        <w:rPr>
          <w:rFonts w:ascii="Times New Roman" w:hAnsi="Times New Roman"/>
          <w:sz w:val="24"/>
        </w:rPr>
      </w:pPr>
      <w:r w:rsidRPr="00075775">
        <w:rPr>
          <w:rFonts w:ascii="Times New Roman" w:hAnsi="Times New Roman"/>
          <w:sz w:val="24"/>
        </w:rPr>
        <w:t>ARTICULO SEGUNDO</w:t>
      </w:r>
      <w:r w:rsidR="00821128" w:rsidRPr="00075775">
        <w:rPr>
          <w:rFonts w:ascii="Times New Roman" w:hAnsi="Times New Roman"/>
          <w:sz w:val="24"/>
        </w:rPr>
        <w:t xml:space="preserve">: </w:t>
      </w:r>
      <w:r w:rsidR="000D307D" w:rsidRPr="00075775">
        <w:rPr>
          <w:rFonts w:ascii="Times New Roman" w:hAnsi="Times New Roman"/>
          <w:sz w:val="24"/>
        </w:rPr>
        <w:t>DESE de alta el bien descripto en el Artículo precedente, ingresando el mismo al Patrimonio Municipal, el cual será utilizado por la Dirección de Tránsito y la Dirección de Saneamiento y Medio Ambiente.</w:t>
      </w:r>
    </w:p>
    <w:p w:rsidR="006F2884" w:rsidRPr="00075775" w:rsidRDefault="009C0054" w:rsidP="00075775">
      <w:pPr>
        <w:spacing w:line="240" w:lineRule="auto"/>
        <w:rPr>
          <w:rFonts w:ascii="Times New Roman" w:hAnsi="Times New Roman"/>
          <w:sz w:val="24"/>
        </w:rPr>
      </w:pPr>
      <w:r w:rsidRPr="00075775">
        <w:rPr>
          <w:rFonts w:ascii="Times New Roman" w:hAnsi="Times New Roman"/>
          <w:sz w:val="24"/>
        </w:rPr>
        <w:t>ARTICULO TERCERO</w:t>
      </w:r>
      <w:r w:rsidR="00821128" w:rsidRPr="00075775">
        <w:rPr>
          <w:rFonts w:ascii="Times New Roman" w:hAnsi="Times New Roman"/>
          <w:sz w:val="24"/>
        </w:rPr>
        <w:t xml:space="preserve">: </w:t>
      </w:r>
      <w:r w:rsidR="003E657F" w:rsidRPr="00075775">
        <w:rPr>
          <w:rFonts w:ascii="Times New Roman" w:hAnsi="Times New Roman"/>
          <w:sz w:val="24"/>
        </w:rPr>
        <w:t>COMUNÍQUESE, CÓPIESE y ARCHÍVESE.</w:t>
      </w:r>
      <w:r w:rsidR="00075775" w:rsidRPr="00075775">
        <w:rPr>
          <w:rFonts w:ascii="Times New Roman" w:hAnsi="Times New Roman"/>
          <w:sz w:val="24"/>
        </w:rPr>
        <w:t xml:space="preserve"> </w:t>
      </w:r>
    </w:p>
    <w:sectPr w:rsidR="006F2884" w:rsidRPr="00075775" w:rsidSect="00075775">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E2D50"/>
    <w:multiLevelType w:val="hybridMultilevel"/>
    <w:tmpl w:val="36D4D1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8B14BC"/>
    <w:rsid w:val="0001137D"/>
    <w:rsid w:val="00075775"/>
    <w:rsid w:val="000776C1"/>
    <w:rsid w:val="000D307D"/>
    <w:rsid w:val="000D6F58"/>
    <w:rsid w:val="00167D23"/>
    <w:rsid w:val="001A61C8"/>
    <w:rsid w:val="00222916"/>
    <w:rsid w:val="002B4638"/>
    <w:rsid w:val="002D4B18"/>
    <w:rsid w:val="002D575E"/>
    <w:rsid w:val="002E40B3"/>
    <w:rsid w:val="003A340F"/>
    <w:rsid w:val="003E657F"/>
    <w:rsid w:val="00461250"/>
    <w:rsid w:val="004622CE"/>
    <w:rsid w:val="004E6200"/>
    <w:rsid w:val="005952EA"/>
    <w:rsid w:val="00675110"/>
    <w:rsid w:val="006F2884"/>
    <w:rsid w:val="00734D59"/>
    <w:rsid w:val="007A04E6"/>
    <w:rsid w:val="007B73E1"/>
    <w:rsid w:val="007E6ABD"/>
    <w:rsid w:val="007F1AB9"/>
    <w:rsid w:val="00821128"/>
    <w:rsid w:val="00894377"/>
    <w:rsid w:val="008B14BC"/>
    <w:rsid w:val="009C0054"/>
    <w:rsid w:val="009C38BF"/>
    <w:rsid w:val="00A02DD6"/>
    <w:rsid w:val="00A14983"/>
    <w:rsid w:val="00A679E9"/>
    <w:rsid w:val="00A703B2"/>
    <w:rsid w:val="00AC5802"/>
    <w:rsid w:val="00B923D8"/>
    <w:rsid w:val="00BB2ED4"/>
    <w:rsid w:val="00BD1007"/>
    <w:rsid w:val="00C00A3C"/>
    <w:rsid w:val="00C049C7"/>
    <w:rsid w:val="00C172D9"/>
    <w:rsid w:val="00C52693"/>
    <w:rsid w:val="00C7425A"/>
    <w:rsid w:val="00CE1123"/>
    <w:rsid w:val="00D62356"/>
    <w:rsid w:val="00E34AE4"/>
    <w:rsid w:val="00E47BB3"/>
    <w:rsid w:val="00F87F4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0D307D"/>
    <w:pPr>
      <w:ind w:left="720"/>
      <w:contextualSpacing/>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3FEAA-377F-384D-82B5-9AB9DD8B1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9</TotalTime>
  <Pages>1</Pages>
  <Words>326</Words>
  <Characters>1797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15</cp:revision>
  <dcterms:created xsi:type="dcterms:W3CDTF">2017-02-17T19:43:00Z</dcterms:created>
  <dcterms:modified xsi:type="dcterms:W3CDTF">2017-06-06T11:56:00Z</dcterms:modified>
</cp:coreProperties>
</file>