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C58" w:rsidRPr="008D5FF9" w:rsidRDefault="00F62C58" w:rsidP="008D5FF9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>Yerba Buena, 30 de Diciembre de 1992</w:t>
      </w:r>
    </w:p>
    <w:p w:rsidR="00F62C58" w:rsidRPr="008D5FF9" w:rsidRDefault="00F62C58" w:rsidP="008D5FF9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>ORDENANZA Nº 530</w:t>
      </w:r>
    </w:p>
    <w:p w:rsidR="008A3989" w:rsidRPr="008D5FF9" w:rsidRDefault="00F62C58" w:rsidP="008D5FF9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>EL CONCEJO DELIBERANTE SANCIONA CON FUERZA DE ORDENANZA</w:t>
      </w:r>
    </w:p>
    <w:p w:rsidR="00335277" w:rsidRPr="008D5FF9" w:rsidRDefault="00C8496D" w:rsidP="008D5FF9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>ARTICULO PRIMERO</w:t>
      </w:r>
      <w:r w:rsidR="00F62C58" w:rsidRPr="008D5FF9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E851B1" w:rsidRPr="008D5FF9">
        <w:rPr>
          <w:rFonts w:ascii="Times New Roman" w:eastAsia="Times New Roman" w:hAnsi="Times New Roman"/>
          <w:sz w:val="24"/>
          <w:szCs w:val="24"/>
          <w:lang w:eastAsia="es-AR"/>
        </w:rPr>
        <w:t>ACEPTADE la donación de</w:t>
      </w:r>
    </w:p>
    <w:p w:rsidR="00E851B1" w:rsidRPr="008D5FF9" w:rsidRDefault="00E851B1" w:rsidP="008D5FF9">
      <w:pPr>
        <w:numPr>
          <w:ilvl w:val="0"/>
          <w:numId w:val="1"/>
        </w:numPr>
        <w:spacing w:after="20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>Especies verdes y/o equipamiento comunitario:</w:t>
      </w:r>
    </w:p>
    <w:p w:rsidR="00E851B1" w:rsidRPr="008D5FF9" w:rsidRDefault="00E851B1" w:rsidP="008D5FF9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>Medidas del vértice: 63 al 64:123,54m</w:t>
      </w:r>
    </w:p>
    <w:p w:rsidR="00E851B1" w:rsidRPr="008D5FF9" w:rsidRDefault="00E851B1" w:rsidP="008D5FF9">
      <w:pPr>
        <w:tabs>
          <w:tab w:val="left" w:pos="2370"/>
        </w:tabs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ab/>
        <w:t>64 al 65: 6,00m</w:t>
      </w:r>
    </w:p>
    <w:p w:rsidR="00E851B1" w:rsidRPr="008D5FF9" w:rsidRDefault="00E851B1" w:rsidP="008D5FF9">
      <w:pPr>
        <w:tabs>
          <w:tab w:val="left" w:pos="2370"/>
        </w:tabs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ab/>
        <w:t>65 al 66: 51,47m</w:t>
      </w:r>
    </w:p>
    <w:p w:rsidR="00E851B1" w:rsidRPr="008D5FF9" w:rsidRDefault="008A3989" w:rsidP="008D5FF9">
      <w:pPr>
        <w:tabs>
          <w:tab w:val="left" w:pos="2370"/>
        </w:tabs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E851B1" w:rsidRPr="008D5FF9">
        <w:rPr>
          <w:rFonts w:ascii="Times New Roman" w:eastAsia="Times New Roman" w:hAnsi="Times New Roman"/>
          <w:sz w:val="24"/>
          <w:szCs w:val="24"/>
          <w:lang w:eastAsia="es-AR"/>
        </w:rPr>
        <w:t>66 al 67: 6,00m</w:t>
      </w:r>
    </w:p>
    <w:p w:rsidR="00E851B1" w:rsidRPr="008D5FF9" w:rsidRDefault="008A3989" w:rsidP="008D5FF9">
      <w:pPr>
        <w:tabs>
          <w:tab w:val="left" w:pos="2370"/>
        </w:tabs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E851B1" w:rsidRPr="008D5FF9">
        <w:rPr>
          <w:rFonts w:ascii="Times New Roman" w:eastAsia="Times New Roman" w:hAnsi="Times New Roman"/>
          <w:sz w:val="24"/>
          <w:szCs w:val="24"/>
          <w:lang w:eastAsia="es-AR"/>
        </w:rPr>
        <w:tab/>
        <w:t>67 al 68: 123,50m</w:t>
      </w:r>
    </w:p>
    <w:p w:rsidR="00E851B1" w:rsidRPr="008D5FF9" w:rsidRDefault="00E851B1" w:rsidP="008D5FF9">
      <w:pPr>
        <w:tabs>
          <w:tab w:val="left" w:pos="2370"/>
        </w:tabs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ab/>
        <w:t>68 al 69: 6,00m</w:t>
      </w:r>
    </w:p>
    <w:p w:rsidR="00E851B1" w:rsidRPr="008D5FF9" w:rsidRDefault="008A3989" w:rsidP="008D5FF9">
      <w:pPr>
        <w:tabs>
          <w:tab w:val="left" w:pos="2370"/>
        </w:tabs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E851B1" w:rsidRPr="008D5FF9">
        <w:rPr>
          <w:rFonts w:ascii="Times New Roman" w:eastAsia="Times New Roman" w:hAnsi="Times New Roman"/>
          <w:sz w:val="24"/>
          <w:szCs w:val="24"/>
          <w:lang w:eastAsia="es-AR"/>
        </w:rPr>
        <w:t>69 al 70: 51,47m</w:t>
      </w:r>
    </w:p>
    <w:p w:rsidR="00E851B1" w:rsidRPr="008D5FF9" w:rsidRDefault="00E851B1" w:rsidP="008D5FF9">
      <w:pPr>
        <w:tabs>
          <w:tab w:val="left" w:pos="2370"/>
        </w:tabs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ab/>
        <w:t>70 al 71: 6,00m</w:t>
      </w:r>
    </w:p>
    <w:p w:rsidR="00692F03" w:rsidRPr="008D5FF9" w:rsidRDefault="00692F03" w:rsidP="008D5FF9">
      <w:pPr>
        <w:tabs>
          <w:tab w:val="left" w:pos="2370"/>
        </w:tabs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>Linderos: Al Norte: Calle Pública</w:t>
      </w:r>
    </w:p>
    <w:p w:rsidR="00692F03" w:rsidRPr="008D5FF9" w:rsidRDefault="00692F03" w:rsidP="008D5FF9">
      <w:pPr>
        <w:tabs>
          <w:tab w:val="left" w:pos="1365"/>
        </w:tabs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ab/>
        <w:t>Al Sur: Pasaje</w:t>
      </w:r>
    </w:p>
    <w:p w:rsidR="00692F03" w:rsidRPr="008D5FF9" w:rsidRDefault="00692F03" w:rsidP="008D5FF9">
      <w:pPr>
        <w:tabs>
          <w:tab w:val="left" w:pos="1365"/>
        </w:tabs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ab/>
        <w:t>Al Este: Avda. Arroyo</w:t>
      </w:r>
    </w:p>
    <w:p w:rsidR="00692F03" w:rsidRPr="008D5FF9" w:rsidRDefault="00692F03" w:rsidP="008D5FF9">
      <w:pPr>
        <w:tabs>
          <w:tab w:val="left" w:pos="1365"/>
        </w:tabs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ab/>
        <w:t>Al Oeste: Calle Aragón</w:t>
      </w:r>
    </w:p>
    <w:p w:rsidR="00692F03" w:rsidRPr="008D5FF9" w:rsidRDefault="00692F03" w:rsidP="008D5FF9">
      <w:pPr>
        <w:tabs>
          <w:tab w:val="left" w:pos="1365"/>
        </w:tabs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 xml:space="preserve">Sup.: </w:t>
      </w:r>
      <w:smartTag w:uri="urn:schemas-microsoft-com:office:smarttags" w:element="metricconverter">
        <w:smartTagPr>
          <w:attr w:name="ProductID" w:val="7.877,4447 m2"/>
        </w:smartTagPr>
        <w:r w:rsidRPr="008D5FF9">
          <w:rPr>
            <w:rFonts w:ascii="Times New Roman" w:eastAsia="Times New Roman" w:hAnsi="Times New Roman"/>
            <w:sz w:val="24"/>
            <w:szCs w:val="24"/>
            <w:lang w:eastAsia="es-AR"/>
          </w:rPr>
          <w:t>7</w:t>
        </w:r>
        <w:r w:rsidR="00535EE7" w:rsidRPr="008D5FF9">
          <w:rPr>
            <w:rFonts w:ascii="Times New Roman" w:eastAsia="Times New Roman" w:hAnsi="Times New Roman"/>
            <w:sz w:val="24"/>
            <w:szCs w:val="24"/>
            <w:lang w:eastAsia="es-AR"/>
          </w:rPr>
          <w:t>.877,4447 m2</w:t>
        </w:r>
      </w:smartTag>
    </w:p>
    <w:p w:rsidR="008A3989" w:rsidRPr="008D5FF9" w:rsidRDefault="00535EE7" w:rsidP="008D5FF9">
      <w:pPr>
        <w:numPr>
          <w:ilvl w:val="0"/>
          <w:numId w:val="1"/>
        </w:numPr>
        <w:tabs>
          <w:tab w:val="left" w:pos="1365"/>
        </w:tabs>
        <w:spacing w:after="20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 xml:space="preserve">Calles y ochavas: Sup.: 3ha. </w:t>
      </w:r>
      <w:smartTag w:uri="urn:schemas-microsoft-com:office:smarttags" w:element="metricconverter">
        <w:smartTagPr>
          <w:attr w:name="ProductID" w:val="371,0169 m2"/>
        </w:smartTagPr>
        <w:r w:rsidRPr="008D5FF9">
          <w:rPr>
            <w:rFonts w:ascii="Times New Roman" w:eastAsia="Times New Roman" w:hAnsi="Times New Roman"/>
            <w:sz w:val="24"/>
            <w:szCs w:val="24"/>
            <w:lang w:eastAsia="es-AR"/>
          </w:rPr>
          <w:t>371,0169 m2</w:t>
        </w:r>
      </w:smartTag>
    </w:p>
    <w:p w:rsidR="008D5FF9" w:rsidRDefault="00C8496D" w:rsidP="008D5FF9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>ARTICULO SEGUNDO</w:t>
      </w:r>
      <w:r w:rsidR="00F62C58" w:rsidRPr="008D5FF9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535EE7" w:rsidRPr="008D5FF9">
        <w:rPr>
          <w:rFonts w:ascii="Times New Roman" w:eastAsia="Times New Roman" w:hAnsi="Times New Roman"/>
          <w:sz w:val="24"/>
          <w:szCs w:val="24"/>
          <w:lang w:eastAsia="es-AR"/>
        </w:rPr>
        <w:t xml:space="preserve">Facúltase al D.E.M. a suscribir la </w:t>
      </w:r>
      <w:r w:rsidR="00232016" w:rsidRPr="008D5FF9">
        <w:rPr>
          <w:rFonts w:ascii="Times New Roman" w:eastAsia="Times New Roman" w:hAnsi="Times New Roman"/>
          <w:sz w:val="24"/>
          <w:szCs w:val="24"/>
          <w:lang w:eastAsia="es-AR"/>
        </w:rPr>
        <w:t>documentación necesaria para la instrumentación de la presente donación.</w:t>
      </w:r>
    </w:p>
    <w:p w:rsidR="008D5FF9" w:rsidRDefault="00C8496D" w:rsidP="008D5FF9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>ARTICULO TERCERO</w:t>
      </w:r>
      <w:r w:rsidR="00F62C58" w:rsidRPr="008D5FF9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232016" w:rsidRPr="008D5FF9">
        <w:rPr>
          <w:rFonts w:ascii="Times New Roman" w:eastAsia="Times New Roman" w:hAnsi="Times New Roman"/>
          <w:sz w:val="24"/>
          <w:szCs w:val="24"/>
          <w:lang w:eastAsia="es-AR"/>
        </w:rPr>
        <w:t>APRUEBASE el proyecto de lotes presentado por el I.P.V. por Expte. Nº 2130-S-92.</w:t>
      </w:r>
    </w:p>
    <w:p w:rsidR="008213C0" w:rsidRPr="008D5FF9" w:rsidRDefault="00C8496D" w:rsidP="008D5FF9">
      <w:pPr>
        <w:spacing w:after="200" w:line="240" w:lineRule="auto"/>
        <w:rPr>
          <w:rFonts w:ascii="Times New Roman" w:hAnsi="Times New Roman"/>
          <w:sz w:val="24"/>
        </w:rPr>
      </w:pPr>
      <w:r w:rsidRPr="008D5FF9">
        <w:rPr>
          <w:rFonts w:ascii="Times New Roman" w:eastAsia="Times New Roman" w:hAnsi="Times New Roman"/>
          <w:sz w:val="24"/>
          <w:szCs w:val="24"/>
          <w:lang w:eastAsia="es-AR"/>
        </w:rPr>
        <w:t>ARTICULO CUARTO</w:t>
      </w:r>
      <w:r w:rsidR="00F62C58" w:rsidRPr="008D5FF9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8213C0" w:rsidRPr="008D5FF9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8D5FF9" w:rsidRPr="008D5FF9">
        <w:rPr>
          <w:rFonts w:ascii="Times New Roman" w:hAnsi="Times New Roman"/>
          <w:sz w:val="24"/>
        </w:rPr>
        <w:t xml:space="preserve"> </w:t>
      </w:r>
    </w:p>
    <w:sectPr w:rsidR="008213C0" w:rsidRPr="008D5FF9" w:rsidSect="008D5FF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C07CB3"/>
    <w:multiLevelType w:val="hybridMultilevel"/>
    <w:tmpl w:val="C522669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851B1"/>
    <w:rsid w:val="000B09DD"/>
    <w:rsid w:val="001D6479"/>
    <w:rsid w:val="001E1F88"/>
    <w:rsid w:val="001F1D33"/>
    <w:rsid w:val="0020390B"/>
    <w:rsid w:val="00232016"/>
    <w:rsid w:val="00253262"/>
    <w:rsid w:val="002A210F"/>
    <w:rsid w:val="003203FA"/>
    <w:rsid w:val="00335277"/>
    <w:rsid w:val="004B6835"/>
    <w:rsid w:val="00535EE7"/>
    <w:rsid w:val="005E00E8"/>
    <w:rsid w:val="00692F03"/>
    <w:rsid w:val="00785E44"/>
    <w:rsid w:val="007B46E2"/>
    <w:rsid w:val="007E5397"/>
    <w:rsid w:val="007E7792"/>
    <w:rsid w:val="008213C0"/>
    <w:rsid w:val="00822138"/>
    <w:rsid w:val="008A3989"/>
    <w:rsid w:val="008A5A01"/>
    <w:rsid w:val="008D3185"/>
    <w:rsid w:val="008D5FF9"/>
    <w:rsid w:val="008E3B90"/>
    <w:rsid w:val="009C09A8"/>
    <w:rsid w:val="009D1E44"/>
    <w:rsid w:val="00AE4D30"/>
    <w:rsid w:val="00B3751C"/>
    <w:rsid w:val="00BF2304"/>
    <w:rsid w:val="00C8496D"/>
    <w:rsid w:val="00C84AEA"/>
    <w:rsid w:val="00D836EB"/>
    <w:rsid w:val="00DB06E2"/>
    <w:rsid w:val="00E851B1"/>
    <w:rsid w:val="00ED6E6A"/>
    <w:rsid w:val="00F62C58"/>
    <w:rsid w:val="00FD42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semiHidden/>
    <w:rsid w:val="00692F03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</cp:lastModifiedBy>
  <cp:revision>13</cp:revision>
  <cp:lastPrinted>2017-05-11T14:07:00Z</cp:lastPrinted>
  <dcterms:created xsi:type="dcterms:W3CDTF">2017-05-11T14:07:00Z</dcterms:created>
  <dcterms:modified xsi:type="dcterms:W3CDTF">2017-06-06T11:49:00Z</dcterms:modified>
</cp:coreProperties>
</file>