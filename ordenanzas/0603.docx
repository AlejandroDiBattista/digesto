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CEB" w:rsidRPr="00F628AB" w:rsidRDefault="00D74CEB" w:rsidP="00F628AB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21 de Enero de 1994</w:t>
      </w:r>
    </w:p>
    <w:p w:rsidR="00D74CEB" w:rsidRPr="00F628AB" w:rsidRDefault="00D74CEB" w:rsidP="00F628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603</w:t>
      </w:r>
    </w:p>
    <w:p w:rsidR="00A0281B" w:rsidRPr="00F628AB" w:rsidRDefault="00D74CEB" w:rsidP="00F628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C154E3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Lo dispuesto por el Titulo XIV, Tasas de Actuación Administrativa, Articulo Vigésimo Octavo, Inciso</w:t>
      </w: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C154E3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b</w:t>
      </w:r>
      <w:r w:rsid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154E3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Ordenanza 571/93; y</w:t>
      </w:r>
    </w:p>
    <w:p w:rsidR="00C154E3" w:rsidRPr="00F628AB" w:rsidRDefault="00D74CEB" w:rsidP="00F628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C154E3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dicha norma consagra el cobro de la Taza de Renovación Anual por cada local de negocios o fondos de Comercio;</w:t>
      </w:r>
    </w:p>
    <w:p w:rsidR="00C154E3" w:rsidRPr="00F628AB" w:rsidRDefault="00B70E16" w:rsidP="00F628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444E8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igualmente el principio legal consagra los valores aplicables a cada tipo de </w:t>
      </w:r>
      <w:r w:rsidR="002E0B49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explotación;</w:t>
      </w:r>
    </w:p>
    <w:p w:rsidR="002E0B49" w:rsidRPr="00F628AB" w:rsidRDefault="002E0B49" w:rsidP="00F628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Qué razones de política fiscal hacen aconsejable fraccionar el pago de dicha tasa;</w:t>
      </w:r>
    </w:p>
    <w:p w:rsidR="00B70E16" w:rsidRPr="00F628AB" w:rsidRDefault="002E0B49" w:rsidP="00F628A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medida propuesta se inscribe dentro del marco de racionalización en curso dentro de la Dirección de Rentas;</w:t>
      </w:r>
    </w:p>
    <w:p w:rsidR="00B70E16" w:rsidRPr="00F628AB" w:rsidRDefault="008213C0" w:rsidP="00F628A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F628AB" w:rsidRDefault="00A10FF6" w:rsidP="00F628A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2E0B49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Fíjese como fecha de vencimiento de la Tasa de Renovación Anual 1994, por local de negocio o fondo de comercio, el 30 de Junio y el 30 de Diciembre de 1994.</w:t>
      </w:r>
    </w:p>
    <w:p w:rsidR="00F628AB" w:rsidRDefault="00A10FF6" w:rsidP="00F628A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78304C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En cada una de las fechas citadas, los contribuyentes deberán abonar el 50%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78304C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cincuenta por ciento</w:t>
      </w:r>
      <w:r w:rsid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8304C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del monto dispuesto por la Ordenanza Nº 571/93, conforme al tipo de explotación de que se trate.</w:t>
      </w:r>
    </w:p>
    <w:p w:rsidR="00F628AB" w:rsidRDefault="00A10FF6" w:rsidP="00F628A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78304C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PUBLIQUESE.</w:t>
      </w:r>
    </w:p>
    <w:p w:rsidR="008213C0" w:rsidRPr="00F628AB" w:rsidRDefault="00A10FF6" w:rsidP="00F628AB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D74CEB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F628AB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F628AB" w:rsidRPr="00F628AB">
        <w:rPr>
          <w:rFonts w:ascii="Times New Roman" w:hAnsi="Times New Roman" w:cs="Times New Roman"/>
          <w:sz w:val="24"/>
        </w:rPr>
        <w:t xml:space="preserve"> </w:t>
      </w:r>
    </w:p>
    <w:sectPr w:rsidR="008213C0" w:rsidRPr="00F628AB" w:rsidSect="00F628A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203FA"/>
    <w:rsid w:val="00000699"/>
    <w:rsid w:val="000B6789"/>
    <w:rsid w:val="001A7A3F"/>
    <w:rsid w:val="0023606E"/>
    <w:rsid w:val="00253262"/>
    <w:rsid w:val="00293EA8"/>
    <w:rsid w:val="002E0B49"/>
    <w:rsid w:val="003203FA"/>
    <w:rsid w:val="00335277"/>
    <w:rsid w:val="00356436"/>
    <w:rsid w:val="004451AB"/>
    <w:rsid w:val="004D1689"/>
    <w:rsid w:val="00514FFC"/>
    <w:rsid w:val="00573D46"/>
    <w:rsid w:val="006444E8"/>
    <w:rsid w:val="006E58C3"/>
    <w:rsid w:val="0078304C"/>
    <w:rsid w:val="007B2BF8"/>
    <w:rsid w:val="007C2F78"/>
    <w:rsid w:val="008105DC"/>
    <w:rsid w:val="008213C0"/>
    <w:rsid w:val="009B31B1"/>
    <w:rsid w:val="009C09A8"/>
    <w:rsid w:val="009C4E49"/>
    <w:rsid w:val="009D2032"/>
    <w:rsid w:val="00A0281B"/>
    <w:rsid w:val="00A10FF6"/>
    <w:rsid w:val="00A2771D"/>
    <w:rsid w:val="00AD5C7D"/>
    <w:rsid w:val="00AE4D30"/>
    <w:rsid w:val="00B70E16"/>
    <w:rsid w:val="00B82A0F"/>
    <w:rsid w:val="00B91301"/>
    <w:rsid w:val="00C154E3"/>
    <w:rsid w:val="00CF7569"/>
    <w:rsid w:val="00D74CEB"/>
    <w:rsid w:val="00DD7CB2"/>
    <w:rsid w:val="00DE2130"/>
    <w:rsid w:val="00E14A9A"/>
    <w:rsid w:val="00F62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8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dcterms:created xsi:type="dcterms:W3CDTF">2017-01-10T13:27:00Z</dcterms:created>
  <dcterms:modified xsi:type="dcterms:W3CDTF">2017-06-06T11:50:00Z</dcterms:modified>
</cp:coreProperties>
</file>