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31D0" w:rsidRPr="006931D0" w:rsidRDefault="006931D0" w:rsidP="006931D0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6931D0">
        <w:rPr>
          <w:rFonts w:ascii="Times New Roman" w:hAnsi="Times New Roman"/>
          <w:sz w:val="24"/>
        </w:rPr>
        <w:t>Yerba Buena, 04 de Septiembre de 1991</w:t>
      </w:r>
    </w:p>
    <w:p w:rsidR="006931D0" w:rsidRPr="006931D0" w:rsidRDefault="006931D0" w:rsidP="006931D0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6931D0">
        <w:rPr>
          <w:rFonts w:ascii="Times New Roman" w:hAnsi="Times New Roman"/>
          <w:b/>
          <w:sz w:val="24"/>
        </w:rPr>
        <w:t>ORDENANZA Nº 429</w:t>
      </w:r>
    </w:p>
    <w:p w:rsidR="006931D0" w:rsidRPr="006931D0" w:rsidRDefault="006931D0" w:rsidP="006931D0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6931D0">
        <w:rPr>
          <w:rFonts w:ascii="Times New Roman" w:hAnsi="Times New Roman"/>
          <w:b/>
          <w:sz w:val="24"/>
        </w:rPr>
        <w:t xml:space="preserve">VISTO: </w:t>
      </w:r>
    </w:p>
    <w:p w:rsidR="008F2492" w:rsidRPr="006931D0" w:rsidRDefault="006931D0" w:rsidP="006931D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EA6973" w:rsidRPr="006931D0">
        <w:rPr>
          <w:rFonts w:ascii="Times New Roman" w:hAnsi="Times New Roman"/>
          <w:sz w:val="24"/>
        </w:rPr>
        <w:t>El Expte. N</w:t>
      </w:r>
      <w:r>
        <w:rPr>
          <w:rFonts w:ascii="Times New Roman" w:hAnsi="Times New Roman"/>
          <w:sz w:val="24"/>
        </w:rPr>
        <w:t xml:space="preserve">º </w:t>
      </w:r>
      <w:r w:rsidR="00EA6973" w:rsidRPr="006931D0">
        <w:rPr>
          <w:rFonts w:ascii="Times New Roman" w:hAnsi="Times New Roman"/>
          <w:sz w:val="24"/>
        </w:rPr>
        <w:t>4402-0-1991 mediante el cual se presenta la documentación técnica correspondiente a planos de Mensura y División del inmueble identificado con el Padrón N</w:t>
      </w:r>
      <w:r>
        <w:rPr>
          <w:rFonts w:ascii="Times New Roman" w:hAnsi="Times New Roman"/>
          <w:sz w:val="24"/>
        </w:rPr>
        <w:t xml:space="preserve">º </w:t>
      </w:r>
      <w:r w:rsidR="00EA6973" w:rsidRPr="006931D0">
        <w:rPr>
          <w:rFonts w:ascii="Times New Roman" w:hAnsi="Times New Roman"/>
          <w:sz w:val="24"/>
        </w:rPr>
        <w:t>83.662, a nombre de Suc. Ignacio Regino Olea;</w:t>
      </w:r>
    </w:p>
    <w:p w:rsidR="006931D0" w:rsidRPr="006931D0" w:rsidRDefault="006931D0" w:rsidP="006931D0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6931D0">
        <w:rPr>
          <w:rFonts w:ascii="Times New Roman" w:hAnsi="Times New Roman"/>
          <w:b/>
          <w:sz w:val="24"/>
        </w:rPr>
        <w:t xml:space="preserve">CONSIDERANDO: </w:t>
      </w:r>
    </w:p>
    <w:p w:rsidR="006931D0" w:rsidRDefault="006931D0" w:rsidP="006931D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8F2492" w:rsidRPr="006931D0">
        <w:rPr>
          <w:rFonts w:ascii="Times New Roman" w:hAnsi="Times New Roman"/>
          <w:sz w:val="24"/>
        </w:rPr>
        <w:t xml:space="preserve">Que </w:t>
      </w:r>
      <w:r w:rsidR="00EA6973" w:rsidRPr="006931D0">
        <w:rPr>
          <w:rFonts w:ascii="Times New Roman" w:hAnsi="Times New Roman"/>
          <w:sz w:val="24"/>
        </w:rPr>
        <w:t>las áreas técnicas no hacen objeciones al respecto, ya que debe tratarse la propuesta por vía de excepción, teniendo en cuenta que no cumple con la Ordenanza Municipal N</w:t>
      </w:r>
      <w:r>
        <w:rPr>
          <w:rFonts w:ascii="Times New Roman" w:hAnsi="Times New Roman"/>
          <w:sz w:val="24"/>
        </w:rPr>
        <w:t xml:space="preserve">º </w:t>
      </w:r>
      <w:r w:rsidR="00EA6973" w:rsidRPr="006931D0">
        <w:rPr>
          <w:rFonts w:ascii="Times New Roman" w:hAnsi="Times New Roman"/>
          <w:sz w:val="24"/>
        </w:rPr>
        <w:t>194/83;</w:t>
      </w:r>
      <w:r w:rsidR="00585E11" w:rsidRPr="006931D0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EA6973" w:rsidRPr="006931D0">
        <w:rPr>
          <w:rFonts w:ascii="Times New Roman" w:hAnsi="Times New Roman"/>
          <w:sz w:val="24"/>
        </w:rPr>
        <w:t>Expte. 3592-O-91 y agreg.</w:t>
      </w:r>
      <w:r>
        <w:rPr>
          <w:rFonts w:ascii="Times New Roman" w:hAnsi="Times New Roman"/>
          <w:sz w:val="24"/>
        </w:rPr>
        <w:t xml:space="preserve">) </w:t>
      </w:r>
    </w:p>
    <w:p w:rsidR="00F93DCF" w:rsidRPr="006931D0" w:rsidRDefault="00EA6973" w:rsidP="006931D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931D0">
        <w:rPr>
          <w:rFonts w:ascii="Times New Roman" w:hAnsi="Times New Roman"/>
          <w:sz w:val="24"/>
        </w:rPr>
        <w:t>Que, atento a los requisitos exigidos por la Municipalidad, se recibió formalmente la donación de las superficies correspondientes para:</w:t>
      </w:r>
    </w:p>
    <w:p w:rsidR="006931D0" w:rsidRDefault="00EA6973" w:rsidP="006931D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931D0">
        <w:rPr>
          <w:rFonts w:ascii="Times New Roman" w:hAnsi="Times New Roman"/>
          <w:sz w:val="24"/>
        </w:rPr>
        <w:t>Continuación de calle Quito y ochavas</w:t>
      </w:r>
      <w:r w:rsidR="00585E11" w:rsidRPr="006931D0">
        <w:rPr>
          <w:rFonts w:ascii="Times New Roman" w:hAnsi="Times New Roman"/>
          <w:sz w:val="24"/>
        </w:rPr>
        <w:t xml:space="preserve"> </w:t>
      </w:r>
      <w:r w:rsidR="006931D0">
        <w:rPr>
          <w:rFonts w:ascii="Times New Roman" w:hAnsi="Times New Roman"/>
          <w:sz w:val="24"/>
        </w:rPr>
        <w:t xml:space="preserve"> (</w:t>
      </w:r>
      <w:r w:rsidRPr="006931D0">
        <w:rPr>
          <w:rFonts w:ascii="Times New Roman" w:hAnsi="Times New Roman"/>
          <w:sz w:val="24"/>
        </w:rPr>
        <w:t>1582,3273 m2</w:t>
      </w:r>
      <w:r w:rsidR="006931D0">
        <w:rPr>
          <w:rFonts w:ascii="Times New Roman" w:hAnsi="Times New Roman"/>
          <w:sz w:val="24"/>
        </w:rPr>
        <w:t xml:space="preserve">) </w:t>
      </w:r>
      <w:r w:rsidR="00585E11" w:rsidRPr="006931D0">
        <w:rPr>
          <w:rFonts w:ascii="Times New Roman" w:hAnsi="Times New Roman"/>
          <w:sz w:val="24"/>
        </w:rPr>
        <w:t xml:space="preserve"> </w:t>
      </w:r>
      <w:r w:rsidRPr="006931D0">
        <w:rPr>
          <w:rFonts w:ascii="Times New Roman" w:hAnsi="Times New Roman"/>
          <w:sz w:val="24"/>
        </w:rPr>
        <w:t>– Continuación calle Quito y ochavas</w:t>
      </w:r>
      <w:r w:rsidR="00585E11" w:rsidRPr="006931D0">
        <w:rPr>
          <w:rFonts w:ascii="Times New Roman" w:hAnsi="Times New Roman"/>
          <w:sz w:val="24"/>
        </w:rPr>
        <w:t xml:space="preserve"> </w:t>
      </w:r>
      <w:r w:rsidR="006931D0">
        <w:rPr>
          <w:rFonts w:ascii="Times New Roman" w:hAnsi="Times New Roman"/>
          <w:sz w:val="24"/>
        </w:rPr>
        <w:t xml:space="preserve"> (</w:t>
      </w:r>
      <w:r w:rsidRPr="006931D0">
        <w:rPr>
          <w:rFonts w:ascii="Times New Roman" w:hAnsi="Times New Roman"/>
          <w:sz w:val="24"/>
        </w:rPr>
        <w:t>406,3120 m2</w:t>
      </w:r>
      <w:r w:rsidR="006931D0">
        <w:rPr>
          <w:rFonts w:ascii="Times New Roman" w:hAnsi="Times New Roman"/>
          <w:sz w:val="24"/>
        </w:rPr>
        <w:t xml:space="preserve">) </w:t>
      </w:r>
      <w:r w:rsidR="00585E11" w:rsidRPr="006931D0">
        <w:rPr>
          <w:rFonts w:ascii="Times New Roman" w:hAnsi="Times New Roman"/>
          <w:sz w:val="24"/>
        </w:rPr>
        <w:t xml:space="preserve"> </w:t>
      </w:r>
      <w:r w:rsidRPr="006931D0">
        <w:rPr>
          <w:rFonts w:ascii="Times New Roman" w:hAnsi="Times New Roman"/>
          <w:sz w:val="24"/>
        </w:rPr>
        <w:t>– Retranqueo calle Uruguay y ochavas</w:t>
      </w:r>
      <w:r w:rsidR="00585E11" w:rsidRPr="006931D0">
        <w:rPr>
          <w:rFonts w:ascii="Times New Roman" w:hAnsi="Times New Roman"/>
          <w:sz w:val="24"/>
        </w:rPr>
        <w:t xml:space="preserve"> </w:t>
      </w:r>
      <w:r w:rsidR="006931D0">
        <w:rPr>
          <w:rFonts w:ascii="Times New Roman" w:hAnsi="Times New Roman"/>
          <w:sz w:val="24"/>
        </w:rPr>
        <w:t xml:space="preserve"> (</w:t>
      </w:r>
      <w:r w:rsidRPr="006931D0">
        <w:rPr>
          <w:rFonts w:ascii="Times New Roman" w:hAnsi="Times New Roman"/>
          <w:sz w:val="24"/>
        </w:rPr>
        <w:t>491,3106 m2</w:t>
      </w:r>
      <w:r w:rsidR="006931D0">
        <w:rPr>
          <w:rFonts w:ascii="Times New Roman" w:hAnsi="Times New Roman"/>
          <w:sz w:val="24"/>
        </w:rPr>
        <w:t xml:space="preserve">) </w:t>
      </w:r>
      <w:r w:rsidR="00585E11" w:rsidRPr="006931D0">
        <w:rPr>
          <w:rFonts w:ascii="Times New Roman" w:hAnsi="Times New Roman"/>
          <w:sz w:val="24"/>
        </w:rPr>
        <w:t xml:space="preserve"> </w:t>
      </w:r>
      <w:r w:rsidRPr="006931D0">
        <w:rPr>
          <w:rFonts w:ascii="Times New Roman" w:hAnsi="Times New Roman"/>
          <w:sz w:val="24"/>
        </w:rPr>
        <w:t>– Continuación calle Guatemala</w:t>
      </w:r>
      <w:r w:rsidR="00585E11" w:rsidRPr="006931D0">
        <w:rPr>
          <w:rFonts w:ascii="Times New Roman" w:hAnsi="Times New Roman"/>
          <w:sz w:val="24"/>
        </w:rPr>
        <w:t xml:space="preserve"> </w:t>
      </w:r>
      <w:r w:rsidR="006931D0">
        <w:rPr>
          <w:rFonts w:ascii="Times New Roman" w:hAnsi="Times New Roman"/>
          <w:sz w:val="24"/>
        </w:rPr>
        <w:t xml:space="preserve"> (</w:t>
      </w:r>
      <w:r w:rsidRPr="006931D0">
        <w:rPr>
          <w:rFonts w:ascii="Times New Roman" w:hAnsi="Times New Roman"/>
          <w:sz w:val="24"/>
        </w:rPr>
        <w:t>779,6163 m2</w:t>
      </w:r>
      <w:r w:rsidR="006931D0">
        <w:rPr>
          <w:rFonts w:ascii="Times New Roman" w:hAnsi="Times New Roman"/>
          <w:sz w:val="24"/>
        </w:rPr>
        <w:t xml:space="preserve">) ; </w:t>
      </w:r>
      <w:r w:rsidRPr="006931D0">
        <w:rPr>
          <w:rFonts w:ascii="Times New Roman" w:hAnsi="Times New Roman"/>
          <w:sz w:val="24"/>
        </w:rPr>
        <w:t xml:space="preserve"> como asimismo el compromiso para la ejecución de la infraestructura requerida,</w:t>
      </w:r>
      <w:r w:rsidR="00585E11" w:rsidRPr="006931D0">
        <w:rPr>
          <w:rFonts w:ascii="Times New Roman" w:hAnsi="Times New Roman"/>
          <w:sz w:val="24"/>
        </w:rPr>
        <w:t xml:space="preserve"> </w:t>
      </w:r>
      <w:r w:rsidR="006931D0">
        <w:rPr>
          <w:rFonts w:ascii="Times New Roman" w:hAnsi="Times New Roman"/>
          <w:sz w:val="24"/>
        </w:rPr>
        <w:t xml:space="preserve"> (</w:t>
      </w:r>
      <w:r w:rsidRPr="006931D0">
        <w:rPr>
          <w:rFonts w:ascii="Times New Roman" w:hAnsi="Times New Roman"/>
          <w:sz w:val="24"/>
        </w:rPr>
        <w:t>Actuación Notarial 821122</w:t>
      </w:r>
      <w:r w:rsidR="006931D0">
        <w:rPr>
          <w:rFonts w:ascii="Times New Roman" w:hAnsi="Times New Roman"/>
          <w:sz w:val="24"/>
        </w:rPr>
        <w:t xml:space="preserve">) </w:t>
      </w:r>
    </w:p>
    <w:p w:rsidR="00EA6973" w:rsidRPr="006931D0" w:rsidRDefault="00EA6973" w:rsidP="006931D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931D0">
        <w:rPr>
          <w:rFonts w:ascii="Times New Roman" w:hAnsi="Times New Roman"/>
          <w:sz w:val="24"/>
        </w:rPr>
        <w:t>Que se cumplimentaron todos los requisitos a efectos de la vización de la documentación técnica presentada;</w:t>
      </w:r>
    </w:p>
    <w:p w:rsidR="00F93DCF" w:rsidRPr="006931D0" w:rsidRDefault="00EA6973" w:rsidP="006931D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931D0">
        <w:rPr>
          <w:rFonts w:ascii="Times New Roman" w:hAnsi="Times New Roman"/>
          <w:sz w:val="24"/>
        </w:rPr>
        <w:t>Por lo expuesto y en virtud de las facultades conferidas por la ley 5529 y reformas y Ley 6077;</w:t>
      </w:r>
    </w:p>
    <w:p w:rsidR="00F93DCF" w:rsidRPr="003347C5" w:rsidRDefault="003347C5" w:rsidP="003347C5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b/>
          <w:sz w:val="24"/>
        </w:rPr>
      </w:pPr>
      <w:r w:rsidRPr="003347C5">
        <w:rPr>
          <w:rFonts w:ascii="Times New Roman" w:hAnsi="Times New Roman"/>
          <w:b/>
          <w:sz w:val="24"/>
        </w:rPr>
        <w:t>EL COMISIONADO INTERVENTOR DE LA MUNICIPALIDAD DE YERBA BUENA SANCIONA Y PROMULGA CON FUERZA DE ORDENANZA</w:t>
      </w:r>
    </w:p>
    <w:p w:rsidR="00EA6973" w:rsidRPr="006931D0" w:rsidRDefault="00000728" w:rsidP="006931D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931D0">
        <w:rPr>
          <w:rFonts w:ascii="Times New Roman" w:hAnsi="Times New Roman"/>
          <w:sz w:val="24"/>
          <w:u w:val="single"/>
        </w:rPr>
        <w:t>ARTICULO PRIMERO</w:t>
      </w:r>
      <w:r w:rsidR="00585E11" w:rsidRPr="006931D0">
        <w:rPr>
          <w:rFonts w:ascii="Times New Roman" w:hAnsi="Times New Roman"/>
          <w:sz w:val="24"/>
          <w:u w:val="single"/>
        </w:rPr>
        <w:t>:</w:t>
      </w:r>
      <w:r w:rsidR="00585E11" w:rsidRPr="006931D0">
        <w:rPr>
          <w:rFonts w:ascii="Times New Roman" w:hAnsi="Times New Roman"/>
          <w:sz w:val="24"/>
        </w:rPr>
        <w:t xml:space="preserve"> </w:t>
      </w:r>
      <w:r w:rsidR="00EA6973" w:rsidRPr="006931D0">
        <w:rPr>
          <w:rFonts w:ascii="Times New Roman" w:hAnsi="Times New Roman"/>
          <w:sz w:val="24"/>
        </w:rPr>
        <w:t>ACEPTASE la donación ofrecida por los sucesores de Ignacio Regino Olea de las superficies especificadas seguidamente y destinadas a los siguientes fines:</w:t>
      </w:r>
    </w:p>
    <w:p w:rsidR="00EA6973" w:rsidRPr="006931D0" w:rsidRDefault="00EA6973" w:rsidP="006931D0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6931D0">
        <w:rPr>
          <w:rFonts w:ascii="Times New Roman" w:hAnsi="Times New Roman"/>
          <w:sz w:val="24"/>
        </w:rPr>
        <w:t>Sup. 1582,3273 m2, destinada a continuación calle Quito y ochavas</w:t>
      </w:r>
    </w:p>
    <w:p w:rsidR="00EA6973" w:rsidRPr="006931D0" w:rsidRDefault="00EA6973" w:rsidP="006931D0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6931D0">
        <w:rPr>
          <w:rFonts w:ascii="Times New Roman" w:hAnsi="Times New Roman"/>
          <w:sz w:val="24"/>
        </w:rPr>
        <w:t>Sup. 406,3120 m2, destinada a continuación calle Quito y ochavas</w:t>
      </w:r>
    </w:p>
    <w:p w:rsidR="00EA6973" w:rsidRPr="006931D0" w:rsidRDefault="00EA6973" w:rsidP="006931D0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6931D0">
        <w:rPr>
          <w:rFonts w:ascii="Times New Roman" w:hAnsi="Times New Roman"/>
          <w:sz w:val="24"/>
        </w:rPr>
        <w:t>Sup. 491,3106 m2, destinada a retranqueo calle Uruguay y ochava</w:t>
      </w:r>
    </w:p>
    <w:p w:rsidR="00F93DCF" w:rsidRPr="006931D0" w:rsidRDefault="00EA6973" w:rsidP="006931D0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6931D0">
        <w:rPr>
          <w:rFonts w:ascii="Times New Roman" w:hAnsi="Times New Roman"/>
          <w:sz w:val="24"/>
        </w:rPr>
        <w:t>Sup. 779,6163 m2, destinada a continuación calle Guatemala.</w:t>
      </w:r>
    </w:p>
    <w:p w:rsidR="00EA6973" w:rsidRPr="006931D0" w:rsidRDefault="00EA6973" w:rsidP="006931D0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/>
          <w:sz w:val="24"/>
        </w:rPr>
      </w:pPr>
      <w:r w:rsidRPr="006931D0">
        <w:rPr>
          <w:rFonts w:ascii="Times New Roman" w:hAnsi="Times New Roman"/>
          <w:sz w:val="24"/>
        </w:rPr>
        <w:t>Total de superficie donada: 3.259,5662 m2.</w:t>
      </w:r>
    </w:p>
    <w:p w:rsidR="00EA6973" w:rsidRPr="006931D0" w:rsidRDefault="00000728" w:rsidP="006931D0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/>
          <w:sz w:val="24"/>
        </w:rPr>
      </w:pPr>
      <w:r w:rsidRPr="006931D0">
        <w:rPr>
          <w:rFonts w:ascii="Times New Roman" w:hAnsi="Times New Roman"/>
          <w:sz w:val="24"/>
          <w:u w:val="single"/>
        </w:rPr>
        <w:t>ARTICULO SEGUNDO</w:t>
      </w:r>
      <w:r w:rsidR="00585E11" w:rsidRPr="006931D0">
        <w:rPr>
          <w:rFonts w:ascii="Times New Roman" w:hAnsi="Times New Roman"/>
          <w:sz w:val="24"/>
          <w:u w:val="single"/>
        </w:rPr>
        <w:t>:</w:t>
      </w:r>
      <w:r w:rsidR="00585E11" w:rsidRPr="006931D0">
        <w:rPr>
          <w:rFonts w:ascii="Times New Roman" w:hAnsi="Times New Roman"/>
          <w:sz w:val="24"/>
        </w:rPr>
        <w:t xml:space="preserve"> </w:t>
      </w:r>
      <w:r w:rsidR="00EA6973" w:rsidRPr="006931D0">
        <w:rPr>
          <w:rFonts w:ascii="Times New Roman" w:hAnsi="Times New Roman"/>
          <w:sz w:val="24"/>
        </w:rPr>
        <w:t>AUTORIZASE a Sección Catastro de la Municipalidad a la vización de la documentación técnica presentada mediante Expte. 4402-O-1991, a nombre de Suc. IGNACIO REGINO OLEA, referida a planos de Mensura y División del inmueble identificado con el Padrón N</w:t>
      </w:r>
      <w:r w:rsidR="006931D0">
        <w:rPr>
          <w:rFonts w:ascii="Times New Roman" w:hAnsi="Times New Roman"/>
          <w:sz w:val="24"/>
        </w:rPr>
        <w:t xml:space="preserve">º </w:t>
      </w:r>
      <w:r w:rsidR="00EA6973" w:rsidRPr="006931D0">
        <w:rPr>
          <w:rFonts w:ascii="Times New Roman" w:hAnsi="Times New Roman"/>
          <w:sz w:val="24"/>
        </w:rPr>
        <w:t>83.662.</w:t>
      </w:r>
    </w:p>
    <w:p w:rsidR="00EA6973" w:rsidRPr="006931D0" w:rsidRDefault="00000728" w:rsidP="006931D0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/>
          <w:sz w:val="24"/>
        </w:rPr>
      </w:pPr>
      <w:r w:rsidRPr="006931D0">
        <w:rPr>
          <w:rFonts w:ascii="Times New Roman" w:hAnsi="Times New Roman"/>
          <w:sz w:val="24"/>
          <w:u w:val="single"/>
        </w:rPr>
        <w:t>ARTICULO TERCERO</w:t>
      </w:r>
      <w:r w:rsidR="00585E11" w:rsidRPr="006931D0">
        <w:rPr>
          <w:rFonts w:ascii="Times New Roman" w:hAnsi="Times New Roman"/>
          <w:sz w:val="24"/>
          <w:u w:val="single"/>
        </w:rPr>
        <w:t>:</w:t>
      </w:r>
      <w:r w:rsidR="00585E11" w:rsidRPr="006931D0">
        <w:rPr>
          <w:rFonts w:ascii="Times New Roman" w:hAnsi="Times New Roman"/>
          <w:sz w:val="24"/>
        </w:rPr>
        <w:t xml:space="preserve"> </w:t>
      </w:r>
      <w:r w:rsidR="00EA6973" w:rsidRPr="006931D0">
        <w:rPr>
          <w:rFonts w:ascii="Times New Roman" w:hAnsi="Times New Roman"/>
          <w:sz w:val="24"/>
        </w:rPr>
        <w:t>La presente Ordenanza será refrendada por el Sr. Ing. JORGE FEDERICO SELIS, Sec. De Obras y Serv. Públicos, C.R.N. PEDRO MIGLIORINI, Sec. de Hacienda y Sr. RUBEN BERNARDO ARAOZ; Sec. de Acción Social y a cargo de la cartera de Gobierno.</w:t>
      </w:r>
    </w:p>
    <w:p w:rsidR="006F2884" w:rsidRPr="006931D0" w:rsidRDefault="00000728" w:rsidP="006931D0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/>
          <w:sz w:val="24"/>
        </w:rPr>
      </w:pPr>
      <w:r w:rsidRPr="006931D0">
        <w:rPr>
          <w:rFonts w:ascii="Times New Roman" w:hAnsi="Times New Roman"/>
          <w:sz w:val="24"/>
          <w:u w:val="single"/>
        </w:rPr>
        <w:t>ARTICULO CUARTO</w:t>
      </w:r>
      <w:r w:rsidR="00585E11" w:rsidRPr="006931D0">
        <w:rPr>
          <w:rFonts w:ascii="Times New Roman" w:hAnsi="Times New Roman"/>
          <w:sz w:val="24"/>
          <w:u w:val="single"/>
        </w:rPr>
        <w:t>:</w:t>
      </w:r>
      <w:r w:rsidR="00585E11" w:rsidRPr="006931D0">
        <w:rPr>
          <w:rFonts w:ascii="Times New Roman" w:hAnsi="Times New Roman"/>
          <w:sz w:val="24"/>
        </w:rPr>
        <w:t xml:space="preserve"> </w:t>
      </w:r>
      <w:r w:rsidR="00EA6973" w:rsidRPr="006931D0">
        <w:rPr>
          <w:rFonts w:ascii="Times New Roman" w:hAnsi="Times New Roman"/>
          <w:sz w:val="24"/>
        </w:rPr>
        <w:t>PUBLIQUESE,</w:t>
      </w:r>
      <w:r w:rsidR="003E657F" w:rsidRPr="006931D0">
        <w:rPr>
          <w:rFonts w:ascii="Times New Roman" w:hAnsi="Times New Roman"/>
          <w:sz w:val="24"/>
        </w:rPr>
        <w:t>COMUNÍQUESE, CÓPIESE y ARCHÍVESE.</w:t>
      </w:r>
      <w:r w:rsidR="006931D0" w:rsidRPr="006931D0">
        <w:rPr>
          <w:rFonts w:ascii="Times New Roman" w:hAnsi="Times New Roman"/>
          <w:sz w:val="24"/>
        </w:rPr>
        <w:t xml:space="preserve"> </w:t>
      </w:r>
    </w:p>
    <w:sectPr w:rsidR="006F2884" w:rsidRPr="006931D0" w:rsidSect="009278D1">
      <w:footerReference w:type="default" r:id="rId8"/>
      <w:pgSz w:w="11906" w:h="16838"/>
      <w:pgMar w:top="1417" w:right="1701" w:bottom="1417" w:left="1701" w:header="709" w:footer="709" w:gutter="0"/>
      <w:pgNumType w:start="31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78D1" w:rsidRDefault="009278D1" w:rsidP="009278D1">
      <w:pPr>
        <w:spacing w:after="0" w:line="240" w:lineRule="auto"/>
      </w:pPr>
      <w:r>
        <w:separator/>
      </w:r>
    </w:p>
  </w:endnote>
  <w:endnote w:type="continuationSeparator" w:id="0">
    <w:p w:rsidR="009278D1" w:rsidRDefault="009278D1" w:rsidP="00927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78D1" w:rsidRPr="00787A28" w:rsidRDefault="009278D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78D1" w:rsidRDefault="009278D1" w:rsidP="009278D1">
      <w:pPr>
        <w:spacing w:after="0" w:line="240" w:lineRule="auto"/>
      </w:pPr>
      <w:r>
        <w:separator/>
      </w:r>
    </w:p>
  </w:footnote>
  <w:footnote w:type="continuationSeparator" w:id="0">
    <w:p w:rsidR="009278D1" w:rsidRDefault="009278D1" w:rsidP="009278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0698D"/>
    <w:multiLevelType w:val="hybridMultilevel"/>
    <w:tmpl w:val="823EFBCC"/>
    <w:lvl w:ilvl="0" w:tplc="EF92784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056510"/>
    <w:multiLevelType w:val="hybridMultilevel"/>
    <w:tmpl w:val="C1B82836"/>
    <w:lvl w:ilvl="0" w:tplc="79F8BC34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D04A48"/>
    <w:multiLevelType w:val="hybridMultilevel"/>
    <w:tmpl w:val="E9E47E16"/>
    <w:lvl w:ilvl="0" w:tplc="AAE0BD54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FB321A"/>
    <w:multiLevelType w:val="hybridMultilevel"/>
    <w:tmpl w:val="47642968"/>
    <w:lvl w:ilvl="0" w:tplc="7B70E276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F2492"/>
    <w:rsid w:val="000000CE"/>
    <w:rsid w:val="00000728"/>
    <w:rsid w:val="000776C1"/>
    <w:rsid w:val="000D6F58"/>
    <w:rsid w:val="000E7B33"/>
    <w:rsid w:val="00157BB7"/>
    <w:rsid w:val="00160BCE"/>
    <w:rsid w:val="001C47EC"/>
    <w:rsid w:val="001E58BE"/>
    <w:rsid w:val="00222916"/>
    <w:rsid w:val="002756C2"/>
    <w:rsid w:val="002D575E"/>
    <w:rsid w:val="00316861"/>
    <w:rsid w:val="003347C5"/>
    <w:rsid w:val="00343BBB"/>
    <w:rsid w:val="003E657F"/>
    <w:rsid w:val="004F5184"/>
    <w:rsid w:val="00565DA0"/>
    <w:rsid w:val="00585E11"/>
    <w:rsid w:val="005952EA"/>
    <w:rsid w:val="00607C4D"/>
    <w:rsid w:val="006931D0"/>
    <w:rsid w:val="006E49E5"/>
    <w:rsid w:val="006F1778"/>
    <w:rsid w:val="006F2884"/>
    <w:rsid w:val="006F5DBB"/>
    <w:rsid w:val="007302C1"/>
    <w:rsid w:val="00744908"/>
    <w:rsid w:val="00787A28"/>
    <w:rsid w:val="007B73E1"/>
    <w:rsid w:val="007D2180"/>
    <w:rsid w:val="007D3682"/>
    <w:rsid w:val="007E6ABD"/>
    <w:rsid w:val="007F1AB9"/>
    <w:rsid w:val="00831F80"/>
    <w:rsid w:val="0083238A"/>
    <w:rsid w:val="008B16BC"/>
    <w:rsid w:val="008F2492"/>
    <w:rsid w:val="008F3B66"/>
    <w:rsid w:val="009278D1"/>
    <w:rsid w:val="009F11B7"/>
    <w:rsid w:val="009F5BC5"/>
    <w:rsid w:val="00A703B2"/>
    <w:rsid w:val="00A801BD"/>
    <w:rsid w:val="00B30B50"/>
    <w:rsid w:val="00B640F3"/>
    <w:rsid w:val="00B923D8"/>
    <w:rsid w:val="00BB2ED4"/>
    <w:rsid w:val="00BC4727"/>
    <w:rsid w:val="00BC477D"/>
    <w:rsid w:val="00BE557B"/>
    <w:rsid w:val="00C049C7"/>
    <w:rsid w:val="00C95375"/>
    <w:rsid w:val="00CE1123"/>
    <w:rsid w:val="00DA0FF8"/>
    <w:rsid w:val="00DC15B6"/>
    <w:rsid w:val="00DC3B8F"/>
    <w:rsid w:val="00E0762D"/>
    <w:rsid w:val="00E15299"/>
    <w:rsid w:val="00E34AE4"/>
    <w:rsid w:val="00E47BB3"/>
    <w:rsid w:val="00E8772B"/>
    <w:rsid w:val="00E9542A"/>
    <w:rsid w:val="00EA6973"/>
    <w:rsid w:val="00F93D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EA697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278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278D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278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278D1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1121A7-99BD-497B-92A0-926B20E3E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21</TotalTime>
  <Pages>1</Pages>
  <Words>360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2018-04-26T14:55:00Z</cp:lastPrinted>
  <dcterms:created xsi:type="dcterms:W3CDTF">2017-03-15T21:24:00Z</dcterms:created>
  <dcterms:modified xsi:type="dcterms:W3CDTF">2018-04-26T14:55:00Z</dcterms:modified>
</cp:coreProperties>
</file>