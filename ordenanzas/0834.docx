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5818" w:rsidRPr="00B67C93" w:rsidRDefault="00555818" w:rsidP="00B67C93">
      <w:pPr>
        <w:spacing w:line="240" w:lineRule="auto"/>
        <w:jc w:val="right"/>
        <w:rPr>
          <w:rFonts w:ascii="Times New Roman" w:hAnsi="Times New Roman"/>
          <w:sz w:val="24"/>
        </w:rPr>
      </w:pPr>
      <w:r w:rsidRPr="00B67C93">
        <w:rPr>
          <w:rFonts w:ascii="Times New Roman" w:hAnsi="Times New Roman"/>
          <w:sz w:val="24"/>
        </w:rPr>
        <w:t>Yerba Buena, 04 de Junio de 1997</w:t>
      </w:r>
    </w:p>
    <w:p w:rsidR="00555818" w:rsidRPr="00B67C93" w:rsidRDefault="00555818" w:rsidP="00B67C93">
      <w:pPr>
        <w:spacing w:line="240" w:lineRule="auto"/>
        <w:jc w:val="left"/>
        <w:rPr>
          <w:rFonts w:ascii="Times New Roman" w:hAnsi="Times New Roman"/>
          <w:sz w:val="24"/>
        </w:rPr>
      </w:pPr>
      <w:r w:rsidRPr="00B67C93">
        <w:rPr>
          <w:rFonts w:ascii="Times New Roman" w:hAnsi="Times New Roman"/>
          <w:sz w:val="24"/>
        </w:rPr>
        <w:t>ORDENANZA Nº 834</w:t>
      </w:r>
    </w:p>
    <w:p w:rsidR="00FB0D4E" w:rsidRPr="00B67C93" w:rsidRDefault="00555818" w:rsidP="00B67C93">
      <w:pPr>
        <w:spacing w:line="240" w:lineRule="auto"/>
        <w:rPr>
          <w:rFonts w:ascii="Times New Roman" w:hAnsi="Times New Roman"/>
          <w:sz w:val="24"/>
        </w:rPr>
      </w:pPr>
      <w:r w:rsidRPr="00B67C93">
        <w:rPr>
          <w:rFonts w:ascii="Times New Roman" w:hAnsi="Times New Roman"/>
          <w:sz w:val="24"/>
        </w:rPr>
        <w:t xml:space="preserve">VISTO: </w:t>
      </w:r>
      <w:r w:rsidR="00FC211C" w:rsidRPr="00B67C93">
        <w:rPr>
          <w:rFonts w:ascii="Times New Roman" w:hAnsi="Times New Roman"/>
          <w:sz w:val="24"/>
        </w:rPr>
        <w:t>Los</w:t>
      </w:r>
      <w:r w:rsidR="0070040C" w:rsidRPr="00B67C93">
        <w:rPr>
          <w:rFonts w:ascii="Times New Roman" w:hAnsi="Times New Roman"/>
          <w:sz w:val="24"/>
        </w:rPr>
        <w:t xml:space="preserve"> Expte</w:t>
      </w:r>
      <w:r w:rsidR="00FC211C" w:rsidRPr="00B67C93">
        <w:rPr>
          <w:rFonts w:ascii="Times New Roman" w:hAnsi="Times New Roman"/>
          <w:sz w:val="24"/>
        </w:rPr>
        <w:t>s</w:t>
      </w:r>
      <w:r w:rsidR="0070040C" w:rsidRPr="00B67C93">
        <w:rPr>
          <w:rFonts w:ascii="Times New Roman" w:hAnsi="Times New Roman"/>
          <w:sz w:val="24"/>
        </w:rPr>
        <w:t xml:space="preserve">. </w:t>
      </w:r>
      <w:r w:rsidR="00FC211C" w:rsidRPr="00B67C93">
        <w:rPr>
          <w:rFonts w:ascii="Times New Roman" w:hAnsi="Times New Roman"/>
          <w:sz w:val="24"/>
        </w:rPr>
        <w:t>078-V-97 y 130-Y-97; y</w:t>
      </w:r>
    </w:p>
    <w:p w:rsidR="00FC211C" w:rsidRPr="00B67C93" w:rsidRDefault="00FB0D4E" w:rsidP="00B67C93">
      <w:pPr>
        <w:spacing w:line="240" w:lineRule="auto"/>
        <w:rPr>
          <w:rFonts w:ascii="Times New Roman" w:hAnsi="Times New Roman"/>
          <w:sz w:val="24"/>
        </w:rPr>
      </w:pPr>
      <w:r w:rsidRPr="00B67C93">
        <w:rPr>
          <w:rFonts w:ascii="Times New Roman" w:hAnsi="Times New Roman"/>
          <w:sz w:val="24"/>
        </w:rPr>
        <w:t xml:space="preserve"> </w:t>
      </w:r>
      <w:r w:rsidR="00555818" w:rsidRPr="00B67C93">
        <w:rPr>
          <w:rFonts w:ascii="Times New Roman" w:hAnsi="Times New Roman"/>
          <w:sz w:val="24"/>
        </w:rPr>
        <w:t xml:space="preserve">CONSIDERANDO: </w:t>
      </w:r>
      <w:r w:rsidR="00FC211C" w:rsidRPr="00B67C93">
        <w:rPr>
          <w:rFonts w:ascii="Times New Roman" w:hAnsi="Times New Roman"/>
          <w:sz w:val="24"/>
        </w:rPr>
        <w:t>Que en el mismo los vecinos del Barrio Lomas de Imbaud manifiestan su preocupación por las competencias ciclísticas que se desarrollan por la calle Los Tarcos y por el lugar conocido como “El Filo” hasta la rotonda de la Avda. Presidente Perón;</w:t>
      </w:r>
    </w:p>
    <w:p w:rsidR="00FC211C" w:rsidRPr="00B67C93" w:rsidRDefault="00FC211C" w:rsidP="00B67C93">
      <w:pPr>
        <w:spacing w:line="240" w:lineRule="auto"/>
        <w:rPr>
          <w:rFonts w:ascii="Times New Roman" w:hAnsi="Times New Roman"/>
          <w:sz w:val="24"/>
        </w:rPr>
      </w:pPr>
      <w:r w:rsidRPr="00B67C93">
        <w:rPr>
          <w:rFonts w:ascii="Times New Roman" w:hAnsi="Times New Roman"/>
          <w:sz w:val="24"/>
        </w:rPr>
        <w:t>Que la ocupación de esta vía pública causa inconvenientes, haciendo intransitable el sector por la afluencia masiva de ciclistas, poniendo en peligro la integridad física de los ciclistas, de los transeúntes y muy especialmente de los niños que los fines de semana visitan las casas de ese sector;</w:t>
      </w:r>
    </w:p>
    <w:p w:rsidR="00FC211C" w:rsidRPr="00B67C93" w:rsidRDefault="00FC211C" w:rsidP="00B67C93">
      <w:pPr>
        <w:spacing w:line="240" w:lineRule="auto"/>
        <w:rPr>
          <w:rFonts w:ascii="Times New Roman" w:hAnsi="Times New Roman"/>
          <w:sz w:val="24"/>
        </w:rPr>
      </w:pPr>
      <w:r w:rsidRPr="00B67C93">
        <w:rPr>
          <w:rFonts w:ascii="Times New Roman" w:hAnsi="Times New Roman"/>
          <w:sz w:val="24"/>
        </w:rPr>
        <w:t>Que se hace necesario dictar el instrumento legal que regule estas competencias, a fin de evitar daños a los pobladores de la zona y a los deportistas;</w:t>
      </w:r>
    </w:p>
    <w:p w:rsidR="002D575E" w:rsidRPr="00B67C93" w:rsidRDefault="009702D9" w:rsidP="00B67C93">
      <w:pPr>
        <w:spacing w:line="240" w:lineRule="auto"/>
        <w:jc w:val="center"/>
        <w:rPr>
          <w:rFonts w:ascii="Times New Roman" w:hAnsi="Times New Roman"/>
          <w:sz w:val="24"/>
        </w:rPr>
      </w:pPr>
      <w:r w:rsidRPr="00B67C93">
        <w:rPr>
          <w:rFonts w:ascii="Times New Roman" w:hAnsi="Times New Roman"/>
          <w:sz w:val="24"/>
        </w:rPr>
        <w:t xml:space="preserve">POR </w:t>
      </w:r>
      <w:r w:rsidR="00555818" w:rsidRPr="00B67C93">
        <w:rPr>
          <w:rFonts w:ascii="Times New Roman" w:hAnsi="Times New Roman"/>
          <w:sz w:val="24"/>
        </w:rPr>
        <w:t>EL CONCEJO DELIBERANTE SANCIONA CON FUERZA DE ORDENANZA</w:t>
      </w:r>
      <w:r w:rsidR="002D575E" w:rsidRPr="00B67C93">
        <w:rPr>
          <w:rFonts w:ascii="Times New Roman" w:hAnsi="Times New Roman"/>
          <w:sz w:val="24"/>
        </w:rPr>
        <w:t>:</w:t>
      </w:r>
    </w:p>
    <w:p w:rsidR="00B67C93" w:rsidRDefault="00161C2A" w:rsidP="00B67C93">
      <w:pPr>
        <w:spacing w:line="240" w:lineRule="auto"/>
        <w:rPr>
          <w:rFonts w:ascii="Times New Roman" w:hAnsi="Times New Roman"/>
          <w:sz w:val="24"/>
        </w:rPr>
      </w:pPr>
      <w:r w:rsidRPr="00B67C93">
        <w:rPr>
          <w:rFonts w:ascii="Times New Roman" w:hAnsi="Times New Roman"/>
          <w:sz w:val="24"/>
        </w:rPr>
        <w:t>ARTICULO PRIMERO</w:t>
      </w:r>
      <w:r w:rsidR="00555818" w:rsidRPr="00B67C93">
        <w:rPr>
          <w:rFonts w:ascii="Times New Roman" w:hAnsi="Times New Roman"/>
          <w:sz w:val="24"/>
        </w:rPr>
        <w:t xml:space="preserve">: </w:t>
      </w:r>
      <w:r w:rsidR="00FC211C" w:rsidRPr="00B67C93">
        <w:rPr>
          <w:rFonts w:ascii="Times New Roman" w:hAnsi="Times New Roman"/>
          <w:sz w:val="24"/>
        </w:rPr>
        <w:t>Las competencias ciclísticas en cualquiera de sus formas, que se realicen dentro del territorio Municipal, o que en su recorrido transiten por el, organizadas por asociaciones debidamente reconocidas, deberán contar con autorización Municipal previa a su realización, con 5</w:t>
      </w:r>
      <w:r w:rsidR="00555818" w:rsidRPr="00B67C93">
        <w:rPr>
          <w:rFonts w:ascii="Times New Roman" w:hAnsi="Times New Roman"/>
          <w:sz w:val="24"/>
        </w:rPr>
        <w:t xml:space="preserve"> </w:t>
      </w:r>
      <w:r w:rsidR="00B67C93">
        <w:rPr>
          <w:rFonts w:ascii="Times New Roman" w:hAnsi="Times New Roman"/>
          <w:sz w:val="24"/>
        </w:rPr>
        <w:t xml:space="preserve">                    (</w:t>
      </w:r>
      <w:r w:rsidR="00FC211C" w:rsidRPr="00B67C93">
        <w:rPr>
          <w:rFonts w:ascii="Times New Roman" w:hAnsi="Times New Roman"/>
          <w:sz w:val="24"/>
        </w:rPr>
        <w:t>cinco</w:t>
      </w:r>
      <w:r w:rsidR="00B67C93">
        <w:rPr>
          <w:rFonts w:ascii="Times New Roman" w:hAnsi="Times New Roman"/>
          <w:sz w:val="24"/>
        </w:rPr>
        <w:t xml:space="preserve">) </w:t>
      </w:r>
      <w:r w:rsidR="00555818" w:rsidRPr="00B67C93">
        <w:rPr>
          <w:rFonts w:ascii="Times New Roman" w:hAnsi="Times New Roman"/>
          <w:sz w:val="24"/>
        </w:rPr>
        <w:t xml:space="preserve"> </w:t>
      </w:r>
      <w:r w:rsidR="00FC211C" w:rsidRPr="00B67C93">
        <w:rPr>
          <w:rFonts w:ascii="Times New Roman" w:hAnsi="Times New Roman"/>
          <w:sz w:val="24"/>
        </w:rPr>
        <w:t>días hábiles de anticipación.</w:t>
      </w:r>
    </w:p>
    <w:p w:rsidR="00B67C93" w:rsidRDefault="00161C2A" w:rsidP="00B67C93">
      <w:pPr>
        <w:spacing w:line="240" w:lineRule="auto"/>
        <w:rPr>
          <w:rFonts w:ascii="Times New Roman" w:hAnsi="Times New Roman"/>
          <w:sz w:val="24"/>
        </w:rPr>
      </w:pPr>
      <w:r w:rsidRPr="00B67C93">
        <w:rPr>
          <w:rFonts w:ascii="Times New Roman" w:hAnsi="Times New Roman"/>
          <w:sz w:val="24"/>
        </w:rPr>
        <w:t>ARTICULO SEGUNDO</w:t>
      </w:r>
      <w:r w:rsidR="00555818" w:rsidRPr="00B67C93">
        <w:rPr>
          <w:rFonts w:ascii="Times New Roman" w:hAnsi="Times New Roman"/>
          <w:sz w:val="24"/>
        </w:rPr>
        <w:t xml:space="preserve">: </w:t>
      </w:r>
      <w:r w:rsidR="00FC211C" w:rsidRPr="00B67C93">
        <w:rPr>
          <w:rFonts w:ascii="Times New Roman" w:hAnsi="Times New Roman"/>
          <w:sz w:val="24"/>
        </w:rPr>
        <w:t>El D.E.M. deberá autorizar el recorrido de dichas competencias, previendo las vías alternativas de tránsito, en caso de cortarse la circulación vehicular.</w:t>
      </w:r>
    </w:p>
    <w:p w:rsidR="00B67C93" w:rsidRDefault="00161C2A" w:rsidP="00B67C93">
      <w:pPr>
        <w:spacing w:line="240" w:lineRule="auto"/>
        <w:rPr>
          <w:rFonts w:ascii="Times New Roman" w:hAnsi="Times New Roman"/>
          <w:sz w:val="24"/>
        </w:rPr>
      </w:pPr>
      <w:r w:rsidRPr="00B67C93">
        <w:rPr>
          <w:rFonts w:ascii="Times New Roman" w:hAnsi="Times New Roman"/>
          <w:sz w:val="24"/>
        </w:rPr>
        <w:t>ARTICULO TERCERO</w:t>
      </w:r>
      <w:r w:rsidR="00555818" w:rsidRPr="00B67C93">
        <w:rPr>
          <w:rFonts w:ascii="Times New Roman" w:hAnsi="Times New Roman"/>
          <w:sz w:val="24"/>
        </w:rPr>
        <w:t xml:space="preserve">: </w:t>
      </w:r>
      <w:r w:rsidR="00FC211C" w:rsidRPr="00B67C93">
        <w:rPr>
          <w:rFonts w:ascii="Times New Roman" w:hAnsi="Times New Roman"/>
          <w:sz w:val="24"/>
        </w:rPr>
        <w:t>El D.E.M. deberá poner en conocimiento de la presente a las Asociaciones Ciclísticas de la Provincia.</w:t>
      </w:r>
    </w:p>
    <w:p w:rsidR="006F2884" w:rsidRPr="00B67C93" w:rsidRDefault="00161C2A" w:rsidP="00B67C93">
      <w:pPr>
        <w:spacing w:line="240" w:lineRule="auto"/>
        <w:rPr>
          <w:rFonts w:ascii="Times New Roman" w:hAnsi="Times New Roman"/>
          <w:sz w:val="24"/>
        </w:rPr>
      </w:pPr>
      <w:r w:rsidRPr="00B67C93">
        <w:rPr>
          <w:rFonts w:ascii="Times New Roman" w:hAnsi="Times New Roman"/>
          <w:sz w:val="24"/>
        </w:rPr>
        <w:t>ARTICULO CUARTO</w:t>
      </w:r>
      <w:r w:rsidR="00555818" w:rsidRPr="00B67C93">
        <w:rPr>
          <w:rFonts w:ascii="Times New Roman" w:hAnsi="Times New Roman"/>
          <w:sz w:val="24"/>
        </w:rPr>
        <w:t xml:space="preserve">: </w:t>
      </w:r>
      <w:r w:rsidR="009702D9" w:rsidRPr="00B67C93">
        <w:rPr>
          <w:rFonts w:ascii="Times New Roman" w:hAnsi="Times New Roman"/>
          <w:sz w:val="24"/>
        </w:rPr>
        <w:t>COMUNIQUESE, COPIESE Y ARCHIVESE.</w:t>
      </w:r>
      <w:r w:rsidR="00B67C93" w:rsidRPr="00B67C93">
        <w:rPr>
          <w:rFonts w:ascii="Times New Roman" w:hAnsi="Times New Roman"/>
          <w:sz w:val="24"/>
        </w:rPr>
        <w:t xml:space="preserve"> </w:t>
      </w:r>
    </w:p>
    <w:sectPr w:rsidR="006F2884" w:rsidRPr="00B67C93" w:rsidSect="00B67C93">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9702D9"/>
    <w:rsid w:val="000776C1"/>
    <w:rsid w:val="000D6F58"/>
    <w:rsid w:val="000F6EF6"/>
    <w:rsid w:val="00161C2A"/>
    <w:rsid w:val="00192808"/>
    <w:rsid w:val="00222916"/>
    <w:rsid w:val="002856B5"/>
    <w:rsid w:val="002B7017"/>
    <w:rsid w:val="002D575E"/>
    <w:rsid w:val="003242F3"/>
    <w:rsid w:val="003A7873"/>
    <w:rsid w:val="003B4F5E"/>
    <w:rsid w:val="003E657F"/>
    <w:rsid w:val="003F5B7F"/>
    <w:rsid w:val="0044385A"/>
    <w:rsid w:val="004541A0"/>
    <w:rsid w:val="004C7587"/>
    <w:rsid w:val="00555818"/>
    <w:rsid w:val="00581180"/>
    <w:rsid w:val="005952EA"/>
    <w:rsid w:val="005D35A6"/>
    <w:rsid w:val="006F2884"/>
    <w:rsid w:val="006F5BEF"/>
    <w:rsid w:val="0070040C"/>
    <w:rsid w:val="00793078"/>
    <w:rsid w:val="007B73E1"/>
    <w:rsid w:val="007E6ABD"/>
    <w:rsid w:val="007F1AB9"/>
    <w:rsid w:val="009303E6"/>
    <w:rsid w:val="00952E9A"/>
    <w:rsid w:val="009702D9"/>
    <w:rsid w:val="00982B9E"/>
    <w:rsid w:val="00A435A4"/>
    <w:rsid w:val="00A459AD"/>
    <w:rsid w:val="00A703B2"/>
    <w:rsid w:val="00B67C93"/>
    <w:rsid w:val="00B923D8"/>
    <w:rsid w:val="00B9552D"/>
    <w:rsid w:val="00BB2ED4"/>
    <w:rsid w:val="00BE700C"/>
    <w:rsid w:val="00C049C7"/>
    <w:rsid w:val="00C32D2C"/>
    <w:rsid w:val="00CD5A3D"/>
    <w:rsid w:val="00CE1123"/>
    <w:rsid w:val="00DD2ED8"/>
    <w:rsid w:val="00E34AE4"/>
    <w:rsid w:val="00E47BB3"/>
    <w:rsid w:val="00F87BC7"/>
    <w:rsid w:val="00FA529D"/>
    <w:rsid w:val="00FB0D4E"/>
    <w:rsid w:val="00FC211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8</TotalTime>
  <Pages>1</Pages>
  <Words>239</Words>
  <Characters>1320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2017-02-24T21:45:00Z</dcterms:created>
  <dcterms:modified xsi:type="dcterms:W3CDTF">2017-06-06T11:52:00Z</dcterms:modified>
</cp:coreProperties>
</file>