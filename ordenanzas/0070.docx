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1B3" w:rsidRPr="00D721B3" w:rsidRDefault="00D721B3" w:rsidP="00D721B3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721B3">
        <w:rPr>
          <w:rFonts w:ascii="Times New Roman" w:hAnsi="Times New Roman"/>
          <w:sz w:val="24"/>
        </w:rPr>
        <w:t>Yerba Buena, 10 de Agosto de 1984</w:t>
      </w:r>
    </w:p>
    <w:p w:rsidR="00D721B3" w:rsidRPr="00D721B3" w:rsidRDefault="00D721B3" w:rsidP="00D721B3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721B3">
        <w:rPr>
          <w:rFonts w:ascii="Times New Roman" w:hAnsi="Times New Roman"/>
          <w:b/>
          <w:sz w:val="24"/>
        </w:rPr>
        <w:t>ORDENANZA Nº 70</w:t>
      </w:r>
    </w:p>
    <w:p w:rsidR="00D721B3" w:rsidRPr="00D721B3" w:rsidRDefault="00D721B3" w:rsidP="00D721B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721B3">
        <w:rPr>
          <w:rFonts w:ascii="Times New Roman" w:hAnsi="Times New Roman"/>
          <w:b/>
          <w:sz w:val="24"/>
        </w:rPr>
        <w:t xml:space="preserve">VISTO: </w:t>
      </w:r>
    </w:p>
    <w:p w:rsidR="00D4546C" w:rsidRPr="00D721B3" w:rsidRDefault="00D721B3" w:rsidP="00D721B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24802" w:rsidRPr="00D721B3">
        <w:rPr>
          <w:rFonts w:ascii="Times New Roman" w:hAnsi="Times New Roman"/>
          <w:sz w:val="24"/>
        </w:rPr>
        <w:t>La</w:t>
      </w:r>
      <w:r w:rsidR="00B638C4" w:rsidRPr="00D721B3">
        <w:rPr>
          <w:rFonts w:ascii="Times New Roman" w:hAnsi="Times New Roman"/>
          <w:sz w:val="24"/>
        </w:rPr>
        <w:t xml:space="preserve">s celebraciones de cada una de las fechas Patrias; </w:t>
      </w:r>
      <w:r w:rsidR="00524802" w:rsidRPr="00D721B3">
        <w:rPr>
          <w:rFonts w:ascii="Times New Roman" w:hAnsi="Times New Roman"/>
          <w:sz w:val="24"/>
        </w:rPr>
        <w:t>y</w:t>
      </w:r>
    </w:p>
    <w:p w:rsidR="00D721B3" w:rsidRPr="00D721B3" w:rsidRDefault="00D721B3" w:rsidP="00D721B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721B3">
        <w:rPr>
          <w:rFonts w:ascii="Times New Roman" w:hAnsi="Times New Roman"/>
          <w:b/>
          <w:sz w:val="24"/>
        </w:rPr>
        <w:t xml:space="preserve">CONSIDERANDO: </w:t>
      </w:r>
    </w:p>
    <w:p w:rsidR="00AF39E8" w:rsidRPr="00D721B3" w:rsidRDefault="00D721B3" w:rsidP="00D721B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41818" w:rsidRPr="00D721B3">
        <w:rPr>
          <w:rFonts w:ascii="Times New Roman" w:hAnsi="Times New Roman"/>
          <w:sz w:val="24"/>
        </w:rPr>
        <w:t>Que</w:t>
      </w:r>
      <w:r w:rsidR="00AF39E8" w:rsidRPr="00D721B3">
        <w:rPr>
          <w:rFonts w:ascii="Times New Roman" w:hAnsi="Times New Roman"/>
          <w:sz w:val="24"/>
        </w:rPr>
        <w:t xml:space="preserve"> </w:t>
      </w:r>
      <w:r w:rsidR="00B638C4" w:rsidRPr="00D721B3">
        <w:rPr>
          <w:rFonts w:ascii="Times New Roman" w:hAnsi="Times New Roman"/>
          <w:sz w:val="24"/>
        </w:rPr>
        <w:t>como Argentinos nativos o por opción, y teniendo en cuenta el estado Democrático que vive nuestro País, nace como una obligación histórica rendir homenajes a los Proceres de la Nación que de una manera u otra, se hicieron acreedores de recordación;</w:t>
      </w:r>
    </w:p>
    <w:p w:rsidR="002D575E" w:rsidRPr="00D721B3" w:rsidRDefault="00D721B3" w:rsidP="00D721B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721B3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721B3">
        <w:rPr>
          <w:rFonts w:ascii="Times New Roman" w:hAnsi="Times New Roman"/>
          <w:sz w:val="24"/>
        </w:rPr>
        <w:t>:</w:t>
      </w:r>
    </w:p>
    <w:p w:rsidR="00D721B3" w:rsidRDefault="007F032F" w:rsidP="00D721B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721B3">
        <w:rPr>
          <w:rFonts w:ascii="Times New Roman" w:hAnsi="Times New Roman"/>
          <w:sz w:val="24"/>
          <w:u w:val="single"/>
        </w:rPr>
        <w:t>ARTICULO PRIMERO</w:t>
      </w:r>
      <w:r w:rsidR="00AD6E0C" w:rsidRPr="00D721B3">
        <w:rPr>
          <w:rFonts w:ascii="Times New Roman" w:hAnsi="Times New Roman"/>
          <w:sz w:val="24"/>
          <w:u w:val="single"/>
        </w:rPr>
        <w:t>:</w:t>
      </w:r>
      <w:r w:rsidR="00AD6E0C" w:rsidRPr="00D721B3">
        <w:rPr>
          <w:rFonts w:ascii="Times New Roman" w:hAnsi="Times New Roman"/>
          <w:sz w:val="24"/>
        </w:rPr>
        <w:t xml:space="preserve"> </w:t>
      </w:r>
      <w:r w:rsidR="00B638C4" w:rsidRPr="00D721B3">
        <w:rPr>
          <w:rFonts w:ascii="Times New Roman" w:hAnsi="Times New Roman"/>
          <w:sz w:val="24"/>
        </w:rPr>
        <w:t>El Departamento Ejecutivo, procederá con el tiempo que estime prudencial antes de festejarse y/o conmemorarse fechas patrias, a invitar a todos los vecinos y/o empresarios localizados en la ciudad, para que procedan a embanderar los respectivos frentes de sus propiedades.</w:t>
      </w:r>
    </w:p>
    <w:p w:rsidR="006F2884" w:rsidRPr="00D721B3" w:rsidRDefault="007F032F" w:rsidP="00D721B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721B3">
        <w:rPr>
          <w:rFonts w:ascii="Times New Roman" w:hAnsi="Times New Roman"/>
          <w:sz w:val="24"/>
          <w:u w:val="single"/>
        </w:rPr>
        <w:t>ARTICULO SEGUNDO</w:t>
      </w:r>
      <w:r w:rsidR="00AD6E0C" w:rsidRPr="00D721B3">
        <w:rPr>
          <w:rFonts w:ascii="Times New Roman" w:hAnsi="Times New Roman"/>
          <w:sz w:val="24"/>
          <w:u w:val="single"/>
        </w:rPr>
        <w:t>:</w:t>
      </w:r>
      <w:r w:rsidR="00AD6E0C" w:rsidRPr="00D721B3">
        <w:rPr>
          <w:rFonts w:ascii="Times New Roman" w:hAnsi="Times New Roman"/>
          <w:sz w:val="24"/>
        </w:rPr>
        <w:t xml:space="preserve"> </w:t>
      </w:r>
      <w:r w:rsidR="003E657F" w:rsidRPr="00D721B3">
        <w:rPr>
          <w:rFonts w:ascii="Times New Roman" w:hAnsi="Times New Roman"/>
          <w:sz w:val="24"/>
        </w:rPr>
        <w:t>COMUNÍQUESE, CÓPIESE y ARCHÍVESE.</w:t>
      </w:r>
      <w:r w:rsidR="00D721B3" w:rsidRPr="00D721B3">
        <w:rPr>
          <w:rFonts w:ascii="Times New Roman" w:hAnsi="Times New Roman"/>
          <w:sz w:val="24"/>
        </w:rPr>
        <w:t xml:space="preserve"> </w:t>
      </w:r>
    </w:p>
    <w:sectPr w:rsidR="006F2884" w:rsidRPr="00D721B3" w:rsidSect="005C2574">
      <w:footerReference w:type="default" r:id="rId7"/>
      <w:pgSz w:w="11906" w:h="16838"/>
      <w:pgMar w:top="1417" w:right="1701" w:bottom="1417" w:left="1701" w:header="709" w:footer="709" w:gutter="0"/>
      <w:pgNumType w:start="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2574" w:rsidRDefault="005C2574" w:rsidP="005C2574">
      <w:pPr>
        <w:spacing w:after="0" w:line="240" w:lineRule="auto"/>
      </w:pPr>
      <w:r>
        <w:separator/>
      </w:r>
    </w:p>
  </w:endnote>
  <w:endnote w:type="continuationSeparator" w:id="0">
    <w:p w:rsidR="005C2574" w:rsidRDefault="005C2574" w:rsidP="005C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2574" w:rsidRPr="00DF4EA3" w:rsidRDefault="005C257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2574" w:rsidRDefault="005C2574" w:rsidP="005C2574">
      <w:pPr>
        <w:spacing w:after="0" w:line="240" w:lineRule="auto"/>
      </w:pPr>
      <w:r>
        <w:separator/>
      </w:r>
    </w:p>
  </w:footnote>
  <w:footnote w:type="continuationSeparator" w:id="0">
    <w:p w:rsidR="005C2574" w:rsidRDefault="005C2574" w:rsidP="005C2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1FDB"/>
    <w:rsid w:val="00005C86"/>
    <w:rsid w:val="00066A1C"/>
    <w:rsid w:val="000776C1"/>
    <w:rsid w:val="000A7AE6"/>
    <w:rsid w:val="000D6F58"/>
    <w:rsid w:val="0014187E"/>
    <w:rsid w:val="00161630"/>
    <w:rsid w:val="001707F4"/>
    <w:rsid w:val="00194846"/>
    <w:rsid w:val="001A1D3A"/>
    <w:rsid w:val="00222916"/>
    <w:rsid w:val="002714FD"/>
    <w:rsid w:val="002C1545"/>
    <w:rsid w:val="002D575E"/>
    <w:rsid w:val="00325C19"/>
    <w:rsid w:val="003635BA"/>
    <w:rsid w:val="00385E3A"/>
    <w:rsid w:val="003E55A6"/>
    <w:rsid w:val="003E657F"/>
    <w:rsid w:val="00432230"/>
    <w:rsid w:val="00491FDB"/>
    <w:rsid w:val="004E7871"/>
    <w:rsid w:val="00524802"/>
    <w:rsid w:val="005513E9"/>
    <w:rsid w:val="005952EA"/>
    <w:rsid w:val="005C2574"/>
    <w:rsid w:val="00626E99"/>
    <w:rsid w:val="00655D5D"/>
    <w:rsid w:val="006C00DF"/>
    <w:rsid w:val="006F2884"/>
    <w:rsid w:val="00714FEB"/>
    <w:rsid w:val="007B73E1"/>
    <w:rsid w:val="007E6ABD"/>
    <w:rsid w:val="007F032F"/>
    <w:rsid w:val="007F1AB9"/>
    <w:rsid w:val="00802C19"/>
    <w:rsid w:val="0080620B"/>
    <w:rsid w:val="00841818"/>
    <w:rsid w:val="008745B2"/>
    <w:rsid w:val="008D6320"/>
    <w:rsid w:val="008F38E0"/>
    <w:rsid w:val="009F5DBD"/>
    <w:rsid w:val="00A3683E"/>
    <w:rsid w:val="00A52BB0"/>
    <w:rsid w:val="00A703B2"/>
    <w:rsid w:val="00AD6E0C"/>
    <w:rsid w:val="00AE6DA4"/>
    <w:rsid w:val="00AF39E8"/>
    <w:rsid w:val="00B53785"/>
    <w:rsid w:val="00B638C4"/>
    <w:rsid w:val="00B923D8"/>
    <w:rsid w:val="00B97068"/>
    <w:rsid w:val="00BB2ED4"/>
    <w:rsid w:val="00BD3D47"/>
    <w:rsid w:val="00C03CA2"/>
    <w:rsid w:val="00C049C7"/>
    <w:rsid w:val="00CA5A8B"/>
    <w:rsid w:val="00CE1123"/>
    <w:rsid w:val="00D35329"/>
    <w:rsid w:val="00D41AEB"/>
    <w:rsid w:val="00D4546C"/>
    <w:rsid w:val="00D721B3"/>
    <w:rsid w:val="00D721FD"/>
    <w:rsid w:val="00DF4EA3"/>
    <w:rsid w:val="00E34AE4"/>
    <w:rsid w:val="00E47BB3"/>
    <w:rsid w:val="00E84C0D"/>
    <w:rsid w:val="00EB565A"/>
    <w:rsid w:val="00FA6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C25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C257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C25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C257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24</cp:revision>
  <cp:lastPrinted>2018-04-26T14:53:00Z</cp:lastPrinted>
  <dcterms:created xsi:type="dcterms:W3CDTF">2017-03-08T22:39:00Z</dcterms:created>
  <dcterms:modified xsi:type="dcterms:W3CDTF">2018-04-26T14:53:00Z</dcterms:modified>
</cp:coreProperties>
</file>