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359" w:rsidRPr="00B62359" w:rsidRDefault="00B62359" w:rsidP="00B62359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B62359">
        <w:rPr>
          <w:rFonts w:ascii="Times New Roman" w:hAnsi="Times New Roman"/>
          <w:sz w:val="24"/>
        </w:rPr>
        <w:t>Yerba Buena, 24 de Abril de 1987</w:t>
      </w:r>
    </w:p>
    <w:p w:rsidR="00B62359" w:rsidRPr="00B62359" w:rsidRDefault="00B62359" w:rsidP="00B62359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B62359">
        <w:rPr>
          <w:rFonts w:ascii="Times New Roman" w:hAnsi="Times New Roman"/>
          <w:b/>
          <w:sz w:val="24"/>
        </w:rPr>
        <w:t>ORDENANZA Nº 236</w:t>
      </w:r>
    </w:p>
    <w:p w:rsidR="00B62359" w:rsidRPr="00B62359" w:rsidRDefault="00B62359" w:rsidP="00B6235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62359">
        <w:rPr>
          <w:rFonts w:ascii="Times New Roman" w:hAnsi="Times New Roman"/>
          <w:b/>
          <w:sz w:val="24"/>
        </w:rPr>
        <w:t xml:space="preserve">VISTO: </w:t>
      </w:r>
    </w:p>
    <w:p w:rsidR="00D93ED6" w:rsidRPr="00B62359" w:rsidRDefault="00B62359" w:rsidP="00B623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990897" w:rsidRPr="00B62359">
        <w:rPr>
          <w:rFonts w:ascii="Times New Roman" w:hAnsi="Times New Roman"/>
          <w:sz w:val="24"/>
        </w:rPr>
        <w:t>Que en Nuestro Municipio desde la Asunción de las Autoridades Constitucionales, no hubo celebraciones de gran relieve, de Nuestras Fechas Patrias en que tuvieran participación la Comunidad toda; y</w:t>
      </w:r>
    </w:p>
    <w:p w:rsidR="00B62359" w:rsidRPr="00B62359" w:rsidRDefault="00B62359" w:rsidP="00B6235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62359">
        <w:rPr>
          <w:rFonts w:ascii="Times New Roman" w:hAnsi="Times New Roman"/>
          <w:b/>
          <w:sz w:val="24"/>
        </w:rPr>
        <w:t xml:space="preserve">CONSIDERANDO: </w:t>
      </w:r>
    </w:p>
    <w:p w:rsidR="00745077" w:rsidRPr="00B62359" w:rsidRDefault="00B62359" w:rsidP="00B623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E773E" w:rsidRPr="00B62359">
        <w:rPr>
          <w:rFonts w:ascii="Times New Roman" w:hAnsi="Times New Roman"/>
          <w:sz w:val="24"/>
        </w:rPr>
        <w:t xml:space="preserve">Que </w:t>
      </w:r>
      <w:r w:rsidR="00990897" w:rsidRPr="00B62359">
        <w:rPr>
          <w:rFonts w:ascii="Times New Roman" w:hAnsi="Times New Roman"/>
          <w:sz w:val="24"/>
        </w:rPr>
        <w:t xml:space="preserve">desde los Albores mismos del nacimiento de la Patria, nuestros antecesores festejaron con gran unción </w:t>
      </w:r>
      <w:r w:rsidR="00E80166" w:rsidRPr="00B62359">
        <w:rPr>
          <w:rFonts w:ascii="Times New Roman" w:hAnsi="Times New Roman"/>
          <w:sz w:val="24"/>
        </w:rPr>
        <w:t>Patriótica</w:t>
      </w:r>
      <w:r w:rsidR="00990897" w:rsidRPr="00B62359">
        <w:rPr>
          <w:rFonts w:ascii="Times New Roman" w:hAnsi="Times New Roman"/>
          <w:sz w:val="24"/>
        </w:rPr>
        <w:t>, las Fiestas Cívicas;</w:t>
      </w:r>
    </w:p>
    <w:p w:rsidR="00E80166" w:rsidRPr="00B62359" w:rsidRDefault="00E80166" w:rsidP="00B623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2359">
        <w:rPr>
          <w:rFonts w:ascii="Times New Roman" w:hAnsi="Times New Roman"/>
          <w:sz w:val="24"/>
        </w:rPr>
        <w:t>Dado que en la actualidad estamos viviendo una época donde prevalecen los valores materiales por demasía, quedando relegados por completo los valores esenciales que hacen grande a una Nación, como la Educación y los símbolos que representan al Ser Nacional, y que nos identifican con N/Folklore, con nuestras luchas para lograr la Independencia;</w:t>
      </w:r>
    </w:p>
    <w:p w:rsidR="0035581B" w:rsidRPr="00B62359" w:rsidRDefault="00E80166" w:rsidP="00B623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2359">
        <w:rPr>
          <w:rFonts w:ascii="Times New Roman" w:hAnsi="Times New Roman"/>
          <w:sz w:val="24"/>
        </w:rPr>
        <w:t>Pareciera que todo se ha tornado puro materialismo, en la búsqueda de lo fácil para satisfacer individualmente los goces materiales y que nos hemos olvidado del sacrificio y la dedicación que empeñaron y ofrendaron hasta su vida los Grandes de N/Nación en pos de una Patria libre, noble y generosa. Teniendo en cuenta esos valores morales de abnegación y sacrificio en búsqueda del bienestar del Pueblo Argentino, hoy se hace necesario volver la mirada a las grandes gestas Nacionales, para renovar la unión Patriótica que anida en cada Ser Argentino y tener plena conciencia que somos los únicos artífices de la Patria por la que lucharon y entregaron su vida los grandes Héroes de N/Nación; que pusieron su mirada y esperanza en nosotros, la Comunidad toda, es por eso que necesitamos evocar y revivir en festejos significativos las Gestas Nacionales;</w:t>
      </w:r>
    </w:p>
    <w:p w:rsidR="002D575E" w:rsidRPr="00B62359" w:rsidRDefault="00B62359" w:rsidP="00B6235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B62359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B62359">
        <w:rPr>
          <w:rFonts w:ascii="Times New Roman" w:hAnsi="Times New Roman"/>
          <w:sz w:val="24"/>
        </w:rPr>
        <w:t>:</w:t>
      </w:r>
    </w:p>
    <w:p w:rsidR="00464EE6" w:rsidRPr="00B62359" w:rsidRDefault="003E351E" w:rsidP="00B623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2359">
        <w:rPr>
          <w:rFonts w:ascii="Times New Roman" w:hAnsi="Times New Roman"/>
          <w:sz w:val="24"/>
          <w:u w:val="single"/>
        </w:rPr>
        <w:t>ARTICULO PRIMERO</w:t>
      </w:r>
      <w:r w:rsidR="00504262" w:rsidRPr="00B62359">
        <w:rPr>
          <w:rFonts w:ascii="Times New Roman" w:hAnsi="Times New Roman"/>
          <w:sz w:val="24"/>
          <w:u w:val="single"/>
        </w:rPr>
        <w:t>:</w:t>
      </w:r>
      <w:r w:rsidR="00504262" w:rsidRPr="00B62359">
        <w:rPr>
          <w:rFonts w:ascii="Times New Roman" w:hAnsi="Times New Roman"/>
          <w:sz w:val="24"/>
        </w:rPr>
        <w:t xml:space="preserve"> </w:t>
      </w:r>
      <w:r w:rsidR="00E80166" w:rsidRPr="00B62359">
        <w:rPr>
          <w:rFonts w:ascii="Times New Roman" w:hAnsi="Times New Roman"/>
          <w:sz w:val="24"/>
        </w:rPr>
        <w:t>Facultase al Departamento Ejecutivo, para que a partir de la fecha, todas la Fiestas Cívicas: 25 de mayo, 20 de Junio, 9 de Julio y 17 de Agosto; sean celebradas en Nuestro Municipio en un adecuado marco Político con concentración o desfile con participación activa de todas las Instituciones y la Comunidad de Yerba Buena,</w:t>
      </w:r>
    </w:p>
    <w:p w:rsidR="00464EE6" w:rsidRPr="00B62359" w:rsidRDefault="003E351E" w:rsidP="00B623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2359">
        <w:rPr>
          <w:rFonts w:ascii="Times New Roman" w:hAnsi="Times New Roman"/>
          <w:sz w:val="24"/>
          <w:u w:val="single"/>
        </w:rPr>
        <w:t>ARTICULO SEGUNDO</w:t>
      </w:r>
      <w:r w:rsidR="00504262" w:rsidRPr="00B62359">
        <w:rPr>
          <w:rFonts w:ascii="Times New Roman" w:hAnsi="Times New Roman"/>
          <w:sz w:val="24"/>
          <w:u w:val="single"/>
        </w:rPr>
        <w:t>:</w:t>
      </w:r>
      <w:r w:rsidR="00504262" w:rsidRPr="00B62359">
        <w:rPr>
          <w:rFonts w:ascii="Times New Roman" w:hAnsi="Times New Roman"/>
          <w:sz w:val="24"/>
        </w:rPr>
        <w:t xml:space="preserve"> </w:t>
      </w:r>
      <w:r w:rsidR="00E80166" w:rsidRPr="00B62359">
        <w:rPr>
          <w:rFonts w:ascii="Times New Roman" w:hAnsi="Times New Roman"/>
          <w:sz w:val="24"/>
        </w:rPr>
        <w:t>Notificar oficialmente a todas las instituciones Oficiales y Privadas y a la Población de la presente Ordenanza, para coordinar los festejos Patrios con la antelación debida.</w:t>
      </w:r>
    </w:p>
    <w:p w:rsidR="006F2884" w:rsidRPr="00B62359" w:rsidRDefault="003E351E" w:rsidP="00B623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2359">
        <w:rPr>
          <w:rFonts w:ascii="Times New Roman" w:hAnsi="Times New Roman"/>
          <w:sz w:val="24"/>
          <w:u w:val="single"/>
        </w:rPr>
        <w:t>ARTICULO TERCERO</w:t>
      </w:r>
      <w:r w:rsidR="00504262" w:rsidRPr="00B62359">
        <w:rPr>
          <w:rFonts w:ascii="Times New Roman" w:hAnsi="Times New Roman"/>
          <w:sz w:val="24"/>
          <w:u w:val="single"/>
        </w:rPr>
        <w:t>:</w:t>
      </w:r>
      <w:r w:rsidR="00504262" w:rsidRPr="00B62359">
        <w:rPr>
          <w:rFonts w:ascii="Times New Roman" w:hAnsi="Times New Roman"/>
          <w:sz w:val="24"/>
        </w:rPr>
        <w:t xml:space="preserve"> </w:t>
      </w:r>
      <w:r w:rsidR="003E657F" w:rsidRPr="00B62359">
        <w:rPr>
          <w:rFonts w:ascii="Times New Roman" w:hAnsi="Times New Roman"/>
          <w:sz w:val="24"/>
        </w:rPr>
        <w:t>COMUNÍQUESE, CÓPIESE y ARCHÍVESE.</w:t>
      </w:r>
      <w:r w:rsidR="00B62359" w:rsidRPr="00B62359">
        <w:rPr>
          <w:rFonts w:ascii="Times New Roman" w:hAnsi="Times New Roman"/>
          <w:sz w:val="24"/>
        </w:rPr>
        <w:t xml:space="preserve"> </w:t>
      </w:r>
    </w:p>
    <w:sectPr w:rsidR="006F2884" w:rsidRPr="00B62359" w:rsidSect="001D407B">
      <w:footerReference w:type="default" r:id="rId7"/>
      <w:pgSz w:w="11906" w:h="16838"/>
      <w:pgMar w:top="1417" w:right="1701" w:bottom="1417" w:left="1701" w:header="709" w:footer="709" w:gutter="0"/>
      <w:pgNumType w:start="1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407B" w:rsidRDefault="001D407B" w:rsidP="001D407B">
      <w:pPr>
        <w:spacing w:after="0" w:line="240" w:lineRule="auto"/>
      </w:pPr>
      <w:r>
        <w:separator/>
      </w:r>
    </w:p>
  </w:endnote>
  <w:endnote w:type="continuationSeparator" w:id="0">
    <w:p w:rsidR="001D407B" w:rsidRDefault="001D407B" w:rsidP="001D4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07B" w:rsidRPr="007934BC" w:rsidRDefault="001D407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407B" w:rsidRDefault="001D407B" w:rsidP="001D407B">
      <w:pPr>
        <w:spacing w:after="0" w:line="240" w:lineRule="auto"/>
      </w:pPr>
      <w:r>
        <w:separator/>
      </w:r>
    </w:p>
  </w:footnote>
  <w:footnote w:type="continuationSeparator" w:id="0">
    <w:p w:rsidR="001D407B" w:rsidRDefault="001D407B" w:rsidP="001D4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3ED6"/>
    <w:rsid w:val="00050CBD"/>
    <w:rsid w:val="000776C1"/>
    <w:rsid w:val="000C6405"/>
    <w:rsid w:val="000D6F58"/>
    <w:rsid w:val="001857A1"/>
    <w:rsid w:val="001D407B"/>
    <w:rsid w:val="001E0A81"/>
    <w:rsid w:val="00222916"/>
    <w:rsid w:val="002D575E"/>
    <w:rsid w:val="0034776A"/>
    <w:rsid w:val="0035581B"/>
    <w:rsid w:val="00357B46"/>
    <w:rsid w:val="003E351E"/>
    <w:rsid w:val="003E657F"/>
    <w:rsid w:val="00411C8A"/>
    <w:rsid w:val="00456891"/>
    <w:rsid w:val="00464EE6"/>
    <w:rsid w:val="00465DB2"/>
    <w:rsid w:val="004C2C81"/>
    <w:rsid w:val="004F245A"/>
    <w:rsid w:val="00504262"/>
    <w:rsid w:val="005952EA"/>
    <w:rsid w:val="005A6271"/>
    <w:rsid w:val="005C2363"/>
    <w:rsid w:val="005E773E"/>
    <w:rsid w:val="005F1CF4"/>
    <w:rsid w:val="0066308A"/>
    <w:rsid w:val="0066551F"/>
    <w:rsid w:val="00676044"/>
    <w:rsid w:val="006B0A31"/>
    <w:rsid w:val="006F2884"/>
    <w:rsid w:val="00745077"/>
    <w:rsid w:val="007629FC"/>
    <w:rsid w:val="007921A1"/>
    <w:rsid w:val="007934BC"/>
    <w:rsid w:val="007B73E1"/>
    <w:rsid w:val="007E6ABD"/>
    <w:rsid w:val="007F1AB9"/>
    <w:rsid w:val="00867011"/>
    <w:rsid w:val="00871061"/>
    <w:rsid w:val="00881DC5"/>
    <w:rsid w:val="008E64C5"/>
    <w:rsid w:val="009426D8"/>
    <w:rsid w:val="0094399F"/>
    <w:rsid w:val="009546AF"/>
    <w:rsid w:val="00990897"/>
    <w:rsid w:val="00A35FB9"/>
    <w:rsid w:val="00A605FD"/>
    <w:rsid w:val="00A700A5"/>
    <w:rsid w:val="00A703B2"/>
    <w:rsid w:val="00AD6032"/>
    <w:rsid w:val="00B068BE"/>
    <w:rsid w:val="00B57457"/>
    <w:rsid w:val="00B62359"/>
    <w:rsid w:val="00B923D8"/>
    <w:rsid w:val="00BB2ED4"/>
    <w:rsid w:val="00BD33D8"/>
    <w:rsid w:val="00BE3FD9"/>
    <w:rsid w:val="00C049C7"/>
    <w:rsid w:val="00C30358"/>
    <w:rsid w:val="00CC509F"/>
    <w:rsid w:val="00CD2051"/>
    <w:rsid w:val="00CD2430"/>
    <w:rsid w:val="00CE029E"/>
    <w:rsid w:val="00CE1123"/>
    <w:rsid w:val="00D93ED6"/>
    <w:rsid w:val="00DC1653"/>
    <w:rsid w:val="00E33E69"/>
    <w:rsid w:val="00E34AE4"/>
    <w:rsid w:val="00E47BB3"/>
    <w:rsid w:val="00E80166"/>
    <w:rsid w:val="00E85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D40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D407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D40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D407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2018-04-26T14:54:00Z</cp:lastPrinted>
  <dcterms:created xsi:type="dcterms:W3CDTF">2017-03-13T21:31:00Z</dcterms:created>
  <dcterms:modified xsi:type="dcterms:W3CDTF">2018-04-26T14:54:00Z</dcterms:modified>
</cp:coreProperties>
</file>