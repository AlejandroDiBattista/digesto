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0CB" w:rsidRPr="000A200F" w:rsidRDefault="000B50CB" w:rsidP="000A200F">
      <w:pPr>
        <w:spacing w:line="240" w:lineRule="auto"/>
        <w:jc w:val="right"/>
        <w:rPr>
          <w:rFonts w:ascii="Times New Roman" w:hAnsi="Times New Roman"/>
          <w:sz w:val="24"/>
        </w:rPr>
      </w:pPr>
      <w:r w:rsidRPr="000A200F">
        <w:rPr>
          <w:rFonts w:ascii="Times New Roman" w:hAnsi="Times New Roman"/>
          <w:sz w:val="24"/>
        </w:rPr>
        <w:t>Yerba Buena, 27 de Diciembre de 1996</w:t>
      </w:r>
    </w:p>
    <w:p w:rsidR="000B50CB" w:rsidRPr="000A200F" w:rsidRDefault="000B50CB" w:rsidP="000A200F">
      <w:pPr>
        <w:spacing w:line="240" w:lineRule="auto"/>
        <w:jc w:val="left"/>
        <w:rPr>
          <w:rFonts w:ascii="Times New Roman" w:hAnsi="Times New Roman"/>
          <w:sz w:val="24"/>
        </w:rPr>
      </w:pPr>
      <w:r w:rsidRPr="000A200F">
        <w:rPr>
          <w:rFonts w:ascii="Times New Roman" w:hAnsi="Times New Roman"/>
          <w:sz w:val="24"/>
        </w:rPr>
        <w:t>ORDENANZA Nº 804</w:t>
      </w:r>
    </w:p>
    <w:p w:rsidR="003E39B1" w:rsidRPr="000A200F" w:rsidRDefault="000B50CB" w:rsidP="000A200F">
      <w:pPr>
        <w:spacing w:line="240" w:lineRule="auto"/>
        <w:rPr>
          <w:rFonts w:ascii="Times New Roman" w:hAnsi="Times New Roman"/>
          <w:sz w:val="24"/>
        </w:rPr>
      </w:pPr>
      <w:r w:rsidRPr="000A200F">
        <w:rPr>
          <w:rFonts w:ascii="Times New Roman" w:hAnsi="Times New Roman"/>
          <w:sz w:val="24"/>
        </w:rPr>
        <w:t xml:space="preserve">VISTO: </w:t>
      </w:r>
      <w:r w:rsidR="00A21921" w:rsidRPr="000A200F">
        <w:rPr>
          <w:rFonts w:ascii="Times New Roman" w:hAnsi="Times New Roman"/>
          <w:sz w:val="24"/>
        </w:rPr>
        <w:t>La necesidad de rendir un merecido reconocimiento a la figura de quien con una destacada vocación de servicio se brinda a su Comunidad, tanto en lo profesional como en lo personal, desde que llegó a nuestra querida Yerba Buena, allá por el año 1935, aquel notable e ilustre hombre conocido por todos como don Pedro Maderuelo, el Farmacéutico y más que eso el amigo incondicional, quien por ese mismo año instaló la primera farmacia en Yerba Buena; y</w:t>
      </w:r>
    </w:p>
    <w:p w:rsidR="003E39B1" w:rsidRPr="000A200F" w:rsidRDefault="000B50CB" w:rsidP="000A200F">
      <w:pPr>
        <w:spacing w:line="240" w:lineRule="auto"/>
        <w:rPr>
          <w:rFonts w:ascii="Times New Roman" w:hAnsi="Times New Roman"/>
          <w:sz w:val="24"/>
        </w:rPr>
      </w:pPr>
      <w:r w:rsidRPr="000A200F">
        <w:rPr>
          <w:rFonts w:ascii="Times New Roman" w:hAnsi="Times New Roman"/>
          <w:sz w:val="24"/>
        </w:rPr>
        <w:t xml:space="preserve">CONSIDERANDO: </w:t>
      </w:r>
      <w:r w:rsidR="00A21921" w:rsidRPr="000A200F">
        <w:rPr>
          <w:rFonts w:ascii="Times New Roman" w:hAnsi="Times New Roman"/>
          <w:sz w:val="24"/>
        </w:rPr>
        <w:t>Que, no cabe duda que era considerado una de las figuras más importantes de la Salud Pública en ésta Comunidad, desde su joven edad a los 23 años cuando terminó sus estudios en la U.N.T., recibiendo el Título de Farmacéutico, caracterizado por su enorme sensibilidad para la salud, ya que un largo periodo de su vida fue dedicada al dolor ajeno, a las fórmulas magistrales, la untura blanca con un crédito generoso para los muchos que no podían pagar;</w:t>
      </w:r>
    </w:p>
    <w:p w:rsidR="003E39B1" w:rsidRPr="000A200F" w:rsidRDefault="00A21921" w:rsidP="000A200F">
      <w:pPr>
        <w:spacing w:line="240" w:lineRule="auto"/>
        <w:rPr>
          <w:rFonts w:ascii="Times New Roman" w:hAnsi="Times New Roman"/>
          <w:sz w:val="24"/>
        </w:rPr>
      </w:pPr>
      <w:r w:rsidRPr="000A200F">
        <w:rPr>
          <w:rFonts w:ascii="Times New Roman" w:hAnsi="Times New Roman"/>
          <w:sz w:val="24"/>
        </w:rPr>
        <w:t>Que, toda la Comunidad de Yerba Buena agradece los años de lucha y trabajo que don Pedro volcó en ella pues aquel tiempo cuando llegó a esta tierra, la que recién comenzaba a trazar sus calles y caminos, no había para él, horario de atención ni turnos de de</w:t>
      </w:r>
      <w:r w:rsidR="0019762D" w:rsidRPr="000A200F">
        <w:rPr>
          <w:rFonts w:ascii="Times New Roman" w:hAnsi="Times New Roman"/>
          <w:sz w:val="24"/>
        </w:rPr>
        <w:t>s</w:t>
      </w:r>
      <w:r w:rsidRPr="000A200F">
        <w:rPr>
          <w:rFonts w:ascii="Times New Roman" w:hAnsi="Times New Roman"/>
          <w:sz w:val="24"/>
        </w:rPr>
        <w:t xml:space="preserve">canso. Muchas noches de </w:t>
      </w:r>
      <w:r w:rsidR="0019762D" w:rsidRPr="000A200F">
        <w:rPr>
          <w:rFonts w:ascii="Times New Roman" w:hAnsi="Times New Roman"/>
          <w:sz w:val="24"/>
        </w:rPr>
        <w:t>fríos</w:t>
      </w:r>
      <w:r w:rsidRPr="000A200F">
        <w:rPr>
          <w:rFonts w:ascii="Times New Roman" w:hAnsi="Times New Roman"/>
          <w:sz w:val="24"/>
        </w:rPr>
        <w:t xml:space="preserve"> o calores lo vieron transitar por los angostos y desolados caminos de tierra, también se lo vio subir</w:t>
      </w:r>
      <w:r w:rsidR="003E39B1" w:rsidRPr="000A200F">
        <w:rPr>
          <w:rFonts w:ascii="Times New Roman" w:hAnsi="Times New Roman"/>
          <w:sz w:val="24"/>
        </w:rPr>
        <w:t xml:space="preserve"> </w:t>
      </w:r>
      <w:r w:rsidRPr="000A200F">
        <w:rPr>
          <w:rFonts w:ascii="Times New Roman" w:hAnsi="Times New Roman"/>
          <w:sz w:val="24"/>
        </w:rPr>
        <w:t xml:space="preserve">y bajar nuestro hermoso cerro, montado en su caballo, llevando un jarabe o una inyección a quien lo </w:t>
      </w:r>
      <w:r w:rsidR="0019762D" w:rsidRPr="000A200F">
        <w:rPr>
          <w:rFonts w:ascii="Times New Roman" w:hAnsi="Times New Roman"/>
          <w:sz w:val="24"/>
        </w:rPr>
        <w:t>necesitara</w:t>
      </w:r>
      <w:r w:rsidRPr="000A200F">
        <w:rPr>
          <w:rFonts w:ascii="Times New Roman" w:hAnsi="Times New Roman"/>
          <w:sz w:val="24"/>
        </w:rPr>
        <w:t xml:space="preserve">, con el único propósito </w:t>
      </w:r>
      <w:r w:rsidR="0019762D" w:rsidRPr="000A200F">
        <w:rPr>
          <w:rFonts w:ascii="Times New Roman" w:hAnsi="Times New Roman"/>
          <w:sz w:val="24"/>
        </w:rPr>
        <w:t xml:space="preserve">de curar o mejorar un </w:t>
      </w:r>
      <w:r w:rsidRPr="000A200F">
        <w:rPr>
          <w:rFonts w:ascii="Times New Roman" w:hAnsi="Times New Roman"/>
          <w:sz w:val="24"/>
        </w:rPr>
        <w:t>dolencia;</w:t>
      </w:r>
    </w:p>
    <w:p w:rsidR="003E39B1" w:rsidRPr="000A200F" w:rsidRDefault="0019762D" w:rsidP="000A200F">
      <w:pPr>
        <w:spacing w:line="240" w:lineRule="auto"/>
        <w:rPr>
          <w:rFonts w:ascii="Times New Roman" w:hAnsi="Times New Roman"/>
          <w:sz w:val="24"/>
        </w:rPr>
      </w:pPr>
      <w:r w:rsidRPr="000A200F">
        <w:rPr>
          <w:rFonts w:ascii="Times New Roman" w:hAnsi="Times New Roman"/>
          <w:sz w:val="24"/>
        </w:rPr>
        <w:t>Que, los sacrificios que tuvo que afrontar aquel abnegado luchador silencioso en pos del bien ajeno, merece sin agradecimiento y el reconocido homenaje por parte de nuestra Institución;</w:t>
      </w:r>
    </w:p>
    <w:p w:rsidR="002D575E" w:rsidRPr="000A200F" w:rsidRDefault="0019762D" w:rsidP="000A200F">
      <w:pPr>
        <w:spacing w:line="240" w:lineRule="auto"/>
        <w:jc w:val="center"/>
        <w:rPr>
          <w:rFonts w:ascii="Times New Roman" w:hAnsi="Times New Roman"/>
          <w:sz w:val="24"/>
        </w:rPr>
      </w:pPr>
      <w:r w:rsidRPr="000A200F">
        <w:rPr>
          <w:rFonts w:ascii="Times New Roman" w:hAnsi="Times New Roman"/>
          <w:sz w:val="24"/>
        </w:rPr>
        <w:t xml:space="preserve">POR </w:t>
      </w:r>
      <w:r w:rsidR="000B50CB" w:rsidRPr="000A200F">
        <w:rPr>
          <w:rFonts w:ascii="Times New Roman" w:hAnsi="Times New Roman"/>
          <w:sz w:val="24"/>
        </w:rPr>
        <w:t>EL CONCEJO DELIBERANTE SANCIONA CON FUERZA DE ORDENANZA</w:t>
      </w:r>
      <w:r w:rsidR="002D575E" w:rsidRPr="000A200F">
        <w:rPr>
          <w:rFonts w:ascii="Times New Roman" w:hAnsi="Times New Roman"/>
          <w:sz w:val="24"/>
        </w:rPr>
        <w:t>:</w:t>
      </w:r>
    </w:p>
    <w:p w:rsidR="007B73E1" w:rsidRPr="000A200F" w:rsidRDefault="000532F4" w:rsidP="000A200F">
      <w:pPr>
        <w:spacing w:line="240" w:lineRule="auto"/>
        <w:rPr>
          <w:rFonts w:ascii="Times New Roman" w:hAnsi="Times New Roman"/>
          <w:sz w:val="24"/>
        </w:rPr>
      </w:pPr>
      <w:r w:rsidRPr="000A200F">
        <w:rPr>
          <w:rFonts w:ascii="Times New Roman" w:hAnsi="Times New Roman"/>
          <w:sz w:val="24"/>
        </w:rPr>
        <w:t>ARTICULO PRIMERO</w:t>
      </w:r>
      <w:r w:rsidR="000B50CB" w:rsidRPr="000A200F">
        <w:rPr>
          <w:rFonts w:ascii="Times New Roman" w:hAnsi="Times New Roman"/>
          <w:sz w:val="24"/>
        </w:rPr>
        <w:t xml:space="preserve">: </w:t>
      </w:r>
      <w:r w:rsidR="0019762D" w:rsidRPr="000A200F">
        <w:rPr>
          <w:rFonts w:ascii="Times New Roman" w:hAnsi="Times New Roman"/>
          <w:sz w:val="24"/>
        </w:rPr>
        <w:t>IMPONESE el nombre de “DN. PEDRO MADERUELO” a la calle que hoy lleva el nombre de M. P. ARROYO, ubicada en Av. Aconquija al 2.100.</w:t>
      </w:r>
    </w:p>
    <w:p w:rsidR="006F2884" w:rsidRPr="000A200F" w:rsidRDefault="000532F4" w:rsidP="000A200F">
      <w:pPr>
        <w:spacing w:line="240" w:lineRule="auto"/>
        <w:rPr>
          <w:rFonts w:ascii="Times New Roman" w:hAnsi="Times New Roman"/>
          <w:sz w:val="24"/>
        </w:rPr>
      </w:pPr>
      <w:r w:rsidRPr="000A200F">
        <w:rPr>
          <w:rFonts w:ascii="Times New Roman" w:hAnsi="Times New Roman"/>
          <w:sz w:val="24"/>
        </w:rPr>
        <w:t>ARTICULO SEGUNDO</w:t>
      </w:r>
      <w:r w:rsidR="000B50CB" w:rsidRPr="000A200F">
        <w:rPr>
          <w:rFonts w:ascii="Times New Roman" w:hAnsi="Times New Roman"/>
          <w:sz w:val="24"/>
        </w:rPr>
        <w:t xml:space="preserve">: </w:t>
      </w:r>
      <w:r w:rsidR="003E657F" w:rsidRPr="000A200F">
        <w:rPr>
          <w:rFonts w:ascii="Times New Roman" w:hAnsi="Times New Roman"/>
          <w:sz w:val="24"/>
        </w:rPr>
        <w:t>COMUNÍQUESE, CÓPIESE y ARCHÍVESE.</w:t>
      </w:r>
      <w:r w:rsidR="000A200F" w:rsidRPr="000A200F">
        <w:rPr>
          <w:rFonts w:ascii="Times New Roman" w:hAnsi="Times New Roman"/>
          <w:sz w:val="24"/>
        </w:rPr>
        <w:t xml:space="preserve"> </w:t>
      </w:r>
    </w:p>
    <w:sectPr w:rsidR="006F2884" w:rsidRPr="000A200F" w:rsidSect="000A200F">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A21921"/>
    <w:rsid w:val="00045D33"/>
    <w:rsid w:val="000532F4"/>
    <w:rsid w:val="000776C1"/>
    <w:rsid w:val="000A200F"/>
    <w:rsid w:val="000A2C6E"/>
    <w:rsid w:val="000B50CB"/>
    <w:rsid w:val="000D6F58"/>
    <w:rsid w:val="000E473B"/>
    <w:rsid w:val="0019762D"/>
    <w:rsid w:val="001F293B"/>
    <w:rsid w:val="00222916"/>
    <w:rsid w:val="002D575E"/>
    <w:rsid w:val="003E39B1"/>
    <w:rsid w:val="003E657F"/>
    <w:rsid w:val="005952EA"/>
    <w:rsid w:val="005E6BA6"/>
    <w:rsid w:val="0062030A"/>
    <w:rsid w:val="00684B35"/>
    <w:rsid w:val="006D796C"/>
    <w:rsid w:val="006F2884"/>
    <w:rsid w:val="00794373"/>
    <w:rsid w:val="007B73E1"/>
    <w:rsid w:val="007E6ABD"/>
    <w:rsid w:val="007F1AB9"/>
    <w:rsid w:val="008868DC"/>
    <w:rsid w:val="00957269"/>
    <w:rsid w:val="009D3A0C"/>
    <w:rsid w:val="00A21921"/>
    <w:rsid w:val="00A703B2"/>
    <w:rsid w:val="00B54BBC"/>
    <w:rsid w:val="00B923D8"/>
    <w:rsid w:val="00BB2ED4"/>
    <w:rsid w:val="00BC7B78"/>
    <w:rsid w:val="00BF2A63"/>
    <w:rsid w:val="00C049C7"/>
    <w:rsid w:val="00C74B00"/>
    <w:rsid w:val="00CC6275"/>
    <w:rsid w:val="00CE1123"/>
    <w:rsid w:val="00CF113C"/>
    <w:rsid w:val="00D42ECD"/>
    <w:rsid w:val="00E34AE4"/>
    <w:rsid w:val="00E47BB3"/>
    <w:rsid w:val="00EB399A"/>
    <w:rsid w:val="00F50962"/>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1</Pages>
  <Words>305</Words>
  <Characters>1678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usuario</cp:lastModifiedBy>
  <cp:revision>14</cp:revision>
  <dcterms:created xsi:type="dcterms:W3CDTF">2017-01-11T01:11:00Z</dcterms:created>
  <dcterms:modified xsi:type="dcterms:W3CDTF">2017-06-06T11:52:00Z</dcterms:modified>
</cp:coreProperties>
</file>