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A5A" w:rsidRPr="00922A5A" w:rsidRDefault="00922A5A" w:rsidP="00922A5A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28 de Abril de 1993</w:t>
      </w:r>
    </w:p>
    <w:p w:rsidR="00922A5A" w:rsidRPr="00922A5A" w:rsidRDefault="00922A5A" w:rsidP="00922A5A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545</w:t>
      </w:r>
    </w:p>
    <w:p w:rsidR="00922A5A" w:rsidRPr="00922A5A" w:rsidRDefault="00922A5A" w:rsidP="00922A5A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9E2138" w:rsidRPr="00922A5A" w:rsidRDefault="00922A5A" w:rsidP="00922A5A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B0F5D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La presentación efectuada mediante Expte.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FB0F5D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6.487-C-92, por el cual la Sra. Juana Estela Cabello solicita la aprobación de Documentación Técnica de su propiedad, Padrón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FB0F5D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484.346, ya que en la misma existe una parte de construcción que ocupa la zona de retiro obligatorio; y</w:t>
      </w:r>
    </w:p>
    <w:p w:rsidR="00922A5A" w:rsidRPr="00922A5A" w:rsidRDefault="00922A5A" w:rsidP="00922A5A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8213C0" w:rsidRPr="00922A5A" w:rsidRDefault="00922A5A" w:rsidP="00922A5A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42DE6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propuesta planteada no representa una situación conflictiva, ni entorpece el aspecto urbano ni edilicio;</w:t>
      </w:r>
    </w:p>
    <w:p w:rsidR="00431C1B" w:rsidRPr="00922A5A" w:rsidRDefault="00C42DE6" w:rsidP="00922A5A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Que en virtud de ello y al tratarse de un hecho consumado; y</w:t>
      </w:r>
    </w:p>
    <w:p w:rsidR="008213C0" w:rsidRPr="00922A5A" w:rsidRDefault="008213C0" w:rsidP="00922A5A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431C1B" w:rsidRPr="006C7A27" w:rsidRDefault="008213C0" w:rsidP="006C7A27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</w:t>
      </w:r>
      <w:r w:rsidR="006C7A27"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C</w:t>
      </w:r>
      <w:r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EJO DELIBERANTE</w:t>
      </w:r>
      <w:r w:rsidR="006C7A27"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</w:t>
      </w:r>
      <w:r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SANCIONA CON FUERZA DE</w:t>
      </w:r>
      <w:r w:rsidR="006C7A27"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</w:t>
      </w:r>
      <w:r w:rsidRPr="006C7A2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</w:t>
      </w:r>
    </w:p>
    <w:p w:rsidR="00922A5A" w:rsidRDefault="000D0084" w:rsidP="00922A5A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22A5A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C56571" w:rsidRPr="00922A5A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C56571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42DE6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 al Departamento Ejecutivo Municipal a aprobar por vía de excepción la Documentación Técnica presentada por la Sra. Juana Estela Cabello, Padrón N</w:t>
      </w:r>
      <w:r w:rsid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C42DE6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484.346, ubicada en calle Santo Domingo 1798 del Barrio Viajante de esta cCiudad.</w:t>
      </w:r>
    </w:p>
    <w:p w:rsidR="008213C0" w:rsidRPr="00922A5A" w:rsidRDefault="000D0084" w:rsidP="00922A5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22A5A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C56571" w:rsidRPr="00922A5A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C56571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922A5A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922A5A" w:rsidRPr="00922A5A">
        <w:rPr>
          <w:rFonts w:ascii="Times New Roman" w:hAnsi="Times New Roman" w:cs="Times New Roman"/>
          <w:sz w:val="24"/>
        </w:rPr>
        <w:t xml:space="preserve"> </w:t>
      </w:r>
    </w:p>
    <w:sectPr w:rsidR="008213C0" w:rsidRPr="00922A5A" w:rsidSect="005162BA">
      <w:footerReference w:type="default" r:id="rId6"/>
      <w:pgSz w:w="11906" w:h="16838"/>
      <w:pgMar w:top="1417" w:right="1701" w:bottom="1417" w:left="1701" w:header="709" w:footer="709" w:gutter="0"/>
      <w:pgNumType w:start="4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62BA" w:rsidRDefault="005162BA" w:rsidP="005162BA">
      <w:pPr>
        <w:spacing w:after="0" w:line="240" w:lineRule="auto"/>
      </w:pPr>
      <w:r>
        <w:separator/>
      </w:r>
    </w:p>
  </w:endnote>
  <w:endnote w:type="continuationSeparator" w:id="0">
    <w:p w:rsidR="005162BA" w:rsidRDefault="005162BA" w:rsidP="0051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2BA" w:rsidRPr="008139B6" w:rsidRDefault="005162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62BA" w:rsidRDefault="005162BA" w:rsidP="005162BA">
      <w:pPr>
        <w:spacing w:after="0" w:line="240" w:lineRule="auto"/>
      </w:pPr>
      <w:r>
        <w:separator/>
      </w:r>
    </w:p>
  </w:footnote>
  <w:footnote w:type="continuationSeparator" w:id="0">
    <w:p w:rsidR="005162BA" w:rsidRDefault="005162BA" w:rsidP="00516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0F5D"/>
    <w:rsid w:val="000919CE"/>
    <w:rsid w:val="000D0084"/>
    <w:rsid w:val="001007EE"/>
    <w:rsid w:val="0016602B"/>
    <w:rsid w:val="001A5529"/>
    <w:rsid w:val="001B2147"/>
    <w:rsid w:val="00210C43"/>
    <w:rsid w:val="00253262"/>
    <w:rsid w:val="002A4B14"/>
    <w:rsid w:val="00326BA0"/>
    <w:rsid w:val="00335277"/>
    <w:rsid w:val="003E15C1"/>
    <w:rsid w:val="003F54E2"/>
    <w:rsid w:val="00427A67"/>
    <w:rsid w:val="00431C1B"/>
    <w:rsid w:val="00496351"/>
    <w:rsid w:val="00507DC1"/>
    <w:rsid w:val="005162BA"/>
    <w:rsid w:val="005B38DD"/>
    <w:rsid w:val="006C7A27"/>
    <w:rsid w:val="008139B6"/>
    <w:rsid w:val="008159BD"/>
    <w:rsid w:val="008213C0"/>
    <w:rsid w:val="008702E0"/>
    <w:rsid w:val="00922A5A"/>
    <w:rsid w:val="00961ECF"/>
    <w:rsid w:val="009B0697"/>
    <w:rsid w:val="009C09A8"/>
    <w:rsid w:val="009E2138"/>
    <w:rsid w:val="00AA686B"/>
    <w:rsid w:val="00AB51B5"/>
    <w:rsid w:val="00B120C0"/>
    <w:rsid w:val="00B33F73"/>
    <w:rsid w:val="00BA78BE"/>
    <w:rsid w:val="00BF0F76"/>
    <w:rsid w:val="00C42DE6"/>
    <w:rsid w:val="00C56571"/>
    <w:rsid w:val="00CA326C"/>
    <w:rsid w:val="00D36FD8"/>
    <w:rsid w:val="00D42C9C"/>
    <w:rsid w:val="00D60DF5"/>
    <w:rsid w:val="00DD0E4E"/>
    <w:rsid w:val="00E672E0"/>
    <w:rsid w:val="00E724EE"/>
    <w:rsid w:val="00E97719"/>
    <w:rsid w:val="00FB0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16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62BA"/>
  </w:style>
  <w:style w:type="paragraph" w:styleId="Piedepgina">
    <w:name w:val="footer"/>
    <w:basedOn w:val="Normal"/>
    <w:link w:val="PiedepginaCar"/>
    <w:uiPriority w:val="99"/>
    <w:semiHidden/>
    <w:unhideWhenUsed/>
    <w:rsid w:val="00516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62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24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2018-04-26T14:55:00Z</cp:lastPrinted>
  <dcterms:created xsi:type="dcterms:W3CDTF">2017-01-06T14:53:00Z</dcterms:created>
  <dcterms:modified xsi:type="dcterms:W3CDTF">2018-04-26T14:55:00Z</dcterms:modified>
</cp:coreProperties>
</file>