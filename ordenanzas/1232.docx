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72C" w:rsidRPr="00CA2230" w:rsidRDefault="007C472C" w:rsidP="00CA2230">
      <w:pPr>
        <w:spacing w:line="240" w:lineRule="auto"/>
        <w:jc w:val="right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Yerba Buena, 18 de Abril de 2002</w:t>
      </w:r>
    </w:p>
    <w:p w:rsidR="007C472C" w:rsidRPr="00CA2230" w:rsidRDefault="007C472C" w:rsidP="00CA2230">
      <w:pPr>
        <w:spacing w:line="240" w:lineRule="auto"/>
        <w:jc w:val="left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ORDENANZA Nº 1232</w:t>
      </w:r>
    </w:p>
    <w:p w:rsidR="00600F73" w:rsidRPr="00CA2230" w:rsidRDefault="007C472C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 xml:space="preserve">VISTO: </w:t>
      </w:r>
      <w:r w:rsidR="00CE4541" w:rsidRPr="00CA2230">
        <w:rPr>
          <w:rFonts w:ascii="Times New Roman" w:hAnsi="Times New Roman"/>
          <w:sz w:val="24"/>
        </w:rPr>
        <w:t>El Anticipo Financiero Reintegrable de $ 242.640</w:t>
      </w:r>
      <w:r w:rsidRPr="00CA2230">
        <w:rPr>
          <w:rFonts w:ascii="Times New Roman" w:hAnsi="Times New Roman"/>
          <w:sz w:val="24"/>
        </w:rPr>
        <w:t xml:space="preserve"> </w:t>
      </w:r>
      <w:r w:rsidR="00CA2230">
        <w:rPr>
          <w:rFonts w:ascii="Times New Roman" w:hAnsi="Times New Roman"/>
          <w:sz w:val="24"/>
        </w:rPr>
        <w:t xml:space="preserve">                    (</w:t>
      </w:r>
      <w:r w:rsidR="00CE4541" w:rsidRPr="00CA2230">
        <w:rPr>
          <w:rFonts w:ascii="Times New Roman" w:hAnsi="Times New Roman"/>
          <w:sz w:val="24"/>
        </w:rPr>
        <w:t>pesos doscientos cuarenta y dos mil seiscientos cuarenta</w:t>
      </w:r>
      <w:r w:rsidR="00CA2230">
        <w:rPr>
          <w:rFonts w:ascii="Times New Roman" w:hAnsi="Times New Roman"/>
          <w:sz w:val="24"/>
        </w:rPr>
        <w:t xml:space="preserve">) </w:t>
      </w:r>
      <w:r w:rsidRPr="00CA2230">
        <w:rPr>
          <w:rFonts w:ascii="Times New Roman" w:hAnsi="Times New Roman"/>
          <w:sz w:val="24"/>
        </w:rPr>
        <w:t xml:space="preserve"> </w:t>
      </w:r>
      <w:r w:rsidR="00CE4541" w:rsidRPr="00CA2230">
        <w:rPr>
          <w:rFonts w:ascii="Times New Roman" w:hAnsi="Times New Roman"/>
          <w:sz w:val="24"/>
        </w:rPr>
        <w:t>otorgado a este Municipio por el Superior Gobierno de la Provincia; y</w:t>
      </w:r>
    </w:p>
    <w:p w:rsidR="00CE4541" w:rsidRPr="00CA2230" w:rsidRDefault="007C472C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 xml:space="preserve">CONSIDERANDO: </w:t>
      </w:r>
      <w:r w:rsidR="00CE4541" w:rsidRPr="00CA2230">
        <w:rPr>
          <w:rFonts w:ascii="Times New Roman" w:hAnsi="Times New Roman"/>
          <w:sz w:val="24"/>
        </w:rPr>
        <w:t>Que el mismo fue otorgado a pedido de esta Intervención, el que fuera tramitado en el Ministerio de Economía-Secretaría de Estado de Hacienda, mediante expte. N° 239/370 de fecha 12 de Abril de 2002, para ser destinado al pago de haberes y vales alimentarios correspondientes al mes de Marzo de 2002 del Personal Municipal;</w:t>
      </w:r>
    </w:p>
    <w:p w:rsidR="00CE4541" w:rsidRPr="00CA2230" w:rsidRDefault="00CE4541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ab/>
      </w:r>
      <w:r w:rsidRPr="00CA2230">
        <w:rPr>
          <w:rFonts w:ascii="Times New Roman" w:hAnsi="Times New Roman"/>
          <w:sz w:val="24"/>
        </w:rPr>
        <w:tab/>
        <w:t>Que, en virtud de lo expuesto, es procedente aceptar el referido Anticipo y, además, efectuar la cesión a favor del Superior Gobierno de la Provincia de los fondos que por la Coparticipación Federal adeuda la Nación a la Provincia y a su vez al Municipio</w:t>
      </w:r>
    </w:p>
    <w:p w:rsidR="00CE4541" w:rsidRPr="00CA2230" w:rsidRDefault="00CE4541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ab/>
      </w:r>
      <w:r w:rsidRPr="00CA2230">
        <w:rPr>
          <w:rFonts w:ascii="Times New Roman" w:hAnsi="Times New Roman"/>
          <w:sz w:val="24"/>
        </w:rPr>
        <w:tab/>
        <w:t>Que, a tale efectos, corresponde emitir el instrumento legal pertinente,</w:t>
      </w:r>
    </w:p>
    <w:p w:rsidR="00600F73" w:rsidRPr="00CA2230" w:rsidRDefault="00CE4541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Por ello y en uso de las facultades que le confiere el decreto N° 822/1 de la fecha 19 de mayo de 2000, emitido por el Poder Ejecutivo Provincial,</w:t>
      </w:r>
    </w:p>
    <w:p w:rsidR="00A703B2" w:rsidRPr="00CA2230" w:rsidRDefault="00CE4541" w:rsidP="00CA2230">
      <w:pPr>
        <w:spacing w:line="240" w:lineRule="auto"/>
        <w:jc w:val="center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EL INTERVENTOR MUNICIPAL</w:t>
      </w:r>
    </w:p>
    <w:p w:rsidR="00600F73" w:rsidRPr="00CA2230" w:rsidRDefault="002D575E" w:rsidP="00CA2230">
      <w:pPr>
        <w:spacing w:line="240" w:lineRule="auto"/>
        <w:jc w:val="center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SANCIONA</w:t>
      </w:r>
      <w:r w:rsidR="00CE4541" w:rsidRPr="00CA2230">
        <w:rPr>
          <w:rFonts w:ascii="Times New Roman" w:hAnsi="Times New Roman"/>
          <w:sz w:val="24"/>
        </w:rPr>
        <w:t xml:space="preserve"> Y PROMULGA</w:t>
      </w:r>
      <w:r w:rsidRPr="00CA2230">
        <w:rPr>
          <w:rFonts w:ascii="Times New Roman" w:hAnsi="Times New Roman"/>
          <w:sz w:val="24"/>
        </w:rPr>
        <w:t xml:space="preserve"> CON FUERZA DE</w:t>
      </w:r>
    </w:p>
    <w:p w:rsidR="002D575E" w:rsidRPr="00CA2230" w:rsidRDefault="002D575E" w:rsidP="00CA2230">
      <w:pPr>
        <w:spacing w:line="240" w:lineRule="auto"/>
        <w:jc w:val="center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ORDENANZA:</w:t>
      </w:r>
    </w:p>
    <w:p w:rsidR="00CA2230" w:rsidRDefault="00E53096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>ARTICULO PRIMERO</w:t>
      </w:r>
      <w:r w:rsidR="007C472C" w:rsidRPr="00CA2230">
        <w:rPr>
          <w:rFonts w:ascii="Times New Roman" w:hAnsi="Times New Roman"/>
          <w:sz w:val="24"/>
        </w:rPr>
        <w:t xml:space="preserve">: </w:t>
      </w:r>
      <w:r w:rsidR="002A196F" w:rsidRPr="00CA2230">
        <w:rPr>
          <w:rFonts w:ascii="Times New Roman" w:hAnsi="Times New Roman"/>
          <w:sz w:val="24"/>
        </w:rPr>
        <w:t>Aceptase el Anticipo Financiero reintegrable de $ 242.640</w:t>
      </w:r>
      <w:r w:rsidR="007C472C" w:rsidRPr="00CA2230">
        <w:rPr>
          <w:rFonts w:ascii="Times New Roman" w:hAnsi="Times New Roman"/>
          <w:sz w:val="24"/>
        </w:rPr>
        <w:t xml:space="preserve"> </w:t>
      </w:r>
      <w:r w:rsidR="00CA2230">
        <w:rPr>
          <w:rFonts w:ascii="Times New Roman" w:hAnsi="Times New Roman"/>
          <w:sz w:val="24"/>
        </w:rPr>
        <w:t xml:space="preserve">                    (</w:t>
      </w:r>
      <w:r w:rsidR="002A196F" w:rsidRPr="00CA2230">
        <w:rPr>
          <w:rFonts w:ascii="Times New Roman" w:hAnsi="Times New Roman"/>
          <w:sz w:val="24"/>
        </w:rPr>
        <w:t>Pesos doscientos cuarenta y dos mil seiscientos cuarenta</w:t>
      </w:r>
      <w:r w:rsidR="00CA2230">
        <w:rPr>
          <w:rFonts w:ascii="Times New Roman" w:hAnsi="Times New Roman"/>
          <w:sz w:val="24"/>
        </w:rPr>
        <w:t xml:space="preserve">) </w:t>
      </w:r>
      <w:r w:rsidR="007C472C" w:rsidRPr="00CA2230">
        <w:rPr>
          <w:rFonts w:ascii="Times New Roman" w:hAnsi="Times New Roman"/>
          <w:sz w:val="24"/>
        </w:rPr>
        <w:t xml:space="preserve"> </w:t>
      </w:r>
      <w:r w:rsidR="002A196F" w:rsidRPr="00CA2230">
        <w:rPr>
          <w:rFonts w:ascii="Times New Roman" w:hAnsi="Times New Roman"/>
          <w:sz w:val="24"/>
        </w:rPr>
        <w:t>otorgado a la Municipalidad de Yerba Buena por el Superior Gobierno de la Provincia, para ser destinado al pago de haberes y vales alimentarios del mes de Marzo de 2002 del Personal Municipal</w:t>
      </w:r>
    </w:p>
    <w:p w:rsidR="00CA2230" w:rsidRDefault="00E53096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 xml:space="preserve">ARTICULO SEGUNDO: </w:t>
      </w:r>
      <w:r w:rsidR="002A196F" w:rsidRPr="00CA2230">
        <w:rPr>
          <w:rFonts w:ascii="Times New Roman" w:hAnsi="Times New Roman"/>
          <w:sz w:val="24"/>
        </w:rPr>
        <w:t>CEDESE a favor del Superior Gobierno de la Provincia lo fondos que por coparticipación Federal la Nación adeuda a la Provincia y a su vez a este Municipio y/o los fondos del F.D.I, hasta cubrir el monto necesario para la amortización del Anticipo Financiero.</w:t>
      </w:r>
    </w:p>
    <w:p w:rsidR="002A196F" w:rsidRPr="00CA2230" w:rsidRDefault="00E53096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 xml:space="preserve">ARTICULO TERCERO: </w:t>
      </w:r>
      <w:r w:rsidR="002A196F" w:rsidRPr="00CA2230">
        <w:rPr>
          <w:rFonts w:ascii="Times New Roman" w:hAnsi="Times New Roman"/>
          <w:sz w:val="24"/>
        </w:rPr>
        <w:t>AUTORIZASE al Superior Gobierno de la Provincia a retener los montos necesarios para que la amortización del Aporte Reintegrable acordado a este Municipio, de la Coparticipación Federal que la Nación adeuda a la Provincia y a su vez a este Municipio y/o F.D.I”</w:t>
      </w:r>
    </w:p>
    <w:p w:rsidR="006F2884" w:rsidRPr="00CA2230" w:rsidRDefault="00E53096" w:rsidP="00CA2230">
      <w:pPr>
        <w:spacing w:line="240" w:lineRule="auto"/>
        <w:rPr>
          <w:rFonts w:ascii="Times New Roman" w:hAnsi="Times New Roman"/>
          <w:sz w:val="24"/>
        </w:rPr>
      </w:pPr>
      <w:r w:rsidRPr="00CA2230">
        <w:rPr>
          <w:rFonts w:ascii="Times New Roman" w:hAnsi="Times New Roman"/>
          <w:sz w:val="24"/>
        </w:rPr>
        <w:t xml:space="preserve">ARTICULO CUARTO: </w:t>
      </w:r>
      <w:bookmarkStart w:id="0" w:name="_GoBack"/>
      <w:bookmarkEnd w:id="0"/>
      <w:r w:rsidR="003E657F" w:rsidRPr="00CA2230">
        <w:rPr>
          <w:rFonts w:ascii="Times New Roman" w:hAnsi="Times New Roman"/>
          <w:sz w:val="24"/>
        </w:rPr>
        <w:t>COMUNÍQUESE, CÓPIESE y ARCHÍVESE.</w:t>
      </w:r>
      <w:r w:rsidR="00CA2230" w:rsidRPr="00CA2230">
        <w:rPr>
          <w:rFonts w:ascii="Times New Roman" w:hAnsi="Times New Roman"/>
          <w:sz w:val="24"/>
        </w:rPr>
        <w:t xml:space="preserve"> </w:t>
      </w:r>
    </w:p>
    <w:sectPr w:rsidR="006F2884" w:rsidRPr="00CA2230" w:rsidSect="00CA223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CE4541"/>
    <w:rsid w:val="000776C1"/>
    <w:rsid w:val="000D6F58"/>
    <w:rsid w:val="001105F9"/>
    <w:rsid w:val="001624DA"/>
    <w:rsid w:val="001701ED"/>
    <w:rsid w:val="00222916"/>
    <w:rsid w:val="002A196F"/>
    <w:rsid w:val="002D575E"/>
    <w:rsid w:val="003E657F"/>
    <w:rsid w:val="00445A27"/>
    <w:rsid w:val="004612BD"/>
    <w:rsid w:val="0059006D"/>
    <w:rsid w:val="005952EA"/>
    <w:rsid w:val="00600F73"/>
    <w:rsid w:val="006B74AA"/>
    <w:rsid w:val="006F2884"/>
    <w:rsid w:val="007B73E1"/>
    <w:rsid w:val="007C472C"/>
    <w:rsid w:val="007E6ABD"/>
    <w:rsid w:val="007F1AB9"/>
    <w:rsid w:val="00865F8A"/>
    <w:rsid w:val="008A0173"/>
    <w:rsid w:val="00A703B2"/>
    <w:rsid w:val="00A77C00"/>
    <w:rsid w:val="00B45321"/>
    <w:rsid w:val="00B923D8"/>
    <w:rsid w:val="00BB2ED4"/>
    <w:rsid w:val="00C049C7"/>
    <w:rsid w:val="00CA2230"/>
    <w:rsid w:val="00CE1123"/>
    <w:rsid w:val="00CE4541"/>
    <w:rsid w:val="00CF62F5"/>
    <w:rsid w:val="00D5310D"/>
    <w:rsid w:val="00D8719B"/>
    <w:rsid w:val="00DC17DE"/>
    <w:rsid w:val="00E34AE4"/>
    <w:rsid w:val="00E4771D"/>
    <w:rsid w:val="00E47BB3"/>
    <w:rsid w:val="00E53096"/>
    <w:rsid w:val="00E706D1"/>
    <w:rsid w:val="00EA2905"/>
    <w:rsid w:val="00F23FA7"/>
    <w:rsid w:val="00F445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</cp:lastModifiedBy>
  <cp:revision>13</cp:revision>
  <dcterms:created xsi:type="dcterms:W3CDTF">2016-12-15T20:47:00Z</dcterms:created>
  <dcterms:modified xsi:type="dcterms:W3CDTF">2017-06-06T11:56:00Z</dcterms:modified>
</cp:coreProperties>
</file>