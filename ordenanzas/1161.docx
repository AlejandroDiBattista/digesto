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50D" w:rsidRPr="002B250D" w:rsidRDefault="002B250D" w:rsidP="002B250D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Yerba Buena, 03 de Mayo de 2001</w:t>
      </w:r>
    </w:p>
    <w:p w:rsidR="002B250D" w:rsidRPr="002B250D" w:rsidRDefault="002B250D" w:rsidP="002B250D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2B250D">
        <w:rPr>
          <w:rFonts w:ascii="Times New Roman" w:hAnsi="Times New Roman"/>
          <w:b/>
          <w:sz w:val="24"/>
        </w:rPr>
        <w:t>ORDENANZA Nº 1161</w:t>
      </w:r>
    </w:p>
    <w:p w:rsidR="002B250D" w:rsidRPr="002B250D" w:rsidRDefault="002B250D" w:rsidP="002B250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B250D">
        <w:rPr>
          <w:rFonts w:ascii="Times New Roman" w:hAnsi="Times New Roman"/>
          <w:b/>
          <w:sz w:val="24"/>
        </w:rPr>
        <w:t xml:space="preserve">VISTO: </w:t>
      </w:r>
    </w:p>
    <w:p w:rsidR="00555E12" w:rsidRPr="002B250D" w:rsidRDefault="002B250D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433AF" w:rsidRPr="002B250D">
        <w:rPr>
          <w:rFonts w:ascii="Times New Roman" w:hAnsi="Times New Roman"/>
          <w:sz w:val="24"/>
        </w:rPr>
        <w:t xml:space="preserve">La presentaciones </w:t>
      </w:r>
      <w:r w:rsidR="003067D9" w:rsidRPr="002B250D">
        <w:rPr>
          <w:rFonts w:ascii="Times New Roman" w:hAnsi="Times New Roman"/>
          <w:sz w:val="24"/>
        </w:rPr>
        <w:t>realizadas por el Sr. JOSE LUIS GIULIANO, correspondiente a Documentación Técnica de Anteproyecto</w:t>
      </w:r>
      <w:r w:rsidR="00290D91" w:rsidRPr="002B250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3067D9" w:rsidRPr="002B250D">
        <w:rPr>
          <w:rFonts w:ascii="Times New Roman" w:hAnsi="Times New Roman"/>
          <w:sz w:val="24"/>
        </w:rPr>
        <w:t>Expte. N</w:t>
      </w:r>
      <w:r>
        <w:rPr>
          <w:rFonts w:ascii="Times New Roman" w:hAnsi="Times New Roman"/>
          <w:sz w:val="24"/>
        </w:rPr>
        <w:t xml:space="preserve">º </w:t>
      </w:r>
      <w:r w:rsidR="004433AF" w:rsidRPr="002B250D">
        <w:rPr>
          <w:rFonts w:ascii="Times New Roman" w:hAnsi="Times New Roman"/>
          <w:sz w:val="24"/>
        </w:rPr>
        <w:t>3488-M17-G -00</w:t>
      </w:r>
      <w:r>
        <w:rPr>
          <w:rFonts w:ascii="Times New Roman" w:hAnsi="Times New Roman"/>
          <w:sz w:val="24"/>
        </w:rPr>
        <w:t xml:space="preserve">) </w:t>
      </w:r>
      <w:r w:rsidR="00290D91" w:rsidRPr="002B250D">
        <w:rPr>
          <w:rFonts w:ascii="Times New Roman" w:hAnsi="Times New Roman"/>
          <w:sz w:val="24"/>
        </w:rPr>
        <w:t xml:space="preserve"> </w:t>
      </w:r>
      <w:r w:rsidR="004433AF" w:rsidRPr="002B250D">
        <w:rPr>
          <w:rFonts w:ascii="Times New Roman" w:hAnsi="Times New Roman"/>
          <w:sz w:val="24"/>
        </w:rPr>
        <w:t>y Documentación Técnica de Proyecto</w:t>
      </w:r>
      <w:r w:rsidR="00290D91" w:rsidRPr="002B250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4433AF" w:rsidRPr="002B250D">
        <w:rPr>
          <w:rFonts w:ascii="Times New Roman" w:hAnsi="Times New Roman"/>
          <w:sz w:val="24"/>
        </w:rPr>
        <w:t>3527-M17-G-00</w:t>
      </w:r>
      <w:r>
        <w:rPr>
          <w:rFonts w:ascii="Times New Roman" w:hAnsi="Times New Roman"/>
          <w:sz w:val="24"/>
        </w:rPr>
        <w:t xml:space="preserve">) , </w:t>
      </w:r>
      <w:r w:rsidR="004433AF" w:rsidRPr="002B250D">
        <w:rPr>
          <w:rFonts w:ascii="Times New Roman" w:hAnsi="Times New Roman"/>
          <w:sz w:val="24"/>
        </w:rPr>
        <w:t xml:space="preserve"> en las que propone la construcción de una Fábrica de Pastas, en el inmueble sito en la calle Chile N</w:t>
      </w:r>
      <w:r>
        <w:rPr>
          <w:rFonts w:ascii="Times New Roman" w:hAnsi="Times New Roman"/>
          <w:sz w:val="24"/>
        </w:rPr>
        <w:t xml:space="preserve">º </w:t>
      </w:r>
      <w:r w:rsidR="004433AF" w:rsidRPr="002B250D">
        <w:rPr>
          <w:rFonts w:ascii="Times New Roman" w:hAnsi="Times New Roman"/>
          <w:sz w:val="24"/>
        </w:rPr>
        <w:t>156 de esta Ciudad, identificado con el Padrón N</w:t>
      </w:r>
      <w:r>
        <w:rPr>
          <w:rFonts w:ascii="Times New Roman" w:hAnsi="Times New Roman"/>
          <w:sz w:val="24"/>
        </w:rPr>
        <w:t xml:space="preserve">º </w:t>
      </w:r>
      <w:r w:rsidR="004433AF" w:rsidRPr="002B250D">
        <w:rPr>
          <w:rFonts w:ascii="Times New Roman" w:hAnsi="Times New Roman"/>
          <w:sz w:val="24"/>
        </w:rPr>
        <w:t>380.462; y</w:t>
      </w:r>
    </w:p>
    <w:p w:rsidR="002B250D" w:rsidRPr="002B250D" w:rsidRDefault="002B250D" w:rsidP="002B250D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2B250D">
        <w:rPr>
          <w:rFonts w:ascii="Times New Roman" w:hAnsi="Times New Roman"/>
          <w:b/>
          <w:sz w:val="24"/>
        </w:rPr>
        <w:t xml:space="preserve">CONSIDERANDO: </w:t>
      </w:r>
    </w:p>
    <w:p w:rsidR="002B250D" w:rsidRDefault="002B250D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433AF" w:rsidRPr="002B250D">
        <w:rPr>
          <w:rFonts w:ascii="Times New Roman" w:hAnsi="Times New Roman"/>
          <w:sz w:val="24"/>
        </w:rPr>
        <w:t>Que las mismas no cumplen con el Factor de Ocupación</w:t>
      </w:r>
      <w:r w:rsidR="00555E12" w:rsidRPr="002B250D">
        <w:rPr>
          <w:rFonts w:ascii="Times New Roman" w:hAnsi="Times New Roman"/>
          <w:sz w:val="24"/>
        </w:rPr>
        <w:t xml:space="preserve"> </w:t>
      </w:r>
      <w:r w:rsidR="002F3435" w:rsidRPr="002B250D">
        <w:rPr>
          <w:rFonts w:ascii="Times New Roman" w:hAnsi="Times New Roman"/>
          <w:sz w:val="24"/>
        </w:rPr>
        <w:t>del Suelo</w:t>
      </w:r>
      <w:r w:rsidR="00290D91" w:rsidRPr="002B250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2F3435" w:rsidRPr="002B250D">
        <w:rPr>
          <w:rFonts w:ascii="Times New Roman" w:hAnsi="Times New Roman"/>
          <w:sz w:val="24"/>
        </w:rPr>
        <w:t>F.O.S.</w:t>
      </w:r>
      <w:r>
        <w:rPr>
          <w:rFonts w:ascii="Times New Roman" w:hAnsi="Times New Roman"/>
          <w:sz w:val="24"/>
        </w:rPr>
        <w:t xml:space="preserve">) </w:t>
      </w:r>
    </w:p>
    <w:p w:rsidR="002B250D" w:rsidRDefault="002F3435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Que a fs. 4 del Expte. N</w:t>
      </w:r>
      <w:r w:rsidR="002B250D">
        <w:rPr>
          <w:rFonts w:ascii="Times New Roman" w:hAnsi="Times New Roman"/>
          <w:sz w:val="24"/>
        </w:rPr>
        <w:t xml:space="preserve">º </w:t>
      </w:r>
      <w:r w:rsidRPr="002B250D">
        <w:rPr>
          <w:rFonts w:ascii="Times New Roman" w:hAnsi="Times New Roman"/>
          <w:sz w:val="24"/>
        </w:rPr>
        <w:t>3488/00, el Sr Giuliano solicita el tratamiento del Proyecto, por Via de Excepción, por la falta de cumplimiento de lo establecido en normas vigentes;</w:t>
      </w:r>
    </w:p>
    <w:p w:rsidR="002B250D" w:rsidRDefault="002F3435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Que se trata de un emprendimiento</w:t>
      </w:r>
      <w:r w:rsidR="00862AB9" w:rsidRPr="002B250D">
        <w:rPr>
          <w:rFonts w:ascii="Times New Roman" w:hAnsi="Times New Roman"/>
          <w:sz w:val="24"/>
        </w:rPr>
        <w:t xml:space="preserve"> comercial, ubicado en la U</w:t>
      </w:r>
      <w:r w:rsidR="00555E12" w:rsidRPr="002B250D">
        <w:rPr>
          <w:rFonts w:ascii="Times New Roman" w:hAnsi="Times New Roman"/>
          <w:sz w:val="24"/>
        </w:rPr>
        <w:t xml:space="preserve"> </w:t>
      </w:r>
      <w:r w:rsidRPr="002B250D">
        <w:rPr>
          <w:rFonts w:ascii="Times New Roman" w:hAnsi="Times New Roman"/>
          <w:sz w:val="24"/>
        </w:rPr>
        <w:t>no producen ningún tipo de inconveniente para los vecinos;</w:t>
      </w:r>
    </w:p>
    <w:p w:rsidR="002B250D" w:rsidRDefault="00862AB9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Que si bién hay tipo de c</w:t>
      </w:r>
      <w:r w:rsidR="000573C7" w:rsidRPr="002B250D">
        <w:rPr>
          <w:rFonts w:ascii="Times New Roman" w:hAnsi="Times New Roman"/>
          <w:sz w:val="24"/>
        </w:rPr>
        <w:t>umplimiento en lo que hace al Factor de Ocupación del Suelo</w:t>
      </w:r>
      <w:r w:rsidR="00290D91" w:rsidRPr="002B250D">
        <w:rPr>
          <w:rFonts w:ascii="Times New Roman" w:hAnsi="Times New Roman"/>
          <w:sz w:val="24"/>
        </w:rPr>
        <w:t xml:space="preserve"> </w:t>
      </w:r>
      <w:r w:rsidR="002B250D">
        <w:rPr>
          <w:rFonts w:ascii="Times New Roman" w:hAnsi="Times New Roman"/>
          <w:sz w:val="24"/>
        </w:rPr>
        <w:t xml:space="preserve"> (</w:t>
      </w:r>
      <w:r w:rsidR="000573C7" w:rsidRPr="002B250D">
        <w:rPr>
          <w:rFonts w:ascii="Times New Roman" w:hAnsi="Times New Roman"/>
          <w:sz w:val="24"/>
        </w:rPr>
        <w:t>F.O.S.</w:t>
      </w:r>
      <w:r w:rsidR="002B250D">
        <w:rPr>
          <w:rFonts w:ascii="Times New Roman" w:hAnsi="Times New Roman"/>
          <w:sz w:val="24"/>
        </w:rPr>
        <w:t xml:space="preserve">) , </w:t>
      </w:r>
      <w:r w:rsidR="000573C7" w:rsidRPr="002B250D">
        <w:rPr>
          <w:rFonts w:ascii="Times New Roman" w:hAnsi="Times New Roman"/>
          <w:sz w:val="24"/>
        </w:rPr>
        <w:t xml:space="preserve"> ya que</w:t>
      </w:r>
      <w:r w:rsidR="00041E5C" w:rsidRPr="002B250D">
        <w:rPr>
          <w:rFonts w:ascii="Times New Roman" w:hAnsi="Times New Roman"/>
          <w:sz w:val="24"/>
        </w:rPr>
        <w:t xml:space="preserve"> el Proyecto plantea 0.64 y la </w:t>
      </w:r>
      <w:r w:rsidR="008E0589" w:rsidRPr="002B250D">
        <w:rPr>
          <w:rFonts w:ascii="Times New Roman" w:hAnsi="Times New Roman"/>
          <w:sz w:val="24"/>
        </w:rPr>
        <w:t>exigencia establece 0.5, hay una</w:t>
      </w:r>
      <w:r w:rsidR="005C134F" w:rsidRPr="002B250D">
        <w:rPr>
          <w:rFonts w:ascii="Times New Roman" w:hAnsi="Times New Roman"/>
          <w:sz w:val="24"/>
        </w:rPr>
        <w:t xml:space="preserve"> intención por la relación contruido-verde, proponiendo un retiro sobre el frente de 6.00 m. y un espacio en el fondo de 5.00m, lo que hace al espíritu de la norma;</w:t>
      </w:r>
    </w:p>
    <w:p w:rsidR="002B250D" w:rsidRDefault="005C134F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Que se puede observar, por otra parte,</w:t>
      </w:r>
      <w:r w:rsidR="004E411F" w:rsidRPr="002B250D">
        <w:rPr>
          <w:rFonts w:ascii="Times New Roman" w:hAnsi="Times New Roman"/>
          <w:sz w:val="24"/>
        </w:rPr>
        <w:t>que las dimensiones del terreno no permitían en mejor aprovechamiento de la superficie necesaria para el desarrollo de la actividad propuesta;</w:t>
      </w:r>
    </w:p>
    <w:p w:rsidR="002B250D" w:rsidRDefault="004E411F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Que teniendo en cuenta lo informado en la Dirección de Catrastro, Edificación y Planeamiento, la S</w:t>
      </w:r>
      <w:r w:rsidR="004149F3" w:rsidRPr="002B250D">
        <w:rPr>
          <w:rFonts w:ascii="Times New Roman" w:hAnsi="Times New Roman"/>
          <w:sz w:val="24"/>
        </w:rPr>
        <w:t>ecretaría de Gobierno, Obras y Servicios Públicos, se considera factible la aprobación de la Dirección Técnica presentada, por vía de excepción;</w:t>
      </w:r>
    </w:p>
    <w:p w:rsidR="00313F8F" w:rsidRPr="002B250D" w:rsidRDefault="004149F3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Poe ello y en uso de las facultades que le confiere el Decreto Provincial N</w:t>
      </w:r>
      <w:r w:rsidR="002B250D">
        <w:rPr>
          <w:rFonts w:ascii="Times New Roman" w:hAnsi="Times New Roman"/>
          <w:sz w:val="24"/>
        </w:rPr>
        <w:t xml:space="preserve">º </w:t>
      </w:r>
      <w:r w:rsidRPr="002B250D">
        <w:rPr>
          <w:rFonts w:ascii="Times New Roman" w:hAnsi="Times New Roman"/>
          <w:sz w:val="24"/>
        </w:rPr>
        <w:t>822/1 de fecha 19 de Mayo de 2000;</w:t>
      </w:r>
    </w:p>
    <w:p w:rsidR="00555E12" w:rsidRPr="002B250D" w:rsidRDefault="002D575E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 xml:space="preserve">EL </w:t>
      </w:r>
      <w:r w:rsidR="004149F3" w:rsidRPr="002B250D">
        <w:rPr>
          <w:rFonts w:ascii="Times New Roman" w:hAnsi="Times New Roman"/>
          <w:sz w:val="24"/>
        </w:rPr>
        <w:t>INTERVENTOR MUNICIPAL</w:t>
      </w:r>
    </w:p>
    <w:p w:rsidR="002D575E" w:rsidRPr="002B250D" w:rsidRDefault="002D575E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</w:rPr>
        <w:t>SANCIONA CON FUERZA DE ORDENANZA:</w:t>
      </w:r>
    </w:p>
    <w:p w:rsidR="002B250D" w:rsidRDefault="0047132F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  <w:u w:val="single"/>
        </w:rPr>
        <w:t>ARTICULO PRIMERO</w:t>
      </w:r>
      <w:r w:rsidR="00290D91" w:rsidRPr="002B250D">
        <w:rPr>
          <w:rFonts w:ascii="Times New Roman" w:hAnsi="Times New Roman"/>
          <w:sz w:val="24"/>
          <w:u w:val="single"/>
        </w:rPr>
        <w:t>:</w:t>
      </w:r>
      <w:r w:rsidR="00290D91" w:rsidRPr="002B250D">
        <w:rPr>
          <w:rFonts w:ascii="Times New Roman" w:hAnsi="Times New Roman"/>
          <w:sz w:val="24"/>
        </w:rPr>
        <w:t xml:space="preserve"> </w:t>
      </w:r>
      <w:r w:rsidR="004149F3" w:rsidRPr="002B250D">
        <w:rPr>
          <w:rFonts w:ascii="Times New Roman" w:hAnsi="Times New Roman"/>
          <w:sz w:val="24"/>
        </w:rPr>
        <w:t xml:space="preserve">FACULTESE a la Dirección de Catrastro, Edificación y </w:t>
      </w:r>
      <w:r w:rsidR="00AD090B" w:rsidRPr="002B250D">
        <w:rPr>
          <w:rFonts w:ascii="Times New Roman" w:hAnsi="Times New Roman"/>
          <w:sz w:val="24"/>
        </w:rPr>
        <w:t>Planeamiento de la Municipalidad de Yerba Buena a APROBAR, por Vía de Excepción, la Documentación Técnica correspondiente a Proyecto de Obra Nueva del Inmueble identificado con el Padrón N</w:t>
      </w:r>
      <w:r w:rsidR="002B250D">
        <w:rPr>
          <w:rFonts w:ascii="Times New Roman" w:hAnsi="Times New Roman"/>
          <w:sz w:val="24"/>
        </w:rPr>
        <w:t xml:space="preserve">º </w:t>
      </w:r>
      <w:r w:rsidR="00AD090B" w:rsidRPr="002B250D">
        <w:rPr>
          <w:rFonts w:ascii="Times New Roman" w:hAnsi="Times New Roman"/>
          <w:sz w:val="24"/>
        </w:rPr>
        <w:t>380.462, presentada por el Sr JOSE LUIS GIULIANO, registrada bajo el Expte. N</w:t>
      </w:r>
      <w:r w:rsidR="002B250D">
        <w:rPr>
          <w:rFonts w:ascii="Times New Roman" w:hAnsi="Times New Roman"/>
          <w:sz w:val="24"/>
        </w:rPr>
        <w:t xml:space="preserve">º </w:t>
      </w:r>
      <w:r w:rsidR="00AD090B" w:rsidRPr="002B250D">
        <w:rPr>
          <w:rFonts w:ascii="Times New Roman" w:hAnsi="Times New Roman"/>
          <w:sz w:val="24"/>
        </w:rPr>
        <w:t>3527/00, en consecuencia se hace lugar a la excepción por falta de incumplimiento en lo establecido en la Ordenanza 613/94-Código de Desarrollo Urbano, que exige un Factor de Ocupación del Suelo</w:t>
      </w:r>
      <w:r w:rsidR="00290D91" w:rsidRPr="002B250D">
        <w:rPr>
          <w:rFonts w:ascii="Times New Roman" w:hAnsi="Times New Roman"/>
          <w:sz w:val="24"/>
        </w:rPr>
        <w:t xml:space="preserve"> </w:t>
      </w:r>
      <w:r w:rsidR="002B250D">
        <w:rPr>
          <w:rFonts w:ascii="Times New Roman" w:hAnsi="Times New Roman"/>
          <w:sz w:val="24"/>
        </w:rPr>
        <w:t xml:space="preserve"> (</w:t>
      </w:r>
      <w:r w:rsidR="00AD090B" w:rsidRPr="002B250D">
        <w:rPr>
          <w:rFonts w:ascii="Times New Roman" w:hAnsi="Times New Roman"/>
          <w:sz w:val="24"/>
        </w:rPr>
        <w:t>F.O.S.</w:t>
      </w:r>
      <w:r w:rsidR="002B250D">
        <w:rPr>
          <w:rFonts w:ascii="Times New Roman" w:hAnsi="Times New Roman"/>
          <w:sz w:val="24"/>
        </w:rPr>
        <w:t xml:space="preserve">) </w:t>
      </w:r>
      <w:r w:rsidR="00290D91" w:rsidRPr="002B250D">
        <w:rPr>
          <w:rFonts w:ascii="Times New Roman" w:hAnsi="Times New Roman"/>
          <w:sz w:val="24"/>
        </w:rPr>
        <w:t xml:space="preserve"> </w:t>
      </w:r>
      <w:r w:rsidR="00AD090B" w:rsidRPr="002B250D">
        <w:rPr>
          <w:rFonts w:ascii="Times New Roman" w:hAnsi="Times New Roman"/>
          <w:sz w:val="24"/>
        </w:rPr>
        <w:t>de 0.5, aceptándos</w:t>
      </w:r>
      <w:r w:rsidR="00CE385B" w:rsidRPr="002B250D">
        <w:rPr>
          <w:rFonts w:ascii="Times New Roman" w:hAnsi="Times New Roman"/>
          <w:sz w:val="24"/>
        </w:rPr>
        <w:t>e para este caso 0.64.</w:t>
      </w:r>
    </w:p>
    <w:p w:rsidR="006F2884" w:rsidRPr="002B250D" w:rsidRDefault="0047132F" w:rsidP="002B250D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2B250D">
        <w:rPr>
          <w:rFonts w:ascii="Times New Roman" w:hAnsi="Times New Roman"/>
          <w:sz w:val="24"/>
          <w:u w:val="single"/>
        </w:rPr>
        <w:t>ARTICULO SEGUNDO</w:t>
      </w:r>
      <w:r w:rsidR="00290D91" w:rsidRPr="002B250D">
        <w:rPr>
          <w:rFonts w:ascii="Times New Roman" w:hAnsi="Times New Roman"/>
          <w:sz w:val="24"/>
          <w:u w:val="single"/>
        </w:rPr>
        <w:t>:</w:t>
      </w:r>
      <w:r w:rsidR="00290D91" w:rsidRPr="002B250D">
        <w:rPr>
          <w:rFonts w:ascii="Times New Roman" w:hAnsi="Times New Roman"/>
          <w:sz w:val="24"/>
        </w:rPr>
        <w:t xml:space="preserve"> </w:t>
      </w:r>
      <w:r w:rsidR="000776C1" w:rsidRPr="002B250D">
        <w:rPr>
          <w:rFonts w:ascii="Times New Roman" w:hAnsi="Times New Roman"/>
          <w:sz w:val="24"/>
        </w:rPr>
        <w:t>-</w:t>
      </w:r>
      <w:r w:rsidR="003E657F" w:rsidRPr="002B250D">
        <w:rPr>
          <w:rFonts w:ascii="Times New Roman" w:hAnsi="Times New Roman"/>
          <w:sz w:val="24"/>
        </w:rPr>
        <w:t xml:space="preserve"> COMUNÍQUESE, CÓPIESE y ARCHÍVESE.</w:t>
      </w:r>
      <w:r w:rsidR="002B250D" w:rsidRPr="002B250D">
        <w:rPr>
          <w:rFonts w:ascii="Times New Roman" w:hAnsi="Times New Roman"/>
          <w:sz w:val="24"/>
        </w:rPr>
        <w:t xml:space="preserve"> </w:t>
      </w:r>
    </w:p>
    <w:sectPr w:rsidR="006F2884" w:rsidRPr="002B250D" w:rsidSect="00546DE2">
      <w:footerReference w:type="default" r:id="rId7"/>
      <w:pgSz w:w="11906" w:h="16838"/>
      <w:pgMar w:top="1417" w:right="1701" w:bottom="1417" w:left="1701" w:header="709" w:footer="709" w:gutter="0"/>
      <w:pgNumType w:start="11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6DE2" w:rsidRDefault="00546DE2" w:rsidP="00546DE2">
      <w:pPr>
        <w:spacing w:after="0" w:line="240" w:lineRule="auto"/>
      </w:pPr>
      <w:r>
        <w:separator/>
      </w:r>
    </w:p>
  </w:endnote>
  <w:endnote w:type="continuationSeparator" w:id="0">
    <w:p w:rsidR="00546DE2" w:rsidRDefault="00546DE2" w:rsidP="00546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6DE2" w:rsidRPr="00641150" w:rsidRDefault="00546DE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6DE2" w:rsidRDefault="00546DE2" w:rsidP="00546DE2">
      <w:pPr>
        <w:spacing w:after="0" w:line="240" w:lineRule="auto"/>
      </w:pPr>
      <w:r>
        <w:separator/>
      </w:r>
    </w:p>
  </w:footnote>
  <w:footnote w:type="continuationSeparator" w:id="0">
    <w:p w:rsidR="00546DE2" w:rsidRDefault="00546DE2" w:rsidP="00546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67D9"/>
    <w:rsid w:val="00010A35"/>
    <w:rsid w:val="00041E5C"/>
    <w:rsid w:val="000573C7"/>
    <w:rsid w:val="000677BE"/>
    <w:rsid w:val="000776C1"/>
    <w:rsid w:val="000B62C9"/>
    <w:rsid w:val="000D6F58"/>
    <w:rsid w:val="001521E3"/>
    <w:rsid w:val="00222916"/>
    <w:rsid w:val="00290D91"/>
    <w:rsid w:val="002A2521"/>
    <w:rsid w:val="002B250D"/>
    <w:rsid w:val="002D575E"/>
    <w:rsid w:val="002F0A1C"/>
    <w:rsid w:val="002F3435"/>
    <w:rsid w:val="003067D9"/>
    <w:rsid w:val="00313F8F"/>
    <w:rsid w:val="003E657F"/>
    <w:rsid w:val="0040291D"/>
    <w:rsid w:val="004149F3"/>
    <w:rsid w:val="004433AF"/>
    <w:rsid w:val="0047132F"/>
    <w:rsid w:val="004E411F"/>
    <w:rsid w:val="00546DE2"/>
    <w:rsid w:val="00555E12"/>
    <w:rsid w:val="005952EA"/>
    <w:rsid w:val="005C134F"/>
    <w:rsid w:val="00633F60"/>
    <w:rsid w:val="00641150"/>
    <w:rsid w:val="006770F6"/>
    <w:rsid w:val="006F2884"/>
    <w:rsid w:val="007B348A"/>
    <w:rsid w:val="007B73E1"/>
    <w:rsid w:val="007E6ABD"/>
    <w:rsid w:val="007F1AB9"/>
    <w:rsid w:val="00862AB9"/>
    <w:rsid w:val="00877593"/>
    <w:rsid w:val="00890CA5"/>
    <w:rsid w:val="008935F9"/>
    <w:rsid w:val="008E0589"/>
    <w:rsid w:val="008F263B"/>
    <w:rsid w:val="00904F78"/>
    <w:rsid w:val="009147DA"/>
    <w:rsid w:val="009B0BA9"/>
    <w:rsid w:val="00A17B91"/>
    <w:rsid w:val="00A703B2"/>
    <w:rsid w:val="00AD090B"/>
    <w:rsid w:val="00B4748C"/>
    <w:rsid w:val="00B923D8"/>
    <w:rsid w:val="00BB2ED4"/>
    <w:rsid w:val="00C049C7"/>
    <w:rsid w:val="00CE1123"/>
    <w:rsid w:val="00CE385B"/>
    <w:rsid w:val="00D709A0"/>
    <w:rsid w:val="00E34AE4"/>
    <w:rsid w:val="00E47BB3"/>
    <w:rsid w:val="00ED7302"/>
    <w:rsid w:val="00EF4B65"/>
    <w:rsid w:val="00F560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46D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46DE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46D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46DE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121</TotalTime>
  <Pages>1</Pages>
  <Words>366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20</cp:revision>
  <cp:lastPrinted>2018-04-26T15:00:00Z</cp:lastPrinted>
  <dcterms:created xsi:type="dcterms:W3CDTF">2017-01-30T12:42:00Z</dcterms:created>
  <dcterms:modified xsi:type="dcterms:W3CDTF">2018-04-26T15:00:00Z</dcterms:modified>
</cp:coreProperties>
</file>