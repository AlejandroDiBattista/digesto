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42E" w:rsidRPr="00071EE8" w:rsidRDefault="0028242E" w:rsidP="00071EE8">
      <w:pPr>
        <w:spacing w:line="240" w:lineRule="auto"/>
        <w:jc w:val="right"/>
        <w:rPr>
          <w:rFonts w:ascii="Times New Roman" w:hAnsi="Times New Roman"/>
          <w:sz w:val="24"/>
        </w:rPr>
      </w:pPr>
      <w:r w:rsidRPr="00071EE8">
        <w:rPr>
          <w:rFonts w:ascii="Times New Roman" w:hAnsi="Times New Roman"/>
          <w:sz w:val="24"/>
        </w:rPr>
        <w:t>Yerba Buena, 30 de Diciembre de 1992</w:t>
      </w:r>
    </w:p>
    <w:p w:rsidR="0028242E" w:rsidRPr="00071EE8" w:rsidRDefault="0028242E" w:rsidP="00071EE8">
      <w:pPr>
        <w:spacing w:line="240" w:lineRule="auto"/>
        <w:jc w:val="left"/>
        <w:rPr>
          <w:rFonts w:ascii="Times New Roman" w:hAnsi="Times New Roman"/>
          <w:sz w:val="24"/>
        </w:rPr>
      </w:pPr>
      <w:r w:rsidRPr="00071EE8">
        <w:rPr>
          <w:rFonts w:ascii="Times New Roman" w:hAnsi="Times New Roman"/>
          <w:sz w:val="24"/>
        </w:rPr>
        <w:t>ORDENANZA Nº 525</w:t>
      </w:r>
    </w:p>
    <w:p w:rsidR="00F22AEF" w:rsidRPr="00071EE8" w:rsidRDefault="0028242E" w:rsidP="00071EE8">
      <w:pPr>
        <w:spacing w:line="240" w:lineRule="auto"/>
        <w:rPr>
          <w:rFonts w:ascii="Times New Roman" w:hAnsi="Times New Roman"/>
          <w:sz w:val="24"/>
        </w:rPr>
      </w:pPr>
      <w:r w:rsidRPr="00071EE8">
        <w:rPr>
          <w:rFonts w:ascii="Times New Roman" w:hAnsi="Times New Roman"/>
          <w:sz w:val="24"/>
        </w:rPr>
        <w:t xml:space="preserve">VISTO: </w:t>
      </w:r>
      <w:r w:rsidR="00A0185C" w:rsidRPr="00071EE8">
        <w:rPr>
          <w:rFonts w:ascii="Times New Roman" w:hAnsi="Times New Roman"/>
          <w:sz w:val="24"/>
        </w:rPr>
        <w:t>La presentación efectuada por la Sra. María S. de Marchese, según Expte. N° 1472-M-92 del Dpto. Ejecutivo Municipal y Expte. N° 299-M-92 del H.C.D. del H.C.D., titular de la propiedad ubicada en la calle Federico Leloir esquina Caracas, P N° 677.953, donde solicita se apruebe la documentación técnica de la obra de referencia y cuyos antecedentes forman parte del Expte.;</w:t>
      </w:r>
    </w:p>
    <w:p w:rsidR="00A0185C" w:rsidRPr="00071EE8" w:rsidRDefault="00A0185C" w:rsidP="00071EE8">
      <w:pPr>
        <w:spacing w:line="240" w:lineRule="auto"/>
        <w:rPr>
          <w:rFonts w:ascii="Times New Roman" w:hAnsi="Times New Roman"/>
          <w:sz w:val="24"/>
        </w:rPr>
      </w:pPr>
      <w:r w:rsidRPr="00071EE8">
        <w:rPr>
          <w:rFonts w:ascii="Times New Roman" w:hAnsi="Times New Roman"/>
          <w:sz w:val="24"/>
        </w:rPr>
        <w:t>Que en la misma se solicita la aprobación por vía de excepción por falta de cumplimiento de las ordenanzas vigentes;</w:t>
      </w:r>
      <w:r w:rsidR="0028242E" w:rsidRPr="00071EE8">
        <w:rPr>
          <w:rFonts w:ascii="Times New Roman" w:hAnsi="Times New Roman"/>
          <w:sz w:val="24"/>
        </w:rPr>
        <w:t xml:space="preserve"> </w:t>
      </w:r>
      <w:r w:rsidR="00071EE8">
        <w:rPr>
          <w:rFonts w:ascii="Times New Roman" w:hAnsi="Times New Roman"/>
          <w:sz w:val="24"/>
        </w:rPr>
        <w:t xml:space="preserve">                    (</w:t>
      </w:r>
      <w:r w:rsidRPr="00071EE8">
        <w:rPr>
          <w:rFonts w:ascii="Times New Roman" w:hAnsi="Times New Roman"/>
          <w:sz w:val="24"/>
        </w:rPr>
        <w:t>Ordenanzas N° 72/81 y 96/81</w:t>
      </w:r>
      <w:r w:rsidR="00071EE8">
        <w:rPr>
          <w:rFonts w:ascii="Times New Roman" w:hAnsi="Times New Roman"/>
          <w:sz w:val="24"/>
        </w:rPr>
        <w:t xml:space="preserve">) ; </w:t>
      </w:r>
    </w:p>
    <w:p w:rsidR="00A0185C" w:rsidRPr="00071EE8" w:rsidRDefault="00A0185C" w:rsidP="00071EE8">
      <w:pPr>
        <w:spacing w:line="240" w:lineRule="auto"/>
        <w:rPr>
          <w:rFonts w:ascii="Times New Roman" w:hAnsi="Times New Roman"/>
          <w:sz w:val="24"/>
        </w:rPr>
      </w:pPr>
      <w:r w:rsidRPr="00071EE8">
        <w:rPr>
          <w:rFonts w:ascii="Times New Roman" w:hAnsi="Times New Roman"/>
          <w:sz w:val="24"/>
        </w:rPr>
        <w:t>Que este Honorable Concejo Deliberante considera viable la aprobación de la misma; y</w:t>
      </w:r>
    </w:p>
    <w:p w:rsidR="00F22AEF" w:rsidRPr="00071EE8" w:rsidRDefault="0028242E" w:rsidP="00071EE8">
      <w:pPr>
        <w:spacing w:line="240" w:lineRule="auto"/>
        <w:rPr>
          <w:rFonts w:ascii="Times New Roman" w:hAnsi="Times New Roman"/>
          <w:sz w:val="24"/>
        </w:rPr>
      </w:pPr>
      <w:r w:rsidRPr="00071EE8">
        <w:rPr>
          <w:rFonts w:ascii="Times New Roman" w:hAnsi="Times New Roman"/>
          <w:sz w:val="24"/>
        </w:rPr>
        <w:t xml:space="preserve">CONSIDERANDO: </w:t>
      </w:r>
      <w:r w:rsidR="00A0185C" w:rsidRPr="00071EE8">
        <w:rPr>
          <w:rFonts w:ascii="Times New Roman" w:hAnsi="Times New Roman"/>
          <w:sz w:val="24"/>
        </w:rPr>
        <w:t>Que la presentación espontanea del recurrente pretende regularizar una situación antigua;</w:t>
      </w:r>
    </w:p>
    <w:p w:rsidR="00A0185C" w:rsidRPr="00071EE8" w:rsidRDefault="00A0185C" w:rsidP="00071EE8">
      <w:pPr>
        <w:spacing w:line="240" w:lineRule="auto"/>
        <w:rPr>
          <w:rFonts w:ascii="Times New Roman" w:hAnsi="Times New Roman"/>
          <w:sz w:val="24"/>
        </w:rPr>
      </w:pPr>
      <w:r w:rsidRPr="00071EE8">
        <w:rPr>
          <w:rFonts w:ascii="Times New Roman" w:hAnsi="Times New Roman"/>
          <w:sz w:val="24"/>
        </w:rPr>
        <w:t>Que la Comisión de Obras y Servicios Públicos evaluó los antecedentes correspondientes para llegar a esta solución; y</w:t>
      </w:r>
    </w:p>
    <w:p w:rsidR="002D575E" w:rsidRPr="00071EE8" w:rsidRDefault="00A0185C" w:rsidP="00071EE8">
      <w:pPr>
        <w:spacing w:line="240" w:lineRule="auto"/>
        <w:jc w:val="center"/>
        <w:rPr>
          <w:rFonts w:ascii="Times New Roman" w:hAnsi="Times New Roman"/>
          <w:sz w:val="24"/>
        </w:rPr>
      </w:pPr>
      <w:r w:rsidRPr="00071EE8">
        <w:rPr>
          <w:rFonts w:ascii="Times New Roman" w:hAnsi="Times New Roman"/>
          <w:sz w:val="24"/>
        </w:rPr>
        <w:t xml:space="preserve">POR </w:t>
      </w:r>
      <w:r w:rsidR="0028242E" w:rsidRPr="00071EE8">
        <w:rPr>
          <w:rFonts w:ascii="Times New Roman" w:hAnsi="Times New Roman"/>
          <w:sz w:val="24"/>
        </w:rPr>
        <w:t>EL CONCEJO DELIBERANTE SANCIONA CON FUERZA DE ORDENANZA</w:t>
      </w:r>
      <w:r w:rsidR="002D575E" w:rsidRPr="00071EE8">
        <w:rPr>
          <w:rFonts w:ascii="Times New Roman" w:hAnsi="Times New Roman"/>
          <w:sz w:val="24"/>
        </w:rPr>
        <w:t>:</w:t>
      </w:r>
    </w:p>
    <w:p w:rsidR="000D6F58" w:rsidRPr="00071EE8" w:rsidRDefault="00ED0C48" w:rsidP="00071EE8">
      <w:pPr>
        <w:spacing w:line="240" w:lineRule="auto"/>
        <w:rPr>
          <w:rFonts w:ascii="Times New Roman" w:hAnsi="Times New Roman"/>
          <w:sz w:val="24"/>
        </w:rPr>
      </w:pPr>
      <w:r w:rsidRPr="00071EE8">
        <w:rPr>
          <w:rFonts w:ascii="Times New Roman" w:hAnsi="Times New Roman"/>
          <w:sz w:val="24"/>
        </w:rPr>
        <w:t>ARTICULO PRIMERO</w:t>
      </w:r>
      <w:r w:rsidR="0028242E" w:rsidRPr="00071EE8">
        <w:rPr>
          <w:rFonts w:ascii="Times New Roman" w:hAnsi="Times New Roman"/>
          <w:sz w:val="24"/>
        </w:rPr>
        <w:t xml:space="preserve">: </w:t>
      </w:r>
      <w:r w:rsidR="00A0185C" w:rsidRPr="00071EE8">
        <w:rPr>
          <w:rFonts w:ascii="Times New Roman" w:hAnsi="Times New Roman"/>
          <w:sz w:val="24"/>
        </w:rPr>
        <w:t xml:space="preserve">FACULTASE </w:t>
      </w:r>
      <w:r w:rsidR="00082DE1" w:rsidRPr="00071EE8">
        <w:rPr>
          <w:rFonts w:ascii="Times New Roman" w:hAnsi="Times New Roman"/>
          <w:sz w:val="24"/>
        </w:rPr>
        <w:t>al Departamento Ejecutivo Municipal a aprobar por vía de excepción la documentación técnica correspondiente al padrón N° 677.953, Domingo Marchese y Sra.</w:t>
      </w:r>
    </w:p>
    <w:p w:rsidR="00082DE1" w:rsidRPr="00071EE8" w:rsidRDefault="00082DE1" w:rsidP="00071EE8">
      <w:pPr>
        <w:spacing w:line="240" w:lineRule="auto"/>
        <w:rPr>
          <w:rFonts w:ascii="Times New Roman" w:hAnsi="Times New Roman"/>
          <w:sz w:val="24"/>
        </w:rPr>
      </w:pPr>
      <w:r w:rsidRPr="00071EE8">
        <w:rPr>
          <w:rFonts w:ascii="Times New Roman" w:hAnsi="Times New Roman"/>
          <w:sz w:val="24"/>
        </w:rPr>
        <w:t>ARCHIVO SEGUNDO: La medida de excepción abarca la situación en lo referente a retiro obligatorio en ambos frentes.</w:t>
      </w:r>
    </w:p>
    <w:p w:rsidR="006F2884" w:rsidRPr="00071EE8" w:rsidRDefault="003E657F" w:rsidP="00071EE8">
      <w:pPr>
        <w:spacing w:line="240" w:lineRule="auto"/>
        <w:rPr>
          <w:rFonts w:ascii="Times New Roman" w:hAnsi="Times New Roman"/>
          <w:sz w:val="24"/>
        </w:rPr>
      </w:pPr>
      <w:r w:rsidRPr="00071EE8">
        <w:rPr>
          <w:rFonts w:ascii="Times New Roman" w:hAnsi="Times New Roman"/>
          <w:sz w:val="24"/>
        </w:rPr>
        <w:t xml:space="preserve">ARTÍCULO </w:t>
      </w:r>
      <w:r w:rsidR="00082DE1" w:rsidRPr="00071EE8">
        <w:rPr>
          <w:rFonts w:ascii="Times New Roman" w:hAnsi="Times New Roman"/>
          <w:sz w:val="24"/>
        </w:rPr>
        <w:t>TERCERO</w:t>
      </w:r>
      <w:r w:rsidR="000776C1" w:rsidRPr="00071EE8">
        <w:rPr>
          <w:rFonts w:ascii="Times New Roman" w:hAnsi="Times New Roman"/>
          <w:sz w:val="24"/>
        </w:rPr>
        <w:t>.-</w:t>
      </w:r>
      <w:r w:rsidRPr="00071EE8">
        <w:rPr>
          <w:rFonts w:ascii="Times New Roman" w:hAnsi="Times New Roman"/>
          <w:sz w:val="24"/>
        </w:rPr>
        <w:t>COMUNÍQUES</w:t>
      </w:r>
      <w:bookmarkStart w:id="0" w:name="_GoBack"/>
      <w:bookmarkEnd w:id="0"/>
      <w:r w:rsidRPr="00071EE8">
        <w:rPr>
          <w:rFonts w:ascii="Times New Roman" w:hAnsi="Times New Roman"/>
          <w:sz w:val="24"/>
        </w:rPr>
        <w:t>E, CÓPIESE y ARCHÍVESE.</w:t>
      </w:r>
      <w:r w:rsidR="00071EE8" w:rsidRPr="00071EE8">
        <w:rPr>
          <w:rFonts w:ascii="Times New Roman" w:hAnsi="Times New Roman"/>
          <w:sz w:val="24"/>
        </w:rPr>
        <w:t xml:space="preserve"> </w:t>
      </w:r>
    </w:p>
    <w:sectPr w:rsidR="006F2884" w:rsidRPr="00071EE8" w:rsidSect="00071EE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A0185C"/>
    <w:rsid w:val="000675EA"/>
    <w:rsid w:val="00071EE8"/>
    <w:rsid w:val="000776C1"/>
    <w:rsid w:val="00082DE1"/>
    <w:rsid w:val="000D6F58"/>
    <w:rsid w:val="00140638"/>
    <w:rsid w:val="00141B4A"/>
    <w:rsid w:val="00151356"/>
    <w:rsid w:val="001C2224"/>
    <w:rsid w:val="001D4DC6"/>
    <w:rsid w:val="001E43CD"/>
    <w:rsid w:val="00214EBE"/>
    <w:rsid w:val="00222916"/>
    <w:rsid w:val="0028242E"/>
    <w:rsid w:val="002A557B"/>
    <w:rsid w:val="002D575E"/>
    <w:rsid w:val="0037146D"/>
    <w:rsid w:val="003968C1"/>
    <w:rsid w:val="003B7259"/>
    <w:rsid w:val="003E657F"/>
    <w:rsid w:val="00553FB5"/>
    <w:rsid w:val="0056514E"/>
    <w:rsid w:val="005952EA"/>
    <w:rsid w:val="005A5572"/>
    <w:rsid w:val="006A7EBA"/>
    <w:rsid w:val="006F2884"/>
    <w:rsid w:val="007B73E1"/>
    <w:rsid w:val="007E6ABD"/>
    <w:rsid w:val="007F1AB9"/>
    <w:rsid w:val="00863FEE"/>
    <w:rsid w:val="008D1322"/>
    <w:rsid w:val="00983888"/>
    <w:rsid w:val="009908BA"/>
    <w:rsid w:val="00A0185C"/>
    <w:rsid w:val="00A21D42"/>
    <w:rsid w:val="00A64506"/>
    <w:rsid w:val="00A703B2"/>
    <w:rsid w:val="00A92253"/>
    <w:rsid w:val="00B923D8"/>
    <w:rsid w:val="00BB2ED4"/>
    <w:rsid w:val="00BD0552"/>
    <w:rsid w:val="00C049C7"/>
    <w:rsid w:val="00C7005F"/>
    <w:rsid w:val="00CC0372"/>
    <w:rsid w:val="00CE0C39"/>
    <w:rsid w:val="00CE1123"/>
    <w:rsid w:val="00D1287A"/>
    <w:rsid w:val="00DA0B5E"/>
    <w:rsid w:val="00E34AE4"/>
    <w:rsid w:val="00E47BB3"/>
    <w:rsid w:val="00ED0C48"/>
    <w:rsid w:val="00F22A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18</cp:revision>
  <dcterms:created xsi:type="dcterms:W3CDTF">2017-01-11T20:22:00Z</dcterms:created>
  <dcterms:modified xsi:type="dcterms:W3CDTF">2017-06-06T11:49:00Z</dcterms:modified>
</cp:coreProperties>
</file>