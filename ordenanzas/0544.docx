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7F" w:rsidRPr="0065070B" w:rsidRDefault="00672C7F" w:rsidP="0065070B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28 de Abril de 1993</w:t>
      </w:r>
    </w:p>
    <w:p w:rsidR="00672C7F" w:rsidRPr="0065070B" w:rsidRDefault="00672C7F" w:rsidP="0065070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544</w:t>
      </w:r>
    </w:p>
    <w:p w:rsidR="002A27F4" w:rsidRPr="0065070B" w:rsidRDefault="00672C7F" w:rsidP="0065070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9F12B1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r w:rsidR="00563A54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necesidad de regularizar la situación del Sr. Francisco Pisano, ya que su vivienda está fuera de Ordenanza Nº 96 y 277, y que la misma se encuentra construida; y</w:t>
      </w:r>
    </w:p>
    <w:p w:rsidR="00563A54" w:rsidRPr="0065070B" w:rsidRDefault="00672C7F" w:rsidP="0065070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563A54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Que es factible atender este caso, ya que no rompe con el espíritu de la Ordenanza; y</w:t>
      </w:r>
    </w:p>
    <w:p w:rsidR="002A27F4" w:rsidRPr="0065070B" w:rsidRDefault="00563A54" w:rsidP="0065070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terreno de la misma es completamente irregular, evitando posibilidad de ampliación ante la imperante necesidad de la familia;</w:t>
      </w:r>
    </w:p>
    <w:p w:rsidR="008213C0" w:rsidRPr="0065070B" w:rsidRDefault="008213C0" w:rsidP="0065070B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65070B" w:rsidRDefault="008213C0" w:rsidP="0065070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65070B" w:rsidRDefault="008213C0" w:rsidP="0065070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9E7A28" w:rsidRPr="0065070B" w:rsidRDefault="008213C0" w:rsidP="0065070B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65070B" w:rsidRDefault="00B41A0D" w:rsidP="0065070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672C7F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563A54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al Departamento Ejecutivo Municipal a aprobar por vía de excepción, la documentación técnica del Padrón 380.230, perteneciente a la propiedad del Sr. Pisano Francisco, ubicada en calle Sarmiento 1897 de esta Ciudad, en lo referente a las disposiciones de la Ordenanza Nº 96.</w:t>
      </w:r>
    </w:p>
    <w:p w:rsidR="008213C0" w:rsidRPr="0065070B" w:rsidRDefault="00B41A0D" w:rsidP="0065070B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672C7F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65070B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65070B" w:rsidRPr="0065070B">
        <w:rPr>
          <w:rFonts w:ascii="Times New Roman" w:hAnsi="Times New Roman" w:cs="Times New Roman"/>
          <w:sz w:val="24"/>
        </w:rPr>
        <w:t xml:space="preserve"> </w:t>
      </w:r>
    </w:p>
    <w:sectPr w:rsidR="008213C0" w:rsidRPr="0065070B" w:rsidSect="0065070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F12B1"/>
    <w:rsid w:val="00035B92"/>
    <w:rsid w:val="000403A9"/>
    <w:rsid w:val="00083EE5"/>
    <w:rsid w:val="00133FEF"/>
    <w:rsid w:val="001640C1"/>
    <w:rsid w:val="001A04DB"/>
    <w:rsid w:val="00253262"/>
    <w:rsid w:val="002A27F4"/>
    <w:rsid w:val="003017CB"/>
    <w:rsid w:val="00335277"/>
    <w:rsid w:val="00475FE3"/>
    <w:rsid w:val="004D33EA"/>
    <w:rsid w:val="004D67C6"/>
    <w:rsid w:val="00563A54"/>
    <w:rsid w:val="0065070B"/>
    <w:rsid w:val="00672C7F"/>
    <w:rsid w:val="00691522"/>
    <w:rsid w:val="00726AF7"/>
    <w:rsid w:val="00742C5E"/>
    <w:rsid w:val="00797D13"/>
    <w:rsid w:val="007A05AF"/>
    <w:rsid w:val="008213C0"/>
    <w:rsid w:val="00844C1A"/>
    <w:rsid w:val="008D3B23"/>
    <w:rsid w:val="008F021A"/>
    <w:rsid w:val="00922881"/>
    <w:rsid w:val="009A7811"/>
    <w:rsid w:val="009C09A8"/>
    <w:rsid w:val="009E7A28"/>
    <w:rsid w:val="009F12B1"/>
    <w:rsid w:val="00A27C0E"/>
    <w:rsid w:val="00A42EBF"/>
    <w:rsid w:val="00B41A0D"/>
    <w:rsid w:val="00D81B96"/>
    <w:rsid w:val="00EC5981"/>
    <w:rsid w:val="00EC67A0"/>
    <w:rsid w:val="00F151F2"/>
    <w:rsid w:val="00F91CF2"/>
    <w:rsid w:val="00F9405D"/>
    <w:rsid w:val="00FF51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20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2017-01-06T14:25:00Z</dcterms:created>
  <dcterms:modified xsi:type="dcterms:W3CDTF">2017-06-06T11:49:00Z</dcterms:modified>
</cp:coreProperties>
</file>