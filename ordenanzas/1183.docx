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4E5B" w:rsidRPr="00650697" w:rsidRDefault="00AE4E5B" w:rsidP="00650697">
      <w:pPr>
        <w:spacing w:line="240" w:lineRule="auto"/>
        <w:jc w:val="right"/>
        <w:rPr>
          <w:rFonts w:ascii="Times New Roman" w:hAnsi="Times New Roman"/>
          <w:sz w:val="24"/>
        </w:rPr>
      </w:pPr>
      <w:r w:rsidRPr="00650697">
        <w:rPr>
          <w:rFonts w:ascii="Times New Roman" w:hAnsi="Times New Roman"/>
          <w:sz w:val="24"/>
        </w:rPr>
        <w:t>Yerba Buena, 17 de Septiembre de 2001</w:t>
      </w:r>
    </w:p>
    <w:p w:rsidR="00AE4E5B" w:rsidRPr="00650697" w:rsidRDefault="00AE4E5B" w:rsidP="00650697">
      <w:pPr>
        <w:spacing w:line="240" w:lineRule="auto"/>
        <w:jc w:val="left"/>
        <w:rPr>
          <w:rFonts w:ascii="Times New Roman" w:hAnsi="Times New Roman"/>
          <w:sz w:val="24"/>
        </w:rPr>
      </w:pPr>
      <w:r w:rsidRPr="00650697">
        <w:rPr>
          <w:rFonts w:ascii="Times New Roman" w:hAnsi="Times New Roman"/>
          <w:sz w:val="24"/>
        </w:rPr>
        <w:t>ORDENANZA Nº 1183</w:t>
      </w:r>
    </w:p>
    <w:p w:rsidR="00F35BE6" w:rsidRPr="00650697" w:rsidRDefault="00AE4E5B" w:rsidP="00650697">
      <w:pPr>
        <w:spacing w:line="240" w:lineRule="auto"/>
        <w:rPr>
          <w:rFonts w:ascii="Times New Roman" w:hAnsi="Times New Roman"/>
          <w:sz w:val="24"/>
        </w:rPr>
      </w:pPr>
      <w:r w:rsidRPr="00650697">
        <w:rPr>
          <w:rFonts w:ascii="Times New Roman" w:hAnsi="Times New Roman"/>
          <w:sz w:val="24"/>
        </w:rPr>
        <w:t xml:space="preserve">VISTO: </w:t>
      </w:r>
      <w:r w:rsidR="00F87021" w:rsidRPr="00650697">
        <w:rPr>
          <w:rFonts w:ascii="Times New Roman" w:hAnsi="Times New Roman"/>
          <w:sz w:val="24"/>
        </w:rPr>
        <w:t>La presentación realizada por el señor Guillermo Garcia Hamilton mediante Expte. Nº 1053/01, correspondiente a Plano conforme a Obra y Ampliación para los Locales Comerciales, que se emplaza en Avenida Aconquija Nº 1526, esquina San Martin, identifica con el padrón nº 678.811, donde al ampliar la propuesta comercial se produce una invasión a la zona de retiro obligatorio sobre calle San Martín; y</w:t>
      </w:r>
    </w:p>
    <w:p w:rsidR="00B3090A" w:rsidRPr="00650697" w:rsidRDefault="00AE4E5B" w:rsidP="00650697">
      <w:pPr>
        <w:spacing w:line="240" w:lineRule="auto"/>
        <w:rPr>
          <w:rFonts w:ascii="Times New Roman" w:hAnsi="Times New Roman"/>
          <w:sz w:val="24"/>
        </w:rPr>
      </w:pPr>
      <w:r w:rsidRPr="00650697">
        <w:rPr>
          <w:rFonts w:ascii="Times New Roman" w:hAnsi="Times New Roman"/>
          <w:sz w:val="24"/>
        </w:rPr>
        <w:t xml:space="preserve">CONSIDERANDO: </w:t>
      </w:r>
      <w:r w:rsidR="00D548A2" w:rsidRPr="00650697">
        <w:rPr>
          <w:rFonts w:ascii="Times New Roman" w:hAnsi="Times New Roman"/>
          <w:sz w:val="24"/>
        </w:rPr>
        <w:t xml:space="preserve">Que </w:t>
      </w:r>
      <w:r w:rsidR="00F87021" w:rsidRPr="00650697">
        <w:rPr>
          <w:rFonts w:ascii="Times New Roman" w:hAnsi="Times New Roman"/>
          <w:sz w:val="24"/>
        </w:rPr>
        <w:t>la vivienda existente conocida como “Casa Graña”, no sufre alteración alguna respetando las características históricas y edilicias de la misma contempladas en las Ordenanzas Nº 613/94 – Código de Desarrollo Urbano como “del Patrimonio Histórico”;</w:t>
      </w:r>
    </w:p>
    <w:p w:rsidR="003C6352" w:rsidRPr="00650697" w:rsidRDefault="00F87021" w:rsidP="00650697">
      <w:pPr>
        <w:spacing w:line="240" w:lineRule="auto"/>
        <w:rPr>
          <w:rFonts w:ascii="Times New Roman" w:hAnsi="Times New Roman"/>
          <w:sz w:val="24"/>
        </w:rPr>
      </w:pPr>
      <w:r w:rsidRPr="00650697">
        <w:rPr>
          <w:rFonts w:ascii="Times New Roman" w:hAnsi="Times New Roman"/>
          <w:sz w:val="24"/>
        </w:rPr>
        <w:t>Que evaluada la propuesta por la áreas técnicas de la Dirección de Catastro Edificación y Planeamiento, consideran que el emprendimiento cumple con todas las exigencias en cuanto a FOS, FOT, densidades estacionamiento que en tal sentido establecen las normas vigentes, produciendo una invasión a los retiros obligatorios, debiéndose aplicar una medida de excepción sobre dicha ampliación propuesta que se emplaza a 3,00 metros de la línea Municipal, cuando debería ser este retire de 6,00 metros, ya que este sector de la Avenida Aconquija, no se considera CM, o CMA por encontrarse ubicado en el sector APP. Que por otra</w:t>
      </w:r>
      <w:r w:rsidR="00F35BE6" w:rsidRPr="00650697">
        <w:rPr>
          <w:rFonts w:ascii="Times New Roman" w:hAnsi="Times New Roman"/>
          <w:sz w:val="24"/>
        </w:rPr>
        <w:t xml:space="preserve"> </w:t>
      </w:r>
      <w:r w:rsidR="003C6352" w:rsidRPr="00650697">
        <w:rPr>
          <w:rFonts w:ascii="Times New Roman" w:hAnsi="Times New Roman"/>
          <w:sz w:val="24"/>
        </w:rPr>
        <w:t>parte conforma conjunto comercial que jerarquiza el sector revalorizando la casa principal que no solamente no sufre alteración alguna sino que además se revaloriza en su conjunto acompañando el desarrollo comercial de la Avenida y de toda la ciudad;</w:t>
      </w:r>
    </w:p>
    <w:p w:rsidR="003C6352" w:rsidRPr="00650697" w:rsidRDefault="003C6352" w:rsidP="00650697">
      <w:pPr>
        <w:spacing w:line="240" w:lineRule="auto"/>
        <w:rPr>
          <w:rFonts w:ascii="Times New Roman" w:hAnsi="Times New Roman"/>
          <w:sz w:val="24"/>
        </w:rPr>
      </w:pPr>
      <w:r w:rsidRPr="00650697">
        <w:rPr>
          <w:rFonts w:ascii="Times New Roman" w:hAnsi="Times New Roman"/>
          <w:sz w:val="24"/>
        </w:rPr>
        <w:t>Que el Código de Desarrollo Urbano pretende en alguna medida preservar el patrimonio histórico que lo constituyen algunas construcciones como la presente, siendo por otra parte conscientes de que al no existir leyes que prohíban a los señores propietarios la demolición de las mismas, la única vía posible para esta preservación es la expropiación, recurso este que el municipio no se encuentra en condiciones económicas de realizar, recurriendo a la buena predisposición de los señores propietarios para preservar estas edificaciones que hacen al acervo cultural del pueblo de Yerba Buena,</w:t>
      </w:r>
    </w:p>
    <w:p w:rsidR="003C6352" w:rsidRPr="00650697" w:rsidRDefault="003C6352" w:rsidP="00650697">
      <w:pPr>
        <w:spacing w:line="240" w:lineRule="auto"/>
        <w:rPr>
          <w:rFonts w:ascii="Times New Roman" w:hAnsi="Times New Roman"/>
          <w:sz w:val="24"/>
        </w:rPr>
      </w:pPr>
      <w:r w:rsidRPr="00650697">
        <w:rPr>
          <w:rFonts w:ascii="Times New Roman" w:hAnsi="Times New Roman"/>
          <w:sz w:val="24"/>
        </w:rPr>
        <w:t>Que mediante Resolución Nº 025 de fecha 20 de Febrero del 2001, emita por la intervención de nuestro Municipio; se</w:t>
      </w:r>
      <w:r w:rsidR="00B3090A" w:rsidRPr="00650697">
        <w:rPr>
          <w:rFonts w:ascii="Times New Roman" w:hAnsi="Times New Roman"/>
          <w:sz w:val="24"/>
        </w:rPr>
        <w:t xml:space="preserve"> </w:t>
      </w:r>
      <w:r w:rsidRPr="00650697">
        <w:rPr>
          <w:rFonts w:ascii="Times New Roman" w:hAnsi="Times New Roman"/>
          <w:sz w:val="24"/>
        </w:rPr>
        <w:t>otorgó factibilidad para este emprendimiento comercial por las razones aquí expuestas;</w:t>
      </w:r>
    </w:p>
    <w:p w:rsidR="003C6352" w:rsidRPr="00650697" w:rsidRDefault="003C6352" w:rsidP="00650697">
      <w:pPr>
        <w:spacing w:line="240" w:lineRule="auto"/>
        <w:rPr>
          <w:rFonts w:ascii="Times New Roman" w:hAnsi="Times New Roman"/>
          <w:sz w:val="24"/>
        </w:rPr>
      </w:pPr>
      <w:r w:rsidRPr="00650697">
        <w:rPr>
          <w:rFonts w:ascii="Times New Roman" w:hAnsi="Times New Roman"/>
          <w:sz w:val="24"/>
        </w:rPr>
        <w:t>Que en la presente propuesta no se produce división alguna del padrón, respetando en ese sentido lo expresamente establecido para esta Unidad Ambiental por el Código de Desarrollo Urbano – Ordenanza nº 613/94;</w:t>
      </w:r>
    </w:p>
    <w:p w:rsidR="00B3090A" w:rsidRPr="00650697" w:rsidRDefault="003C6352" w:rsidP="00650697">
      <w:pPr>
        <w:spacing w:line="240" w:lineRule="auto"/>
        <w:rPr>
          <w:rFonts w:ascii="Times New Roman" w:hAnsi="Times New Roman"/>
          <w:sz w:val="24"/>
        </w:rPr>
      </w:pPr>
      <w:r w:rsidRPr="00650697">
        <w:rPr>
          <w:rFonts w:ascii="Times New Roman" w:hAnsi="Times New Roman"/>
          <w:sz w:val="24"/>
        </w:rPr>
        <w:t xml:space="preserve"> Que lo expuesto precedentemente, surge de la opinión favorable emitida por el Sr. Director de Catastro, Edificación y Planeamiento a fs. 54, al avalar el proyecto de Ordenanza confeccionado por el área técnica de esa dependencia</w:t>
      </w:r>
      <w:r w:rsidR="00AE4E5B" w:rsidRPr="00650697">
        <w:rPr>
          <w:rFonts w:ascii="Times New Roman" w:hAnsi="Times New Roman"/>
          <w:sz w:val="24"/>
        </w:rPr>
        <w:t xml:space="preserve"> </w:t>
      </w:r>
      <w:r w:rsidR="00650697">
        <w:rPr>
          <w:rFonts w:ascii="Times New Roman" w:hAnsi="Times New Roman"/>
          <w:sz w:val="24"/>
        </w:rPr>
        <w:t xml:space="preserve">                    (</w:t>
      </w:r>
      <w:r w:rsidRPr="00650697">
        <w:rPr>
          <w:rFonts w:ascii="Times New Roman" w:hAnsi="Times New Roman"/>
          <w:sz w:val="24"/>
        </w:rPr>
        <w:t>fs. 52 y 53</w:t>
      </w:r>
      <w:r w:rsidR="00650697">
        <w:rPr>
          <w:rFonts w:ascii="Times New Roman" w:hAnsi="Times New Roman"/>
          <w:sz w:val="24"/>
        </w:rPr>
        <w:t xml:space="preserve">) , </w:t>
      </w:r>
      <w:r w:rsidRPr="00650697">
        <w:rPr>
          <w:rFonts w:ascii="Times New Roman" w:hAnsi="Times New Roman"/>
          <w:sz w:val="24"/>
        </w:rPr>
        <w:t xml:space="preserve"> con el agregado de los Artículos 3º y 4º;</w:t>
      </w:r>
    </w:p>
    <w:p w:rsidR="00F35BE6" w:rsidRPr="00650697" w:rsidRDefault="00A075FF" w:rsidP="00650697">
      <w:pPr>
        <w:spacing w:line="240" w:lineRule="auto"/>
        <w:rPr>
          <w:rFonts w:ascii="Times New Roman" w:hAnsi="Times New Roman"/>
          <w:sz w:val="24"/>
        </w:rPr>
      </w:pPr>
      <w:r w:rsidRPr="00650697">
        <w:rPr>
          <w:rFonts w:ascii="Times New Roman" w:hAnsi="Times New Roman"/>
          <w:sz w:val="24"/>
        </w:rPr>
        <w:t>Que el Sr. Secretario de Gobierno, Obras y Servicios Públicos, en concordancia con el Sr. Director de Catastro, Edificación y Planeamiento, aconseja hacer lugar a la medida de excepción, emitiéndose el instrumento legal pertinente, según Proyecto obrante a fs. 52 y 53, con el agregado de los Artículos, según lo aconsejado por el Sr. Director de Catastro, Edificación y Planeamiento;</w:t>
      </w:r>
    </w:p>
    <w:p w:rsidR="003D3844" w:rsidRPr="00650697" w:rsidRDefault="00D548A2" w:rsidP="00650697">
      <w:pPr>
        <w:spacing w:line="240" w:lineRule="auto"/>
        <w:rPr>
          <w:rFonts w:ascii="Times New Roman" w:hAnsi="Times New Roman"/>
          <w:sz w:val="24"/>
        </w:rPr>
      </w:pPr>
      <w:r w:rsidRPr="00650697">
        <w:rPr>
          <w:rFonts w:ascii="Times New Roman" w:hAnsi="Times New Roman"/>
          <w:sz w:val="24"/>
        </w:rPr>
        <w:lastRenderedPageBreak/>
        <w:t>Por ello y en virtud de las facultades que le confiere el Decreto Nº 822/1 de fecha 19 de Mayo de 2000, emitido por el Poder Ejecutivo Provincial;</w:t>
      </w:r>
    </w:p>
    <w:p w:rsidR="000D6F58" w:rsidRPr="00650697" w:rsidRDefault="00D548A2" w:rsidP="00650697">
      <w:pPr>
        <w:spacing w:line="240" w:lineRule="auto"/>
        <w:jc w:val="center"/>
        <w:rPr>
          <w:rFonts w:ascii="Times New Roman" w:hAnsi="Times New Roman"/>
          <w:sz w:val="24"/>
        </w:rPr>
      </w:pPr>
      <w:r w:rsidRPr="00650697">
        <w:rPr>
          <w:rFonts w:ascii="Times New Roman" w:hAnsi="Times New Roman"/>
          <w:sz w:val="24"/>
        </w:rPr>
        <w:t>EL INTERVENTOR MUNICIPAL SANCIONA Y PROMULGA CON FUERZA DE ORDENANZA</w:t>
      </w:r>
    </w:p>
    <w:p w:rsidR="00650697" w:rsidRDefault="001A7FEC" w:rsidP="00650697">
      <w:pPr>
        <w:spacing w:line="240" w:lineRule="auto"/>
        <w:rPr>
          <w:rFonts w:ascii="Times New Roman" w:hAnsi="Times New Roman"/>
          <w:sz w:val="24"/>
        </w:rPr>
      </w:pPr>
      <w:r w:rsidRPr="00650697">
        <w:rPr>
          <w:rFonts w:ascii="Times New Roman" w:hAnsi="Times New Roman"/>
          <w:sz w:val="24"/>
        </w:rPr>
        <w:t>ARTICULO PRIMERO</w:t>
      </w:r>
      <w:r w:rsidR="00AE4E5B" w:rsidRPr="00650697">
        <w:rPr>
          <w:rFonts w:ascii="Times New Roman" w:hAnsi="Times New Roman"/>
          <w:sz w:val="24"/>
        </w:rPr>
        <w:t xml:space="preserve">: </w:t>
      </w:r>
      <w:r w:rsidR="00A075FF" w:rsidRPr="00650697">
        <w:rPr>
          <w:rFonts w:ascii="Times New Roman" w:hAnsi="Times New Roman"/>
          <w:sz w:val="24"/>
        </w:rPr>
        <w:t>FACULTASE a la DIRECCION DE CATASTRO, EDIFICACION Y PLANEAMIENTO a aprobar por vía de excepción la documentación Técnica correspondiente a PLANO CONFORME A OBRA Y AMPLIACION DE LOCALES COMERCIALES, correspondientes a la propiedad ubicada en Avenida Aconquija Nº 1526, esquina calle San Martín de nuestra Ciudad, identificada con el padrón Nº 678.811, propiedad de GUILLERMO GARCIA HAMILTON, ubicada en la UNIDAD AMBIENTAL UA2 APP.</w:t>
      </w:r>
    </w:p>
    <w:p w:rsidR="00650697" w:rsidRDefault="001A7FEC" w:rsidP="00650697">
      <w:pPr>
        <w:spacing w:line="240" w:lineRule="auto"/>
        <w:rPr>
          <w:rFonts w:ascii="Times New Roman" w:hAnsi="Times New Roman"/>
          <w:sz w:val="24"/>
        </w:rPr>
      </w:pPr>
      <w:r w:rsidRPr="00650697">
        <w:rPr>
          <w:rFonts w:ascii="Times New Roman" w:hAnsi="Times New Roman"/>
          <w:sz w:val="24"/>
        </w:rPr>
        <w:t>ARTICULO SEGUNDO</w:t>
      </w:r>
      <w:r w:rsidR="00AE4E5B" w:rsidRPr="00650697">
        <w:rPr>
          <w:rFonts w:ascii="Times New Roman" w:hAnsi="Times New Roman"/>
          <w:sz w:val="24"/>
        </w:rPr>
        <w:t xml:space="preserve">: </w:t>
      </w:r>
      <w:r w:rsidR="00A075FF" w:rsidRPr="00650697">
        <w:rPr>
          <w:rFonts w:ascii="Times New Roman" w:hAnsi="Times New Roman"/>
          <w:sz w:val="24"/>
        </w:rPr>
        <w:t>La excepción otorgada mediante este instrumento legal corresponde a los locales comerciales que se ubican sobre calle San Martín y que están invadiendo el sector de retiro obligatorio establecido para el sector APP de la ordenanza Nº613/94, y Ordenanza Nº688/94 referida al sector Área de Preservación Patrimonial que establece un retiro de 6,00 desde Línea Municipal, estando en este caso a 3,00m de la misma.</w:t>
      </w:r>
    </w:p>
    <w:p w:rsidR="00650697" w:rsidRDefault="001A7FEC" w:rsidP="00650697">
      <w:pPr>
        <w:spacing w:line="240" w:lineRule="auto"/>
        <w:rPr>
          <w:rFonts w:ascii="Times New Roman" w:hAnsi="Times New Roman"/>
          <w:sz w:val="24"/>
        </w:rPr>
      </w:pPr>
      <w:r w:rsidRPr="00650697">
        <w:rPr>
          <w:rFonts w:ascii="Times New Roman" w:hAnsi="Times New Roman"/>
          <w:sz w:val="24"/>
        </w:rPr>
        <w:t>ARTICULO TERCERO</w:t>
      </w:r>
      <w:r w:rsidR="00AE4E5B" w:rsidRPr="00650697">
        <w:rPr>
          <w:rFonts w:ascii="Times New Roman" w:hAnsi="Times New Roman"/>
          <w:sz w:val="24"/>
        </w:rPr>
        <w:t xml:space="preserve">: </w:t>
      </w:r>
      <w:r w:rsidR="00A075FF" w:rsidRPr="00650697">
        <w:rPr>
          <w:rFonts w:ascii="Times New Roman" w:hAnsi="Times New Roman"/>
          <w:sz w:val="24"/>
        </w:rPr>
        <w:t>El propietario se compromete a preservar la vivienda original, su mantenimiento y conservación, no pudiendo producirse ampliaciones a la misma.</w:t>
      </w:r>
    </w:p>
    <w:p w:rsidR="00650697" w:rsidRDefault="001A7FEC" w:rsidP="00650697">
      <w:pPr>
        <w:spacing w:line="240" w:lineRule="auto"/>
        <w:rPr>
          <w:rFonts w:ascii="Times New Roman" w:hAnsi="Times New Roman"/>
          <w:sz w:val="24"/>
        </w:rPr>
      </w:pPr>
      <w:r w:rsidRPr="00650697">
        <w:rPr>
          <w:rFonts w:ascii="Times New Roman" w:hAnsi="Times New Roman"/>
          <w:sz w:val="24"/>
        </w:rPr>
        <w:t>ARTICULO CUARTO</w:t>
      </w:r>
      <w:r w:rsidR="00AE4E5B" w:rsidRPr="00650697">
        <w:rPr>
          <w:rFonts w:ascii="Times New Roman" w:hAnsi="Times New Roman"/>
          <w:sz w:val="24"/>
        </w:rPr>
        <w:t xml:space="preserve">: </w:t>
      </w:r>
      <w:r w:rsidR="00A075FF" w:rsidRPr="00650697">
        <w:rPr>
          <w:rFonts w:ascii="Times New Roman" w:hAnsi="Times New Roman"/>
          <w:sz w:val="24"/>
        </w:rPr>
        <w:t>El sector afectado a estacionamiento en la propuesta que mediante este acto se faculta a aprobar, no podrá cambiar su destino ni sufrir alteración alguna.</w:t>
      </w:r>
    </w:p>
    <w:p w:rsidR="006F2884" w:rsidRPr="00650697" w:rsidRDefault="001A7FEC" w:rsidP="00650697">
      <w:pPr>
        <w:spacing w:line="240" w:lineRule="auto"/>
        <w:rPr>
          <w:rFonts w:ascii="Times New Roman" w:hAnsi="Times New Roman"/>
          <w:sz w:val="24"/>
        </w:rPr>
      </w:pPr>
      <w:r w:rsidRPr="00650697">
        <w:rPr>
          <w:rFonts w:ascii="Times New Roman" w:hAnsi="Times New Roman"/>
          <w:sz w:val="24"/>
        </w:rPr>
        <w:t>ARTICULO QUINTO</w:t>
      </w:r>
      <w:r w:rsidR="00AE4E5B" w:rsidRPr="00650697">
        <w:rPr>
          <w:rFonts w:ascii="Times New Roman" w:hAnsi="Times New Roman"/>
          <w:sz w:val="24"/>
        </w:rPr>
        <w:t xml:space="preserve">: </w:t>
      </w:r>
      <w:r w:rsidR="005A7813" w:rsidRPr="00650697">
        <w:rPr>
          <w:rFonts w:ascii="Times New Roman" w:hAnsi="Times New Roman"/>
          <w:sz w:val="24"/>
        </w:rPr>
        <w:t>COMUNIQUESE</w:t>
      </w:r>
      <w:r w:rsidR="003E657F" w:rsidRPr="00650697">
        <w:rPr>
          <w:rFonts w:ascii="Times New Roman" w:hAnsi="Times New Roman"/>
          <w:sz w:val="24"/>
        </w:rPr>
        <w:t>, CÓPIESE y ARCHÍVESE.</w:t>
      </w:r>
      <w:r w:rsidR="00650697" w:rsidRPr="00650697">
        <w:rPr>
          <w:rFonts w:ascii="Times New Roman" w:hAnsi="Times New Roman"/>
          <w:sz w:val="24"/>
        </w:rPr>
        <w:t xml:space="preserve"> </w:t>
      </w:r>
    </w:p>
    <w:sectPr w:rsidR="006F2884" w:rsidRPr="00650697" w:rsidSect="00650697">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D548A2"/>
    <w:rsid w:val="000028E0"/>
    <w:rsid w:val="000776C1"/>
    <w:rsid w:val="000D6F58"/>
    <w:rsid w:val="001A7FEC"/>
    <w:rsid w:val="001B2522"/>
    <w:rsid w:val="001D41AD"/>
    <w:rsid w:val="00222916"/>
    <w:rsid w:val="002333C0"/>
    <w:rsid w:val="002511B9"/>
    <w:rsid w:val="002D575E"/>
    <w:rsid w:val="002E27E0"/>
    <w:rsid w:val="003B03D8"/>
    <w:rsid w:val="003C6352"/>
    <w:rsid w:val="003D3844"/>
    <w:rsid w:val="003E657F"/>
    <w:rsid w:val="004675CA"/>
    <w:rsid w:val="00517A3A"/>
    <w:rsid w:val="005952EA"/>
    <w:rsid w:val="005A7813"/>
    <w:rsid w:val="006046BA"/>
    <w:rsid w:val="00650697"/>
    <w:rsid w:val="006F2884"/>
    <w:rsid w:val="00706289"/>
    <w:rsid w:val="007B73E1"/>
    <w:rsid w:val="007E6ABD"/>
    <w:rsid w:val="007F1AB9"/>
    <w:rsid w:val="009853B5"/>
    <w:rsid w:val="009B4650"/>
    <w:rsid w:val="00A075FF"/>
    <w:rsid w:val="00A703B2"/>
    <w:rsid w:val="00A9291F"/>
    <w:rsid w:val="00AE4E5B"/>
    <w:rsid w:val="00B3090A"/>
    <w:rsid w:val="00B923D8"/>
    <w:rsid w:val="00BB2ED4"/>
    <w:rsid w:val="00BB4CA9"/>
    <w:rsid w:val="00C049C7"/>
    <w:rsid w:val="00CE1123"/>
    <w:rsid w:val="00D548A2"/>
    <w:rsid w:val="00E34AE4"/>
    <w:rsid w:val="00E47BB3"/>
    <w:rsid w:val="00ED34E3"/>
    <w:rsid w:val="00F35BE6"/>
    <w:rsid w:val="00F87021"/>
    <w:rsid w:val="00F961BD"/>
    <w:rsid w:val="00FA202E"/>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12</TotalTime>
  <Pages>2</Pages>
  <Words>735</Words>
  <Characters>4043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13</cp:revision>
  <dcterms:created xsi:type="dcterms:W3CDTF">2017-02-16T20:50:00Z</dcterms:created>
  <dcterms:modified xsi:type="dcterms:W3CDTF">2017-06-06T11:56:00Z</dcterms:modified>
</cp:coreProperties>
</file>