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C09" w:rsidRPr="00C90925" w:rsidRDefault="00FD5C09" w:rsidP="00C90925">
      <w:pPr>
        <w:spacing w:line="240" w:lineRule="auto"/>
        <w:jc w:val="right"/>
        <w:rPr>
          <w:rFonts w:ascii="Times New Roman" w:hAnsi="Times New Roman"/>
          <w:sz w:val="24"/>
        </w:rPr>
      </w:pPr>
      <w:r w:rsidRPr="00C90925">
        <w:rPr>
          <w:rFonts w:ascii="Times New Roman" w:hAnsi="Times New Roman"/>
          <w:sz w:val="24"/>
        </w:rPr>
        <w:t>Yerba Buena, 18 de Junio de 1997</w:t>
      </w:r>
    </w:p>
    <w:p w:rsidR="00FD5C09" w:rsidRPr="00C90925" w:rsidRDefault="00FD5C09" w:rsidP="00C90925">
      <w:pPr>
        <w:spacing w:line="240" w:lineRule="auto"/>
        <w:jc w:val="left"/>
        <w:rPr>
          <w:rFonts w:ascii="Times New Roman" w:hAnsi="Times New Roman"/>
          <w:sz w:val="24"/>
        </w:rPr>
      </w:pPr>
      <w:r w:rsidRPr="00C90925">
        <w:rPr>
          <w:rFonts w:ascii="Times New Roman" w:hAnsi="Times New Roman"/>
          <w:sz w:val="24"/>
        </w:rPr>
        <w:t>ORDENANZA Nº 836</w:t>
      </w:r>
    </w:p>
    <w:p w:rsidR="00FB0D4E" w:rsidRPr="00C90925" w:rsidRDefault="00FD5C09" w:rsidP="00C90925">
      <w:pPr>
        <w:spacing w:line="240" w:lineRule="auto"/>
        <w:rPr>
          <w:rFonts w:ascii="Times New Roman" w:hAnsi="Times New Roman"/>
          <w:sz w:val="24"/>
        </w:rPr>
      </w:pPr>
      <w:r w:rsidRPr="00C90925">
        <w:rPr>
          <w:rFonts w:ascii="Times New Roman" w:hAnsi="Times New Roman"/>
          <w:sz w:val="24"/>
        </w:rPr>
        <w:t xml:space="preserve">VISTO: </w:t>
      </w:r>
      <w:r w:rsidR="002E66E9" w:rsidRPr="00C90925">
        <w:rPr>
          <w:rFonts w:ascii="Times New Roman" w:hAnsi="Times New Roman"/>
          <w:sz w:val="24"/>
        </w:rPr>
        <w:t xml:space="preserve">Los </w:t>
      </w:r>
      <w:r w:rsidR="00A23E5C" w:rsidRPr="00C90925">
        <w:rPr>
          <w:rFonts w:ascii="Times New Roman" w:hAnsi="Times New Roman"/>
          <w:sz w:val="24"/>
        </w:rPr>
        <w:t>Expte</w:t>
      </w:r>
      <w:r w:rsidR="002E66E9" w:rsidRPr="00C90925">
        <w:rPr>
          <w:rFonts w:ascii="Times New Roman" w:hAnsi="Times New Roman"/>
          <w:sz w:val="24"/>
        </w:rPr>
        <w:t>s</w:t>
      </w:r>
      <w:r w:rsidR="00A23E5C" w:rsidRPr="00C90925">
        <w:rPr>
          <w:rFonts w:ascii="Times New Roman" w:hAnsi="Times New Roman"/>
          <w:sz w:val="24"/>
        </w:rPr>
        <w:t xml:space="preserve">. Nº </w:t>
      </w:r>
      <w:r w:rsidR="002E66E9" w:rsidRPr="00C90925">
        <w:rPr>
          <w:rFonts w:ascii="Times New Roman" w:hAnsi="Times New Roman"/>
          <w:sz w:val="24"/>
        </w:rPr>
        <w:t>069-S-97, 087-Y-97 y Expte. Nº 3517-M17-S-96 referente a Documentación técnica de ampliación, conforme a obra, del padrón Nº 184.714, y</w:t>
      </w:r>
    </w:p>
    <w:p w:rsidR="002E66E9" w:rsidRPr="00C90925" w:rsidRDefault="00FB0D4E" w:rsidP="00C90925">
      <w:pPr>
        <w:spacing w:line="240" w:lineRule="auto"/>
        <w:rPr>
          <w:rFonts w:ascii="Times New Roman" w:hAnsi="Times New Roman"/>
          <w:sz w:val="24"/>
        </w:rPr>
      </w:pPr>
      <w:r w:rsidRPr="00C90925">
        <w:rPr>
          <w:rFonts w:ascii="Times New Roman" w:hAnsi="Times New Roman"/>
          <w:sz w:val="24"/>
        </w:rPr>
        <w:t xml:space="preserve"> </w:t>
      </w:r>
      <w:r w:rsidR="00FD5C09" w:rsidRPr="00C90925">
        <w:rPr>
          <w:rFonts w:ascii="Times New Roman" w:hAnsi="Times New Roman"/>
          <w:sz w:val="24"/>
        </w:rPr>
        <w:t xml:space="preserve">CONSIDERANDO: </w:t>
      </w:r>
      <w:r w:rsidR="00FC211C" w:rsidRPr="00C90925">
        <w:rPr>
          <w:rFonts w:ascii="Times New Roman" w:hAnsi="Times New Roman"/>
          <w:sz w:val="24"/>
        </w:rPr>
        <w:t xml:space="preserve">Que </w:t>
      </w:r>
      <w:r w:rsidR="002E66E9" w:rsidRPr="00C90925">
        <w:rPr>
          <w:rFonts w:ascii="Times New Roman" w:hAnsi="Times New Roman"/>
          <w:sz w:val="24"/>
        </w:rPr>
        <w:t>la Documentación Técnica se refiere a la ampliación de la construcción existente habiéndose realizado una cochera semicubierta avanzando sobre la zona de retiro;</w:t>
      </w:r>
    </w:p>
    <w:p w:rsidR="002E66E9" w:rsidRPr="00C90925" w:rsidRDefault="002E66E9" w:rsidP="00C90925">
      <w:pPr>
        <w:spacing w:line="240" w:lineRule="auto"/>
        <w:rPr>
          <w:rFonts w:ascii="Times New Roman" w:hAnsi="Times New Roman"/>
          <w:sz w:val="24"/>
        </w:rPr>
      </w:pPr>
      <w:r w:rsidRPr="00C90925">
        <w:rPr>
          <w:rFonts w:ascii="Times New Roman" w:hAnsi="Times New Roman"/>
          <w:sz w:val="24"/>
        </w:rPr>
        <w:t>Que si bien no cumple con ordenanzas vigentes, la construcción realizada no altera la estética de la zona;</w:t>
      </w:r>
    </w:p>
    <w:p w:rsidR="00EA4C3F" w:rsidRPr="00C90925" w:rsidRDefault="002E66E9" w:rsidP="00C90925">
      <w:pPr>
        <w:spacing w:line="240" w:lineRule="auto"/>
        <w:rPr>
          <w:rFonts w:ascii="Times New Roman" w:hAnsi="Times New Roman"/>
          <w:sz w:val="24"/>
        </w:rPr>
      </w:pPr>
      <w:r w:rsidRPr="00C90925">
        <w:rPr>
          <w:rFonts w:ascii="Times New Roman" w:hAnsi="Times New Roman"/>
          <w:sz w:val="24"/>
        </w:rPr>
        <w:t>Que tratándose de un hecho consumado, este Concejo Deliberante considera que es factible aprobar la Doc. Técnica otorgando la vía de excepción;</w:t>
      </w:r>
    </w:p>
    <w:p w:rsidR="002D575E" w:rsidRPr="00C90925" w:rsidRDefault="009702D9" w:rsidP="00C90925">
      <w:pPr>
        <w:spacing w:line="240" w:lineRule="auto"/>
        <w:jc w:val="center"/>
        <w:rPr>
          <w:rFonts w:ascii="Times New Roman" w:hAnsi="Times New Roman"/>
          <w:sz w:val="24"/>
        </w:rPr>
      </w:pPr>
      <w:r w:rsidRPr="00C90925">
        <w:rPr>
          <w:rFonts w:ascii="Times New Roman" w:hAnsi="Times New Roman"/>
          <w:sz w:val="24"/>
        </w:rPr>
        <w:t xml:space="preserve">POR </w:t>
      </w:r>
      <w:r w:rsidR="00FD5C09" w:rsidRPr="00C90925">
        <w:rPr>
          <w:rFonts w:ascii="Times New Roman" w:hAnsi="Times New Roman"/>
          <w:sz w:val="24"/>
        </w:rPr>
        <w:t>EL CONCEJO DELIBERANTE SANCIONA CON FUERZA DE ORDENANZA</w:t>
      </w:r>
      <w:r w:rsidR="002D575E" w:rsidRPr="00C90925">
        <w:rPr>
          <w:rFonts w:ascii="Times New Roman" w:hAnsi="Times New Roman"/>
          <w:sz w:val="24"/>
        </w:rPr>
        <w:t>:</w:t>
      </w:r>
    </w:p>
    <w:p w:rsidR="00A23E5C" w:rsidRPr="00C90925" w:rsidRDefault="00414732" w:rsidP="00C90925">
      <w:pPr>
        <w:spacing w:line="240" w:lineRule="auto"/>
        <w:rPr>
          <w:rFonts w:ascii="Times New Roman" w:hAnsi="Times New Roman"/>
          <w:sz w:val="24"/>
        </w:rPr>
      </w:pPr>
      <w:r w:rsidRPr="00C90925">
        <w:rPr>
          <w:rFonts w:ascii="Times New Roman" w:hAnsi="Times New Roman"/>
          <w:sz w:val="24"/>
        </w:rPr>
        <w:t>ARTICULO PRIMERO</w:t>
      </w:r>
      <w:r w:rsidR="00FD5C09" w:rsidRPr="00C90925">
        <w:rPr>
          <w:rFonts w:ascii="Times New Roman" w:hAnsi="Times New Roman"/>
          <w:sz w:val="24"/>
        </w:rPr>
        <w:t xml:space="preserve">: </w:t>
      </w:r>
      <w:r w:rsidR="00A23E5C" w:rsidRPr="00C90925">
        <w:rPr>
          <w:rFonts w:ascii="Times New Roman" w:hAnsi="Times New Roman"/>
          <w:sz w:val="24"/>
        </w:rPr>
        <w:t>FACULTESE al D.E.M. a aprobar</w:t>
      </w:r>
      <w:r w:rsidR="002E66E9" w:rsidRPr="00C90925">
        <w:rPr>
          <w:rFonts w:ascii="Times New Roman" w:hAnsi="Times New Roman"/>
          <w:sz w:val="24"/>
        </w:rPr>
        <w:t xml:space="preserve"> por vía de excepción</w:t>
      </w:r>
      <w:r w:rsidR="00A23E5C" w:rsidRPr="00C90925">
        <w:rPr>
          <w:rFonts w:ascii="Times New Roman" w:hAnsi="Times New Roman"/>
          <w:sz w:val="24"/>
        </w:rPr>
        <w:t xml:space="preserve"> la Documentación Técnica que se tramita mediante Expte. Nº 3</w:t>
      </w:r>
      <w:r w:rsidR="002E66E9" w:rsidRPr="00C90925">
        <w:rPr>
          <w:rFonts w:ascii="Times New Roman" w:hAnsi="Times New Roman"/>
          <w:sz w:val="24"/>
        </w:rPr>
        <w:t>517-S-97, referida a construcción realizada en la propiedad de la Sra. María T. Sarrulle, identificada como Padrón Nº 184.714, ubicada en calle Las Rosas y Av. Aconquija.</w:t>
      </w:r>
    </w:p>
    <w:p w:rsidR="006F2884" w:rsidRPr="00C90925" w:rsidRDefault="00414732" w:rsidP="00C90925">
      <w:pPr>
        <w:spacing w:line="240" w:lineRule="auto"/>
        <w:rPr>
          <w:rFonts w:ascii="Times New Roman" w:hAnsi="Times New Roman"/>
          <w:sz w:val="24"/>
        </w:rPr>
      </w:pPr>
      <w:r w:rsidRPr="00C90925">
        <w:rPr>
          <w:rFonts w:ascii="Times New Roman" w:hAnsi="Times New Roman"/>
          <w:sz w:val="24"/>
        </w:rPr>
        <w:t>ARTICULO SEGUNDO</w:t>
      </w:r>
      <w:r w:rsidR="00FD5C09" w:rsidRPr="00C90925">
        <w:rPr>
          <w:rFonts w:ascii="Times New Roman" w:hAnsi="Times New Roman"/>
          <w:sz w:val="24"/>
        </w:rPr>
        <w:t xml:space="preserve">: </w:t>
      </w:r>
      <w:r w:rsidR="009702D9" w:rsidRPr="00C90925">
        <w:rPr>
          <w:rFonts w:ascii="Times New Roman" w:hAnsi="Times New Roman"/>
          <w:sz w:val="24"/>
        </w:rPr>
        <w:t>COMUNIQUESE, COPIESE Y ARCHIVESE.</w:t>
      </w:r>
      <w:r w:rsidR="00C90925" w:rsidRPr="00C90925">
        <w:rPr>
          <w:rFonts w:ascii="Times New Roman" w:hAnsi="Times New Roman"/>
          <w:sz w:val="24"/>
        </w:rPr>
        <w:t xml:space="preserve"> </w:t>
      </w:r>
    </w:p>
    <w:sectPr w:rsidR="006F2884" w:rsidRPr="00C90925" w:rsidSect="00C9092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702D9"/>
    <w:rsid w:val="000206DB"/>
    <w:rsid w:val="000776C1"/>
    <w:rsid w:val="000D6F58"/>
    <w:rsid w:val="00100E3E"/>
    <w:rsid w:val="00193FDC"/>
    <w:rsid w:val="00222916"/>
    <w:rsid w:val="002554AD"/>
    <w:rsid w:val="002856B5"/>
    <w:rsid w:val="002D575E"/>
    <w:rsid w:val="002E66E9"/>
    <w:rsid w:val="00307739"/>
    <w:rsid w:val="003242F3"/>
    <w:rsid w:val="00355FB9"/>
    <w:rsid w:val="003A7873"/>
    <w:rsid w:val="003E657F"/>
    <w:rsid w:val="00414732"/>
    <w:rsid w:val="004541A0"/>
    <w:rsid w:val="005629B4"/>
    <w:rsid w:val="005952EA"/>
    <w:rsid w:val="005D35A6"/>
    <w:rsid w:val="00680D3B"/>
    <w:rsid w:val="006913F9"/>
    <w:rsid w:val="006F2884"/>
    <w:rsid w:val="0070040C"/>
    <w:rsid w:val="00725C65"/>
    <w:rsid w:val="00793670"/>
    <w:rsid w:val="007B73E1"/>
    <w:rsid w:val="007E6ABD"/>
    <w:rsid w:val="007F1AB9"/>
    <w:rsid w:val="009612EC"/>
    <w:rsid w:val="009702D9"/>
    <w:rsid w:val="009C7F1E"/>
    <w:rsid w:val="00A0367A"/>
    <w:rsid w:val="00A23E5C"/>
    <w:rsid w:val="00A703B2"/>
    <w:rsid w:val="00B923D8"/>
    <w:rsid w:val="00BB2ED4"/>
    <w:rsid w:val="00C049C7"/>
    <w:rsid w:val="00C32D2C"/>
    <w:rsid w:val="00C71974"/>
    <w:rsid w:val="00C90925"/>
    <w:rsid w:val="00CA0BDE"/>
    <w:rsid w:val="00CD41D2"/>
    <w:rsid w:val="00CE1123"/>
    <w:rsid w:val="00E34AE4"/>
    <w:rsid w:val="00E410CE"/>
    <w:rsid w:val="00E47BB3"/>
    <w:rsid w:val="00E74E5D"/>
    <w:rsid w:val="00EA4C3F"/>
    <w:rsid w:val="00EB0F7A"/>
    <w:rsid w:val="00FA6BA5"/>
    <w:rsid w:val="00FB0D4E"/>
    <w:rsid w:val="00FC211C"/>
    <w:rsid w:val="00FD5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2017-02-24T22:11:00Z</dcterms:created>
  <dcterms:modified xsi:type="dcterms:W3CDTF">2017-06-06T11:52:00Z</dcterms:modified>
</cp:coreProperties>
</file>