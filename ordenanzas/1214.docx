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3892" w:rsidRPr="00F727C1" w:rsidRDefault="004A3892" w:rsidP="00F727C1">
      <w:pPr>
        <w:spacing w:line="240" w:lineRule="auto"/>
        <w:jc w:val="right"/>
        <w:rPr>
          <w:rFonts w:ascii="Times New Roman" w:hAnsi="Times New Roman"/>
          <w:sz w:val="24"/>
        </w:rPr>
      </w:pPr>
      <w:r w:rsidRPr="00F727C1">
        <w:rPr>
          <w:rFonts w:ascii="Times New Roman" w:hAnsi="Times New Roman"/>
          <w:sz w:val="24"/>
        </w:rPr>
        <w:t>Yerba Buena, 12 de Febrero de 2002</w:t>
      </w:r>
    </w:p>
    <w:p w:rsidR="004A3892" w:rsidRPr="00F727C1" w:rsidRDefault="004A3892" w:rsidP="00F727C1">
      <w:pPr>
        <w:spacing w:line="240" w:lineRule="auto"/>
        <w:jc w:val="left"/>
        <w:rPr>
          <w:rFonts w:ascii="Times New Roman" w:hAnsi="Times New Roman"/>
          <w:sz w:val="24"/>
        </w:rPr>
      </w:pPr>
      <w:r w:rsidRPr="00F727C1">
        <w:rPr>
          <w:rFonts w:ascii="Times New Roman" w:hAnsi="Times New Roman"/>
          <w:sz w:val="24"/>
        </w:rPr>
        <w:t>ORDENANZA Nº 1214</w:t>
      </w:r>
    </w:p>
    <w:p w:rsidR="00DD58DA" w:rsidRPr="00F727C1" w:rsidRDefault="004A3892" w:rsidP="00F727C1">
      <w:pPr>
        <w:spacing w:line="240" w:lineRule="auto"/>
        <w:rPr>
          <w:rFonts w:ascii="Times New Roman" w:hAnsi="Times New Roman"/>
          <w:sz w:val="24"/>
        </w:rPr>
      </w:pPr>
      <w:r w:rsidRPr="00F727C1">
        <w:rPr>
          <w:rFonts w:ascii="Times New Roman" w:hAnsi="Times New Roman"/>
          <w:sz w:val="24"/>
        </w:rPr>
        <w:t xml:space="preserve">VISTO: </w:t>
      </w:r>
      <w:r w:rsidR="00F87021" w:rsidRPr="00F727C1">
        <w:rPr>
          <w:rFonts w:ascii="Times New Roman" w:hAnsi="Times New Roman"/>
          <w:sz w:val="24"/>
        </w:rPr>
        <w:t>La p</w:t>
      </w:r>
      <w:r w:rsidR="00E54E90" w:rsidRPr="00F727C1">
        <w:rPr>
          <w:rFonts w:ascii="Times New Roman" w:hAnsi="Times New Roman"/>
          <w:sz w:val="24"/>
        </w:rPr>
        <w:t>olítica implementada por esta Intervención Municipal con relación al mejoramiento y embellecimiento de las principales arterias de la Ciudad y en general de todos los sectores del Municipio, como así también en materia de seguridad; y</w:t>
      </w:r>
    </w:p>
    <w:p w:rsidR="00E54E90" w:rsidRPr="00F727C1" w:rsidRDefault="004A3892" w:rsidP="00F727C1">
      <w:pPr>
        <w:spacing w:line="240" w:lineRule="auto"/>
        <w:rPr>
          <w:rFonts w:ascii="Times New Roman" w:hAnsi="Times New Roman"/>
          <w:sz w:val="24"/>
        </w:rPr>
      </w:pPr>
      <w:r w:rsidRPr="00F727C1">
        <w:rPr>
          <w:rFonts w:ascii="Times New Roman" w:hAnsi="Times New Roman"/>
          <w:sz w:val="24"/>
        </w:rPr>
        <w:t xml:space="preserve">CONSIDERANDO: </w:t>
      </w:r>
      <w:r w:rsidR="00E54E90" w:rsidRPr="00F727C1">
        <w:rPr>
          <w:rFonts w:ascii="Times New Roman" w:hAnsi="Times New Roman"/>
          <w:sz w:val="24"/>
        </w:rPr>
        <w:t>Que en el marco de dicha política se están efectuando gestiones para brindar la seguridad necesaria en la Av. Presidente Perón</w:t>
      </w:r>
      <w:r w:rsidRPr="00F727C1">
        <w:rPr>
          <w:rFonts w:ascii="Times New Roman" w:hAnsi="Times New Roman"/>
          <w:sz w:val="24"/>
        </w:rPr>
        <w:t xml:space="preserve"> </w:t>
      </w:r>
      <w:r w:rsidR="00F727C1">
        <w:rPr>
          <w:rFonts w:ascii="Times New Roman" w:hAnsi="Times New Roman"/>
          <w:sz w:val="24"/>
        </w:rPr>
        <w:t xml:space="preserve">                    (</w:t>
      </w:r>
      <w:r w:rsidR="00E54E90" w:rsidRPr="00F727C1">
        <w:rPr>
          <w:rFonts w:ascii="Times New Roman" w:hAnsi="Times New Roman"/>
          <w:sz w:val="24"/>
        </w:rPr>
        <w:t>entre otros lugares</w:t>
      </w:r>
      <w:r w:rsidR="00F727C1">
        <w:rPr>
          <w:rFonts w:ascii="Times New Roman" w:hAnsi="Times New Roman"/>
          <w:sz w:val="24"/>
        </w:rPr>
        <w:t xml:space="preserve">) , </w:t>
      </w:r>
      <w:r w:rsidR="00E54E90" w:rsidRPr="00F727C1">
        <w:rPr>
          <w:rFonts w:ascii="Times New Roman" w:hAnsi="Times New Roman"/>
          <w:sz w:val="24"/>
        </w:rPr>
        <w:t xml:space="preserve"> ante los organismos competentes: Ministerio de Gobierno y Justicia, Subsecretaria de Seguridad, Jefatura de Policía, la DITONAR y el IPLA, con el convencimiento que con el esfuerzo de todos se podrá brindar la ansiada tranquilidad que, en forma justa, reclama la comunidad;</w:t>
      </w:r>
    </w:p>
    <w:p w:rsidR="00E54E90" w:rsidRPr="00F727C1" w:rsidRDefault="00E54E90" w:rsidP="00F727C1">
      <w:pPr>
        <w:spacing w:line="240" w:lineRule="auto"/>
        <w:rPr>
          <w:rFonts w:ascii="Times New Roman" w:hAnsi="Times New Roman"/>
          <w:sz w:val="24"/>
        </w:rPr>
      </w:pPr>
      <w:r w:rsidRPr="00F727C1">
        <w:rPr>
          <w:rFonts w:ascii="Times New Roman" w:hAnsi="Times New Roman"/>
          <w:sz w:val="24"/>
        </w:rPr>
        <w:t>Que, por otro lado y con respecto al mejoramiento y embellecimiento de la citada Avenida, se encuentra en trámite la posible transferencia de la misma a esta Municipalidad, la que actualmente pertenece a la Provincia y su mantenimiento está a cargo de la Dirección Provincial de Vialidad, Repartición que a pesar de sus esfuerzos no logra mantener esta importante arteria,</w:t>
      </w:r>
    </w:p>
    <w:p w:rsidR="00DD58DA" w:rsidRPr="00F727C1" w:rsidRDefault="00D548A2" w:rsidP="00F727C1">
      <w:pPr>
        <w:spacing w:line="240" w:lineRule="auto"/>
        <w:rPr>
          <w:rFonts w:ascii="Times New Roman" w:hAnsi="Times New Roman"/>
          <w:sz w:val="24"/>
        </w:rPr>
      </w:pPr>
      <w:r w:rsidRPr="00F727C1">
        <w:rPr>
          <w:rFonts w:ascii="Times New Roman" w:hAnsi="Times New Roman"/>
          <w:sz w:val="24"/>
        </w:rPr>
        <w:t xml:space="preserve">Que </w:t>
      </w:r>
      <w:r w:rsidR="00F87021" w:rsidRPr="00F727C1">
        <w:rPr>
          <w:rFonts w:ascii="Times New Roman" w:hAnsi="Times New Roman"/>
          <w:sz w:val="24"/>
        </w:rPr>
        <w:t xml:space="preserve">la </w:t>
      </w:r>
      <w:r w:rsidR="00E54E90" w:rsidRPr="00F727C1">
        <w:rPr>
          <w:rFonts w:ascii="Times New Roman" w:hAnsi="Times New Roman"/>
          <w:sz w:val="24"/>
        </w:rPr>
        <w:t>falta del debido mantenimiento constituye uno de los factores que facilitan la comisión de delitos, con los consecuentes perjuicios de la comunidad del Municipio y de los numerosos visitantes de otras localidades que, en familia, suelen frecuentar la zona,</w:t>
      </w:r>
      <w:r w:rsidR="00760697" w:rsidRPr="00F727C1">
        <w:rPr>
          <w:rFonts w:ascii="Times New Roman" w:hAnsi="Times New Roman"/>
          <w:sz w:val="24"/>
        </w:rPr>
        <w:t xml:space="preserve"> la que es utilizada para el tránsito, el paseo, la práctica de diversas actividades físicas y deportivas, etc.;</w:t>
      </w:r>
    </w:p>
    <w:p w:rsidR="003D3844" w:rsidRPr="00F727C1" w:rsidRDefault="00760697" w:rsidP="00F727C1">
      <w:pPr>
        <w:spacing w:line="240" w:lineRule="auto"/>
        <w:rPr>
          <w:rFonts w:ascii="Times New Roman" w:hAnsi="Times New Roman"/>
          <w:sz w:val="24"/>
        </w:rPr>
      </w:pPr>
      <w:r w:rsidRPr="00F727C1">
        <w:rPr>
          <w:rFonts w:ascii="Times New Roman" w:hAnsi="Times New Roman"/>
          <w:sz w:val="24"/>
        </w:rPr>
        <w:t>Que, en virtud a lo expuesto, en uso de las atribuciones conferidas por la Constitución Nacional</w:t>
      </w:r>
      <w:r w:rsidR="004A3892" w:rsidRPr="00F727C1">
        <w:rPr>
          <w:rFonts w:ascii="Times New Roman" w:hAnsi="Times New Roman"/>
          <w:sz w:val="24"/>
        </w:rPr>
        <w:t xml:space="preserve"> </w:t>
      </w:r>
      <w:r w:rsidR="00F727C1">
        <w:rPr>
          <w:rFonts w:ascii="Times New Roman" w:hAnsi="Times New Roman"/>
          <w:sz w:val="24"/>
        </w:rPr>
        <w:t xml:space="preserve">                    (</w:t>
      </w:r>
      <w:r w:rsidRPr="00F727C1">
        <w:rPr>
          <w:rFonts w:ascii="Times New Roman" w:hAnsi="Times New Roman"/>
          <w:sz w:val="24"/>
        </w:rPr>
        <w:t>Arts. 5 y 123</w:t>
      </w:r>
      <w:r w:rsidR="00F727C1">
        <w:rPr>
          <w:rFonts w:ascii="Times New Roman" w:hAnsi="Times New Roman"/>
          <w:sz w:val="24"/>
        </w:rPr>
        <w:t xml:space="preserve">) , </w:t>
      </w:r>
      <w:r w:rsidRPr="00F727C1">
        <w:rPr>
          <w:rFonts w:ascii="Times New Roman" w:hAnsi="Times New Roman"/>
          <w:sz w:val="24"/>
        </w:rPr>
        <w:t xml:space="preserve"> la Constitución Provincial</w:t>
      </w:r>
      <w:r w:rsidR="004A3892" w:rsidRPr="00F727C1">
        <w:rPr>
          <w:rFonts w:ascii="Times New Roman" w:hAnsi="Times New Roman"/>
          <w:sz w:val="24"/>
        </w:rPr>
        <w:t xml:space="preserve"> </w:t>
      </w:r>
      <w:r w:rsidR="00F727C1">
        <w:rPr>
          <w:rFonts w:ascii="Times New Roman" w:hAnsi="Times New Roman"/>
          <w:sz w:val="24"/>
        </w:rPr>
        <w:t xml:space="preserve">                    (</w:t>
      </w:r>
      <w:r w:rsidRPr="00F727C1">
        <w:rPr>
          <w:rFonts w:ascii="Times New Roman" w:hAnsi="Times New Roman"/>
          <w:sz w:val="24"/>
        </w:rPr>
        <w:t>Art. 118</w:t>
      </w:r>
      <w:r w:rsidR="00F727C1">
        <w:rPr>
          <w:rFonts w:ascii="Times New Roman" w:hAnsi="Times New Roman"/>
          <w:sz w:val="24"/>
        </w:rPr>
        <w:t xml:space="preserve">) </w:t>
      </w:r>
      <w:r w:rsidR="004A3892" w:rsidRPr="00F727C1">
        <w:rPr>
          <w:rFonts w:ascii="Times New Roman" w:hAnsi="Times New Roman"/>
          <w:sz w:val="24"/>
        </w:rPr>
        <w:t xml:space="preserve"> </w:t>
      </w:r>
      <w:r w:rsidRPr="00F727C1">
        <w:rPr>
          <w:rFonts w:ascii="Times New Roman" w:hAnsi="Times New Roman"/>
          <w:sz w:val="24"/>
        </w:rPr>
        <w:t>y, en especial, la Ley Orgánica de Municipalidad Nº 5529, en su Sección II, Título I, Capítulo II, Art. 24 y Sección II, Titulo III, Capítulo II, Art.47 y con la finalidad prioritaria de velar por la seguridad e higiene en beneficio de la comunidad de esta jurisdicción municipal,</w:t>
      </w:r>
    </w:p>
    <w:p w:rsidR="000D6F58" w:rsidRPr="00F727C1" w:rsidRDefault="00D548A2" w:rsidP="00F727C1">
      <w:pPr>
        <w:spacing w:line="240" w:lineRule="auto"/>
        <w:jc w:val="center"/>
        <w:rPr>
          <w:rFonts w:ascii="Times New Roman" w:hAnsi="Times New Roman"/>
          <w:sz w:val="24"/>
        </w:rPr>
      </w:pPr>
      <w:r w:rsidRPr="00F727C1">
        <w:rPr>
          <w:rFonts w:ascii="Times New Roman" w:hAnsi="Times New Roman"/>
          <w:sz w:val="24"/>
        </w:rPr>
        <w:t>EL INTERVENTOR MUNICIPAL SANCIONA Y PROMULGA CON FUERZA DE ORDENANZA</w:t>
      </w:r>
    </w:p>
    <w:p w:rsidR="00F727C1" w:rsidRDefault="009169D9" w:rsidP="00F727C1">
      <w:pPr>
        <w:spacing w:line="240" w:lineRule="auto"/>
        <w:rPr>
          <w:rFonts w:ascii="Times New Roman" w:hAnsi="Times New Roman"/>
          <w:sz w:val="24"/>
        </w:rPr>
      </w:pPr>
      <w:r w:rsidRPr="00F727C1">
        <w:rPr>
          <w:rFonts w:ascii="Times New Roman" w:hAnsi="Times New Roman"/>
          <w:sz w:val="24"/>
        </w:rPr>
        <w:t>ARTICULO PRIMERO</w:t>
      </w:r>
      <w:r w:rsidR="004A3892" w:rsidRPr="00F727C1">
        <w:rPr>
          <w:rFonts w:ascii="Times New Roman" w:hAnsi="Times New Roman"/>
          <w:sz w:val="24"/>
        </w:rPr>
        <w:t xml:space="preserve">: </w:t>
      </w:r>
      <w:r w:rsidR="00760697" w:rsidRPr="00F727C1">
        <w:rPr>
          <w:rFonts w:ascii="Times New Roman" w:hAnsi="Times New Roman"/>
          <w:sz w:val="24"/>
        </w:rPr>
        <w:t>Dispónese que la Municipalidad de Yerba Buena se haga cargo del mantenimiento y embellecimiento de la platabanda central de la Avenida Presidente Perón</w:t>
      </w:r>
      <w:r w:rsidR="004A3892" w:rsidRPr="00F727C1">
        <w:rPr>
          <w:rFonts w:ascii="Times New Roman" w:hAnsi="Times New Roman"/>
          <w:sz w:val="24"/>
        </w:rPr>
        <w:t xml:space="preserve"> </w:t>
      </w:r>
      <w:r w:rsidR="00F727C1">
        <w:rPr>
          <w:rFonts w:ascii="Times New Roman" w:hAnsi="Times New Roman"/>
          <w:sz w:val="24"/>
        </w:rPr>
        <w:t xml:space="preserve">                    (</w:t>
      </w:r>
      <w:r w:rsidR="00760697" w:rsidRPr="00F727C1">
        <w:rPr>
          <w:rFonts w:ascii="Times New Roman" w:hAnsi="Times New Roman"/>
          <w:sz w:val="24"/>
        </w:rPr>
        <w:t>corte de césped</w:t>
      </w:r>
      <w:r w:rsidR="00F727C1">
        <w:rPr>
          <w:rFonts w:ascii="Times New Roman" w:hAnsi="Times New Roman"/>
          <w:sz w:val="24"/>
        </w:rPr>
        <w:t xml:space="preserve">) , </w:t>
      </w:r>
      <w:r w:rsidR="00760697" w:rsidRPr="00F727C1">
        <w:rPr>
          <w:rFonts w:ascii="Times New Roman" w:hAnsi="Times New Roman"/>
          <w:sz w:val="24"/>
        </w:rPr>
        <w:t xml:space="preserve"> en toda su extensión de jurisdicción del Municipio, por la razones ut-supra señaladas y en uso de las atribuciones mencionadas, hasta tanto la Honorable Legislatura y el Poder Ejecutivo Provincial sancionen y promulg</w:t>
      </w:r>
      <w:r w:rsidR="00661808" w:rsidRPr="00F727C1">
        <w:rPr>
          <w:rFonts w:ascii="Times New Roman" w:hAnsi="Times New Roman"/>
          <w:sz w:val="24"/>
        </w:rPr>
        <w:t>u</w:t>
      </w:r>
      <w:r w:rsidR="00760697" w:rsidRPr="00F727C1">
        <w:rPr>
          <w:rFonts w:ascii="Times New Roman" w:hAnsi="Times New Roman"/>
          <w:sz w:val="24"/>
        </w:rPr>
        <w:t>en la Ley qu</w:t>
      </w:r>
      <w:r w:rsidR="00661808" w:rsidRPr="00F727C1">
        <w:rPr>
          <w:rFonts w:ascii="Times New Roman" w:hAnsi="Times New Roman"/>
          <w:sz w:val="24"/>
        </w:rPr>
        <w:t>e autorice la transferencia de la Avda. Presidente Perón y se suscriba el Convenio Marco que reglamente esta transferencia.</w:t>
      </w:r>
    </w:p>
    <w:p w:rsidR="00F727C1" w:rsidRDefault="009169D9" w:rsidP="00F727C1">
      <w:pPr>
        <w:spacing w:line="240" w:lineRule="auto"/>
        <w:rPr>
          <w:rFonts w:ascii="Times New Roman" w:hAnsi="Times New Roman"/>
          <w:sz w:val="24"/>
        </w:rPr>
      </w:pPr>
      <w:r w:rsidRPr="00F727C1">
        <w:rPr>
          <w:rFonts w:ascii="Times New Roman" w:hAnsi="Times New Roman"/>
          <w:sz w:val="24"/>
        </w:rPr>
        <w:t>ARTICULO SEGUNDO</w:t>
      </w:r>
      <w:r w:rsidR="004A3892" w:rsidRPr="00F727C1">
        <w:rPr>
          <w:rFonts w:ascii="Times New Roman" w:hAnsi="Times New Roman"/>
          <w:sz w:val="24"/>
        </w:rPr>
        <w:t xml:space="preserve">: </w:t>
      </w:r>
      <w:r w:rsidR="00661808" w:rsidRPr="00F727C1">
        <w:rPr>
          <w:rFonts w:ascii="Times New Roman" w:hAnsi="Times New Roman"/>
          <w:sz w:val="24"/>
        </w:rPr>
        <w:t>Requierase a las prestigiosas Instituciones que poseen propiedades sobre la Avenida Presidente Perón y a otros interesados, la colaboración necesaria para el pago del servicio de mantenimiento y embellecimiento general de esta Avenida, para asegurar el cumplimiento de lo dispuesto en el Artículo precedente – entendiendo que la ejecución de estas tareas los beneficia en forma directa- y debido a las medidas de austeridad dispuestas para atenuar los problemas económicos financieros del Municipio.</w:t>
      </w:r>
    </w:p>
    <w:p w:rsidR="00F727C1" w:rsidRDefault="009169D9" w:rsidP="00F727C1">
      <w:pPr>
        <w:spacing w:line="240" w:lineRule="auto"/>
        <w:rPr>
          <w:rFonts w:ascii="Times New Roman" w:hAnsi="Times New Roman"/>
          <w:sz w:val="24"/>
        </w:rPr>
      </w:pPr>
      <w:r w:rsidRPr="00F727C1">
        <w:rPr>
          <w:rFonts w:ascii="Times New Roman" w:hAnsi="Times New Roman"/>
          <w:sz w:val="24"/>
        </w:rPr>
        <w:lastRenderedPageBreak/>
        <w:t>ARTICULO TERCERO</w:t>
      </w:r>
      <w:r w:rsidR="004A3892" w:rsidRPr="00F727C1">
        <w:rPr>
          <w:rFonts w:ascii="Times New Roman" w:hAnsi="Times New Roman"/>
          <w:sz w:val="24"/>
        </w:rPr>
        <w:t xml:space="preserve">: </w:t>
      </w:r>
      <w:r w:rsidR="00661808" w:rsidRPr="00F727C1">
        <w:rPr>
          <w:rFonts w:ascii="Times New Roman" w:hAnsi="Times New Roman"/>
          <w:sz w:val="24"/>
        </w:rPr>
        <w:t>Facultase a la Secretaría Privada de Intendencia a realizar las gestiones necesarias para requerir la ayuda que se indica en el Artículo precedente, área que contará con la colaboración necesaria de las demás dependencias municipales para lograr el objetivo de la presente Ordenanza.</w:t>
      </w:r>
    </w:p>
    <w:p w:rsidR="00F727C1" w:rsidRDefault="009169D9" w:rsidP="00F727C1">
      <w:pPr>
        <w:spacing w:line="240" w:lineRule="auto"/>
        <w:rPr>
          <w:rFonts w:ascii="Times New Roman" w:hAnsi="Times New Roman"/>
          <w:sz w:val="24"/>
        </w:rPr>
      </w:pPr>
      <w:r w:rsidRPr="00F727C1">
        <w:rPr>
          <w:rFonts w:ascii="Times New Roman" w:hAnsi="Times New Roman"/>
          <w:sz w:val="24"/>
        </w:rPr>
        <w:t>ARTICULO CUARTO</w:t>
      </w:r>
      <w:r w:rsidR="004A3892" w:rsidRPr="00F727C1">
        <w:rPr>
          <w:rFonts w:ascii="Times New Roman" w:hAnsi="Times New Roman"/>
          <w:sz w:val="24"/>
        </w:rPr>
        <w:t xml:space="preserve">: </w:t>
      </w:r>
      <w:r w:rsidR="00661808" w:rsidRPr="00F727C1">
        <w:rPr>
          <w:rFonts w:ascii="Times New Roman" w:hAnsi="Times New Roman"/>
          <w:sz w:val="24"/>
        </w:rPr>
        <w:t>Dispónese que la Dirección de Despacho, a través de la emisión de un Decreto, reglamente la modalidad de la colaboración que se prevé en el Artículo Segundo de esta Ordenanza.</w:t>
      </w:r>
    </w:p>
    <w:p w:rsidR="006F2884" w:rsidRPr="00F727C1" w:rsidRDefault="009169D9" w:rsidP="00F727C1">
      <w:pPr>
        <w:spacing w:line="240" w:lineRule="auto"/>
        <w:rPr>
          <w:rFonts w:ascii="Times New Roman" w:hAnsi="Times New Roman"/>
          <w:sz w:val="24"/>
        </w:rPr>
      </w:pPr>
      <w:r w:rsidRPr="00F727C1">
        <w:rPr>
          <w:rFonts w:ascii="Times New Roman" w:hAnsi="Times New Roman"/>
          <w:sz w:val="24"/>
        </w:rPr>
        <w:t>ARTICULO QUINTO</w:t>
      </w:r>
      <w:r w:rsidR="004A3892" w:rsidRPr="00F727C1">
        <w:rPr>
          <w:rFonts w:ascii="Times New Roman" w:hAnsi="Times New Roman"/>
          <w:sz w:val="24"/>
        </w:rPr>
        <w:t xml:space="preserve">: </w:t>
      </w:r>
      <w:r w:rsidR="005A7813" w:rsidRPr="00F727C1">
        <w:rPr>
          <w:rFonts w:ascii="Times New Roman" w:hAnsi="Times New Roman"/>
          <w:sz w:val="24"/>
        </w:rPr>
        <w:t>COMUNIQUESE</w:t>
      </w:r>
      <w:r w:rsidR="003E657F" w:rsidRPr="00F727C1">
        <w:rPr>
          <w:rFonts w:ascii="Times New Roman" w:hAnsi="Times New Roman"/>
          <w:sz w:val="24"/>
        </w:rPr>
        <w:t>, CÓPIESE y ARCHÍVESE.</w:t>
      </w:r>
      <w:r w:rsidR="00F727C1" w:rsidRPr="00F727C1">
        <w:rPr>
          <w:rFonts w:ascii="Times New Roman" w:hAnsi="Times New Roman"/>
          <w:sz w:val="24"/>
        </w:rPr>
        <w:t xml:space="preserve"> </w:t>
      </w:r>
    </w:p>
    <w:sectPr w:rsidR="006F2884" w:rsidRPr="00F727C1" w:rsidSect="00F727C1">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D548A2"/>
    <w:rsid w:val="00071344"/>
    <w:rsid w:val="000776C1"/>
    <w:rsid w:val="000D6F58"/>
    <w:rsid w:val="00106F1C"/>
    <w:rsid w:val="00222916"/>
    <w:rsid w:val="002C2914"/>
    <w:rsid w:val="002D575E"/>
    <w:rsid w:val="003141E7"/>
    <w:rsid w:val="00356A10"/>
    <w:rsid w:val="003C6352"/>
    <w:rsid w:val="003D3844"/>
    <w:rsid w:val="003E657F"/>
    <w:rsid w:val="004A3892"/>
    <w:rsid w:val="004C6544"/>
    <w:rsid w:val="004F660A"/>
    <w:rsid w:val="00536D2E"/>
    <w:rsid w:val="005952EA"/>
    <w:rsid w:val="005A7813"/>
    <w:rsid w:val="00661808"/>
    <w:rsid w:val="00667CF9"/>
    <w:rsid w:val="006F16A7"/>
    <w:rsid w:val="006F2884"/>
    <w:rsid w:val="00760697"/>
    <w:rsid w:val="007B73E1"/>
    <w:rsid w:val="007E6ABD"/>
    <w:rsid w:val="007F1AB9"/>
    <w:rsid w:val="009169D9"/>
    <w:rsid w:val="00A05E9B"/>
    <w:rsid w:val="00A075FF"/>
    <w:rsid w:val="00A447EF"/>
    <w:rsid w:val="00A56C69"/>
    <w:rsid w:val="00A703B2"/>
    <w:rsid w:val="00B3090A"/>
    <w:rsid w:val="00B923D8"/>
    <w:rsid w:val="00BB2ED4"/>
    <w:rsid w:val="00C049C7"/>
    <w:rsid w:val="00C7408F"/>
    <w:rsid w:val="00CE1123"/>
    <w:rsid w:val="00D548A2"/>
    <w:rsid w:val="00D73B71"/>
    <w:rsid w:val="00DD58DA"/>
    <w:rsid w:val="00E120A3"/>
    <w:rsid w:val="00E34AE4"/>
    <w:rsid w:val="00E47BB3"/>
    <w:rsid w:val="00E54E90"/>
    <w:rsid w:val="00F560D7"/>
    <w:rsid w:val="00F5692E"/>
    <w:rsid w:val="00F727C1"/>
    <w:rsid w:val="00F87021"/>
    <w:rsid w:val="00FB5073"/>
    <w:rsid w:val="00FC4BB7"/>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11</TotalTime>
  <Pages>2</Pages>
  <Words>566</Words>
  <Characters>3116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14</cp:revision>
  <dcterms:created xsi:type="dcterms:W3CDTF">2017-02-16T21:25:00Z</dcterms:created>
  <dcterms:modified xsi:type="dcterms:W3CDTF">2017-06-06T11:56:00Z</dcterms:modified>
</cp:coreProperties>
</file>