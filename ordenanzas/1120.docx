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689" w:rsidRPr="000E6B46" w:rsidRDefault="00C35689" w:rsidP="000E6B46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24 de Octubre de 2000</w:t>
      </w:r>
    </w:p>
    <w:p w:rsidR="00C35689" w:rsidRPr="000E6B46" w:rsidRDefault="00C35689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1120</w:t>
      </w:r>
    </w:p>
    <w:p w:rsidR="001E7703" w:rsidRPr="000E6B46" w:rsidRDefault="00C35689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r w:rsidR="00AA4F24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Convenio Celebrado entre la Municipalidad de Yerba Buena y la Empresa </w:t>
      </w:r>
      <w:r w:rsidR="008A2332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Mediterráneo</w:t>
      </w:r>
      <w:r w:rsidR="00BA6FCD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.A.; y</w:t>
      </w:r>
    </w:p>
    <w:p w:rsidR="00AA4F24" w:rsidRPr="000E6B46" w:rsidRDefault="00C35689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mismo versa sobre el cerramiento del Barrio Las Marías;</w:t>
      </w:r>
    </w:p>
    <w:p w:rsidR="00AA4F24" w:rsidRPr="000E6B46" w:rsidRDefault="009A148F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Las disposiciones de la Ley 5.529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Orgánica de Municipalidades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y sus modificatorias;</w:t>
      </w:r>
    </w:p>
    <w:p w:rsidR="00F05CB7" w:rsidRPr="000E6B46" w:rsidRDefault="009A148F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 y en virtud de las facultades que le confiere el Decreto Nº 822/1 de fecha 19 de Mayo de 2000, emitido por el Poder Ejecutivo Provincial;</w:t>
      </w:r>
    </w:p>
    <w:p w:rsidR="008213C0" w:rsidRPr="000E6B46" w:rsidRDefault="008213C0" w:rsidP="000E6B46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0E6B46" w:rsidRDefault="009A148F" w:rsidP="000E6B4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0E6B46" w:rsidRDefault="008213C0" w:rsidP="000E6B4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AA4F24" w:rsidRPr="000E6B46" w:rsidRDefault="008213C0" w:rsidP="000E6B46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0E6B46" w:rsidRDefault="009B15C1" w:rsidP="000E6B4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APRUEBASE el convenio suscripto el 09/10/2000 entre la Municipalidad de Yerba Buena y la Empresa </w:t>
      </w:r>
      <w:r w:rsidR="00A00170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Mediterráneo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S.A., referente al cerramiento del Barrio Las Marías, sellado por la Dirección General de Rentas de la Provincia con fecha 23/10/00, el que consta de 2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dos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folios mas el anexo I que forma parte del mismo con la cantidad de 3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tres</w:t>
      </w:r>
      <w:r w:rsid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A148F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folios.</w:t>
      </w:r>
    </w:p>
    <w:p w:rsidR="008213C0" w:rsidRPr="000E6B46" w:rsidRDefault="009B15C1" w:rsidP="000E6B46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C35689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0E6B46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0E6B46" w:rsidRPr="000E6B46">
        <w:rPr>
          <w:rFonts w:ascii="Times New Roman" w:hAnsi="Times New Roman" w:cs="Times New Roman"/>
          <w:sz w:val="24"/>
        </w:rPr>
        <w:t xml:space="preserve"> </w:t>
      </w:r>
    </w:p>
    <w:sectPr w:rsidR="008213C0" w:rsidRPr="000E6B46" w:rsidSect="000E6B4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A148F"/>
    <w:rsid w:val="000C13A6"/>
    <w:rsid w:val="000E6B46"/>
    <w:rsid w:val="00100172"/>
    <w:rsid w:val="00143216"/>
    <w:rsid w:val="001E7703"/>
    <w:rsid w:val="001F1D33"/>
    <w:rsid w:val="00253262"/>
    <w:rsid w:val="002776DF"/>
    <w:rsid w:val="002F638B"/>
    <w:rsid w:val="003203FA"/>
    <w:rsid w:val="00335277"/>
    <w:rsid w:val="00340F4C"/>
    <w:rsid w:val="006732E1"/>
    <w:rsid w:val="00706A9D"/>
    <w:rsid w:val="007E7792"/>
    <w:rsid w:val="008213C0"/>
    <w:rsid w:val="00830A34"/>
    <w:rsid w:val="008A2332"/>
    <w:rsid w:val="008B7EB4"/>
    <w:rsid w:val="009520D6"/>
    <w:rsid w:val="009A148F"/>
    <w:rsid w:val="009B15C1"/>
    <w:rsid w:val="009C09A8"/>
    <w:rsid w:val="00A00170"/>
    <w:rsid w:val="00AA4F24"/>
    <w:rsid w:val="00AD300B"/>
    <w:rsid w:val="00AE4D30"/>
    <w:rsid w:val="00BA6FCD"/>
    <w:rsid w:val="00C35689"/>
    <w:rsid w:val="00CF0716"/>
    <w:rsid w:val="00D62FD4"/>
    <w:rsid w:val="00D73BED"/>
    <w:rsid w:val="00E27036"/>
    <w:rsid w:val="00EC059B"/>
    <w:rsid w:val="00EC7786"/>
    <w:rsid w:val="00EF3B85"/>
    <w:rsid w:val="00F05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13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2017-01-27T15:13:00Z</dcterms:created>
  <dcterms:modified xsi:type="dcterms:W3CDTF">2017-06-06T11:55:00Z</dcterms:modified>
</cp:coreProperties>
</file>