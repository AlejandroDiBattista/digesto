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D11" w:rsidRPr="00EB4FA0" w:rsidRDefault="00890D11" w:rsidP="00EB4FA0">
      <w:pPr>
        <w:spacing w:line="240" w:lineRule="auto"/>
        <w:jc w:val="right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Yerba Buena, 03 de Abril de 1990</w:t>
      </w:r>
    </w:p>
    <w:p w:rsidR="00890D11" w:rsidRPr="00EB4FA0" w:rsidRDefault="00890D11" w:rsidP="00EB4FA0">
      <w:pPr>
        <w:spacing w:line="240" w:lineRule="auto"/>
        <w:jc w:val="left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ORDENANZA Nº 362</w:t>
      </w:r>
    </w:p>
    <w:p w:rsidR="00396CC8" w:rsidRPr="00EB4FA0" w:rsidRDefault="00890D11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 xml:space="preserve">VISTO: </w:t>
      </w:r>
      <w:r w:rsidR="002F4FFB" w:rsidRPr="00EB4FA0">
        <w:rPr>
          <w:rFonts w:ascii="Times New Roman" w:hAnsi="Times New Roman"/>
          <w:sz w:val="24"/>
        </w:rPr>
        <w:t>Que mediante Expte. Nº 2004-M17-L-M-89, el Sr. Carlos Martí Coll ofrece en donación una fracción de Tierra destinada a apertura de calle Rossi desde Boulevard 9 de Julio hasta calle Lamadrid;</w:t>
      </w:r>
    </w:p>
    <w:p w:rsidR="002F4FFB" w:rsidRPr="00EB4FA0" w:rsidRDefault="002F4FFB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 xml:space="preserve">Que en el mencionado Expte. </w:t>
      </w:r>
      <w:r w:rsidR="004421BE" w:rsidRPr="00EB4FA0">
        <w:rPr>
          <w:rFonts w:ascii="Times New Roman" w:hAnsi="Times New Roman"/>
          <w:sz w:val="24"/>
        </w:rPr>
        <w:t>Se</w:t>
      </w:r>
      <w:r w:rsidRPr="00EB4FA0">
        <w:rPr>
          <w:rFonts w:ascii="Times New Roman" w:hAnsi="Times New Roman"/>
          <w:sz w:val="24"/>
        </w:rPr>
        <w:t xml:space="preserve"> encuentra el Acta de donación de la misma; y</w:t>
      </w:r>
    </w:p>
    <w:p w:rsidR="002F4FFB" w:rsidRPr="00EB4FA0" w:rsidRDefault="00890D11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 xml:space="preserve">CONSIDERANDO: </w:t>
      </w:r>
      <w:r w:rsidR="00C8577B" w:rsidRPr="00EB4FA0">
        <w:rPr>
          <w:rFonts w:ascii="Times New Roman" w:hAnsi="Times New Roman"/>
          <w:sz w:val="24"/>
        </w:rPr>
        <w:t xml:space="preserve">Que </w:t>
      </w:r>
      <w:r w:rsidR="00BF1163" w:rsidRPr="00EB4FA0">
        <w:rPr>
          <w:rFonts w:ascii="Times New Roman" w:hAnsi="Times New Roman"/>
          <w:sz w:val="24"/>
        </w:rPr>
        <w:t xml:space="preserve">la </w:t>
      </w:r>
      <w:r w:rsidR="004421BE" w:rsidRPr="00EB4FA0">
        <w:rPr>
          <w:rFonts w:ascii="Times New Roman" w:hAnsi="Times New Roman"/>
          <w:sz w:val="24"/>
        </w:rPr>
        <w:t>apertura</w:t>
      </w:r>
      <w:r w:rsidR="002F4FFB" w:rsidRPr="00EB4FA0">
        <w:rPr>
          <w:rFonts w:ascii="Times New Roman" w:hAnsi="Times New Roman"/>
          <w:sz w:val="24"/>
        </w:rPr>
        <w:t xml:space="preserve"> de esta calle </w:t>
      </w:r>
      <w:r w:rsidR="004421BE" w:rsidRPr="00EB4FA0">
        <w:rPr>
          <w:rFonts w:ascii="Times New Roman" w:hAnsi="Times New Roman"/>
          <w:sz w:val="24"/>
        </w:rPr>
        <w:t>representa un real beneficio para el M</w:t>
      </w:r>
      <w:r w:rsidR="002F4FFB" w:rsidRPr="00EB4FA0">
        <w:rPr>
          <w:rFonts w:ascii="Times New Roman" w:hAnsi="Times New Roman"/>
          <w:sz w:val="24"/>
        </w:rPr>
        <w:t xml:space="preserve">unicipio, ya que esta arteria </w:t>
      </w:r>
      <w:r w:rsidR="004421BE" w:rsidRPr="00EB4FA0">
        <w:rPr>
          <w:rFonts w:ascii="Times New Roman" w:hAnsi="Times New Roman"/>
          <w:sz w:val="24"/>
        </w:rPr>
        <w:t>permitirá</w:t>
      </w:r>
      <w:r w:rsidR="002F4FFB" w:rsidRPr="00EB4FA0">
        <w:rPr>
          <w:rFonts w:ascii="Times New Roman" w:hAnsi="Times New Roman"/>
          <w:sz w:val="24"/>
        </w:rPr>
        <w:t xml:space="preserve"> una mejor vinculación del Sector Sur de la Ciudad;</w:t>
      </w:r>
    </w:p>
    <w:p w:rsidR="002F4FFB" w:rsidRPr="00EB4FA0" w:rsidRDefault="002F4FFB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Que además el Sr. Martí Coll ofrece la donación del cemento necesario para el hormigonado de esta calle;</w:t>
      </w:r>
    </w:p>
    <w:p w:rsidR="00EB4FA0" w:rsidRDefault="002F4FFB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Que en una primera etapa esta tendrá en el tramo que va desde Boulevard 9 de Julio y hasta 85 mts. Un ancho de 10 mts. Y desde allí hasta calle Lamadrid el ancho será de 17,31 mts.</w:t>
      </w:r>
      <w:r w:rsidR="00890D11" w:rsidRPr="00EB4FA0">
        <w:rPr>
          <w:rFonts w:ascii="Times New Roman" w:hAnsi="Times New Roman"/>
          <w:sz w:val="24"/>
        </w:rPr>
        <w:t>;</w:t>
      </w:r>
    </w:p>
    <w:p w:rsidR="002F4FFB" w:rsidRPr="00EB4FA0" w:rsidRDefault="002F4FFB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 xml:space="preserve">Que las </w:t>
      </w:r>
      <w:r w:rsidR="004421BE" w:rsidRPr="00EB4FA0">
        <w:rPr>
          <w:rFonts w:ascii="Times New Roman" w:hAnsi="Times New Roman"/>
          <w:sz w:val="24"/>
        </w:rPr>
        <w:t>Áreas</w:t>
      </w:r>
      <w:r w:rsidRPr="00EB4FA0">
        <w:rPr>
          <w:rFonts w:ascii="Times New Roman" w:hAnsi="Times New Roman"/>
          <w:sz w:val="24"/>
        </w:rPr>
        <w:t xml:space="preserve"> Técnicas del Departamento Ejecutivo Municipal consideran cumplidos los requisitos necesarios para concretar esta apertura;</w:t>
      </w:r>
    </w:p>
    <w:p w:rsidR="002D575E" w:rsidRPr="00EB4FA0" w:rsidRDefault="002F4FFB" w:rsidP="00EB4FA0">
      <w:pPr>
        <w:spacing w:line="240" w:lineRule="auto"/>
        <w:jc w:val="center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 xml:space="preserve">POR </w:t>
      </w:r>
      <w:r w:rsidR="00890D11" w:rsidRPr="00EB4FA0">
        <w:rPr>
          <w:rFonts w:ascii="Times New Roman" w:hAnsi="Times New Roman"/>
          <w:sz w:val="24"/>
        </w:rPr>
        <w:t>EL CONCEJO DELIBERANTE SANCIONA CON FUERZA DE ORDENANZA</w:t>
      </w:r>
      <w:r w:rsidR="002D575E" w:rsidRPr="00EB4FA0">
        <w:rPr>
          <w:rFonts w:ascii="Times New Roman" w:hAnsi="Times New Roman"/>
          <w:sz w:val="24"/>
        </w:rPr>
        <w:t>:</w:t>
      </w:r>
    </w:p>
    <w:p w:rsidR="002F4FFB" w:rsidRPr="00EB4FA0" w:rsidRDefault="008579F4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ARTICULO PRIMERO</w:t>
      </w:r>
      <w:r w:rsidR="00890D11" w:rsidRPr="00EB4FA0">
        <w:rPr>
          <w:rFonts w:ascii="Times New Roman" w:hAnsi="Times New Roman"/>
          <w:sz w:val="24"/>
        </w:rPr>
        <w:t xml:space="preserve">: </w:t>
      </w:r>
      <w:r w:rsidR="002F4FFB" w:rsidRPr="00EB4FA0">
        <w:rPr>
          <w:rFonts w:ascii="Times New Roman" w:hAnsi="Times New Roman"/>
          <w:sz w:val="24"/>
        </w:rPr>
        <w:t>FACULTASE al Departamento Ejecutivo Municipal, a acepta la donación realizada por el Sr. Carlos Martí Coll, de una fracción de terreno destinada a la apertura de calle Federico Rossi desde Boulevard 9 de Julio hasta calle Lamadrid de nuestra Ciudad.</w:t>
      </w:r>
    </w:p>
    <w:p w:rsidR="00EB4FA0" w:rsidRDefault="008579F4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ARTICULO SEGUNDO</w:t>
      </w:r>
      <w:r w:rsidR="00890D11" w:rsidRPr="00EB4FA0">
        <w:rPr>
          <w:rFonts w:ascii="Times New Roman" w:hAnsi="Times New Roman"/>
          <w:sz w:val="24"/>
        </w:rPr>
        <w:t xml:space="preserve">: </w:t>
      </w:r>
      <w:r w:rsidR="002F4FFB" w:rsidRPr="00EB4FA0">
        <w:rPr>
          <w:rFonts w:ascii="Times New Roman" w:hAnsi="Times New Roman"/>
          <w:sz w:val="24"/>
        </w:rPr>
        <w:t>La Fracción a donar tiene una superficie de 2.235.0444 m2</w:t>
      </w:r>
      <w:r w:rsidR="00890D11" w:rsidRPr="00EB4FA0">
        <w:rPr>
          <w:rFonts w:ascii="Times New Roman" w:hAnsi="Times New Roman"/>
          <w:sz w:val="24"/>
        </w:rPr>
        <w:t xml:space="preserve"> </w:t>
      </w:r>
      <w:r w:rsidR="00EB4FA0">
        <w:rPr>
          <w:rFonts w:ascii="Times New Roman" w:hAnsi="Times New Roman"/>
          <w:sz w:val="24"/>
        </w:rPr>
        <w:t xml:space="preserve">                    (</w:t>
      </w:r>
      <w:r w:rsidR="002F4FFB" w:rsidRPr="00EB4FA0">
        <w:rPr>
          <w:rFonts w:ascii="Times New Roman" w:hAnsi="Times New Roman"/>
          <w:sz w:val="24"/>
        </w:rPr>
        <w:t>según plano de Unificación y División que forma parte del Expte. en folio 7</w:t>
      </w:r>
      <w:r w:rsidR="00EB4FA0">
        <w:rPr>
          <w:rFonts w:ascii="Times New Roman" w:hAnsi="Times New Roman"/>
          <w:sz w:val="24"/>
        </w:rPr>
        <w:t xml:space="preserve">) </w:t>
      </w:r>
      <w:r w:rsidR="00890D11" w:rsidRPr="00EB4FA0">
        <w:rPr>
          <w:rFonts w:ascii="Times New Roman" w:hAnsi="Times New Roman"/>
          <w:sz w:val="24"/>
        </w:rPr>
        <w:t xml:space="preserve"> </w:t>
      </w:r>
      <w:r w:rsidR="004421BE" w:rsidRPr="00EB4FA0">
        <w:rPr>
          <w:rFonts w:ascii="Times New Roman" w:hAnsi="Times New Roman"/>
          <w:sz w:val="24"/>
        </w:rPr>
        <w:t>identificada</w:t>
      </w:r>
      <w:r w:rsidR="002F4FFB" w:rsidRPr="00EB4FA0">
        <w:rPr>
          <w:rFonts w:ascii="Times New Roman" w:hAnsi="Times New Roman"/>
          <w:sz w:val="24"/>
        </w:rPr>
        <w:t xml:space="preserve"> con Padrón 675.086 y 675.092. En mayor extensión: C: I; S: T; Lámina 5; Parcelas 43 S y 43 Z1.</w:t>
      </w:r>
    </w:p>
    <w:p w:rsidR="002F4FFB" w:rsidRPr="00EB4FA0" w:rsidRDefault="008579F4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ARTICULO TERCERO</w:t>
      </w:r>
      <w:r w:rsidR="00890D11" w:rsidRPr="00EB4FA0">
        <w:rPr>
          <w:rFonts w:ascii="Times New Roman" w:hAnsi="Times New Roman"/>
          <w:sz w:val="24"/>
        </w:rPr>
        <w:t xml:space="preserve">: </w:t>
      </w:r>
      <w:r w:rsidR="002F4FFB" w:rsidRPr="00EB4FA0">
        <w:rPr>
          <w:rFonts w:ascii="Times New Roman" w:hAnsi="Times New Roman"/>
          <w:sz w:val="24"/>
        </w:rPr>
        <w:t xml:space="preserve">En una primera etapa y hasta tanto el </w:t>
      </w:r>
      <w:r w:rsidR="004421BE" w:rsidRPr="00EB4FA0">
        <w:rPr>
          <w:rFonts w:ascii="Times New Roman" w:hAnsi="Times New Roman"/>
          <w:sz w:val="24"/>
        </w:rPr>
        <w:t>Departamento</w:t>
      </w:r>
      <w:r w:rsidR="002F4FFB" w:rsidRPr="00EB4FA0">
        <w:rPr>
          <w:rFonts w:ascii="Times New Roman" w:hAnsi="Times New Roman"/>
          <w:sz w:val="24"/>
        </w:rPr>
        <w:t xml:space="preserve"> Ejecutivo Municipal lo resuelva, esta calle tendrá desde calle Boulevard 9 de Julio y hasta 85mts. Un ancho de 10 mts., desde allí y hasta calle Lamadrid contará con el ancho de 17,31mts.</w:t>
      </w:r>
    </w:p>
    <w:p w:rsidR="00EB4FA0" w:rsidRDefault="008579F4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ARTICULO CUARTO</w:t>
      </w:r>
      <w:r w:rsidR="00890D11" w:rsidRPr="00EB4FA0">
        <w:rPr>
          <w:rFonts w:ascii="Times New Roman" w:hAnsi="Times New Roman"/>
          <w:sz w:val="24"/>
        </w:rPr>
        <w:t xml:space="preserve">: </w:t>
      </w:r>
      <w:r w:rsidR="002F4FFB" w:rsidRPr="00EB4FA0">
        <w:rPr>
          <w:rFonts w:ascii="Times New Roman" w:hAnsi="Times New Roman"/>
          <w:sz w:val="24"/>
        </w:rPr>
        <w:t>El Departamento Ejecutivo Municipal decidirá el momento en que se procederá a realizar la apertura definitiva del primer tramo</w:t>
      </w:r>
      <w:r w:rsidR="00890D11" w:rsidRPr="00EB4FA0">
        <w:rPr>
          <w:rFonts w:ascii="Times New Roman" w:hAnsi="Times New Roman"/>
          <w:sz w:val="24"/>
        </w:rPr>
        <w:t xml:space="preserve"> </w:t>
      </w:r>
      <w:r w:rsidR="00EB4FA0">
        <w:rPr>
          <w:rFonts w:ascii="Times New Roman" w:hAnsi="Times New Roman"/>
          <w:sz w:val="24"/>
        </w:rPr>
        <w:t xml:space="preserve">                    (</w:t>
      </w:r>
      <w:r w:rsidR="002F4FFB" w:rsidRPr="00EB4FA0">
        <w:rPr>
          <w:rFonts w:ascii="Times New Roman" w:hAnsi="Times New Roman"/>
          <w:sz w:val="24"/>
        </w:rPr>
        <w:t>10 mts.</w:t>
      </w:r>
      <w:r w:rsidR="00EB4FA0">
        <w:rPr>
          <w:rFonts w:ascii="Times New Roman" w:hAnsi="Times New Roman"/>
          <w:sz w:val="24"/>
        </w:rPr>
        <w:t xml:space="preserve">) </w:t>
      </w:r>
      <w:r w:rsidR="00890D11" w:rsidRPr="00EB4FA0">
        <w:rPr>
          <w:rFonts w:ascii="Times New Roman" w:hAnsi="Times New Roman"/>
          <w:sz w:val="24"/>
        </w:rPr>
        <w:t xml:space="preserve"> </w:t>
      </w:r>
      <w:r w:rsidR="002F4FFB" w:rsidRPr="00EB4FA0">
        <w:rPr>
          <w:rFonts w:ascii="Times New Roman" w:hAnsi="Times New Roman"/>
          <w:sz w:val="24"/>
        </w:rPr>
        <w:t xml:space="preserve">y comunicarán al Sr. Carlos </w:t>
      </w:r>
      <w:r w:rsidR="004421BE" w:rsidRPr="00EB4FA0">
        <w:rPr>
          <w:rFonts w:ascii="Times New Roman" w:hAnsi="Times New Roman"/>
          <w:sz w:val="24"/>
        </w:rPr>
        <w:t>Martí</w:t>
      </w:r>
      <w:r w:rsidR="002F4FFB" w:rsidRPr="00EB4FA0">
        <w:rPr>
          <w:rFonts w:ascii="Times New Roman" w:hAnsi="Times New Roman"/>
          <w:sz w:val="24"/>
        </w:rPr>
        <w:t xml:space="preserve"> Coll para que el mismo realice los trámites pertinentes referidos a la expropiación.</w:t>
      </w:r>
    </w:p>
    <w:p w:rsidR="00EB4FA0" w:rsidRDefault="008579F4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ARTICULO QUINTO</w:t>
      </w:r>
      <w:r w:rsidR="00890D11" w:rsidRPr="00EB4FA0">
        <w:rPr>
          <w:rFonts w:ascii="Times New Roman" w:hAnsi="Times New Roman"/>
          <w:sz w:val="24"/>
        </w:rPr>
        <w:t xml:space="preserve">: </w:t>
      </w:r>
      <w:r w:rsidR="002F4FFB" w:rsidRPr="00EB4FA0">
        <w:rPr>
          <w:rFonts w:ascii="Times New Roman" w:hAnsi="Times New Roman"/>
          <w:sz w:val="24"/>
        </w:rPr>
        <w:t xml:space="preserve">La pavimentación de esta calle se realizará con aplicación de la Ordenanza 129/85 de colaboración vecinal, ya que el Sr. Martí Coll </w:t>
      </w:r>
      <w:r w:rsidR="004421BE" w:rsidRPr="00EB4FA0">
        <w:rPr>
          <w:rFonts w:ascii="Times New Roman" w:hAnsi="Times New Roman"/>
          <w:sz w:val="24"/>
        </w:rPr>
        <w:t>aportaría</w:t>
      </w:r>
      <w:r w:rsidR="002F4FFB" w:rsidRPr="00EB4FA0">
        <w:rPr>
          <w:rFonts w:ascii="Times New Roman" w:hAnsi="Times New Roman"/>
          <w:sz w:val="24"/>
        </w:rPr>
        <w:t xml:space="preserve"> el cemento necesario.</w:t>
      </w:r>
    </w:p>
    <w:p w:rsidR="006F2884" w:rsidRPr="00EB4FA0" w:rsidRDefault="008579F4" w:rsidP="00EB4FA0">
      <w:pPr>
        <w:spacing w:line="240" w:lineRule="auto"/>
        <w:rPr>
          <w:rFonts w:ascii="Times New Roman" w:hAnsi="Times New Roman"/>
          <w:sz w:val="24"/>
        </w:rPr>
      </w:pPr>
      <w:r w:rsidRPr="00EB4FA0">
        <w:rPr>
          <w:rFonts w:ascii="Times New Roman" w:hAnsi="Times New Roman"/>
          <w:sz w:val="24"/>
        </w:rPr>
        <w:t>ARTICULO SEXTO</w:t>
      </w:r>
      <w:r w:rsidR="00890D11" w:rsidRPr="00EB4FA0">
        <w:rPr>
          <w:rFonts w:ascii="Times New Roman" w:hAnsi="Times New Roman"/>
          <w:sz w:val="24"/>
        </w:rPr>
        <w:t xml:space="preserve">: </w:t>
      </w:r>
      <w:r w:rsidR="002F4FFB" w:rsidRPr="00EB4FA0">
        <w:rPr>
          <w:rFonts w:ascii="Times New Roman" w:hAnsi="Times New Roman"/>
          <w:sz w:val="24"/>
        </w:rPr>
        <w:t>COMUNIQUESE, COPIESE Y ARCHIVESE.</w:t>
      </w:r>
      <w:r w:rsidR="00EB4FA0" w:rsidRPr="00EB4FA0">
        <w:rPr>
          <w:rFonts w:ascii="Times New Roman" w:hAnsi="Times New Roman"/>
          <w:sz w:val="24"/>
        </w:rPr>
        <w:t xml:space="preserve"> </w:t>
      </w:r>
    </w:p>
    <w:sectPr w:rsidR="006F2884" w:rsidRPr="00EB4FA0" w:rsidSect="00EB4FA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94F"/>
    <w:multiLevelType w:val="hybridMultilevel"/>
    <w:tmpl w:val="8DE4E3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B12AF"/>
    <w:multiLevelType w:val="hybridMultilevel"/>
    <w:tmpl w:val="A9F23F4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D510D7"/>
    <w:multiLevelType w:val="hybridMultilevel"/>
    <w:tmpl w:val="CED09D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C8577B"/>
    <w:rsid w:val="0000393B"/>
    <w:rsid w:val="000268EB"/>
    <w:rsid w:val="00070514"/>
    <w:rsid w:val="000776C1"/>
    <w:rsid w:val="000817E6"/>
    <w:rsid w:val="000C3C67"/>
    <w:rsid w:val="000D6F58"/>
    <w:rsid w:val="00222916"/>
    <w:rsid w:val="002B5739"/>
    <w:rsid w:val="002D575E"/>
    <w:rsid w:val="002D768D"/>
    <w:rsid w:val="002F4FFB"/>
    <w:rsid w:val="0036167F"/>
    <w:rsid w:val="00396CC8"/>
    <w:rsid w:val="003B173B"/>
    <w:rsid w:val="003E657F"/>
    <w:rsid w:val="003F562A"/>
    <w:rsid w:val="00403445"/>
    <w:rsid w:val="00425872"/>
    <w:rsid w:val="004421BE"/>
    <w:rsid w:val="004B3770"/>
    <w:rsid w:val="00525A66"/>
    <w:rsid w:val="005952EA"/>
    <w:rsid w:val="005C2D23"/>
    <w:rsid w:val="005C38D4"/>
    <w:rsid w:val="005D217F"/>
    <w:rsid w:val="0061773F"/>
    <w:rsid w:val="00622657"/>
    <w:rsid w:val="006F20D9"/>
    <w:rsid w:val="006F2884"/>
    <w:rsid w:val="00784D7B"/>
    <w:rsid w:val="0079317A"/>
    <w:rsid w:val="007B73E1"/>
    <w:rsid w:val="007D64FD"/>
    <w:rsid w:val="007E6ABD"/>
    <w:rsid w:val="007F1AB9"/>
    <w:rsid w:val="007F6F08"/>
    <w:rsid w:val="00830C98"/>
    <w:rsid w:val="008579F4"/>
    <w:rsid w:val="00890D11"/>
    <w:rsid w:val="0091642E"/>
    <w:rsid w:val="00A20603"/>
    <w:rsid w:val="00A67321"/>
    <w:rsid w:val="00A703B2"/>
    <w:rsid w:val="00B30612"/>
    <w:rsid w:val="00B333C8"/>
    <w:rsid w:val="00B816A6"/>
    <w:rsid w:val="00B923D8"/>
    <w:rsid w:val="00BA60D0"/>
    <w:rsid w:val="00BB2ED4"/>
    <w:rsid w:val="00BD6271"/>
    <w:rsid w:val="00BF1163"/>
    <w:rsid w:val="00C049C7"/>
    <w:rsid w:val="00C41804"/>
    <w:rsid w:val="00C67A5D"/>
    <w:rsid w:val="00C8577B"/>
    <w:rsid w:val="00CC3870"/>
    <w:rsid w:val="00CD3D10"/>
    <w:rsid w:val="00CD3DC6"/>
    <w:rsid w:val="00CE1123"/>
    <w:rsid w:val="00D670FD"/>
    <w:rsid w:val="00D92B2E"/>
    <w:rsid w:val="00DF295C"/>
    <w:rsid w:val="00E34AE4"/>
    <w:rsid w:val="00E47BB3"/>
    <w:rsid w:val="00EB4FA0"/>
    <w:rsid w:val="00EF5B28"/>
    <w:rsid w:val="00F343CF"/>
    <w:rsid w:val="00F43DD2"/>
    <w:rsid w:val="00FA0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dcterms:created xsi:type="dcterms:W3CDTF">2017-03-27T22:47:00Z</dcterms:created>
  <dcterms:modified xsi:type="dcterms:W3CDTF">2017-06-06T11:47:00Z</dcterms:modified>
</cp:coreProperties>
</file>