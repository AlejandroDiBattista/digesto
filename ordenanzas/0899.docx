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91D" w:rsidRPr="00A22947" w:rsidRDefault="00E1191D" w:rsidP="00A22947">
      <w:pPr>
        <w:spacing w:line="240" w:lineRule="auto"/>
        <w:jc w:val="right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>Yerba Buena, 22 de Diciembre de 1997</w:t>
      </w:r>
    </w:p>
    <w:p w:rsidR="00E1191D" w:rsidRPr="00A22947" w:rsidRDefault="00E1191D" w:rsidP="00A22947">
      <w:pPr>
        <w:spacing w:line="240" w:lineRule="auto"/>
        <w:jc w:val="left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>ORDENANZA Nº 899</w:t>
      </w:r>
    </w:p>
    <w:p w:rsidR="000E3BD7" w:rsidRPr="00A22947" w:rsidRDefault="00E1191D" w:rsidP="00A22947">
      <w:pPr>
        <w:spacing w:line="240" w:lineRule="auto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 xml:space="preserve">VISTO: </w:t>
      </w:r>
      <w:r w:rsidR="000E3BD7" w:rsidRPr="00A22947">
        <w:rPr>
          <w:rFonts w:ascii="Times New Roman" w:hAnsi="Times New Roman"/>
          <w:sz w:val="24"/>
        </w:rPr>
        <w:t>El Expte. N° 268-D-97</w:t>
      </w:r>
      <w:r w:rsidRPr="00A22947">
        <w:rPr>
          <w:rFonts w:ascii="Times New Roman" w:hAnsi="Times New Roman"/>
          <w:sz w:val="24"/>
        </w:rPr>
        <w:t xml:space="preserve"> </w:t>
      </w:r>
      <w:r w:rsidR="00A22947">
        <w:rPr>
          <w:rFonts w:ascii="Times New Roman" w:hAnsi="Times New Roman"/>
          <w:sz w:val="24"/>
        </w:rPr>
        <w:t xml:space="preserve">                    (</w:t>
      </w:r>
      <w:r w:rsidR="000E3BD7" w:rsidRPr="00A22947">
        <w:rPr>
          <w:rFonts w:ascii="Times New Roman" w:hAnsi="Times New Roman"/>
          <w:sz w:val="24"/>
        </w:rPr>
        <w:t>H.C.D.</w:t>
      </w:r>
      <w:r w:rsidR="00A22947">
        <w:rPr>
          <w:rFonts w:ascii="Times New Roman" w:hAnsi="Times New Roman"/>
          <w:sz w:val="24"/>
        </w:rPr>
        <w:t xml:space="preserve">) </w:t>
      </w:r>
      <w:r w:rsidRPr="00A22947">
        <w:rPr>
          <w:rFonts w:ascii="Times New Roman" w:hAnsi="Times New Roman"/>
          <w:sz w:val="24"/>
        </w:rPr>
        <w:t xml:space="preserve"> </w:t>
      </w:r>
      <w:r w:rsidR="000E3BD7" w:rsidRPr="00A22947">
        <w:rPr>
          <w:rFonts w:ascii="Times New Roman" w:hAnsi="Times New Roman"/>
          <w:sz w:val="24"/>
        </w:rPr>
        <w:t>y documentación técnica que consta en Expte. N° 6.454-Y-97 de la propiedad ubicada en Pje Cosquin s/n, padrón n° 675.166, y</w:t>
      </w:r>
    </w:p>
    <w:p w:rsidR="000D6F58" w:rsidRPr="00A22947" w:rsidRDefault="00E1191D" w:rsidP="00A22947">
      <w:pPr>
        <w:spacing w:line="240" w:lineRule="auto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 xml:space="preserve">CONSIDERANDO: </w:t>
      </w:r>
      <w:r w:rsidR="000E3BD7" w:rsidRPr="00A22947">
        <w:rPr>
          <w:rFonts w:ascii="Times New Roman" w:hAnsi="Times New Roman"/>
          <w:sz w:val="24"/>
        </w:rPr>
        <w:t>Que el Sr. Díaz Juan Oscar, presenta ante el Departamento Ejecutibo Municipal, Documentación Técnica de su propiedad ubicada en Pje. Cosquin s/n, referente a obra construida,</w:t>
      </w:r>
    </w:p>
    <w:p w:rsidR="000E3BD7" w:rsidRPr="00A22947" w:rsidRDefault="000E3BD7" w:rsidP="00A22947">
      <w:pPr>
        <w:spacing w:line="240" w:lineRule="auto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ab/>
      </w:r>
      <w:r w:rsidRPr="00A22947">
        <w:rPr>
          <w:rFonts w:ascii="Times New Roman" w:hAnsi="Times New Roman"/>
          <w:sz w:val="24"/>
        </w:rPr>
        <w:tab/>
      </w:r>
      <w:r w:rsidRPr="00A22947">
        <w:rPr>
          <w:rFonts w:ascii="Times New Roman" w:hAnsi="Times New Roman"/>
          <w:sz w:val="24"/>
        </w:rPr>
        <w:tab/>
        <w:t>Que dicha construcción se refierea una propiedad privada, donde convive con su familia, y que se encuentra violando las Ordenanzas</w:t>
      </w:r>
      <w:r w:rsidR="006F459D" w:rsidRPr="00A22947">
        <w:rPr>
          <w:rFonts w:ascii="Times New Roman" w:hAnsi="Times New Roman"/>
          <w:sz w:val="24"/>
        </w:rPr>
        <w:t xml:space="preserve"> </w:t>
      </w:r>
      <w:r w:rsidRPr="00A22947">
        <w:rPr>
          <w:rFonts w:ascii="Times New Roman" w:hAnsi="Times New Roman"/>
          <w:sz w:val="24"/>
        </w:rPr>
        <w:t>en vigencia;</w:t>
      </w:r>
    </w:p>
    <w:p w:rsidR="000E3BD7" w:rsidRPr="00A22947" w:rsidRDefault="000E3BD7" w:rsidP="00A22947">
      <w:pPr>
        <w:spacing w:line="240" w:lineRule="auto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ab/>
      </w:r>
      <w:r w:rsidRPr="00A22947">
        <w:rPr>
          <w:rFonts w:ascii="Times New Roman" w:hAnsi="Times New Roman"/>
          <w:sz w:val="24"/>
        </w:rPr>
        <w:tab/>
      </w:r>
      <w:r w:rsidRPr="00A22947">
        <w:rPr>
          <w:rFonts w:ascii="Times New Roman" w:hAnsi="Times New Roman"/>
          <w:sz w:val="24"/>
        </w:rPr>
        <w:tab/>
        <w:t>Que la actal situación socio-económica, nos obliga a atender este tipo de situaciones otorgando excepcionalmente nuestro consentimiento, mas allá que dicha situación resultare irritativa, pero este caso permite que familias de nuestra comunidad puedan subsistir dignamente;</w:t>
      </w:r>
    </w:p>
    <w:p w:rsidR="002D575E" w:rsidRPr="00A22947" w:rsidRDefault="000E3BD7" w:rsidP="00A22947">
      <w:pPr>
        <w:spacing w:line="240" w:lineRule="auto"/>
        <w:jc w:val="center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 xml:space="preserve">POR </w:t>
      </w:r>
      <w:r w:rsidR="00E1191D" w:rsidRPr="00A22947">
        <w:rPr>
          <w:rFonts w:ascii="Times New Roman" w:hAnsi="Times New Roman"/>
          <w:sz w:val="24"/>
        </w:rPr>
        <w:t>EL CONCEJO DELIBERANTE SANCIONA CON FUERZA DE ORDENANZA</w:t>
      </w:r>
      <w:r w:rsidR="002D575E" w:rsidRPr="00A22947">
        <w:rPr>
          <w:rFonts w:ascii="Times New Roman" w:hAnsi="Times New Roman"/>
          <w:sz w:val="24"/>
        </w:rPr>
        <w:t>:</w:t>
      </w:r>
    </w:p>
    <w:p w:rsidR="00A22947" w:rsidRDefault="00996073" w:rsidP="00A22947">
      <w:pPr>
        <w:spacing w:line="240" w:lineRule="auto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>ARTICULO PRIMERO</w:t>
      </w:r>
      <w:r w:rsidR="00E1191D" w:rsidRPr="00A22947">
        <w:rPr>
          <w:rFonts w:ascii="Times New Roman" w:hAnsi="Times New Roman"/>
          <w:sz w:val="24"/>
        </w:rPr>
        <w:t xml:space="preserve">: </w:t>
      </w:r>
      <w:r w:rsidR="000E3BD7" w:rsidRPr="00A22947">
        <w:rPr>
          <w:rFonts w:ascii="Times New Roman" w:hAnsi="Times New Roman"/>
          <w:sz w:val="24"/>
        </w:rPr>
        <w:t>APRUEBASE la documentación técnica presentada mediante Expte. N° 6454-M17-Y-97, del inmueble de propiedad del Sr. DIAZ, JUAN OSCAR, identificado bajo Padrón N° 675.166; C-I; S.N; S.N; M 26 y P 24; por la vía de Excepción.</w:t>
      </w:r>
    </w:p>
    <w:p w:rsidR="006F2884" w:rsidRPr="00A22947" w:rsidRDefault="00996073" w:rsidP="00A22947">
      <w:pPr>
        <w:spacing w:line="240" w:lineRule="auto"/>
        <w:rPr>
          <w:rFonts w:ascii="Times New Roman" w:hAnsi="Times New Roman"/>
          <w:sz w:val="24"/>
        </w:rPr>
      </w:pPr>
      <w:r w:rsidRPr="00A22947">
        <w:rPr>
          <w:rFonts w:ascii="Times New Roman" w:hAnsi="Times New Roman"/>
          <w:sz w:val="24"/>
        </w:rPr>
        <w:t>ARTICULO SEGUNDO</w:t>
      </w:r>
      <w:r w:rsidR="00E1191D" w:rsidRPr="00A22947">
        <w:rPr>
          <w:rFonts w:ascii="Times New Roman" w:hAnsi="Times New Roman"/>
          <w:sz w:val="24"/>
        </w:rPr>
        <w:t xml:space="preserve">: </w:t>
      </w:r>
      <w:r w:rsidR="003E657F" w:rsidRPr="00A22947">
        <w:rPr>
          <w:rFonts w:ascii="Times New Roman" w:hAnsi="Times New Roman"/>
          <w:sz w:val="24"/>
        </w:rPr>
        <w:t>COMUNÍQUESE, CÓPIESE y ARCHÍVESE.</w:t>
      </w:r>
      <w:r w:rsidR="00A22947" w:rsidRPr="00A22947">
        <w:rPr>
          <w:rFonts w:ascii="Times New Roman" w:hAnsi="Times New Roman"/>
          <w:sz w:val="24"/>
        </w:rPr>
        <w:t xml:space="preserve"> </w:t>
      </w:r>
    </w:p>
    <w:sectPr w:rsidR="006F2884" w:rsidRPr="00A22947" w:rsidSect="00A2294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0E3BD7"/>
    <w:rsid w:val="000250C9"/>
    <w:rsid w:val="0005158A"/>
    <w:rsid w:val="000776C1"/>
    <w:rsid w:val="000D6F58"/>
    <w:rsid w:val="000E3BD7"/>
    <w:rsid w:val="0017004E"/>
    <w:rsid w:val="00222916"/>
    <w:rsid w:val="002D575E"/>
    <w:rsid w:val="003105AD"/>
    <w:rsid w:val="003E657F"/>
    <w:rsid w:val="00424E49"/>
    <w:rsid w:val="004C5BD4"/>
    <w:rsid w:val="005952EA"/>
    <w:rsid w:val="00612D8F"/>
    <w:rsid w:val="006A24E8"/>
    <w:rsid w:val="006C194F"/>
    <w:rsid w:val="006F2884"/>
    <w:rsid w:val="006F459D"/>
    <w:rsid w:val="00724DD4"/>
    <w:rsid w:val="007B73E1"/>
    <w:rsid w:val="007E6ABD"/>
    <w:rsid w:val="007F1AB9"/>
    <w:rsid w:val="008F49C1"/>
    <w:rsid w:val="00934AF7"/>
    <w:rsid w:val="00966E95"/>
    <w:rsid w:val="00996073"/>
    <w:rsid w:val="00A22947"/>
    <w:rsid w:val="00A703B2"/>
    <w:rsid w:val="00AD4209"/>
    <w:rsid w:val="00B923D8"/>
    <w:rsid w:val="00BB2ED4"/>
    <w:rsid w:val="00BF1BB4"/>
    <w:rsid w:val="00C049C7"/>
    <w:rsid w:val="00CE1123"/>
    <w:rsid w:val="00DA716E"/>
    <w:rsid w:val="00E1191D"/>
    <w:rsid w:val="00E34AE4"/>
    <w:rsid w:val="00E47BB3"/>
    <w:rsid w:val="00EB543E"/>
    <w:rsid w:val="00ED2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</cp:lastModifiedBy>
  <cp:revision>12</cp:revision>
  <dcterms:created xsi:type="dcterms:W3CDTF">2017-03-28T21:56:00Z</dcterms:created>
  <dcterms:modified xsi:type="dcterms:W3CDTF">2017-06-06T11:53:00Z</dcterms:modified>
</cp:coreProperties>
</file>