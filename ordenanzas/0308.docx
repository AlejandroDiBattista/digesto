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684F96" w:rsidRDefault="009D13B0" w:rsidP="00684F96">
      <w:pPr>
        <w:jc w:val="right"/>
        <w:outlineLvl w:val="0"/>
        <w:rPr>
          <w:rFonts w:ascii="Book Antiqua" w:hAnsi="Book Antiqua"/>
        </w:rPr>
      </w:pPr>
      <w:r w:rsidRPr="00684F96">
        <w:rPr>
          <w:rFonts w:ascii="Book Antiqua" w:hAnsi="Book Antiqua"/>
        </w:rPr>
        <w:t>Yerba Buena,</w:t>
      </w:r>
      <w:r w:rsidR="00684F96">
        <w:rPr>
          <w:rFonts w:ascii="Book Antiqua" w:hAnsi="Book Antiqua"/>
        </w:rPr>
        <w:t xml:space="preserve"> 0</w:t>
      </w:r>
      <w:r w:rsidRPr="00684F96">
        <w:rPr>
          <w:rFonts w:ascii="Book Antiqua" w:hAnsi="Book Antiqua"/>
        </w:rPr>
        <w:t xml:space="preserve">7 </w:t>
      </w:r>
      <w:r w:rsidR="00684F96" w:rsidRPr="00684F96">
        <w:rPr>
          <w:rFonts w:ascii="Book Antiqua" w:hAnsi="Book Antiqua"/>
        </w:rPr>
        <w:t>de Junio de</w:t>
      </w:r>
      <w:r w:rsidRPr="00684F96">
        <w:rPr>
          <w:rFonts w:ascii="Book Antiqua" w:hAnsi="Book Antiqua"/>
        </w:rPr>
        <w:t xml:space="preserve"> 1988</w:t>
      </w:r>
    </w:p>
    <w:p w:rsidR="005952EA" w:rsidRPr="00684F96" w:rsidRDefault="002D575E" w:rsidP="00684F96">
      <w:pPr>
        <w:outlineLvl w:val="0"/>
        <w:rPr>
          <w:rFonts w:ascii="Book Antiqua" w:hAnsi="Book Antiqua"/>
        </w:rPr>
      </w:pPr>
      <w:r w:rsidRPr="00684F96">
        <w:rPr>
          <w:rFonts w:ascii="Book Antiqua" w:hAnsi="Book Antiqua"/>
          <w:u w:val="single"/>
        </w:rPr>
        <w:t>ORDENANZA Nº</w:t>
      </w:r>
      <w:r w:rsidRPr="00684F96">
        <w:rPr>
          <w:rFonts w:ascii="Book Antiqua" w:hAnsi="Book Antiqua"/>
        </w:rPr>
        <w:t>:</w:t>
      </w:r>
      <w:r w:rsidR="00996E0C" w:rsidRPr="00684F96">
        <w:rPr>
          <w:rFonts w:ascii="Book Antiqua" w:hAnsi="Book Antiqua"/>
        </w:rPr>
        <w:t xml:space="preserve"> </w:t>
      </w:r>
      <w:r w:rsidR="009D13B0" w:rsidRPr="00684F96">
        <w:rPr>
          <w:rFonts w:ascii="Book Antiqua" w:hAnsi="Book Antiqua"/>
        </w:rPr>
        <w:t>308</w:t>
      </w:r>
    </w:p>
    <w:p w:rsidR="00E34AE4" w:rsidRPr="00684F96" w:rsidRDefault="002D575E" w:rsidP="00684F96">
      <w:pPr>
        <w:outlineLvl w:val="0"/>
        <w:rPr>
          <w:rFonts w:ascii="Book Antiqua" w:hAnsi="Book Antiqua"/>
          <w:u w:val="single"/>
        </w:rPr>
      </w:pPr>
      <w:r w:rsidRPr="00684F96">
        <w:rPr>
          <w:rFonts w:ascii="Book Antiqua" w:hAnsi="Book Antiqua"/>
          <w:u w:val="single"/>
        </w:rPr>
        <w:t>V</w:t>
      </w:r>
      <w:r w:rsidR="006F2884" w:rsidRPr="00684F96">
        <w:rPr>
          <w:rFonts w:ascii="Book Antiqua" w:hAnsi="Book Antiqua"/>
          <w:u w:val="single"/>
        </w:rPr>
        <w:t>ISTO</w:t>
      </w:r>
      <w:r w:rsidRPr="00684F96">
        <w:rPr>
          <w:rFonts w:ascii="Book Antiqua" w:hAnsi="Book Antiqua"/>
          <w:u w:val="single"/>
        </w:rPr>
        <w:t>:</w:t>
      </w:r>
      <w:r w:rsidR="005952EA" w:rsidRPr="00684F96">
        <w:rPr>
          <w:rFonts w:ascii="Book Antiqua" w:hAnsi="Book Antiqua"/>
          <w:u w:val="single"/>
        </w:rPr>
        <w:t xml:space="preserve"> </w:t>
      </w:r>
    </w:p>
    <w:p w:rsidR="009D13B0" w:rsidRPr="00684F96" w:rsidRDefault="009D13B0">
      <w:pPr>
        <w:rPr>
          <w:rFonts w:ascii="Book Antiqua" w:hAnsi="Book Antiqua"/>
        </w:rPr>
      </w:pPr>
      <w:r w:rsidRPr="00684F96">
        <w:rPr>
          <w:rFonts w:ascii="Book Antiqua" w:hAnsi="Book Antiqua"/>
        </w:rPr>
        <w:t>La importancia  que las prácticas deportivas tienen en la salud física y mental de la población; y</w:t>
      </w:r>
    </w:p>
    <w:p w:rsidR="00B923D8" w:rsidRPr="00684F96" w:rsidRDefault="002D575E" w:rsidP="00684F96">
      <w:pPr>
        <w:outlineLvl w:val="0"/>
        <w:rPr>
          <w:rFonts w:ascii="Book Antiqua" w:hAnsi="Book Antiqua"/>
        </w:rPr>
      </w:pPr>
      <w:r w:rsidRPr="00684F96">
        <w:rPr>
          <w:rFonts w:ascii="Book Antiqua" w:hAnsi="Book Antiqua"/>
          <w:u w:val="single"/>
        </w:rPr>
        <w:t>C</w:t>
      </w:r>
      <w:r w:rsidR="006F2884" w:rsidRPr="00684F96">
        <w:rPr>
          <w:rFonts w:ascii="Book Antiqua" w:hAnsi="Book Antiqua"/>
          <w:u w:val="single"/>
        </w:rPr>
        <w:t>ONSIDERANDO</w:t>
      </w:r>
      <w:r w:rsidRPr="00684F96">
        <w:rPr>
          <w:rFonts w:ascii="Book Antiqua" w:hAnsi="Book Antiqua"/>
        </w:rPr>
        <w:t>:</w:t>
      </w:r>
    </w:p>
    <w:p w:rsidR="007B1BF6" w:rsidRPr="00684F96" w:rsidRDefault="009D13B0">
      <w:pPr>
        <w:rPr>
          <w:rFonts w:ascii="Book Antiqua" w:hAnsi="Book Antiqua"/>
        </w:rPr>
      </w:pPr>
      <w:r w:rsidRPr="00684F96">
        <w:rPr>
          <w:rFonts w:ascii="Book Antiqua" w:hAnsi="Book Antiqua"/>
        </w:rPr>
        <w:t>Que el deporte es un pilar fundamental donde se asienta todo propósito de crecimiento y desarrollo de un pueblo que aspira a realizaciones de felicidad y grandeza para sus habitantes;</w:t>
      </w:r>
    </w:p>
    <w:p w:rsidR="009D13B0" w:rsidRPr="00684F96" w:rsidRDefault="009D13B0">
      <w:pPr>
        <w:rPr>
          <w:rFonts w:ascii="Book Antiqua" w:hAnsi="Book Antiqua"/>
        </w:rPr>
      </w:pPr>
      <w:r w:rsidRPr="00684F96">
        <w:rPr>
          <w:rFonts w:ascii="Book Antiqua" w:hAnsi="Book Antiqua"/>
        </w:rPr>
        <w:t>Que mediante las prácticas deportivas comienza a desarrollarse en el niño unas actitud que redundará en en bien de su salud física, espiritual y mental ;</w:t>
      </w:r>
    </w:p>
    <w:p w:rsidR="009D13B0" w:rsidRPr="00684F96" w:rsidRDefault="009D13B0">
      <w:pPr>
        <w:rPr>
          <w:rFonts w:ascii="Book Antiqua" w:hAnsi="Book Antiqua"/>
        </w:rPr>
      </w:pPr>
      <w:r w:rsidRPr="00684F96">
        <w:rPr>
          <w:rFonts w:ascii="Book Antiqua" w:hAnsi="Book Antiqua"/>
        </w:rPr>
        <w:t>Que esta cualidad  seguirá favoreciendo al joven que gracias al fortalecimiento hará fértil  el terreno para el hombre futuro, hasta lograr un ciudadano de bien, que servirá como tal al definitivo engrandecimiento de nuestra querida Nación;</w:t>
      </w:r>
    </w:p>
    <w:p w:rsidR="009D13B0" w:rsidRPr="00684F96" w:rsidRDefault="009D13B0">
      <w:pPr>
        <w:rPr>
          <w:rFonts w:ascii="Book Antiqua" w:hAnsi="Book Antiqua"/>
        </w:rPr>
      </w:pPr>
      <w:r w:rsidRPr="00684F96">
        <w:rPr>
          <w:rFonts w:ascii="Book Antiqua" w:hAnsi="Book Antiqua"/>
        </w:rPr>
        <w:t>Que son muchos los ejemplos de los países altamente desarrollados que luego de severos estudios, llegaron a la conclusión</w:t>
      </w:r>
      <w:r w:rsidR="00AE541C" w:rsidRPr="00684F96">
        <w:rPr>
          <w:rFonts w:ascii="Book Antiqua" w:hAnsi="Book Antiqua"/>
        </w:rPr>
        <w:t xml:space="preserve"> que nada es mejor para obtener un rendimiento laboral superior, que que brindar la posibilidad  de practicar deportes a los empleados de fábricas, laboratorios, oficinas estatales , agentes Municipales, etc, y</w:t>
      </w:r>
    </w:p>
    <w:p w:rsidR="00D47B62" w:rsidRPr="00684F96" w:rsidRDefault="00AE541C">
      <w:pPr>
        <w:rPr>
          <w:rFonts w:ascii="Book Antiqua" w:hAnsi="Book Antiqua"/>
        </w:rPr>
      </w:pPr>
      <w:r w:rsidRPr="00684F96">
        <w:rPr>
          <w:rFonts w:ascii="Book Antiqua" w:hAnsi="Book Antiqua"/>
        </w:rPr>
        <w:t>Que contando Nuestro Municipio con una Dirección de Deportes</w:t>
      </w:r>
      <w:r w:rsidR="00D47B62" w:rsidRPr="00684F96">
        <w:rPr>
          <w:rFonts w:ascii="Book Antiqua" w:hAnsi="Book Antiqua"/>
        </w:rPr>
        <w:t>, se buscará la realización de torneos , competencias deportivas y atléticas ofreciendo y también solicitando la colaboración de las instituciones del medio del medio , para que en forma mancomunada, y usando los campos de deportes de éstas entidades, se puedan poner en marcha éstos eventos;</w:t>
      </w:r>
    </w:p>
    <w:p w:rsidR="00AE541C" w:rsidRPr="00684F96" w:rsidRDefault="00D47B62">
      <w:pPr>
        <w:rPr>
          <w:rFonts w:ascii="Book Antiqua" w:hAnsi="Book Antiqua"/>
        </w:rPr>
      </w:pPr>
      <w:r w:rsidRPr="00684F96">
        <w:rPr>
          <w:rFonts w:ascii="Book Antiqua" w:hAnsi="Book Antiqua"/>
        </w:rPr>
        <w:t>Que al tener nuestra provincia una flamante Ley de Deportes N° 5870 sancionada el 27/07/1987, se deberá concretar su aplicación para nuestro Municipio a través de la Dirección respectiva. Se incrementará la práctica de Deportes no comunes en nuestro medio como ser el básquet, vóley, tenis, bochas, boxeo,ciclismo, etc</w:t>
      </w:r>
    </w:p>
    <w:p w:rsidR="00D47B62" w:rsidRPr="00684F96" w:rsidRDefault="00D47B62">
      <w:pPr>
        <w:rPr>
          <w:rFonts w:ascii="Book Antiqua" w:hAnsi="Book Antiqua"/>
        </w:rPr>
      </w:pPr>
      <w:r w:rsidRPr="00684F96">
        <w:rPr>
          <w:rFonts w:ascii="Book Antiqua" w:hAnsi="Book Antiqua"/>
        </w:rPr>
        <w:t>En atletismo en sus especialidades de carreras, saltos y lanzamientos;</w:t>
      </w:r>
    </w:p>
    <w:p w:rsidR="00D47B62" w:rsidRPr="00684F96" w:rsidRDefault="00D47B62">
      <w:pPr>
        <w:rPr>
          <w:rFonts w:ascii="Book Antiqua" w:hAnsi="Book Antiqua"/>
        </w:rPr>
      </w:pPr>
      <w:r w:rsidRPr="00684F96">
        <w:rPr>
          <w:rFonts w:ascii="Book Antiqua" w:hAnsi="Book Antiqua"/>
        </w:rPr>
        <w:lastRenderedPageBreak/>
        <w:t xml:space="preserve">Que la mencionada Ley </w:t>
      </w:r>
      <w:r w:rsidR="00B405BF" w:rsidRPr="00684F96">
        <w:rPr>
          <w:rFonts w:ascii="Book Antiqua" w:hAnsi="Book Antiqua"/>
        </w:rPr>
        <w:t>establece en el Capítulo de principios Generales la utilización del deporte como factor de promoción, mantenimiento y recuperación de la salud de la población;</w:t>
      </w:r>
    </w:p>
    <w:p w:rsidR="00B405BF" w:rsidRPr="00684F96" w:rsidRDefault="00B405BF">
      <w:pPr>
        <w:rPr>
          <w:rFonts w:ascii="Book Antiqua" w:hAnsi="Book Antiqua"/>
        </w:rPr>
      </w:pPr>
      <w:r w:rsidRPr="00684F96">
        <w:rPr>
          <w:rFonts w:ascii="Book Antiqua" w:hAnsi="Book Antiqua"/>
        </w:rPr>
        <w:t>Que siguiendo con los diferentes articulados de la Ley 5870 deja en claro el interés del Estado, orientando, promoviendo, asistiendo, ordenando, y fiscalizando las actividades deportivas , en toda nuestra Provincia;</w:t>
      </w:r>
    </w:p>
    <w:p w:rsidR="00B405BF" w:rsidRPr="00684F96" w:rsidRDefault="00B405BF">
      <w:pPr>
        <w:rPr>
          <w:rFonts w:ascii="Book Antiqua" w:hAnsi="Book Antiqua"/>
        </w:rPr>
      </w:pPr>
      <w:r w:rsidRPr="00684F96">
        <w:rPr>
          <w:rFonts w:ascii="Book Antiqua" w:hAnsi="Book Antiqua"/>
        </w:rPr>
        <w:t>Cabe destacar que en el plano promocional esta Ley lleva a propender a que los planes de desarrollo urbano prevean las reservas de espacios adecuados a la práctica de deportes. También a promover esta actividad entre las personas disminuidas físicamente;</w:t>
      </w:r>
    </w:p>
    <w:p w:rsidR="00976241" w:rsidRPr="00684F96" w:rsidRDefault="00B405BF">
      <w:pPr>
        <w:rPr>
          <w:rFonts w:ascii="Book Antiqua" w:hAnsi="Book Antiqua"/>
        </w:rPr>
      </w:pPr>
      <w:r w:rsidRPr="00684F96">
        <w:rPr>
          <w:rFonts w:ascii="Book Antiqua" w:hAnsi="Book Antiqua"/>
        </w:rPr>
        <w:t>Que en el capítulo II ( órganos de aplicación) a los efectos de informar, se organizarán conferencias y cursos de capacitación, se fomentará la creación de Escuelas Deportivas o similares, otorgando subsidios, subvenciones o préstamos a Instituciones Públicas</w:t>
      </w:r>
      <w:r w:rsidR="00976241" w:rsidRPr="00684F96">
        <w:rPr>
          <w:rFonts w:ascii="Book Antiqua" w:hAnsi="Book Antiqua"/>
        </w:rPr>
        <w:t xml:space="preserve"> o Privadas que puedan acreditar suficientes merecimientos a tal beneficio;</w:t>
      </w:r>
    </w:p>
    <w:p w:rsidR="00DC774D" w:rsidRPr="00684F96" w:rsidRDefault="00976241">
      <w:pPr>
        <w:rPr>
          <w:rFonts w:ascii="Book Antiqua" w:hAnsi="Book Antiqua"/>
        </w:rPr>
      </w:pPr>
      <w:r w:rsidRPr="00684F96">
        <w:rPr>
          <w:rFonts w:ascii="Book Antiqua" w:hAnsi="Book Antiqua"/>
        </w:rPr>
        <w:t xml:space="preserve">Que dada la amplitud de conceptos en su profusa presentación de Capítulos y Artículos de esta Ley, será tarea </w:t>
      </w:r>
      <w:r w:rsidR="00DC774D" w:rsidRPr="00684F96">
        <w:rPr>
          <w:rFonts w:ascii="Book Antiqua" w:hAnsi="Book Antiqua"/>
        </w:rPr>
        <w:t>de la dirección de Deportes de la Municipalidad de yerba Buena , tomar amplio conocimiento de la aplicación y el uso de la misma, sobre todo en la posibilidad de lograr recursos económicos nacionales y provinciales, como así también la cesión de terreno, y proponer Leyes y decretos sobre normas especiales para deportistas y Dirigentes, lo mismo para los elementos de enseñanza de Deportes aficionado (amateur) que pudiera</w:t>
      </w:r>
      <w:r w:rsidR="00B405BF" w:rsidRPr="00684F96">
        <w:rPr>
          <w:rFonts w:ascii="Book Antiqua" w:hAnsi="Book Antiqua"/>
        </w:rPr>
        <w:t xml:space="preserve"> </w:t>
      </w:r>
      <w:r w:rsidR="00DC774D" w:rsidRPr="00684F96">
        <w:rPr>
          <w:rFonts w:ascii="Book Antiqua" w:hAnsi="Book Antiqua"/>
        </w:rPr>
        <w:t>necesitarse;</w:t>
      </w:r>
    </w:p>
    <w:p w:rsidR="00DC774D" w:rsidRPr="00684F96" w:rsidRDefault="00DC774D">
      <w:pPr>
        <w:rPr>
          <w:rFonts w:ascii="Book Antiqua" w:hAnsi="Book Antiqua"/>
        </w:rPr>
      </w:pPr>
      <w:r w:rsidRPr="00684F96">
        <w:rPr>
          <w:rFonts w:ascii="Book Antiqua" w:hAnsi="Book Antiqua"/>
        </w:rPr>
        <w:t>Que con un adecuado organigrama de Funcionamiento de la Dirección de Deportes de esta Municipalidad, se podrá acceder a los Recursos del Fondo Provincial del Deporte , como así también del fondo Nacional para programas aprobados por la dirección Pcial. De Deportes, turismo Social y Recreación, todo esto contemplado en la  Ley N° 5878;</w:t>
      </w:r>
    </w:p>
    <w:p w:rsidR="002D575E" w:rsidRPr="00684F96" w:rsidRDefault="002D575E" w:rsidP="00684F96">
      <w:pPr>
        <w:ind w:left="1418" w:right="1700"/>
        <w:jc w:val="center"/>
        <w:outlineLvl w:val="0"/>
        <w:rPr>
          <w:rFonts w:ascii="Book Antiqua" w:hAnsi="Book Antiqua"/>
          <w:u w:val="single"/>
        </w:rPr>
      </w:pPr>
      <w:r w:rsidRPr="00684F96">
        <w:rPr>
          <w:rFonts w:ascii="Book Antiqua" w:hAnsi="Book Antiqua"/>
          <w:u w:val="single"/>
        </w:rPr>
        <w:t>EL CONCEJO DELIBERANTE SANCIONA CON FUERZA</w:t>
      </w:r>
      <w:bookmarkStart w:id="0" w:name="_GoBack"/>
      <w:bookmarkEnd w:id="0"/>
      <w:r w:rsidRPr="00684F96">
        <w:rPr>
          <w:rFonts w:ascii="Book Antiqua" w:hAnsi="Book Antiqua"/>
          <w:u w:val="single"/>
        </w:rPr>
        <w:t xml:space="preserve"> DE ORDENANZA:</w:t>
      </w:r>
    </w:p>
    <w:p w:rsidR="000D6F58" w:rsidRPr="00684F96" w:rsidRDefault="0081273F" w:rsidP="000D6F58">
      <w:pPr>
        <w:rPr>
          <w:rFonts w:ascii="Book Antiqua" w:hAnsi="Book Antiqua"/>
        </w:rPr>
      </w:pPr>
      <w:r w:rsidRPr="00684F96">
        <w:rPr>
          <w:rFonts w:ascii="Book Antiqua" w:hAnsi="Book Antiqua"/>
        </w:rPr>
        <w:t xml:space="preserve"> </w:t>
      </w:r>
      <w:r w:rsidR="007B1BF6" w:rsidRPr="00684F96">
        <w:rPr>
          <w:rFonts w:ascii="Book Antiqua" w:hAnsi="Book Antiqua"/>
          <w:u w:val="single"/>
        </w:rPr>
        <w:t>ARTICULO PRIMERO</w:t>
      </w:r>
      <w:r w:rsidR="007B1BF6" w:rsidRPr="00684F96">
        <w:rPr>
          <w:rFonts w:ascii="Book Antiqua" w:hAnsi="Book Antiqua"/>
        </w:rPr>
        <w:t xml:space="preserve">: </w:t>
      </w:r>
      <w:r w:rsidR="00585CA0" w:rsidRPr="00684F96">
        <w:rPr>
          <w:rFonts w:ascii="Book Antiqua" w:hAnsi="Book Antiqua"/>
        </w:rPr>
        <w:t>Se faculta al Dpto. ejecutivo de la Ciudad de Yerba Buena , a implementar lo necesario para lograr un adecuado y eficiente accionar de la Dirección de Deportes de este Municipio, en la organización, promoción y asistencia en la actividad  deportiva local.-</w:t>
      </w:r>
    </w:p>
    <w:p w:rsidR="00585CA0" w:rsidRPr="00684F96" w:rsidRDefault="00585CA0" w:rsidP="000D6F58">
      <w:pPr>
        <w:rPr>
          <w:rFonts w:ascii="Book Antiqua" w:hAnsi="Book Antiqua"/>
        </w:rPr>
      </w:pPr>
      <w:r w:rsidRPr="00684F96">
        <w:rPr>
          <w:rFonts w:ascii="Book Antiqua" w:hAnsi="Book Antiqua"/>
          <w:u w:val="single"/>
        </w:rPr>
        <w:lastRenderedPageBreak/>
        <w:t>ARTICULO SEGUNDO</w:t>
      </w:r>
      <w:r w:rsidRPr="00684F96">
        <w:rPr>
          <w:rFonts w:ascii="Book Antiqua" w:hAnsi="Book Antiqua"/>
        </w:rPr>
        <w:t xml:space="preserve"> : Contando la Pcia. Con una Ley que reglamenta el funcionamiento de todo lo referido al deporte, y estando contemplado en la misma Recursos Provinciales para afrontar los gastos que demande la aplicación de la presente Ley, se instrumentará junto a la Dirección de Deportes de la Municipalidad, un programa de actividades deportivas tendientes a captar  tales recursos económicos.-</w:t>
      </w:r>
    </w:p>
    <w:p w:rsidR="00585CA0" w:rsidRPr="00684F96" w:rsidRDefault="00585CA0" w:rsidP="000D6F58">
      <w:pPr>
        <w:rPr>
          <w:rFonts w:ascii="Book Antiqua" w:hAnsi="Book Antiqua"/>
        </w:rPr>
      </w:pPr>
      <w:r w:rsidRPr="00684F96">
        <w:rPr>
          <w:rFonts w:ascii="Book Antiqua" w:hAnsi="Book Antiqua"/>
          <w:u w:val="single"/>
        </w:rPr>
        <w:t>ARTICULO</w:t>
      </w:r>
      <w:r w:rsidRPr="00684F96">
        <w:rPr>
          <w:rFonts w:ascii="Book Antiqua" w:hAnsi="Book Antiqua"/>
        </w:rPr>
        <w:t xml:space="preserve"> </w:t>
      </w:r>
      <w:r w:rsidRPr="00684F96">
        <w:rPr>
          <w:rFonts w:ascii="Book Antiqua" w:hAnsi="Book Antiqua"/>
          <w:u w:val="single"/>
        </w:rPr>
        <w:t>TERCERO:</w:t>
      </w:r>
      <w:r w:rsidRPr="00684F96">
        <w:rPr>
          <w:rFonts w:ascii="Book Antiqua" w:hAnsi="Book Antiqua"/>
        </w:rPr>
        <w:t xml:space="preserve"> </w:t>
      </w:r>
      <w:r w:rsidR="002B0BD5" w:rsidRPr="00684F96">
        <w:rPr>
          <w:rFonts w:ascii="Book Antiqua" w:hAnsi="Book Antiqua"/>
        </w:rPr>
        <w:t xml:space="preserve">en esta tarea se tendrá especial interés en el apoyo a deportistas locales, también en la formación de dirigentes y en su capacitación para afrontar con éxito , la creación de clubes y asociaciones , con miras a convertir a Yerba Buena en un centro generador de esta actividad, acorde a su constante crecimiento poblacional.- </w:t>
      </w:r>
    </w:p>
    <w:p w:rsidR="002B0BD5" w:rsidRPr="00684F96" w:rsidRDefault="002B0BD5" w:rsidP="000D6F58">
      <w:pPr>
        <w:rPr>
          <w:rFonts w:ascii="Book Antiqua" w:hAnsi="Book Antiqua"/>
        </w:rPr>
      </w:pPr>
      <w:r w:rsidRPr="00684F96">
        <w:rPr>
          <w:rFonts w:ascii="Book Antiqua" w:hAnsi="Book Antiqua"/>
          <w:u w:val="single"/>
        </w:rPr>
        <w:t xml:space="preserve">ARTICULO CUARTO: </w:t>
      </w:r>
      <w:r w:rsidRPr="00684F96">
        <w:rPr>
          <w:rFonts w:ascii="Book Antiqua" w:hAnsi="Book Antiqua"/>
        </w:rPr>
        <w:t>Siguiendo</w:t>
      </w:r>
      <w:r w:rsidRPr="00684F96">
        <w:rPr>
          <w:rFonts w:ascii="Book Antiqua" w:hAnsi="Book Antiqua"/>
          <w:u w:val="single"/>
        </w:rPr>
        <w:t xml:space="preserve"> </w:t>
      </w:r>
      <w:r w:rsidRPr="00684F96">
        <w:rPr>
          <w:rFonts w:ascii="Book Antiqua" w:hAnsi="Book Antiqua"/>
        </w:rPr>
        <w:t>con la tarea de lograr una mejor calidad de vida para los habitantes de nuestra Ciudad, a través de la práctica deportiva , se realizarán conferencias informativas con profesionales capacitados sobre los temas de importancia ligados al deporte tal como lo es lo relacionado con el control anti-doping.-</w:t>
      </w:r>
    </w:p>
    <w:p w:rsidR="006F2884" w:rsidRPr="00684F96" w:rsidRDefault="00754ECD">
      <w:pPr>
        <w:rPr>
          <w:rFonts w:ascii="Book Antiqua" w:hAnsi="Book Antiqua"/>
        </w:rPr>
      </w:pPr>
      <w:r w:rsidRPr="00684F96">
        <w:rPr>
          <w:rFonts w:ascii="Book Antiqua" w:hAnsi="Book Antiqua"/>
          <w:u w:val="single"/>
        </w:rPr>
        <w:t>ARTÍCULO QUINTO</w:t>
      </w:r>
      <w:r w:rsidR="000776C1" w:rsidRPr="00684F96">
        <w:rPr>
          <w:rFonts w:ascii="Book Antiqua" w:hAnsi="Book Antiqua"/>
          <w:u w:val="single"/>
        </w:rPr>
        <w:t>.-</w:t>
      </w:r>
      <w:r w:rsidR="003E657F" w:rsidRPr="00684F96">
        <w:rPr>
          <w:rFonts w:ascii="Book Antiqua" w:hAnsi="Book Antiqua"/>
          <w:u w:val="single"/>
        </w:rPr>
        <w:t xml:space="preserve"> </w:t>
      </w:r>
      <w:r w:rsidR="003E657F" w:rsidRPr="00684F96">
        <w:rPr>
          <w:rFonts w:ascii="Book Antiqua" w:hAnsi="Book Antiqua"/>
        </w:rPr>
        <w:t>COMUNÍQUESE, CÓPIESE y ARCHÍVESE.-</w:t>
      </w:r>
    </w:p>
    <w:sectPr w:rsidR="006F2884" w:rsidRPr="00684F96" w:rsidSect="00005B0C">
      <w:footerReference w:type="default" r:id="rId7"/>
      <w:pgSz w:w="11906" w:h="16838"/>
      <w:pgMar w:top="1417" w:right="1701" w:bottom="1417" w:left="1701" w:header="708" w:footer="708" w:gutter="0"/>
      <w:pgNumType w:start="2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42C1" w:rsidRDefault="00E342C1" w:rsidP="00996E0C">
      <w:pPr>
        <w:spacing w:after="0" w:line="240" w:lineRule="auto"/>
      </w:pPr>
      <w:r>
        <w:separator/>
      </w:r>
    </w:p>
  </w:endnote>
  <w:endnote w:type="continuationSeparator" w:id="0">
    <w:p w:rsidR="00E342C1" w:rsidRDefault="00E342C1" w:rsidP="0099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1DA" w:rsidRPr="00D25589" w:rsidRDefault="006811DA">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42C1" w:rsidRDefault="00E342C1" w:rsidP="00996E0C">
      <w:pPr>
        <w:spacing w:after="0" w:line="240" w:lineRule="auto"/>
      </w:pPr>
      <w:r>
        <w:separator/>
      </w:r>
    </w:p>
  </w:footnote>
  <w:footnote w:type="continuationSeparator" w:id="0">
    <w:p w:rsidR="00E342C1" w:rsidRDefault="00E342C1" w:rsidP="00996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1988"/>
    <w:rsid w:val="00005B0C"/>
    <w:rsid w:val="00011A03"/>
    <w:rsid w:val="000776C1"/>
    <w:rsid w:val="0008327A"/>
    <w:rsid w:val="00092D90"/>
    <w:rsid w:val="000D6F58"/>
    <w:rsid w:val="00222916"/>
    <w:rsid w:val="00223D18"/>
    <w:rsid w:val="002B0BD5"/>
    <w:rsid w:val="002D575E"/>
    <w:rsid w:val="0034196F"/>
    <w:rsid w:val="003E0D72"/>
    <w:rsid w:val="003E657F"/>
    <w:rsid w:val="00481F51"/>
    <w:rsid w:val="00585CA0"/>
    <w:rsid w:val="005952EA"/>
    <w:rsid w:val="006811DA"/>
    <w:rsid w:val="00684F96"/>
    <w:rsid w:val="006F2884"/>
    <w:rsid w:val="00754ECD"/>
    <w:rsid w:val="00761D64"/>
    <w:rsid w:val="007637CE"/>
    <w:rsid w:val="007B1BF6"/>
    <w:rsid w:val="007B73E1"/>
    <w:rsid w:val="007E6ABD"/>
    <w:rsid w:val="007F1AB9"/>
    <w:rsid w:val="0081273F"/>
    <w:rsid w:val="009020A1"/>
    <w:rsid w:val="00976241"/>
    <w:rsid w:val="00996E0C"/>
    <w:rsid w:val="009D0A35"/>
    <w:rsid w:val="009D13B0"/>
    <w:rsid w:val="00A703B2"/>
    <w:rsid w:val="00AE541C"/>
    <w:rsid w:val="00B405BF"/>
    <w:rsid w:val="00B923D8"/>
    <w:rsid w:val="00BB2ED4"/>
    <w:rsid w:val="00BD30CD"/>
    <w:rsid w:val="00C049C7"/>
    <w:rsid w:val="00CB1593"/>
    <w:rsid w:val="00CE1123"/>
    <w:rsid w:val="00D1587B"/>
    <w:rsid w:val="00D25589"/>
    <w:rsid w:val="00D47B62"/>
    <w:rsid w:val="00DA0DF4"/>
    <w:rsid w:val="00DC774D"/>
    <w:rsid w:val="00E342C1"/>
    <w:rsid w:val="00E34AE4"/>
    <w:rsid w:val="00E47BB3"/>
    <w:rsid w:val="00E8507B"/>
    <w:rsid w:val="00FD19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B63F"/>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unhideWhenUsed/>
    <w:rsid w:val="00996E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6E0C"/>
    <w:rPr>
      <w:sz w:val="22"/>
      <w:szCs w:val="22"/>
      <w:lang w:eastAsia="en-US"/>
    </w:rPr>
  </w:style>
  <w:style w:type="paragraph" w:styleId="Piedepgina">
    <w:name w:val="footer"/>
    <w:basedOn w:val="Normal"/>
    <w:link w:val="PiedepginaCar"/>
    <w:uiPriority w:val="99"/>
    <w:unhideWhenUsed/>
    <w:rsid w:val="00996E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6E0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4</TotalTime>
  <Pages>3</Pages>
  <Words>793</Words>
  <Characters>4365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2018-04-26T14:54:00Z</cp:lastPrinted>
  <dcterms:created xsi:type="dcterms:W3CDTF">2017-04-07T15:43:00Z</dcterms:created>
  <dcterms:modified xsi:type="dcterms:W3CDTF">2018-06-06T15:39:00Z</dcterms:modified>
</cp:coreProperties>
</file>