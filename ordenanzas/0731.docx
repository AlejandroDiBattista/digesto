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D70" w:rsidRPr="00E175FD" w:rsidRDefault="004C3D70" w:rsidP="00E175FD">
      <w:pPr>
        <w:shd w:val="clear" w:color="auto" w:fill="FFFFFF"/>
        <w:spacing w:after="200" w:line="240" w:lineRule="auto"/>
        <w:jc w:val="right"/>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Yerba Buena, 12 de Enero de 1996</w:t>
      </w:r>
    </w:p>
    <w:p w:rsidR="004C3D70" w:rsidRPr="00E175FD" w:rsidRDefault="004C3D7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ORDENANZA Nº 731</w:t>
      </w:r>
    </w:p>
    <w:p w:rsidR="008152DE" w:rsidRPr="00E175FD" w:rsidRDefault="004C3D7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 xml:space="preserve">VISTO: </w:t>
      </w:r>
      <w:r w:rsidR="001844B0" w:rsidRPr="00E175FD">
        <w:rPr>
          <w:rFonts w:ascii="Times New Roman" w:eastAsia="Times New Roman" w:hAnsi="Times New Roman" w:cs="Times New Roman"/>
          <w:sz w:val="24"/>
          <w:szCs w:val="24"/>
          <w:lang w:eastAsia="es-AR"/>
        </w:rPr>
        <w:t>Que por Ordenanza Nº 175 del 20/12/95</w:t>
      </w:r>
      <w:r w:rsidR="00DB248F" w:rsidRPr="00E175FD">
        <w:rPr>
          <w:rFonts w:ascii="Times New Roman" w:eastAsia="Times New Roman" w:hAnsi="Times New Roman" w:cs="Times New Roman"/>
          <w:sz w:val="24"/>
          <w:szCs w:val="24"/>
          <w:lang w:eastAsia="es-AR"/>
        </w:rPr>
        <w:t xml:space="preserve"> se autoriza al D.E.M. a solicitar al PoderEjecutivo Provincial la</w:t>
      </w:r>
      <w:r w:rsidR="00D47F75" w:rsidRPr="00E175FD">
        <w:rPr>
          <w:rFonts w:ascii="Times New Roman" w:eastAsia="Times New Roman" w:hAnsi="Times New Roman" w:cs="Times New Roman"/>
          <w:sz w:val="24"/>
          <w:szCs w:val="24"/>
          <w:lang w:eastAsia="es-AR"/>
        </w:rPr>
        <w:t xml:space="preserve"> </w:t>
      </w:r>
      <w:r w:rsidR="00DB248F" w:rsidRPr="00E175FD">
        <w:rPr>
          <w:rFonts w:ascii="Times New Roman" w:eastAsia="Times New Roman" w:hAnsi="Times New Roman" w:cs="Times New Roman"/>
          <w:sz w:val="24"/>
          <w:szCs w:val="24"/>
          <w:lang w:eastAsia="es-AR"/>
        </w:rPr>
        <w:t xml:space="preserve">emisión de cheques de pago diferido en un todo </w:t>
      </w:r>
      <w:r w:rsidR="00795EE7" w:rsidRPr="00E175FD">
        <w:rPr>
          <w:rFonts w:ascii="Times New Roman" w:eastAsia="Times New Roman" w:hAnsi="Times New Roman" w:cs="Times New Roman"/>
          <w:sz w:val="24"/>
          <w:szCs w:val="24"/>
          <w:lang w:eastAsia="es-AR"/>
        </w:rPr>
        <w:t>de conformidad con el Dcto. Acuerdo 17/3</w:t>
      </w:r>
      <w:r w:rsidRPr="00E175FD">
        <w:rPr>
          <w:rFonts w:ascii="Times New Roman" w:eastAsia="Times New Roman" w:hAnsi="Times New Roman" w:cs="Times New Roman"/>
          <w:sz w:val="24"/>
          <w:szCs w:val="24"/>
          <w:lang w:eastAsia="es-AR"/>
        </w:rPr>
        <w:t xml:space="preserve"> </w:t>
      </w:r>
      <w:r w:rsidR="00E175FD">
        <w:rPr>
          <w:rFonts w:ascii="Times New Roman" w:eastAsia="Times New Roman" w:hAnsi="Times New Roman" w:cs="Times New Roman"/>
          <w:sz w:val="24"/>
          <w:szCs w:val="24"/>
          <w:lang w:eastAsia="es-AR"/>
        </w:rPr>
        <w:t xml:space="preserve">                    (</w:t>
      </w:r>
      <w:r w:rsidR="00245810" w:rsidRPr="00E175FD">
        <w:rPr>
          <w:rFonts w:ascii="Times New Roman" w:eastAsia="Times New Roman" w:hAnsi="Times New Roman" w:cs="Times New Roman"/>
          <w:sz w:val="24"/>
          <w:szCs w:val="24"/>
          <w:lang w:eastAsia="es-AR"/>
        </w:rPr>
        <w:t>S.H</w:t>
      </w:r>
      <w:r w:rsidR="00795EE7" w:rsidRPr="00E175FD">
        <w:rPr>
          <w:rFonts w:ascii="Times New Roman" w:eastAsia="Times New Roman" w:hAnsi="Times New Roman" w:cs="Times New Roman"/>
          <w:sz w:val="24"/>
          <w:szCs w:val="24"/>
          <w:lang w:eastAsia="es-AR"/>
        </w:rPr>
        <w:t>.</w:t>
      </w:r>
      <w:r w:rsidR="00E175FD">
        <w:rPr>
          <w:rFonts w:ascii="Times New Roman" w:eastAsia="Times New Roman" w:hAnsi="Times New Roman" w:cs="Times New Roman"/>
          <w:sz w:val="24"/>
          <w:szCs w:val="24"/>
          <w:lang w:eastAsia="es-AR"/>
        </w:rPr>
        <w:t xml:space="preserve">) , </w:t>
      </w:r>
      <w:r w:rsidR="00795EE7" w:rsidRPr="00E175FD">
        <w:rPr>
          <w:rFonts w:ascii="Times New Roman" w:eastAsia="Times New Roman" w:hAnsi="Times New Roman" w:cs="Times New Roman"/>
          <w:sz w:val="24"/>
          <w:szCs w:val="24"/>
          <w:lang w:eastAsia="es-AR"/>
        </w:rPr>
        <w:t xml:space="preserve"> para ser aplicado al pago de haberes correspondientes al m</w:t>
      </w:r>
      <w:r w:rsidR="00245810" w:rsidRPr="00E175FD">
        <w:rPr>
          <w:rFonts w:ascii="Times New Roman" w:eastAsia="Times New Roman" w:hAnsi="Times New Roman" w:cs="Times New Roman"/>
          <w:sz w:val="24"/>
          <w:szCs w:val="24"/>
          <w:lang w:eastAsia="es-AR"/>
        </w:rPr>
        <w:t>es de octubre de 1995, y</w:t>
      </w:r>
    </w:p>
    <w:p w:rsidR="00D47F75" w:rsidRPr="00E175FD" w:rsidRDefault="004C3D7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 xml:space="preserve">CONSIDERANDO: </w:t>
      </w:r>
      <w:r w:rsidR="00245810" w:rsidRPr="00E175FD">
        <w:rPr>
          <w:rFonts w:ascii="Times New Roman" w:eastAsia="Times New Roman" w:hAnsi="Times New Roman" w:cs="Times New Roman"/>
          <w:sz w:val="24"/>
          <w:szCs w:val="24"/>
          <w:lang w:eastAsia="es-AR"/>
        </w:rPr>
        <w:t>Que</w:t>
      </w:r>
      <w:r w:rsidR="00D47F75" w:rsidRPr="00E175FD">
        <w:rPr>
          <w:rFonts w:ascii="Times New Roman" w:eastAsia="Times New Roman" w:hAnsi="Times New Roman" w:cs="Times New Roman"/>
          <w:sz w:val="24"/>
          <w:szCs w:val="24"/>
          <w:lang w:eastAsia="es-AR"/>
        </w:rPr>
        <w:t xml:space="preserve"> </w:t>
      </w:r>
      <w:r w:rsidR="00245810" w:rsidRPr="00E175FD">
        <w:rPr>
          <w:rFonts w:ascii="Times New Roman" w:eastAsia="Times New Roman" w:hAnsi="Times New Roman" w:cs="Times New Roman"/>
          <w:sz w:val="24"/>
          <w:szCs w:val="24"/>
          <w:lang w:eastAsia="es-AR"/>
        </w:rPr>
        <w:t>mediante Dcto. Acuerdo Nº 31/3, se amplía la disposición de pago de haberes con cheques diferidos a los haberes brutos correspondientes al sueldo Anual Complementario año 1995 de los Agentes activos y pasivos del Estado Provincial; y</w:t>
      </w:r>
    </w:p>
    <w:p w:rsidR="00D47F75" w:rsidRPr="00E175FD" w:rsidRDefault="0024581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Que en el Artículo 8 vo. Del antes citado Dcto. Se invita</w:t>
      </w:r>
      <w:r w:rsidR="00D47F75" w:rsidRPr="00E175FD">
        <w:rPr>
          <w:rFonts w:ascii="Times New Roman" w:eastAsia="Times New Roman" w:hAnsi="Times New Roman" w:cs="Times New Roman"/>
          <w:sz w:val="24"/>
          <w:szCs w:val="24"/>
          <w:lang w:eastAsia="es-AR"/>
        </w:rPr>
        <w:t xml:space="preserve"> </w:t>
      </w:r>
      <w:r w:rsidRPr="00E175FD">
        <w:rPr>
          <w:rFonts w:ascii="Times New Roman" w:eastAsia="Times New Roman" w:hAnsi="Times New Roman" w:cs="Times New Roman"/>
          <w:sz w:val="24"/>
          <w:szCs w:val="24"/>
          <w:lang w:eastAsia="es-AR"/>
        </w:rPr>
        <w:t>a las municipalidades a adherirse al citado régimen;</w:t>
      </w:r>
    </w:p>
    <w:p w:rsidR="00245810" w:rsidRPr="00E175FD" w:rsidRDefault="0024581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Que esta Municipalidad adeuda el sueldo Anual Complementario a su personal permanente y contratado como así también del Honorable Concejo Deliberante, Funcionarios y Concejales;</w:t>
      </w:r>
    </w:p>
    <w:p w:rsidR="00245810" w:rsidRPr="00E175FD" w:rsidRDefault="0024581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Que este régimen permitirá a la Municipalidad afrontar</w:t>
      </w:r>
      <w:r w:rsidR="00D47F75" w:rsidRPr="00E175FD">
        <w:rPr>
          <w:rFonts w:ascii="Times New Roman" w:eastAsia="Times New Roman" w:hAnsi="Times New Roman" w:cs="Times New Roman"/>
          <w:sz w:val="24"/>
          <w:szCs w:val="24"/>
          <w:lang w:eastAsia="es-AR"/>
        </w:rPr>
        <w:t xml:space="preserve"> </w:t>
      </w:r>
      <w:r w:rsidRPr="00E175FD">
        <w:rPr>
          <w:rFonts w:ascii="Times New Roman" w:eastAsia="Times New Roman" w:hAnsi="Times New Roman" w:cs="Times New Roman"/>
          <w:sz w:val="24"/>
          <w:szCs w:val="24"/>
          <w:lang w:eastAsia="es-AR"/>
        </w:rPr>
        <w:t>la referida erogación en 3</w:t>
      </w:r>
      <w:r w:rsidR="004C3D70" w:rsidRPr="00E175FD">
        <w:rPr>
          <w:rFonts w:ascii="Times New Roman" w:eastAsia="Times New Roman" w:hAnsi="Times New Roman" w:cs="Times New Roman"/>
          <w:sz w:val="24"/>
          <w:szCs w:val="24"/>
          <w:lang w:eastAsia="es-AR"/>
        </w:rPr>
        <w:t xml:space="preserve"> </w:t>
      </w:r>
      <w:r w:rsidR="00E175FD">
        <w:rPr>
          <w:rFonts w:ascii="Times New Roman" w:eastAsia="Times New Roman" w:hAnsi="Times New Roman" w:cs="Times New Roman"/>
          <w:sz w:val="24"/>
          <w:szCs w:val="24"/>
          <w:lang w:eastAsia="es-AR"/>
        </w:rPr>
        <w:t xml:space="preserve">                    (</w:t>
      </w:r>
      <w:r w:rsidRPr="00E175FD">
        <w:rPr>
          <w:rFonts w:ascii="Times New Roman" w:eastAsia="Times New Roman" w:hAnsi="Times New Roman" w:cs="Times New Roman"/>
          <w:sz w:val="24"/>
          <w:szCs w:val="24"/>
          <w:lang w:eastAsia="es-AR"/>
        </w:rPr>
        <w:t>tres</w:t>
      </w:r>
      <w:r w:rsidR="00E175FD">
        <w:rPr>
          <w:rFonts w:ascii="Times New Roman" w:eastAsia="Times New Roman" w:hAnsi="Times New Roman" w:cs="Times New Roman"/>
          <w:sz w:val="24"/>
          <w:szCs w:val="24"/>
          <w:lang w:eastAsia="es-AR"/>
        </w:rPr>
        <w:t xml:space="preserve">) </w:t>
      </w:r>
      <w:r w:rsidR="004C3D70" w:rsidRPr="00E175FD">
        <w:rPr>
          <w:rFonts w:ascii="Times New Roman" w:eastAsia="Times New Roman" w:hAnsi="Times New Roman" w:cs="Times New Roman"/>
          <w:sz w:val="24"/>
          <w:szCs w:val="24"/>
          <w:lang w:eastAsia="es-AR"/>
        </w:rPr>
        <w:t xml:space="preserve"> </w:t>
      </w:r>
      <w:r w:rsidRPr="00E175FD">
        <w:rPr>
          <w:rFonts w:ascii="Times New Roman" w:eastAsia="Times New Roman" w:hAnsi="Times New Roman" w:cs="Times New Roman"/>
          <w:sz w:val="24"/>
          <w:szCs w:val="24"/>
          <w:lang w:eastAsia="es-AR"/>
        </w:rPr>
        <w:t>cuotas iguales, mensuales y consecutivas, con vencimiento la primera el último día hábil bancario del mes de Abril de 1996;</w:t>
      </w:r>
    </w:p>
    <w:p w:rsidR="00245810" w:rsidRPr="00E175FD" w:rsidRDefault="0024581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 xml:space="preserve">Que </w:t>
      </w:r>
      <w:r w:rsidR="004C1450" w:rsidRPr="00E175FD">
        <w:rPr>
          <w:rFonts w:ascii="Times New Roman" w:eastAsia="Times New Roman" w:hAnsi="Times New Roman" w:cs="Times New Roman"/>
          <w:sz w:val="24"/>
          <w:szCs w:val="24"/>
          <w:lang w:eastAsia="es-AR"/>
        </w:rPr>
        <w:t>la situación económica financiera por la que atraviesa el Municipio aconseja la conveniencia de aceptar la invitación del Poder Ejecutivo Provincial;</w:t>
      </w:r>
    </w:p>
    <w:p w:rsidR="004C1450" w:rsidRPr="00E175FD" w:rsidRDefault="004C145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Que los citados instrumentos de pagos podrán aplicarse al pago de tributos provinciales de cualquier naturaleza;</w:t>
      </w:r>
    </w:p>
    <w:p w:rsidR="004C1450" w:rsidRPr="00E175FD" w:rsidRDefault="004C145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Que a los fines de garantizar el pago de los servicios de amortización de este régimen de cancelación de deudas salariales de amortización de este régimen de cancelación de deudas salariales en concordancia con las disposiciones de la provincia, resulta necesario afectar la coparticipación de un monto mensual equivalente a las cuotas que resulten del total del compromiso asumido;</w:t>
      </w:r>
    </w:p>
    <w:p w:rsidR="008152DE" w:rsidRPr="00E175FD" w:rsidRDefault="004C1450" w:rsidP="00E175FD">
      <w:pPr>
        <w:shd w:val="clear" w:color="auto" w:fill="FFFFFF"/>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 xml:space="preserve">Que toda la operatoria de este régimen debe </w:t>
      </w:r>
      <w:r w:rsidR="00B219FC" w:rsidRPr="00E175FD">
        <w:rPr>
          <w:rFonts w:ascii="Times New Roman" w:eastAsia="Times New Roman" w:hAnsi="Times New Roman" w:cs="Times New Roman"/>
          <w:sz w:val="24"/>
          <w:szCs w:val="24"/>
          <w:lang w:eastAsia="es-AR"/>
        </w:rPr>
        <w:t>plasmarse en un convenio a suscribir con el poder Ejecutivo Provincial;</w:t>
      </w:r>
    </w:p>
    <w:p w:rsidR="00D47F75" w:rsidRPr="00E175FD" w:rsidRDefault="008213C0" w:rsidP="00E175FD">
      <w:pPr>
        <w:shd w:val="clear" w:color="auto" w:fill="FFFFFF"/>
        <w:spacing w:after="200" w:line="240" w:lineRule="auto"/>
        <w:jc w:val="center"/>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 xml:space="preserve">POR </w:t>
      </w:r>
      <w:r w:rsidR="004C3D70" w:rsidRPr="00E175FD">
        <w:rPr>
          <w:rFonts w:ascii="Times New Roman" w:eastAsia="Times New Roman" w:hAnsi="Times New Roman" w:cs="Times New Roman"/>
          <w:sz w:val="24"/>
          <w:szCs w:val="24"/>
          <w:lang w:eastAsia="es-AR"/>
        </w:rPr>
        <w:t>EL CONCEJO DELIBERANTE SANCIONA CON FUERZA DE ORDENANZA</w:t>
      </w:r>
    </w:p>
    <w:p w:rsidR="00E175FD" w:rsidRDefault="00093D22" w:rsidP="00E175FD">
      <w:pPr>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ARTICULO PRIMERO</w:t>
      </w:r>
      <w:r w:rsidR="004C3D70" w:rsidRPr="00E175FD">
        <w:rPr>
          <w:rFonts w:ascii="Times New Roman" w:eastAsia="Times New Roman" w:hAnsi="Times New Roman" w:cs="Times New Roman"/>
          <w:sz w:val="24"/>
          <w:szCs w:val="24"/>
          <w:lang w:eastAsia="es-AR"/>
        </w:rPr>
        <w:t xml:space="preserve">: </w:t>
      </w:r>
      <w:r w:rsidR="00B219FC" w:rsidRPr="00E175FD">
        <w:rPr>
          <w:rFonts w:ascii="Times New Roman" w:eastAsia="Times New Roman" w:hAnsi="Times New Roman" w:cs="Times New Roman"/>
          <w:sz w:val="24"/>
          <w:szCs w:val="24"/>
          <w:lang w:eastAsia="es-AR"/>
        </w:rPr>
        <w:t xml:space="preserve">AUTORIZASE al D.E.M. a solicitar al Poder </w:t>
      </w:r>
      <w:r w:rsidR="00B77605" w:rsidRPr="00E175FD">
        <w:rPr>
          <w:rFonts w:ascii="Times New Roman" w:eastAsia="Times New Roman" w:hAnsi="Times New Roman" w:cs="Times New Roman"/>
          <w:sz w:val="24"/>
          <w:szCs w:val="24"/>
          <w:lang w:eastAsia="es-AR"/>
        </w:rPr>
        <w:t>Ejecutivo Provincial, en un todo de conformidad con el Decreto Acuerdo Nº 31/3, la emisión de cheques diferidos hasta un monto de $ 200.000</w:t>
      </w:r>
      <w:r w:rsidR="004C3D70" w:rsidRPr="00E175FD">
        <w:rPr>
          <w:rFonts w:ascii="Times New Roman" w:eastAsia="Times New Roman" w:hAnsi="Times New Roman" w:cs="Times New Roman"/>
          <w:sz w:val="24"/>
          <w:szCs w:val="24"/>
          <w:lang w:eastAsia="es-AR"/>
        </w:rPr>
        <w:t xml:space="preserve"> </w:t>
      </w:r>
      <w:r w:rsidR="00E175FD">
        <w:rPr>
          <w:rFonts w:ascii="Times New Roman" w:eastAsia="Times New Roman" w:hAnsi="Times New Roman" w:cs="Times New Roman"/>
          <w:sz w:val="24"/>
          <w:szCs w:val="24"/>
          <w:lang w:eastAsia="es-AR"/>
        </w:rPr>
        <w:t xml:space="preserve">                    (</w:t>
      </w:r>
      <w:r w:rsidR="00B77605" w:rsidRPr="00E175FD">
        <w:rPr>
          <w:rFonts w:ascii="Times New Roman" w:eastAsia="Times New Roman" w:hAnsi="Times New Roman" w:cs="Times New Roman"/>
          <w:sz w:val="24"/>
          <w:szCs w:val="24"/>
          <w:lang w:eastAsia="es-AR"/>
        </w:rPr>
        <w:t>pesos Doscientos Mil</w:t>
      </w:r>
      <w:r w:rsidR="00E175FD">
        <w:rPr>
          <w:rFonts w:ascii="Times New Roman" w:eastAsia="Times New Roman" w:hAnsi="Times New Roman" w:cs="Times New Roman"/>
          <w:sz w:val="24"/>
          <w:szCs w:val="24"/>
          <w:lang w:eastAsia="es-AR"/>
        </w:rPr>
        <w:t xml:space="preserve">) , </w:t>
      </w:r>
      <w:r w:rsidR="00B77605" w:rsidRPr="00E175FD">
        <w:rPr>
          <w:rFonts w:ascii="Times New Roman" w:eastAsia="Times New Roman" w:hAnsi="Times New Roman" w:cs="Times New Roman"/>
          <w:sz w:val="24"/>
          <w:szCs w:val="24"/>
          <w:lang w:eastAsia="es-AR"/>
        </w:rPr>
        <w:t xml:space="preserve"> que serán destinados al pago de los haberes</w:t>
      </w:r>
      <w:r w:rsidR="00D47F75" w:rsidRPr="00E175FD">
        <w:rPr>
          <w:rFonts w:ascii="Times New Roman" w:eastAsia="Times New Roman" w:hAnsi="Times New Roman" w:cs="Times New Roman"/>
          <w:sz w:val="24"/>
          <w:szCs w:val="24"/>
          <w:lang w:eastAsia="es-AR"/>
        </w:rPr>
        <w:t xml:space="preserve"> </w:t>
      </w:r>
      <w:r w:rsidR="00B77605" w:rsidRPr="00E175FD">
        <w:rPr>
          <w:rFonts w:ascii="Times New Roman" w:eastAsia="Times New Roman" w:hAnsi="Times New Roman" w:cs="Times New Roman"/>
          <w:sz w:val="24"/>
          <w:szCs w:val="24"/>
          <w:lang w:eastAsia="es-AR"/>
        </w:rPr>
        <w:t xml:space="preserve">brutos correspondientes </w:t>
      </w:r>
      <w:r w:rsidR="00AD0912" w:rsidRPr="00E175FD">
        <w:rPr>
          <w:rFonts w:ascii="Times New Roman" w:eastAsia="Times New Roman" w:hAnsi="Times New Roman" w:cs="Times New Roman"/>
          <w:sz w:val="24"/>
          <w:szCs w:val="24"/>
          <w:lang w:eastAsia="es-AR"/>
        </w:rPr>
        <w:t>al sueldo Anual Complementario año 1995 del personal permanente y contratado de la Municipalidad y H.C.D., Funcionarios, Ex Funcionarios, Concejales y Ex concejales de este Municipio.</w:t>
      </w:r>
    </w:p>
    <w:p w:rsidR="00E175FD" w:rsidRDefault="00093D22" w:rsidP="00E175FD">
      <w:pPr>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t>ARTICULO SEGUNDO</w:t>
      </w:r>
      <w:r w:rsidR="004C3D70" w:rsidRPr="00E175FD">
        <w:rPr>
          <w:rFonts w:ascii="Times New Roman" w:eastAsia="Times New Roman" w:hAnsi="Times New Roman" w:cs="Times New Roman"/>
          <w:sz w:val="24"/>
          <w:szCs w:val="24"/>
          <w:lang w:eastAsia="es-AR"/>
        </w:rPr>
        <w:t xml:space="preserve">: </w:t>
      </w:r>
      <w:r w:rsidR="00AD0912" w:rsidRPr="00E175FD">
        <w:rPr>
          <w:rFonts w:ascii="Times New Roman" w:eastAsia="Times New Roman" w:hAnsi="Times New Roman" w:cs="Times New Roman"/>
          <w:sz w:val="24"/>
          <w:szCs w:val="24"/>
          <w:lang w:eastAsia="es-AR"/>
        </w:rPr>
        <w:t>AUTORIZASE al Departamento Ejecutivo Municipal a afectar la coparticipación Municipal hasta un monto que permita afrontar las cuotas mensuales que resulten de dividir en tres</w:t>
      </w:r>
      <w:r w:rsidR="004C3D70" w:rsidRPr="00E175FD">
        <w:rPr>
          <w:rFonts w:ascii="Times New Roman" w:eastAsia="Times New Roman" w:hAnsi="Times New Roman" w:cs="Times New Roman"/>
          <w:sz w:val="24"/>
          <w:szCs w:val="24"/>
          <w:lang w:eastAsia="es-AR"/>
        </w:rPr>
        <w:t xml:space="preserve"> </w:t>
      </w:r>
      <w:r w:rsidR="00E175FD">
        <w:rPr>
          <w:rFonts w:ascii="Times New Roman" w:eastAsia="Times New Roman" w:hAnsi="Times New Roman" w:cs="Times New Roman"/>
          <w:sz w:val="24"/>
          <w:szCs w:val="24"/>
          <w:lang w:eastAsia="es-AR"/>
        </w:rPr>
        <w:t xml:space="preserve">                    (</w:t>
      </w:r>
      <w:r w:rsidR="00AD0912" w:rsidRPr="00E175FD">
        <w:rPr>
          <w:rFonts w:ascii="Times New Roman" w:eastAsia="Times New Roman" w:hAnsi="Times New Roman" w:cs="Times New Roman"/>
          <w:sz w:val="24"/>
          <w:szCs w:val="24"/>
          <w:lang w:eastAsia="es-AR"/>
        </w:rPr>
        <w:t>3</w:t>
      </w:r>
      <w:r w:rsidR="00E175FD">
        <w:rPr>
          <w:rFonts w:ascii="Times New Roman" w:eastAsia="Times New Roman" w:hAnsi="Times New Roman" w:cs="Times New Roman"/>
          <w:sz w:val="24"/>
          <w:szCs w:val="24"/>
          <w:lang w:eastAsia="es-AR"/>
        </w:rPr>
        <w:t xml:space="preserve">) </w:t>
      </w:r>
      <w:r w:rsidR="004C3D70" w:rsidRPr="00E175FD">
        <w:rPr>
          <w:rFonts w:ascii="Times New Roman" w:eastAsia="Times New Roman" w:hAnsi="Times New Roman" w:cs="Times New Roman"/>
          <w:sz w:val="24"/>
          <w:szCs w:val="24"/>
          <w:lang w:eastAsia="es-AR"/>
        </w:rPr>
        <w:t xml:space="preserve"> </w:t>
      </w:r>
      <w:r w:rsidR="00AD0912" w:rsidRPr="00E175FD">
        <w:rPr>
          <w:rFonts w:ascii="Times New Roman" w:eastAsia="Times New Roman" w:hAnsi="Times New Roman" w:cs="Times New Roman"/>
          <w:sz w:val="24"/>
          <w:szCs w:val="24"/>
          <w:lang w:eastAsia="es-AR"/>
        </w:rPr>
        <w:t>cuotas el monto del compromiso asumido conforme lo dispuesto por el artículo primero de la presente Ordenanza.</w:t>
      </w:r>
    </w:p>
    <w:p w:rsidR="00E175FD" w:rsidRDefault="00093D22" w:rsidP="00E175FD">
      <w:pPr>
        <w:spacing w:after="200" w:line="240" w:lineRule="auto"/>
        <w:rPr>
          <w:rFonts w:ascii="Times New Roman" w:eastAsia="Times New Roman" w:hAnsi="Times New Roman" w:cs="Times New Roman"/>
          <w:sz w:val="24"/>
          <w:szCs w:val="24"/>
          <w:lang w:eastAsia="es-AR"/>
        </w:rPr>
      </w:pPr>
      <w:r w:rsidRPr="00E175FD">
        <w:rPr>
          <w:rFonts w:ascii="Times New Roman" w:eastAsia="Times New Roman" w:hAnsi="Times New Roman" w:cs="Times New Roman"/>
          <w:sz w:val="24"/>
          <w:szCs w:val="24"/>
          <w:lang w:eastAsia="es-AR"/>
        </w:rPr>
        <w:lastRenderedPageBreak/>
        <w:t>ARTICULO TERCERO</w:t>
      </w:r>
      <w:r w:rsidR="004C3D70" w:rsidRPr="00E175FD">
        <w:rPr>
          <w:rFonts w:ascii="Times New Roman" w:eastAsia="Times New Roman" w:hAnsi="Times New Roman" w:cs="Times New Roman"/>
          <w:sz w:val="24"/>
          <w:szCs w:val="24"/>
          <w:lang w:eastAsia="es-AR"/>
        </w:rPr>
        <w:t xml:space="preserve">: </w:t>
      </w:r>
      <w:r w:rsidR="00AD0912" w:rsidRPr="00E175FD">
        <w:rPr>
          <w:rFonts w:ascii="Times New Roman" w:eastAsia="Times New Roman" w:hAnsi="Times New Roman" w:cs="Times New Roman"/>
          <w:sz w:val="24"/>
          <w:szCs w:val="24"/>
          <w:lang w:eastAsia="es-AR"/>
        </w:rPr>
        <w:t>FACULTASE al Departamento Ejecutivo Municipal a suscribir el convenio correspondiente con el Poder Ejecutivo Provincial.</w:t>
      </w:r>
    </w:p>
    <w:p w:rsidR="008213C0" w:rsidRPr="00E175FD" w:rsidRDefault="00093D22" w:rsidP="00E175FD">
      <w:pPr>
        <w:spacing w:after="200" w:line="240" w:lineRule="auto"/>
        <w:rPr>
          <w:rFonts w:ascii="Times New Roman" w:hAnsi="Times New Roman" w:cs="Times New Roman"/>
          <w:sz w:val="24"/>
        </w:rPr>
      </w:pPr>
      <w:r w:rsidRPr="00E175FD">
        <w:rPr>
          <w:rFonts w:ascii="Times New Roman" w:eastAsia="Times New Roman" w:hAnsi="Times New Roman" w:cs="Times New Roman"/>
          <w:sz w:val="24"/>
          <w:szCs w:val="24"/>
          <w:lang w:eastAsia="es-AR"/>
        </w:rPr>
        <w:t>ARTICULO CUARTO</w:t>
      </w:r>
      <w:r w:rsidR="004C3D70" w:rsidRPr="00E175FD">
        <w:rPr>
          <w:rFonts w:ascii="Times New Roman" w:eastAsia="Times New Roman" w:hAnsi="Times New Roman" w:cs="Times New Roman"/>
          <w:sz w:val="24"/>
          <w:szCs w:val="24"/>
          <w:lang w:eastAsia="es-AR"/>
        </w:rPr>
        <w:t xml:space="preserve">: </w:t>
      </w:r>
      <w:r w:rsidR="008213C0" w:rsidRPr="00E175FD">
        <w:rPr>
          <w:rFonts w:ascii="Times New Roman" w:eastAsia="Times New Roman" w:hAnsi="Times New Roman" w:cs="Times New Roman"/>
          <w:sz w:val="24"/>
          <w:szCs w:val="24"/>
          <w:lang w:eastAsia="es-AR"/>
        </w:rPr>
        <w:t>COMUNIQUESE, COPIESE Y ARCHIVESE.</w:t>
      </w:r>
      <w:r w:rsidR="00E175FD" w:rsidRPr="00E175FD">
        <w:rPr>
          <w:rFonts w:ascii="Times New Roman" w:hAnsi="Times New Roman" w:cs="Times New Roman"/>
          <w:sz w:val="24"/>
        </w:rPr>
        <w:t xml:space="preserve"> </w:t>
      </w:r>
    </w:p>
    <w:sectPr w:rsidR="008213C0" w:rsidRPr="00E175FD" w:rsidSect="00E175FD">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1844B0"/>
    <w:rsid w:val="0000611C"/>
    <w:rsid w:val="00037961"/>
    <w:rsid w:val="00072F61"/>
    <w:rsid w:val="00093D22"/>
    <w:rsid w:val="001844B0"/>
    <w:rsid w:val="001960F5"/>
    <w:rsid w:val="001F1D33"/>
    <w:rsid w:val="00245810"/>
    <w:rsid w:val="00253262"/>
    <w:rsid w:val="002B1F18"/>
    <w:rsid w:val="003203FA"/>
    <w:rsid w:val="00335277"/>
    <w:rsid w:val="00357EA6"/>
    <w:rsid w:val="003E6F72"/>
    <w:rsid w:val="004C1450"/>
    <w:rsid w:val="004C3D70"/>
    <w:rsid w:val="00586C7E"/>
    <w:rsid w:val="0059385E"/>
    <w:rsid w:val="00637202"/>
    <w:rsid w:val="006755A4"/>
    <w:rsid w:val="006A4089"/>
    <w:rsid w:val="007824F9"/>
    <w:rsid w:val="00795EE7"/>
    <w:rsid w:val="007C76BD"/>
    <w:rsid w:val="007E4BE1"/>
    <w:rsid w:val="007E7792"/>
    <w:rsid w:val="008152DE"/>
    <w:rsid w:val="0081571C"/>
    <w:rsid w:val="008213C0"/>
    <w:rsid w:val="008A4228"/>
    <w:rsid w:val="008A68DD"/>
    <w:rsid w:val="00941A0B"/>
    <w:rsid w:val="009C09A8"/>
    <w:rsid w:val="00A81BFA"/>
    <w:rsid w:val="00AD0912"/>
    <w:rsid w:val="00AE4D30"/>
    <w:rsid w:val="00AF0C94"/>
    <w:rsid w:val="00B219FC"/>
    <w:rsid w:val="00B77605"/>
    <w:rsid w:val="00BD1797"/>
    <w:rsid w:val="00C0074E"/>
    <w:rsid w:val="00CC79A6"/>
    <w:rsid w:val="00D47F75"/>
    <w:rsid w:val="00DB248F"/>
    <w:rsid w:val="00E175FD"/>
    <w:rsid w:val="00F344EB"/>
    <w:rsid w:val="00F3594E"/>
    <w:rsid w:val="00F5047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85</TotalTime>
  <Pages>2</Pages>
  <Words>458</Words>
  <Characters>2523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18</cp:revision>
  <dcterms:created xsi:type="dcterms:W3CDTF">2017-01-11T12:45:00Z</dcterms:created>
  <dcterms:modified xsi:type="dcterms:W3CDTF">2017-06-06T11:51:00Z</dcterms:modified>
</cp:coreProperties>
</file>