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618" w:rsidRPr="00CA6204" w:rsidRDefault="00FA0618" w:rsidP="00CA6204">
      <w:pPr>
        <w:spacing w:line="240" w:lineRule="auto"/>
        <w:jc w:val="right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Yerba Buena, 14 de Octubre de 2003</w:t>
      </w:r>
    </w:p>
    <w:p w:rsidR="00FA0618" w:rsidRPr="00CA6204" w:rsidRDefault="00FA0618" w:rsidP="00CA6204">
      <w:pPr>
        <w:spacing w:line="240" w:lineRule="auto"/>
        <w:jc w:val="left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ORDENANZA Nº 1317</w:t>
      </w:r>
    </w:p>
    <w:p w:rsidR="00E368E1" w:rsidRPr="00CA6204" w:rsidRDefault="00FA0618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 xml:space="preserve">VISTO: </w:t>
      </w:r>
      <w:r w:rsidR="000F0FBD" w:rsidRPr="00CA6204">
        <w:rPr>
          <w:rFonts w:ascii="Times New Roman" w:hAnsi="Times New Roman"/>
          <w:sz w:val="24"/>
        </w:rPr>
        <w:t>Expte. Nº 3.196-M17-S-03, mediante el cual el Sr. Manuel A.R. Sancho Miñano y la Arq. Mónica Ferrari, proponen declarar al Parque Percy Hill</w:t>
      </w:r>
      <w:r w:rsidR="004A6898" w:rsidRPr="00CA6204">
        <w:rPr>
          <w:rFonts w:ascii="Times New Roman" w:hAnsi="Times New Roman"/>
          <w:sz w:val="24"/>
        </w:rPr>
        <w:t>. Monumento Cultural y solicitan que el Inmueble Padrón Nº 382.041 sea utilizado para la construcción de edificios para el desarrollo de actividades culturales y servicios de apoyo para su normal funcionamiento; y</w:t>
      </w:r>
    </w:p>
    <w:p w:rsidR="004A6898" w:rsidRPr="00CA6204" w:rsidRDefault="00FA0618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 xml:space="preserve">CONSIDERANDO: </w:t>
      </w:r>
      <w:r w:rsidR="004A6898" w:rsidRPr="00CA6204">
        <w:rPr>
          <w:rFonts w:ascii="Times New Roman" w:hAnsi="Times New Roman"/>
          <w:sz w:val="24"/>
        </w:rPr>
        <w:t>Que del Legajo confeccionado por la Arq. Mónica Ferrari y el Sr. Manuel A.R. Sancho Miñano se desprende la importancia de la preservación del Parque Percy Hill, en la cual se encuentran variedades de especies arbóreas en vías de extinción y el sotobosque autóctono de Yerba Buena;</w:t>
      </w:r>
    </w:p>
    <w:p w:rsidR="004A6898" w:rsidRPr="00CA6204" w:rsidRDefault="004A6898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Que, esta reserva natural fue transferida gratuitamente a la Municipalidad por la firma Hill Terán S.A., con la suscripción de un convenio mediante el cual se obliga a conservar el bosque natural existente declarándolo Parque Público y ponerlo a disposición de estudiosos, colegios, escuelas y turistas;</w:t>
      </w:r>
    </w:p>
    <w:p w:rsidR="004A6898" w:rsidRPr="00CA6204" w:rsidRDefault="004A6898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 xml:space="preserve">Que para cumplimentar con el cargo de la donación efectuada, es necesario contar con un inmueble donde se puedan desarrollar las actividades culturales y de apoyo, conforme a lo establecido en Ley nacional de Parques Nacionales Nº 13.273, en su Art. Nº 8: “Serán Monumentos Naturales las áreas, cosas, especies vivas de animales o plantas de interés estético, valor histórico o científico, a los cuales se les acuerda protección absoluta. Serán inviolables, no pudiendo realizarse en ellos o respecto a ellos actividad alguna, con excepción de las inspecciones oficiales e investigaciones científicas por la autoridad de aplicación, </w:t>
      </w:r>
      <w:r w:rsidR="0030562D" w:rsidRPr="00CA6204">
        <w:rPr>
          <w:rFonts w:ascii="Times New Roman" w:hAnsi="Times New Roman"/>
          <w:sz w:val="24"/>
        </w:rPr>
        <w:t>y la necesaria para su cuidado y atención de los visitantes”. Para lo cual el inmueble colindante al sur, calle de por medio, reúne las condiciones para tal fin, por su ubicación y dimensiones,</w:t>
      </w:r>
    </w:p>
    <w:p w:rsidR="0030562D" w:rsidRPr="00CA6204" w:rsidRDefault="0030562D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Que, la Municipalidad de Yerba Buena mediante Decreto Nº 024/91 de fecha 13/12/91, le otorgó al Rotary Club de Yerba Buena el padrinazgo, y ésa entidad fue la que se encargó de la realización de obras de iluminación, caminería y cerramiento para seguridad y protección;</w:t>
      </w:r>
    </w:p>
    <w:p w:rsidR="0030562D" w:rsidRPr="00CA6204" w:rsidRDefault="0030562D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 xml:space="preserve">Que así mismo, el Rotary Club propone la construcción, a su cargo y bajo la supervisión de la </w:t>
      </w:r>
      <w:r w:rsidR="00515CDD" w:rsidRPr="00CA6204">
        <w:rPr>
          <w:rFonts w:ascii="Times New Roman" w:hAnsi="Times New Roman"/>
          <w:sz w:val="24"/>
        </w:rPr>
        <w:t>Municipalidad</w:t>
      </w:r>
      <w:r w:rsidRPr="00CA6204">
        <w:rPr>
          <w:rFonts w:ascii="Times New Roman" w:hAnsi="Times New Roman"/>
          <w:sz w:val="24"/>
        </w:rPr>
        <w:t xml:space="preserve"> de Yerba Buena, de una biblioteca pública, museo, sala de audiovisuales, administración, merchandaising, gastronomía y descanso, sanitarios; como así también las instalaciones necesarias para el depósito de herramientas y elementos para el normal funcionamiento;</w:t>
      </w:r>
    </w:p>
    <w:p w:rsidR="002210B0" w:rsidRPr="00CA6204" w:rsidRDefault="00B06DA5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Por ello y en uso de las facultades que le confiere el Decreto Nº 863/14</w:t>
      </w:r>
      <w:r w:rsidR="00FA0618" w:rsidRPr="00CA6204">
        <w:rPr>
          <w:rFonts w:ascii="Times New Roman" w:hAnsi="Times New Roman"/>
          <w:sz w:val="24"/>
        </w:rPr>
        <w:t xml:space="preserve"> </w:t>
      </w:r>
      <w:r w:rsidR="00CA6204">
        <w:rPr>
          <w:rFonts w:ascii="Times New Roman" w:hAnsi="Times New Roman"/>
          <w:sz w:val="24"/>
        </w:rPr>
        <w:t xml:space="preserve">                    (</w:t>
      </w:r>
      <w:r w:rsidRPr="00CA6204">
        <w:rPr>
          <w:rFonts w:ascii="Times New Roman" w:hAnsi="Times New Roman"/>
          <w:sz w:val="24"/>
        </w:rPr>
        <w:t>MGyJ</w:t>
      </w:r>
      <w:r w:rsidR="00CA6204">
        <w:rPr>
          <w:rFonts w:ascii="Times New Roman" w:hAnsi="Times New Roman"/>
          <w:sz w:val="24"/>
        </w:rPr>
        <w:t xml:space="preserve">) </w:t>
      </w:r>
      <w:r w:rsidR="00FA0618" w:rsidRPr="00CA6204">
        <w:rPr>
          <w:rFonts w:ascii="Times New Roman" w:hAnsi="Times New Roman"/>
          <w:sz w:val="24"/>
        </w:rPr>
        <w:t xml:space="preserve"> </w:t>
      </w:r>
      <w:r w:rsidRPr="00CA6204">
        <w:rPr>
          <w:rFonts w:ascii="Times New Roman" w:hAnsi="Times New Roman"/>
          <w:sz w:val="24"/>
        </w:rPr>
        <w:t>de fecha 06 de Mayo de 2003, emitida por el Poder Ejecutivo Provincial;</w:t>
      </w:r>
    </w:p>
    <w:p w:rsidR="002210B0" w:rsidRPr="00CA6204" w:rsidRDefault="00B27E3C" w:rsidP="00CA6204">
      <w:pPr>
        <w:spacing w:line="240" w:lineRule="auto"/>
        <w:jc w:val="center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EL INTERVENTOR MUNICIPAL</w:t>
      </w:r>
    </w:p>
    <w:p w:rsidR="002D575E" w:rsidRPr="00CA6204" w:rsidRDefault="002D575E" w:rsidP="00CA6204">
      <w:pPr>
        <w:spacing w:line="240" w:lineRule="auto"/>
        <w:jc w:val="center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SANCIONA</w:t>
      </w:r>
      <w:r w:rsidR="002210B0" w:rsidRPr="00CA6204">
        <w:rPr>
          <w:rFonts w:ascii="Times New Roman" w:hAnsi="Times New Roman"/>
          <w:sz w:val="24"/>
        </w:rPr>
        <w:t xml:space="preserve"> </w:t>
      </w:r>
      <w:r w:rsidR="00B27E3C" w:rsidRPr="00CA6204">
        <w:rPr>
          <w:rFonts w:ascii="Times New Roman" w:hAnsi="Times New Roman"/>
          <w:sz w:val="24"/>
        </w:rPr>
        <w:t xml:space="preserve">Y PROMULGA </w:t>
      </w:r>
      <w:r w:rsidRPr="00CA6204">
        <w:rPr>
          <w:rFonts w:ascii="Times New Roman" w:hAnsi="Times New Roman"/>
          <w:sz w:val="24"/>
        </w:rPr>
        <w:t>CON FUERZA DE ORDENANZA:</w:t>
      </w:r>
    </w:p>
    <w:p w:rsidR="00CA6204" w:rsidRDefault="00CC6B6A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ARTICULO PRIMERO</w:t>
      </w:r>
      <w:r w:rsidR="00FA0618" w:rsidRPr="00CA6204">
        <w:rPr>
          <w:rFonts w:ascii="Times New Roman" w:hAnsi="Times New Roman"/>
          <w:sz w:val="24"/>
        </w:rPr>
        <w:t xml:space="preserve">: </w:t>
      </w:r>
      <w:r w:rsidR="0030562D" w:rsidRPr="00CA6204">
        <w:rPr>
          <w:rFonts w:ascii="Times New Roman" w:hAnsi="Times New Roman"/>
          <w:sz w:val="24"/>
        </w:rPr>
        <w:t>Declarase BIEN DE INTERES MUNICIPAL, como componente del Patrimonio Cultural, al Parque Percy</w:t>
      </w:r>
      <w:r w:rsidR="002210B0" w:rsidRPr="00CA6204">
        <w:rPr>
          <w:rFonts w:ascii="Times New Roman" w:hAnsi="Times New Roman"/>
          <w:sz w:val="24"/>
        </w:rPr>
        <w:t xml:space="preserve"> </w:t>
      </w:r>
      <w:r w:rsidR="0030562D" w:rsidRPr="00CA6204">
        <w:rPr>
          <w:rFonts w:ascii="Times New Roman" w:hAnsi="Times New Roman"/>
          <w:sz w:val="24"/>
        </w:rPr>
        <w:t xml:space="preserve">Hill, inmueble Padrón Nº 483.065, ubicado entre calles Perú al norte, Pedro de Villalba al Sur, calle Lola Mora al </w:t>
      </w:r>
      <w:r w:rsidR="0030562D" w:rsidRPr="00CA6204">
        <w:rPr>
          <w:rFonts w:ascii="Times New Roman" w:hAnsi="Times New Roman"/>
          <w:sz w:val="24"/>
        </w:rPr>
        <w:lastRenderedPageBreak/>
        <w:t>Oeste, propiedad de la Municipalidad de Yerba Buena, de conformidad con la documentación obrante en el Legajo confeccionado a tal fin.</w:t>
      </w:r>
    </w:p>
    <w:p w:rsidR="00CA6204" w:rsidRDefault="00CC6B6A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ARTICULO SEGUNDO</w:t>
      </w:r>
      <w:r w:rsidR="00FA0618" w:rsidRPr="00CA6204">
        <w:rPr>
          <w:rFonts w:ascii="Times New Roman" w:hAnsi="Times New Roman"/>
          <w:sz w:val="24"/>
        </w:rPr>
        <w:t xml:space="preserve">: </w:t>
      </w:r>
      <w:r w:rsidR="00515CDD" w:rsidRPr="00CA6204">
        <w:rPr>
          <w:rFonts w:ascii="Times New Roman" w:hAnsi="Times New Roman"/>
          <w:sz w:val="24"/>
        </w:rPr>
        <w:t>Destinase</w:t>
      </w:r>
      <w:r w:rsidR="0030562D" w:rsidRPr="00CA6204">
        <w:rPr>
          <w:rFonts w:ascii="Times New Roman" w:hAnsi="Times New Roman"/>
          <w:sz w:val="24"/>
        </w:rPr>
        <w:t xml:space="preserve"> el inmueble Padrón Nº 382.041, ubicado en esquina Sureste de calles Pedro de Villalba y Lola Mora, para la construcción de una biblioteca Pública, museo, sala de audiovisuales, administración, merchandai</w:t>
      </w:r>
      <w:r w:rsidR="00515CDD" w:rsidRPr="00CA6204">
        <w:rPr>
          <w:rFonts w:ascii="Times New Roman" w:hAnsi="Times New Roman"/>
          <w:sz w:val="24"/>
        </w:rPr>
        <w:t>sing, gastronomía y descanso, y edificios de apoyo para la realización de actividades</w:t>
      </w:r>
      <w:r w:rsidR="002210B0" w:rsidRPr="00CA6204">
        <w:rPr>
          <w:rFonts w:ascii="Times New Roman" w:hAnsi="Times New Roman"/>
          <w:sz w:val="24"/>
        </w:rPr>
        <w:t xml:space="preserve"> </w:t>
      </w:r>
      <w:r w:rsidR="00515CDD" w:rsidRPr="00CA6204">
        <w:rPr>
          <w:rFonts w:ascii="Times New Roman" w:hAnsi="Times New Roman"/>
          <w:sz w:val="24"/>
        </w:rPr>
        <w:t>educacionales y culturales relacionadas con el Parque Percy Hill y todo aquello que implique un aporte cultural para la comunidad educativa y la población en general.</w:t>
      </w:r>
    </w:p>
    <w:p w:rsidR="00515CDD" w:rsidRPr="00CA6204" w:rsidRDefault="00CC6B6A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ARTICULO TERCERO</w:t>
      </w:r>
      <w:r w:rsidR="00FA0618" w:rsidRPr="00CA6204">
        <w:rPr>
          <w:rFonts w:ascii="Times New Roman" w:hAnsi="Times New Roman"/>
          <w:sz w:val="24"/>
        </w:rPr>
        <w:t xml:space="preserve">: </w:t>
      </w:r>
      <w:r w:rsidR="00515CDD" w:rsidRPr="00CA6204">
        <w:rPr>
          <w:rFonts w:ascii="Times New Roman" w:hAnsi="Times New Roman"/>
          <w:sz w:val="24"/>
        </w:rPr>
        <w:t>Facultase al Rotary Club de Yerba Buena, en nombre de la Municipalidad de Yerba Buena, a iniciar las gestiones necesarias para la obtención de los fondos destinados a la realización de las edificaciones. Dicha entidad deberá presentar a la Municipalidad de Yerba Buena la documentación técnica correspondiente para su aprobación, previo a la iniciación de cualquier obra.</w:t>
      </w:r>
    </w:p>
    <w:p w:rsidR="006F2884" w:rsidRPr="00CA6204" w:rsidRDefault="00CC6B6A" w:rsidP="00CA6204">
      <w:pPr>
        <w:spacing w:line="240" w:lineRule="auto"/>
        <w:rPr>
          <w:rFonts w:ascii="Times New Roman" w:hAnsi="Times New Roman"/>
          <w:sz w:val="24"/>
        </w:rPr>
      </w:pPr>
      <w:r w:rsidRPr="00CA6204">
        <w:rPr>
          <w:rFonts w:ascii="Times New Roman" w:hAnsi="Times New Roman"/>
          <w:sz w:val="24"/>
        </w:rPr>
        <w:t>ARTICULO CUARTO</w:t>
      </w:r>
      <w:r w:rsidR="00FA0618" w:rsidRPr="00CA6204">
        <w:rPr>
          <w:rFonts w:ascii="Times New Roman" w:hAnsi="Times New Roman"/>
          <w:sz w:val="24"/>
        </w:rPr>
        <w:t xml:space="preserve">: </w:t>
      </w:r>
      <w:r w:rsidR="00B27E3C" w:rsidRPr="00CA6204">
        <w:rPr>
          <w:rFonts w:ascii="Times New Roman" w:hAnsi="Times New Roman"/>
          <w:sz w:val="24"/>
        </w:rPr>
        <w:t>COMUNIQUESE, COPIESE y ARCHIVESE.</w:t>
      </w:r>
      <w:r w:rsidR="00CA6204" w:rsidRPr="00CA6204">
        <w:rPr>
          <w:rFonts w:ascii="Times New Roman" w:hAnsi="Times New Roman"/>
          <w:sz w:val="24"/>
        </w:rPr>
        <w:t xml:space="preserve"> </w:t>
      </w:r>
    </w:p>
    <w:sectPr w:rsidR="006F2884" w:rsidRPr="00CA6204" w:rsidSect="00CA620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27E3C"/>
    <w:rsid w:val="00062FC2"/>
    <w:rsid w:val="000776C1"/>
    <w:rsid w:val="000D6F58"/>
    <w:rsid w:val="000F0FBD"/>
    <w:rsid w:val="00113ADD"/>
    <w:rsid w:val="002210B0"/>
    <w:rsid w:val="00222916"/>
    <w:rsid w:val="002D3C97"/>
    <w:rsid w:val="002D575E"/>
    <w:rsid w:val="0030562D"/>
    <w:rsid w:val="003808D2"/>
    <w:rsid w:val="003B6CF0"/>
    <w:rsid w:val="003E657F"/>
    <w:rsid w:val="00403CA2"/>
    <w:rsid w:val="004044F9"/>
    <w:rsid w:val="004416FD"/>
    <w:rsid w:val="00445F63"/>
    <w:rsid w:val="004A6898"/>
    <w:rsid w:val="004E5DCD"/>
    <w:rsid w:val="0050402B"/>
    <w:rsid w:val="00515CDD"/>
    <w:rsid w:val="0055763E"/>
    <w:rsid w:val="005952EA"/>
    <w:rsid w:val="005F2365"/>
    <w:rsid w:val="006F2884"/>
    <w:rsid w:val="007B73E1"/>
    <w:rsid w:val="007E6ABD"/>
    <w:rsid w:val="007F1AB9"/>
    <w:rsid w:val="00883C76"/>
    <w:rsid w:val="0093307D"/>
    <w:rsid w:val="009B1BFA"/>
    <w:rsid w:val="00A60D16"/>
    <w:rsid w:val="00A62CA3"/>
    <w:rsid w:val="00A703B2"/>
    <w:rsid w:val="00B06DA5"/>
    <w:rsid w:val="00B27E3C"/>
    <w:rsid w:val="00B56085"/>
    <w:rsid w:val="00B923D8"/>
    <w:rsid w:val="00BA1BBE"/>
    <w:rsid w:val="00BB2ED4"/>
    <w:rsid w:val="00BD2511"/>
    <w:rsid w:val="00C049C7"/>
    <w:rsid w:val="00CA6204"/>
    <w:rsid w:val="00CC6B6A"/>
    <w:rsid w:val="00CE1123"/>
    <w:rsid w:val="00CE5B84"/>
    <w:rsid w:val="00D817FB"/>
    <w:rsid w:val="00DA3B22"/>
    <w:rsid w:val="00E34AE4"/>
    <w:rsid w:val="00E368E1"/>
    <w:rsid w:val="00E47BB3"/>
    <w:rsid w:val="00E55D94"/>
    <w:rsid w:val="00EA71EA"/>
    <w:rsid w:val="00FA0618"/>
    <w:rsid w:val="00FE12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52E81-591D-4DF2-B038-56722A4F6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2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2017-04-04T22:37:00Z</dcterms:created>
  <dcterms:modified xsi:type="dcterms:W3CDTF">2017-06-06T11:57:00Z</dcterms:modified>
</cp:coreProperties>
</file>