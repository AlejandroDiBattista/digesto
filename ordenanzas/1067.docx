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3C19" w:rsidRPr="00746DD8" w:rsidRDefault="00653C19" w:rsidP="00746DD8">
      <w:pPr>
        <w:spacing w:line="240" w:lineRule="auto"/>
        <w:jc w:val="right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>Yerba Buena, 19 de Abril de 2000</w:t>
      </w:r>
    </w:p>
    <w:p w:rsidR="00653C19" w:rsidRPr="00746DD8" w:rsidRDefault="00653C19" w:rsidP="00746DD8">
      <w:pPr>
        <w:spacing w:line="240" w:lineRule="auto"/>
        <w:jc w:val="left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>ORDENANZA Nº 1067</w:t>
      </w:r>
    </w:p>
    <w:p w:rsidR="00D4546C" w:rsidRPr="00746DD8" w:rsidRDefault="00653C19" w:rsidP="00746DD8">
      <w:pPr>
        <w:spacing w:line="240" w:lineRule="auto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 xml:space="preserve">VISTO: </w:t>
      </w:r>
      <w:r w:rsidR="00C03CA2" w:rsidRPr="00746DD8">
        <w:rPr>
          <w:rFonts w:ascii="Times New Roman" w:hAnsi="Times New Roman"/>
          <w:sz w:val="24"/>
        </w:rPr>
        <w:t>Que Yerba Buena cuenta con un gran numero de espacios verdes destinados a Plazas, Plazoletas, Rotondas, etc.; los cuales debido a la crítica situación económica municipal no pueden ser mantenidos en estado optimo; y</w:t>
      </w:r>
    </w:p>
    <w:p w:rsidR="00C03CA2" w:rsidRPr="00746DD8" w:rsidRDefault="00653C19" w:rsidP="00746DD8">
      <w:pPr>
        <w:spacing w:line="240" w:lineRule="auto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 xml:space="preserve">CONSIDERANDO: </w:t>
      </w:r>
      <w:r w:rsidR="00841818" w:rsidRPr="00746DD8">
        <w:rPr>
          <w:rFonts w:ascii="Times New Roman" w:hAnsi="Times New Roman"/>
          <w:sz w:val="24"/>
        </w:rPr>
        <w:t>Que</w:t>
      </w:r>
      <w:r w:rsidR="0078734C" w:rsidRPr="00746DD8">
        <w:rPr>
          <w:rFonts w:ascii="Times New Roman" w:hAnsi="Times New Roman"/>
          <w:sz w:val="24"/>
        </w:rPr>
        <w:t xml:space="preserve"> </w:t>
      </w:r>
      <w:r w:rsidR="00C03CA2" w:rsidRPr="00746DD8">
        <w:rPr>
          <w:rFonts w:ascii="Times New Roman" w:hAnsi="Times New Roman"/>
          <w:sz w:val="24"/>
        </w:rPr>
        <w:t>si reflexionamos sobre nuestra responsabilidad como Concejales, el mayor desafio que debemos afrontar es la adecuación de la legislación a un nuevo modelo de sociedad;</w:t>
      </w:r>
    </w:p>
    <w:p w:rsidR="00C03CA2" w:rsidRPr="00746DD8" w:rsidRDefault="00C03CA2" w:rsidP="00746DD8">
      <w:pPr>
        <w:spacing w:line="240" w:lineRule="auto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>Que esta responsabilidad implica un compromiso ético permanente para que se concrete en ordenanzas los requerimientos de la comunidad que reclaman por una mejor calidad de vida;</w:t>
      </w:r>
    </w:p>
    <w:p w:rsidR="00C03CA2" w:rsidRPr="00746DD8" w:rsidRDefault="00C03CA2" w:rsidP="00746DD8">
      <w:pPr>
        <w:spacing w:line="240" w:lineRule="auto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 xml:space="preserve">Que atento al </w:t>
      </w:r>
      <w:r w:rsidR="0054330A" w:rsidRPr="00746DD8">
        <w:rPr>
          <w:rFonts w:ascii="Times New Roman" w:hAnsi="Times New Roman"/>
          <w:sz w:val="24"/>
        </w:rPr>
        <w:t>CONSIDERANDO</w:t>
      </w:r>
      <w:r w:rsidRPr="00746DD8">
        <w:rPr>
          <w:rFonts w:ascii="Times New Roman" w:hAnsi="Times New Roman"/>
          <w:sz w:val="24"/>
        </w:rPr>
        <w:t>de austeridad económica y reducción de los gastos en las Arcas Municipales;</w:t>
      </w:r>
    </w:p>
    <w:p w:rsidR="00C03CA2" w:rsidRPr="00746DD8" w:rsidRDefault="00C03CA2" w:rsidP="00746DD8">
      <w:pPr>
        <w:spacing w:line="240" w:lineRule="auto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>Que este proyecto no significa ninguna erogación presupuestaria, sino por el contrario, un ahorro;</w:t>
      </w:r>
    </w:p>
    <w:p w:rsidR="002D575E" w:rsidRPr="00746DD8" w:rsidRDefault="00385E3A" w:rsidP="00746DD8">
      <w:pPr>
        <w:spacing w:line="240" w:lineRule="auto"/>
        <w:jc w:val="center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 xml:space="preserve">POR </w:t>
      </w:r>
      <w:r w:rsidR="00653C19" w:rsidRPr="00746DD8">
        <w:rPr>
          <w:rFonts w:ascii="Times New Roman" w:hAnsi="Times New Roman"/>
          <w:sz w:val="24"/>
        </w:rPr>
        <w:t>EL CONCEJO DELIBERANTE SANCIONA CON FUERZA DE ORDENANZA</w:t>
      </w:r>
      <w:r w:rsidR="002D575E" w:rsidRPr="00746DD8">
        <w:rPr>
          <w:rFonts w:ascii="Times New Roman" w:hAnsi="Times New Roman"/>
          <w:sz w:val="24"/>
        </w:rPr>
        <w:t>:</w:t>
      </w:r>
    </w:p>
    <w:p w:rsidR="00746DD8" w:rsidRDefault="0054330A" w:rsidP="00746DD8">
      <w:pPr>
        <w:spacing w:line="240" w:lineRule="auto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>ARTICULO PRIMERO</w:t>
      </w:r>
      <w:r w:rsidR="00653C19" w:rsidRPr="00746DD8">
        <w:rPr>
          <w:rFonts w:ascii="Times New Roman" w:hAnsi="Times New Roman"/>
          <w:sz w:val="24"/>
        </w:rPr>
        <w:t xml:space="preserve">: </w:t>
      </w:r>
      <w:r w:rsidR="00C03CA2" w:rsidRPr="00746DD8">
        <w:rPr>
          <w:rFonts w:ascii="Times New Roman" w:hAnsi="Times New Roman"/>
          <w:sz w:val="24"/>
        </w:rPr>
        <w:t>INVITASE a Empresas y Comercios del Medio para Apadrinar los espacios verdes mencionados</w:t>
      </w:r>
      <w:r w:rsidR="00653C19" w:rsidRPr="00746DD8">
        <w:rPr>
          <w:rFonts w:ascii="Times New Roman" w:hAnsi="Times New Roman"/>
          <w:sz w:val="24"/>
        </w:rPr>
        <w:t xml:space="preserve"> </w:t>
      </w:r>
      <w:r w:rsidR="00746DD8">
        <w:rPr>
          <w:rFonts w:ascii="Times New Roman" w:hAnsi="Times New Roman"/>
          <w:sz w:val="24"/>
        </w:rPr>
        <w:t xml:space="preserve">                    (</w:t>
      </w:r>
      <w:r w:rsidR="00C03CA2" w:rsidRPr="00746DD8">
        <w:rPr>
          <w:rFonts w:ascii="Times New Roman" w:hAnsi="Times New Roman"/>
          <w:sz w:val="24"/>
        </w:rPr>
        <w:t>Plazas, Plazoletas, Rotondas, Pistas de la Salud, etc.</w:t>
      </w:r>
      <w:r w:rsidR="00746DD8">
        <w:rPr>
          <w:rFonts w:ascii="Times New Roman" w:hAnsi="Times New Roman"/>
          <w:sz w:val="24"/>
        </w:rPr>
        <w:t xml:space="preserve">) </w:t>
      </w:r>
    </w:p>
    <w:p w:rsidR="00C03CA2" w:rsidRPr="00746DD8" w:rsidRDefault="00D4546C" w:rsidP="00746DD8">
      <w:pPr>
        <w:spacing w:line="240" w:lineRule="auto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 xml:space="preserve"> </w:t>
      </w:r>
      <w:r w:rsidR="0054330A" w:rsidRPr="00746DD8">
        <w:rPr>
          <w:rFonts w:ascii="Times New Roman" w:hAnsi="Times New Roman"/>
          <w:sz w:val="24"/>
        </w:rPr>
        <w:t>ARTICULO SEGUNDO</w:t>
      </w:r>
      <w:r w:rsidR="00653C19" w:rsidRPr="00746DD8">
        <w:rPr>
          <w:rFonts w:ascii="Times New Roman" w:hAnsi="Times New Roman"/>
          <w:sz w:val="24"/>
        </w:rPr>
        <w:t xml:space="preserve">: </w:t>
      </w:r>
      <w:r w:rsidR="00C03CA2" w:rsidRPr="00746DD8">
        <w:rPr>
          <w:rFonts w:ascii="Times New Roman" w:hAnsi="Times New Roman"/>
          <w:sz w:val="24"/>
        </w:rPr>
        <w:t>AUTORIZASE al Departamento Ejecutivo Municipal conjuntamente con la Secretaría de Obras Públicas Municipales y el Honorable Concejo Deliberante a celebrar y elaborar las condiciones de los convenios con quienes correspondan;</w:t>
      </w:r>
    </w:p>
    <w:p w:rsidR="00746DD8" w:rsidRDefault="0054330A" w:rsidP="00746DD8">
      <w:pPr>
        <w:spacing w:line="240" w:lineRule="auto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>ARTICULO TERCERO</w:t>
      </w:r>
      <w:r w:rsidR="00653C19" w:rsidRPr="00746DD8">
        <w:rPr>
          <w:rFonts w:ascii="Times New Roman" w:hAnsi="Times New Roman"/>
          <w:sz w:val="24"/>
        </w:rPr>
        <w:t xml:space="preserve">: </w:t>
      </w:r>
      <w:r w:rsidR="00C03CA2" w:rsidRPr="00746DD8">
        <w:rPr>
          <w:rFonts w:ascii="Times New Roman" w:hAnsi="Times New Roman"/>
          <w:sz w:val="24"/>
        </w:rPr>
        <w:t>OTORGASE a las Empresas Apadrinados en contraprestación de Servicios, el derecho de realizar Publicidad de tipo Estática, las cuales se regirán según convenio.</w:t>
      </w:r>
    </w:p>
    <w:p w:rsidR="00C03CA2" w:rsidRPr="00746DD8" w:rsidRDefault="0054330A" w:rsidP="00746DD8">
      <w:pPr>
        <w:spacing w:line="240" w:lineRule="auto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>ARTICULO CUARTO</w:t>
      </w:r>
      <w:r w:rsidR="00653C19" w:rsidRPr="00746DD8">
        <w:rPr>
          <w:rFonts w:ascii="Times New Roman" w:hAnsi="Times New Roman"/>
          <w:sz w:val="24"/>
        </w:rPr>
        <w:t xml:space="preserve">: </w:t>
      </w:r>
      <w:r w:rsidR="00C03CA2" w:rsidRPr="00746DD8">
        <w:rPr>
          <w:rFonts w:ascii="Times New Roman" w:hAnsi="Times New Roman"/>
          <w:sz w:val="24"/>
        </w:rPr>
        <w:t>EXCLUYASE del Convenio de concesión de Padrinazgo a empresas fabricantes, productoras o comercializadoras de productos nocivos para la salud o que atenten contra el ecosistema.</w:t>
      </w:r>
    </w:p>
    <w:p w:rsidR="00C03CA2" w:rsidRPr="00746DD8" w:rsidRDefault="0054330A" w:rsidP="00746DD8">
      <w:pPr>
        <w:spacing w:line="240" w:lineRule="auto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>ARTICULO QUINTO</w:t>
      </w:r>
      <w:r w:rsidR="00653C19" w:rsidRPr="00746DD8">
        <w:rPr>
          <w:rFonts w:ascii="Times New Roman" w:hAnsi="Times New Roman"/>
          <w:sz w:val="24"/>
        </w:rPr>
        <w:t xml:space="preserve">: </w:t>
      </w:r>
      <w:r w:rsidR="00C03CA2" w:rsidRPr="00746DD8">
        <w:rPr>
          <w:rFonts w:ascii="Times New Roman" w:hAnsi="Times New Roman"/>
          <w:sz w:val="24"/>
        </w:rPr>
        <w:t>REMITA</w:t>
      </w:r>
      <w:r w:rsidR="006C00DF" w:rsidRPr="00746DD8">
        <w:rPr>
          <w:rFonts w:ascii="Times New Roman" w:hAnsi="Times New Roman"/>
          <w:sz w:val="24"/>
        </w:rPr>
        <w:t>N</w:t>
      </w:r>
      <w:r w:rsidR="00C03CA2" w:rsidRPr="00746DD8">
        <w:rPr>
          <w:rFonts w:ascii="Times New Roman" w:hAnsi="Times New Roman"/>
          <w:sz w:val="24"/>
        </w:rPr>
        <w:t>SE dichos convenios al HONORABLE CONCEJO DELIBERANTE para su aprobación final.</w:t>
      </w:r>
    </w:p>
    <w:p w:rsidR="006F2884" w:rsidRPr="00746DD8" w:rsidRDefault="0054330A" w:rsidP="00746DD8">
      <w:pPr>
        <w:spacing w:line="240" w:lineRule="auto"/>
        <w:rPr>
          <w:rFonts w:ascii="Times New Roman" w:hAnsi="Times New Roman"/>
          <w:sz w:val="24"/>
        </w:rPr>
      </w:pPr>
      <w:r w:rsidRPr="00746DD8">
        <w:rPr>
          <w:rFonts w:ascii="Times New Roman" w:hAnsi="Times New Roman"/>
          <w:sz w:val="24"/>
        </w:rPr>
        <w:t>ARTICULO SEXTO</w:t>
      </w:r>
      <w:r w:rsidR="00653C19" w:rsidRPr="00746DD8">
        <w:rPr>
          <w:rFonts w:ascii="Times New Roman" w:hAnsi="Times New Roman"/>
          <w:sz w:val="24"/>
        </w:rPr>
        <w:t xml:space="preserve">: </w:t>
      </w:r>
      <w:r w:rsidR="003E657F" w:rsidRPr="00746DD8">
        <w:rPr>
          <w:rFonts w:ascii="Times New Roman" w:hAnsi="Times New Roman"/>
          <w:sz w:val="24"/>
        </w:rPr>
        <w:t>COMUNÍQUESE, CÓPIESE y ARCHÍVESE.</w:t>
      </w:r>
      <w:r w:rsidR="00746DD8" w:rsidRPr="00746DD8">
        <w:rPr>
          <w:rFonts w:ascii="Times New Roman" w:hAnsi="Times New Roman"/>
          <w:sz w:val="24"/>
        </w:rPr>
        <w:t xml:space="preserve"> </w:t>
      </w:r>
    </w:p>
    <w:sectPr w:rsidR="006F2884" w:rsidRPr="00746DD8" w:rsidSect="00746DD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491FDB"/>
    <w:rsid w:val="000776C1"/>
    <w:rsid w:val="00090794"/>
    <w:rsid w:val="000D6F58"/>
    <w:rsid w:val="001707F4"/>
    <w:rsid w:val="00222916"/>
    <w:rsid w:val="002D575E"/>
    <w:rsid w:val="00370472"/>
    <w:rsid w:val="00385E3A"/>
    <w:rsid w:val="003A1F63"/>
    <w:rsid w:val="003E657F"/>
    <w:rsid w:val="00491FDB"/>
    <w:rsid w:val="00496D46"/>
    <w:rsid w:val="004C0AA3"/>
    <w:rsid w:val="00537ADD"/>
    <w:rsid w:val="0054330A"/>
    <w:rsid w:val="005952EA"/>
    <w:rsid w:val="00653C19"/>
    <w:rsid w:val="00655D5D"/>
    <w:rsid w:val="006C00DF"/>
    <w:rsid w:val="006C4B64"/>
    <w:rsid w:val="006F2884"/>
    <w:rsid w:val="00746DD8"/>
    <w:rsid w:val="0078734C"/>
    <w:rsid w:val="007B73E1"/>
    <w:rsid w:val="007E6ABD"/>
    <w:rsid w:val="007F1AB9"/>
    <w:rsid w:val="0081795D"/>
    <w:rsid w:val="00823350"/>
    <w:rsid w:val="00841818"/>
    <w:rsid w:val="009054BE"/>
    <w:rsid w:val="00A703B2"/>
    <w:rsid w:val="00AF1814"/>
    <w:rsid w:val="00B0218A"/>
    <w:rsid w:val="00B53785"/>
    <w:rsid w:val="00B923D8"/>
    <w:rsid w:val="00BB2ED4"/>
    <w:rsid w:val="00C03CA2"/>
    <w:rsid w:val="00C049C7"/>
    <w:rsid w:val="00C57D18"/>
    <w:rsid w:val="00C91986"/>
    <w:rsid w:val="00CA5A8B"/>
    <w:rsid w:val="00CE0DE9"/>
    <w:rsid w:val="00CE1123"/>
    <w:rsid w:val="00D4546C"/>
    <w:rsid w:val="00D721FD"/>
    <w:rsid w:val="00DA26A5"/>
    <w:rsid w:val="00E34AE4"/>
    <w:rsid w:val="00E47623"/>
    <w:rsid w:val="00E47BB3"/>
    <w:rsid w:val="00EC0303"/>
    <w:rsid w:val="00F65300"/>
    <w:rsid w:val="00FD73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dcterms:created xsi:type="dcterms:W3CDTF">2017-03-08T21:57:00Z</dcterms:created>
  <dcterms:modified xsi:type="dcterms:W3CDTF">2017-06-06T11:54:00Z</dcterms:modified>
</cp:coreProperties>
</file>