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9A6" w:rsidRPr="004F69A6" w:rsidRDefault="004F69A6" w:rsidP="004F69A6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4F69A6">
        <w:rPr>
          <w:rFonts w:ascii="Times New Roman" w:hAnsi="Times New Roman"/>
          <w:sz w:val="24"/>
        </w:rPr>
        <w:t>Yerba Buena, 27 de Diciembre de 1996</w:t>
      </w:r>
    </w:p>
    <w:p w:rsidR="004F69A6" w:rsidRPr="004F69A6" w:rsidRDefault="004F69A6" w:rsidP="004F69A6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4F69A6">
        <w:rPr>
          <w:rFonts w:ascii="Times New Roman" w:hAnsi="Times New Roman"/>
          <w:b/>
          <w:sz w:val="24"/>
        </w:rPr>
        <w:t>ORDENANZA Nº 801</w:t>
      </w:r>
    </w:p>
    <w:p w:rsidR="004F69A6" w:rsidRPr="004F69A6" w:rsidRDefault="004F69A6" w:rsidP="004F69A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4F69A6">
        <w:rPr>
          <w:rFonts w:ascii="Times New Roman" w:hAnsi="Times New Roman"/>
          <w:b/>
          <w:sz w:val="24"/>
        </w:rPr>
        <w:t xml:space="preserve">VISTO: </w:t>
      </w:r>
    </w:p>
    <w:p w:rsidR="00546075" w:rsidRPr="004F69A6" w:rsidRDefault="004F69A6" w:rsidP="004F69A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46075" w:rsidRPr="004F69A6">
        <w:rPr>
          <w:rFonts w:ascii="Times New Roman" w:hAnsi="Times New Roman"/>
          <w:sz w:val="24"/>
        </w:rPr>
        <w:t>El Decreto Provincial N</w:t>
      </w:r>
      <w:r>
        <w:rPr>
          <w:rFonts w:ascii="Times New Roman" w:hAnsi="Times New Roman"/>
          <w:sz w:val="24"/>
        </w:rPr>
        <w:t xml:space="preserve">º </w:t>
      </w:r>
      <w:r w:rsidR="00546075" w:rsidRPr="004F69A6">
        <w:rPr>
          <w:rFonts w:ascii="Times New Roman" w:hAnsi="Times New Roman"/>
          <w:sz w:val="24"/>
        </w:rPr>
        <w:t>3048/1 mediante el cual se establece la Reglamentación para los Procedimientos de Investigaciones Administrativas; Y</w:t>
      </w:r>
    </w:p>
    <w:p w:rsidR="004F69A6" w:rsidRPr="004F69A6" w:rsidRDefault="004F69A6" w:rsidP="004F69A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4F69A6">
        <w:rPr>
          <w:rFonts w:ascii="Times New Roman" w:hAnsi="Times New Roman"/>
          <w:b/>
          <w:sz w:val="24"/>
        </w:rPr>
        <w:t xml:space="preserve">CONSIDERANDO: </w:t>
      </w:r>
    </w:p>
    <w:p w:rsidR="00546075" w:rsidRPr="004F69A6" w:rsidRDefault="004F69A6" w:rsidP="004F69A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2A6FFF" w:rsidRPr="004F69A6">
        <w:rPr>
          <w:rFonts w:ascii="Times New Roman" w:hAnsi="Times New Roman"/>
          <w:sz w:val="24"/>
        </w:rPr>
        <w:t>Que,</w:t>
      </w:r>
      <w:r w:rsidR="00546075" w:rsidRPr="004F69A6">
        <w:rPr>
          <w:rFonts w:ascii="Times New Roman" w:hAnsi="Times New Roman"/>
          <w:sz w:val="24"/>
        </w:rPr>
        <w:t xml:space="preserve"> resulta necesario contar con reglas claras que regulen no tan sólo la Investigación sino también el Sumario Administrativo, garantizando la seguridad jurídica del agente la transparencia y celeridad del procedimiento y el orden interno de la administración;</w:t>
      </w:r>
    </w:p>
    <w:p w:rsidR="00733AB8" w:rsidRPr="004F69A6" w:rsidRDefault="00546075" w:rsidP="004F69A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F69A6">
        <w:rPr>
          <w:rFonts w:ascii="Times New Roman" w:hAnsi="Times New Roman"/>
          <w:sz w:val="24"/>
        </w:rPr>
        <w:t>Que la aplicación de la citada norma resultaría ampliamente beneficiosa, tanto para los empleados municipales como para la Repartición;</w:t>
      </w:r>
    </w:p>
    <w:p w:rsidR="002D575E" w:rsidRPr="004F69A6" w:rsidRDefault="00023E5E" w:rsidP="00023E5E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023E5E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4F69A6">
        <w:rPr>
          <w:rFonts w:ascii="Times New Roman" w:hAnsi="Times New Roman"/>
          <w:sz w:val="24"/>
        </w:rPr>
        <w:t>:</w:t>
      </w:r>
    </w:p>
    <w:p w:rsidR="004F69A6" w:rsidRDefault="003F74AE" w:rsidP="004F69A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F69A6">
        <w:rPr>
          <w:rFonts w:ascii="Times New Roman" w:hAnsi="Times New Roman"/>
          <w:sz w:val="24"/>
          <w:u w:val="single"/>
        </w:rPr>
        <w:t>ARTICULO PRIMERO</w:t>
      </w:r>
      <w:r w:rsidR="00B60215" w:rsidRPr="004F69A6">
        <w:rPr>
          <w:rFonts w:ascii="Times New Roman" w:hAnsi="Times New Roman"/>
          <w:sz w:val="24"/>
          <w:u w:val="single"/>
        </w:rPr>
        <w:t>:</w:t>
      </w:r>
      <w:r w:rsidR="00B60215" w:rsidRPr="004F69A6">
        <w:rPr>
          <w:rFonts w:ascii="Times New Roman" w:hAnsi="Times New Roman"/>
          <w:sz w:val="24"/>
        </w:rPr>
        <w:t xml:space="preserve"> </w:t>
      </w:r>
      <w:r w:rsidR="00546075" w:rsidRPr="004F69A6">
        <w:rPr>
          <w:rFonts w:ascii="Times New Roman" w:hAnsi="Times New Roman"/>
          <w:sz w:val="24"/>
        </w:rPr>
        <w:t>ADHERIR en un todo a lo dispuesto por el Decreto Provincial N</w:t>
      </w:r>
      <w:r w:rsidR="004F69A6">
        <w:rPr>
          <w:rFonts w:ascii="Times New Roman" w:hAnsi="Times New Roman"/>
          <w:sz w:val="24"/>
        </w:rPr>
        <w:t xml:space="preserve">º </w:t>
      </w:r>
      <w:r w:rsidR="00546075" w:rsidRPr="004F69A6">
        <w:rPr>
          <w:rFonts w:ascii="Times New Roman" w:hAnsi="Times New Roman"/>
          <w:sz w:val="24"/>
        </w:rPr>
        <w:t>3.048/1 mediante el cual se establece la Reglamentación para los Procedimientos de Investigaciones Administrativas, concernientes al personal permanente y no permanente, dependiente de la Municipalidad de Yerba Buena.</w:t>
      </w:r>
    </w:p>
    <w:p w:rsidR="006F2884" w:rsidRPr="004F69A6" w:rsidRDefault="003F74AE" w:rsidP="004F69A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F69A6">
        <w:rPr>
          <w:rFonts w:ascii="Times New Roman" w:hAnsi="Times New Roman"/>
          <w:sz w:val="24"/>
          <w:u w:val="single"/>
        </w:rPr>
        <w:t>ARTICULO SEGUNDO</w:t>
      </w:r>
      <w:r w:rsidR="00B60215" w:rsidRPr="004F69A6">
        <w:rPr>
          <w:rFonts w:ascii="Times New Roman" w:hAnsi="Times New Roman"/>
          <w:sz w:val="24"/>
          <w:u w:val="single"/>
        </w:rPr>
        <w:t>:</w:t>
      </w:r>
      <w:r w:rsidR="00B60215" w:rsidRPr="004F69A6">
        <w:rPr>
          <w:rFonts w:ascii="Times New Roman" w:hAnsi="Times New Roman"/>
          <w:sz w:val="24"/>
        </w:rPr>
        <w:t xml:space="preserve"> </w:t>
      </w:r>
      <w:r w:rsidR="003E657F" w:rsidRPr="004F69A6">
        <w:rPr>
          <w:rFonts w:ascii="Times New Roman" w:hAnsi="Times New Roman"/>
          <w:sz w:val="24"/>
        </w:rPr>
        <w:t>COMUNÍQUESE, CÓPIESE y ARCHÍVESE.</w:t>
      </w:r>
      <w:r w:rsidR="004F69A6" w:rsidRPr="004F69A6">
        <w:rPr>
          <w:rFonts w:ascii="Times New Roman" w:hAnsi="Times New Roman"/>
          <w:sz w:val="24"/>
        </w:rPr>
        <w:t xml:space="preserve"> </w:t>
      </w:r>
    </w:p>
    <w:sectPr w:rsidR="006F2884" w:rsidRPr="004F69A6" w:rsidSect="00690F65">
      <w:footerReference w:type="default" r:id="rId7"/>
      <w:pgSz w:w="11906" w:h="16838"/>
      <w:pgMar w:top="1417" w:right="1701" w:bottom="1417" w:left="1701" w:header="709" w:footer="709" w:gutter="0"/>
      <w:pgNumType w:start="80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0F65" w:rsidRDefault="00690F65" w:rsidP="00690F65">
      <w:pPr>
        <w:spacing w:after="0" w:line="240" w:lineRule="auto"/>
      </w:pPr>
      <w:r>
        <w:separator/>
      </w:r>
    </w:p>
  </w:endnote>
  <w:endnote w:type="continuationSeparator" w:id="0">
    <w:p w:rsidR="00690F65" w:rsidRDefault="00690F65" w:rsidP="00690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0F65" w:rsidRPr="009A0FF8" w:rsidRDefault="00690F6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0F65" w:rsidRDefault="00690F65" w:rsidP="00690F65">
      <w:pPr>
        <w:spacing w:after="0" w:line="240" w:lineRule="auto"/>
      </w:pPr>
      <w:r>
        <w:separator/>
      </w:r>
    </w:p>
  </w:footnote>
  <w:footnote w:type="continuationSeparator" w:id="0">
    <w:p w:rsidR="00690F65" w:rsidRDefault="00690F65" w:rsidP="00690F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6FFF"/>
    <w:rsid w:val="00023E5E"/>
    <w:rsid w:val="00040825"/>
    <w:rsid w:val="000776C1"/>
    <w:rsid w:val="000D2FDC"/>
    <w:rsid w:val="000D6F58"/>
    <w:rsid w:val="00222916"/>
    <w:rsid w:val="002A6FFF"/>
    <w:rsid w:val="002D575E"/>
    <w:rsid w:val="003255E8"/>
    <w:rsid w:val="003B5ADB"/>
    <w:rsid w:val="003E657F"/>
    <w:rsid w:val="003F74AE"/>
    <w:rsid w:val="004F69A6"/>
    <w:rsid w:val="005256A3"/>
    <w:rsid w:val="00545183"/>
    <w:rsid w:val="00546075"/>
    <w:rsid w:val="00575F5C"/>
    <w:rsid w:val="00591490"/>
    <w:rsid w:val="005952EA"/>
    <w:rsid w:val="005B5BEE"/>
    <w:rsid w:val="005F6283"/>
    <w:rsid w:val="005F73A0"/>
    <w:rsid w:val="00646694"/>
    <w:rsid w:val="00690556"/>
    <w:rsid w:val="00690F65"/>
    <w:rsid w:val="006F2884"/>
    <w:rsid w:val="006F3682"/>
    <w:rsid w:val="00733AB8"/>
    <w:rsid w:val="007416B1"/>
    <w:rsid w:val="00757F5C"/>
    <w:rsid w:val="007B73E1"/>
    <w:rsid w:val="007C672B"/>
    <w:rsid w:val="007C6862"/>
    <w:rsid w:val="007E6ABD"/>
    <w:rsid w:val="007F1AB9"/>
    <w:rsid w:val="008E79F6"/>
    <w:rsid w:val="008F38E9"/>
    <w:rsid w:val="00911005"/>
    <w:rsid w:val="00922449"/>
    <w:rsid w:val="009A0FF8"/>
    <w:rsid w:val="00A51F2D"/>
    <w:rsid w:val="00A703B2"/>
    <w:rsid w:val="00AB47E4"/>
    <w:rsid w:val="00B00D02"/>
    <w:rsid w:val="00B60215"/>
    <w:rsid w:val="00B81EF0"/>
    <w:rsid w:val="00B923D8"/>
    <w:rsid w:val="00BB2ED4"/>
    <w:rsid w:val="00C049C7"/>
    <w:rsid w:val="00CE1123"/>
    <w:rsid w:val="00D67DC3"/>
    <w:rsid w:val="00E34AE4"/>
    <w:rsid w:val="00E47BB3"/>
    <w:rsid w:val="00EB7EFF"/>
    <w:rsid w:val="00F62E31"/>
    <w:rsid w:val="00F724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90F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90F6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90F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90F6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45</TotalTime>
  <Pages>1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20</cp:revision>
  <cp:lastPrinted>2018-04-26T14:57:00Z</cp:lastPrinted>
  <dcterms:created xsi:type="dcterms:W3CDTF">2016-12-26T21:44:00Z</dcterms:created>
  <dcterms:modified xsi:type="dcterms:W3CDTF">2018-04-26T14:57:00Z</dcterms:modified>
</cp:coreProperties>
</file>