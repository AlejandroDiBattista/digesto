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59B" w:rsidRPr="00444D82" w:rsidRDefault="00CF159B" w:rsidP="00444D82">
      <w:pPr>
        <w:spacing w:line="240" w:lineRule="auto"/>
        <w:jc w:val="right"/>
        <w:rPr>
          <w:rFonts w:ascii="Times New Roman" w:hAnsi="Times New Roman"/>
          <w:sz w:val="24"/>
        </w:rPr>
      </w:pPr>
      <w:r w:rsidRPr="00444D82">
        <w:rPr>
          <w:rFonts w:ascii="Times New Roman" w:hAnsi="Times New Roman"/>
          <w:sz w:val="24"/>
        </w:rPr>
        <w:t>Yerba Buena, 22 de Noviembre de 2002</w:t>
      </w:r>
    </w:p>
    <w:p w:rsidR="00CF159B" w:rsidRPr="00444D82" w:rsidRDefault="00CF159B" w:rsidP="00444D82">
      <w:pPr>
        <w:spacing w:line="240" w:lineRule="auto"/>
        <w:jc w:val="left"/>
        <w:rPr>
          <w:rFonts w:ascii="Times New Roman" w:hAnsi="Times New Roman"/>
          <w:sz w:val="24"/>
        </w:rPr>
      </w:pPr>
      <w:r w:rsidRPr="00444D82">
        <w:rPr>
          <w:rFonts w:ascii="Times New Roman" w:hAnsi="Times New Roman"/>
          <w:sz w:val="24"/>
        </w:rPr>
        <w:t>ORDENANZA Nº 1269</w:t>
      </w:r>
    </w:p>
    <w:p w:rsidR="00E34AE4" w:rsidRPr="00444D82" w:rsidRDefault="00CF159B" w:rsidP="00444D82">
      <w:pPr>
        <w:spacing w:line="240" w:lineRule="auto"/>
        <w:rPr>
          <w:rFonts w:ascii="Times New Roman" w:hAnsi="Times New Roman"/>
          <w:sz w:val="24"/>
        </w:rPr>
      </w:pPr>
      <w:r w:rsidRPr="00444D82">
        <w:rPr>
          <w:rFonts w:ascii="Times New Roman" w:hAnsi="Times New Roman"/>
          <w:sz w:val="24"/>
        </w:rPr>
        <w:t xml:space="preserve">VISTO: </w:t>
      </w:r>
      <w:r w:rsidR="00B7756D" w:rsidRPr="00444D82">
        <w:rPr>
          <w:rFonts w:ascii="Times New Roman" w:hAnsi="Times New Roman"/>
          <w:sz w:val="24"/>
        </w:rPr>
        <w:t>La Ordenanza Nº 1.268 de fecha 21/11/02, mediante la cual se faculta al señor Intendente de la Municipalidad de Yerba Buena a suscribir la documentación que resulte necesaria y que tenga como objeto la consecución de lo acordado en el Convenio suscripto entre esta Municipalidad y el Superior Gobierno de la Provincia representado por el Ministerio de Economía, Convenio que fue aprobado por Ordenanza nº1.266 del 18/11/02</w:t>
      </w:r>
    </w:p>
    <w:p w:rsidR="000D6F58" w:rsidRPr="00444D82" w:rsidRDefault="00CF159B" w:rsidP="00444D82">
      <w:pPr>
        <w:spacing w:line="240" w:lineRule="auto"/>
        <w:rPr>
          <w:rFonts w:ascii="Times New Roman" w:hAnsi="Times New Roman"/>
          <w:sz w:val="24"/>
        </w:rPr>
      </w:pPr>
      <w:r w:rsidRPr="00444D82">
        <w:rPr>
          <w:rFonts w:ascii="Times New Roman" w:hAnsi="Times New Roman"/>
          <w:sz w:val="24"/>
        </w:rPr>
        <w:t xml:space="preserve">CONSIDERANDO: </w:t>
      </w:r>
      <w:r w:rsidR="00B7756D" w:rsidRPr="00444D82">
        <w:rPr>
          <w:rFonts w:ascii="Times New Roman" w:hAnsi="Times New Roman"/>
          <w:sz w:val="24"/>
        </w:rPr>
        <w:t>Que por razones oficiales, el Sr. Interventor Municipal se ausentará de la Provincia con destino a la Capital Federal el día 24 del corriente mes;</w:t>
      </w:r>
    </w:p>
    <w:p w:rsidR="00B7756D" w:rsidRPr="00444D82" w:rsidRDefault="00B7756D" w:rsidP="00444D82">
      <w:pPr>
        <w:spacing w:line="240" w:lineRule="auto"/>
        <w:rPr>
          <w:rFonts w:ascii="Times New Roman" w:hAnsi="Times New Roman"/>
          <w:sz w:val="24"/>
        </w:rPr>
      </w:pPr>
      <w:r w:rsidRPr="00444D82">
        <w:rPr>
          <w:rFonts w:ascii="Times New Roman" w:hAnsi="Times New Roman"/>
          <w:sz w:val="24"/>
        </w:rPr>
        <w:t xml:space="preserve">Que por tal motivo es procedente otorgar las facultades indicadas en el </w:t>
      </w:r>
      <w:r w:rsidR="00B2326D" w:rsidRPr="00444D82">
        <w:rPr>
          <w:rFonts w:ascii="Times New Roman" w:hAnsi="Times New Roman"/>
          <w:sz w:val="24"/>
        </w:rPr>
        <w:t>VISTO</w:t>
      </w:r>
      <w:r w:rsidRPr="00444D82">
        <w:rPr>
          <w:rFonts w:ascii="Times New Roman" w:hAnsi="Times New Roman"/>
          <w:sz w:val="24"/>
        </w:rPr>
        <w:t>del presente instrumento legal a alguna autoridad municipal;</w:t>
      </w:r>
    </w:p>
    <w:p w:rsidR="00B7756D" w:rsidRPr="00444D82" w:rsidRDefault="00B7756D" w:rsidP="00444D82">
      <w:pPr>
        <w:spacing w:line="240" w:lineRule="auto"/>
        <w:rPr>
          <w:rFonts w:ascii="Times New Roman" w:hAnsi="Times New Roman"/>
          <w:sz w:val="24"/>
        </w:rPr>
      </w:pPr>
      <w:r w:rsidRPr="00444D82">
        <w:rPr>
          <w:rFonts w:ascii="Times New Roman" w:hAnsi="Times New Roman"/>
          <w:sz w:val="24"/>
        </w:rPr>
        <w:t>Por ello y en uso de las facultades que le confiere el Decreto Nº 822/1 de fecha 19 de mayo de 2000, emitido por el Poder Ejecutivo Provincial,</w:t>
      </w:r>
    </w:p>
    <w:p w:rsidR="00A703B2" w:rsidRPr="00444D82" w:rsidRDefault="002D575E" w:rsidP="00444D82">
      <w:pPr>
        <w:spacing w:line="240" w:lineRule="auto"/>
        <w:jc w:val="center"/>
        <w:rPr>
          <w:rFonts w:ascii="Times New Roman" w:hAnsi="Times New Roman"/>
          <w:sz w:val="24"/>
        </w:rPr>
      </w:pPr>
      <w:r w:rsidRPr="00444D82">
        <w:rPr>
          <w:rFonts w:ascii="Times New Roman" w:hAnsi="Times New Roman"/>
          <w:sz w:val="24"/>
        </w:rPr>
        <w:t>EL</w:t>
      </w:r>
      <w:r w:rsidR="00B7756D" w:rsidRPr="00444D82">
        <w:rPr>
          <w:rFonts w:ascii="Times New Roman" w:hAnsi="Times New Roman"/>
          <w:sz w:val="24"/>
        </w:rPr>
        <w:t xml:space="preserve"> INTERVENTOR MUNICIPAL</w:t>
      </w:r>
    </w:p>
    <w:p w:rsidR="002D575E" w:rsidRPr="00444D82" w:rsidRDefault="002D575E" w:rsidP="00444D82">
      <w:pPr>
        <w:spacing w:line="240" w:lineRule="auto"/>
        <w:jc w:val="center"/>
        <w:rPr>
          <w:rFonts w:ascii="Times New Roman" w:hAnsi="Times New Roman"/>
          <w:sz w:val="24"/>
        </w:rPr>
      </w:pPr>
      <w:r w:rsidRPr="00444D82">
        <w:rPr>
          <w:rFonts w:ascii="Times New Roman" w:hAnsi="Times New Roman"/>
          <w:sz w:val="24"/>
        </w:rPr>
        <w:t>SANCIONA</w:t>
      </w:r>
      <w:r w:rsidR="00B7756D" w:rsidRPr="00444D82">
        <w:rPr>
          <w:rFonts w:ascii="Times New Roman" w:hAnsi="Times New Roman"/>
          <w:sz w:val="24"/>
        </w:rPr>
        <w:t xml:space="preserve"> Y PROMULGA</w:t>
      </w:r>
      <w:r w:rsidRPr="00444D82">
        <w:rPr>
          <w:rFonts w:ascii="Times New Roman" w:hAnsi="Times New Roman"/>
          <w:sz w:val="24"/>
        </w:rPr>
        <w:t xml:space="preserve"> CON FUERZA DE ORDENANZA:</w:t>
      </w:r>
    </w:p>
    <w:p w:rsidR="00444D82" w:rsidRDefault="00B2326D" w:rsidP="00444D82">
      <w:pPr>
        <w:spacing w:line="240" w:lineRule="auto"/>
        <w:rPr>
          <w:rFonts w:ascii="Times New Roman" w:hAnsi="Times New Roman"/>
          <w:sz w:val="24"/>
        </w:rPr>
      </w:pPr>
      <w:r w:rsidRPr="00444D82">
        <w:rPr>
          <w:rFonts w:ascii="Times New Roman" w:hAnsi="Times New Roman"/>
          <w:sz w:val="24"/>
        </w:rPr>
        <w:t>ARTICULO PRIMERO</w:t>
      </w:r>
      <w:r w:rsidR="00CF159B" w:rsidRPr="00444D82">
        <w:rPr>
          <w:rFonts w:ascii="Times New Roman" w:hAnsi="Times New Roman"/>
          <w:sz w:val="24"/>
        </w:rPr>
        <w:t xml:space="preserve">: </w:t>
      </w:r>
      <w:r w:rsidR="00B7756D" w:rsidRPr="00444D82">
        <w:rPr>
          <w:rFonts w:ascii="Times New Roman" w:hAnsi="Times New Roman"/>
          <w:sz w:val="24"/>
        </w:rPr>
        <w:t>FACULTASE al señor Secretario de Hacienda, C.P.N. MANUEL HORACO RAMON LUNA CLARASO, D.N.I. Nº 14.023.416, a suscribir la documentación que resulte necesaria y que tenga como objeto la consecución de lo acordado en el Convenio suscripto entre esta Municipalidad y el Superior Gobierno de la Provincia representado por el Ministerio de Economía, Convenio que fue aprobado por Ordenanza Nº 1.266 del 18/11/02.</w:t>
      </w:r>
    </w:p>
    <w:p w:rsidR="006F2884" w:rsidRPr="00444D82" w:rsidRDefault="00B2326D" w:rsidP="00444D82">
      <w:pPr>
        <w:spacing w:line="240" w:lineRule="auto"/>
        <w:rPr>
          <w:rFonts w:ascii="Times New Roman" w:hAnsi="Times New Roman"/>
          <w:sz w:val="24"/>
        </w:rPr>
      </w:pPr>
      <w:r w:rsidRPr="00444D82">
        <w:rPr>
          <w:rFonts w:ascii="Times New Roman" w:hAnsi="Times New Roman"/>
          <w:sz w:val="24"/>
        </w:rPr>
        <w:t>ARTICULO SEGUNDO</w:t>
      </w:r>
      <w:r w:rsidR="00CF159B" w:rsidRPr="00444D82">
        <w:rPr>
          <w:rFonts w:ascii="Times New Roman" w:hAnsi="Times New Roman"/>
          <w:sz w:val="24"/>
        </w:rPr>
        <w:t xml:space="preserve">: </w:t>
      </w:r>
      <w:r w:rsidR="003E657F" w:rsidRPr="00444D82">
        <w:rPr>
          <w:rFonts w:ascii="Times New Roman" w:hAnsi="Times New Roman"/>
          <w:sz w:val="24"/>
        </w:rPr>
        <w:t>COMUNÍQUESE,</w:t>
      </w:r>
      <w:r w:rsidR="00B7756D" w:rsidRPr="00444D82">
        <w:rPr>
          <w:rFonts w:ascii="Times New Roman" w:hAnsi="Times New Roman"/>
          <w:sz w:val="24"/>
        </w:rPr>
        <w:t xml:space="preserve"> PUBLIQUESE,</w:t>
      </w:r>
      <w:r w:rsidR="003E657F" w:rsidRPr="00444D82">
        <w:rPr>
          <w:rFonts w:ascii="Times New Roman" w:hAnsi="Times New Roman"/>
          <w:sz w:val="24"/>
        </w:rPr>
        <w:t xml:space="preserve"> CÓPIESE y ARCHÍVESE.</w:t>
      </w:r>
      <w:r w:rsidR="00444D82" w:rsidRPr="00444D82">
        <w:rPr>
          <w:rFonts w:ascii="Times New Roman" w:hAnsi="Times New Roman"/>
          <w:sz w:val="24"/>
        </w:rPr>
        <w:t xml:space="preserve"> </w:t>
      </w:r>
    </w:p>
    <w:sectPr w:rsidR="006F2884" w:rsidRPr="00444D82" w:rsidSect="00444D8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B7756D"/>
    <w:rsid w:val="00067DCA"/>
    <w:rsid w:val="000776C1"/>
    <w:rsid w:val="000B0DE3"/>
    <w:rsid w:val="000D6F58"/>
    <w:rsid w:val="001B229A"/>
    <w:rsid w:val="00222916"/>
    <w:rsid w:val="002D575E"/>
    <w:rsid w:val="00300DCB"/>
    <w:rsid w:val="00332DBE"/>
    <w:rsid w:val="00364EB0"/>
    <w:rsid w:val="003D14F5"/>
    <w:rsid w:val="003E657F"/>
    <w:rsid w:val="00444D82"/>
    <w:rsid w:val="00510136"/>
    <w:rsid w:val="00535CA6"/>
    <w:rsid w:val="00545D52"/>
    <w:rsid w:val="005952EA"/>
    <w:rsid w:val="005B5FEF"/>
    <w:rsid w:val="006A2F2C"/>
    <w:rsid w:val="006D61C9"/>
    <w:rsid w:val="006F2884"/>
    <w:rsid w:val="007B73E1"/>
    <w:rsid w:val="007E6ABD"/>
    <w:rsid w:val="007F1AB9"/>
    <w:rsid w:val="008B120D"/>
    <w:rsid w:val="00920FCB"/>
    <w:rsid w:val="009352C9"/>
    <w:rsid w:val="00A703B2"/>
    <w:rsid w:val="00B2326D"/>
    <w:rsid w:val="00B7756D"/>
    <w:rsid w:val="00B923D8"/>
    <w:rsid w:val="00BB2ED4"/>
    <w:rsid w:val="00C049C7"/>
    <w:rsid w:val="00C54EB6"/>
    <w:rsid w:val="00CE1123"/>
    <w:rsid w:val="00CF159B"/>
    <w:rsid w:val="00D77F49"/>
    <w:rsid w:val="00E34AE4"/>
    <w:rsid w:val="00E47BB3"/>
    <w:rsid w:val="00F6590B"/>
    <w:rsid w:val="00FB218B"/>
    <w:rsid w:val="00FC4C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dcterms:created xsi:type="dcterms:W3CDTF">2017-02-20T19:43:00Z</dcterms:created>
  <dcterms:modified xsi:type="dcterms:W3CDTF">2017-06-06T11:57:00Z</dcterms:modified>
</cp:coreProperties>
</file>