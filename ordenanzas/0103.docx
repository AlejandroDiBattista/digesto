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D89" w:rsidRPr="009D0D89" w:rsidRDefault="009D0D89" w:rsidP="009D0D89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bookmarkStart w:id="0" w:name="_GoBack"/>
      <w:bookmarkEnd w:id="0"/>
      <w:r w:rsidRPr="009D0D89">
        <w:rPr>
          <w:rFonts w:ascii="Times New Roman" w:hAnsi="Times New Roman"/>
          <w:sz w:val="24"/>
        </w:rPr>
        <w:t>Yerba Buena, 21 de Noviembre de 1984</w:t>
      </w:r>
    </w:p>
    <w:p w:rsidR="009D0D89" w:rsidRPr="009D0D89" w:rsidRDefault="009D0D89" w:rsidP="009D0D89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9D0D89">
        <w:rPr>
          <w:rFonts w:ascii="Times New Roman" w:hAnsi="Times New Roman"/>
          <w:b/>
          <w:sz w:val="24"/>
        </w:rPr>
        <w:t>ORDENANZA Nº 103</w:t>
      </w:r>
    </w:p>
    <w:p w:rsidR="009D0D89" w:rsidRPr="009D0D89" w:rsidRDefault="009D0D89" w:rsidP="009D0D8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D0D89">
        <w:rPr>
          <w:rFonts w:ascii="Times New Roman" w:hAnsi="Times New Roman"/>
          <w:b/>
          <w:sz w:val="24"/>
        </w:rPr>
        <w:t xml:space="preserve">VISTO: </w:t>
      </w:r>
    </w:p>
    <w:p w:rsidR="002C1A90" w:rsidRPr="009D0D89" w:rsidRDefault="009D0D89" w:rsidP="009D0D8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C1A90" w:rsidRPr="009D0D89">
        <w:rPr>
          <w:rFonts w:ascii="Times New Roman" w:hAnsi="Times New Roman"/>
          <w:sz w:val="24"/>
        </w:rPr>
        <w:t>La cantidad de pasajeros que afluyen en zona “El Corte”</w:t>
      </w:r>
    </w:p>
    <w:p w:rsidR="009D0D89" w:rsidRPr="009D0D89" w:rsidRDefault="009D0D89" w:rsidP="009D0D8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9D0D89">
        <w:rPr>
          <w:rFonts w:ascii="Times New Roman" w:hAnsi="Times New Roman"/>
          <w:b/>
          <w:sz w:val="24"/>
        </w:rPr>
        <w:t xml:space="preserve">CONSIDERANDO: </w:t>
      </w:r>
    </w:p>
    <w:p w:rsidR="009D0D89" w:rsidRDefault="009D0D89" w:rsidP="009D0D8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C1A90" w:rsidRPr="009D0D89">
        <w:rPr>
          <w:rFonts w:ascii="Times New Roman" w:hAnsi="Times New Roman"/>
          <w:sz w:val="24"/>
        </w:rPr>
        <w:t>Lo agraste del lugar, la inclemencia del tiempo tanto en el verano como en el invierno;</w:t>
      </w:r>
    </w:p>
    <w:p w:rsidR="009D0D89" w:rsidRDefault="002C1A90" w:rsidP="009D0D8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D0D89">
        <w:rPr>
          <w:rFonts w:ascii="Times New Roman" w:hAnsi="Times New Roman"/>
          <w:sz w:val="24"/>
        </w:rPr>
        <w:t>Que hay considerable número de usuarios de la línea de ómnibus en circulación;</w:t>
      </w:r>
    </w:p>
    <w:p w:rsidR="009D0D89" w:rsidRDefault="00B958A8" w:rsidP="009D0D8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D0D89">
        <w:rPr>
          <w:rFonts w:ascii="Times New Roman" w:hAnsi="Times New Roman"/>
          <w:sz w:val="24"/>
        </w:rPr>
        <w:t>Que son mujeres con hijos que concurren a Centros Asistenciales y otros escolares de corta edad;</w:t>
      </w:r>
    </w:p>
    <w:p w:rsidR="00B958A8" w:rsidRPr="009D0D89" w:rsidRDefault="00B958A8" w:rsidP="009D0D8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D0D89">
        <w:rPr>
          <w:rFonts w:ascii="Times New Roman" w:hAnsi="Times New Roman"/>
          <w:sz w:val="24"/>
        </w:rPr>
        <w:t>Que son acreedores de un mínimo de seguridades para su salud;</w:t>
      </w:r>
    </w:p>
    <w:p w:rsidR="002D575E" w:rsidRPr="009D0D89" w:rsidRDefault="009D0D89" w:rsidP="009D0D8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9D0D89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9D0D89">
        <w:rPr>
          <w:rFonts w:ascii="Times New Roman" w:hAnsi="Times New Roman"/>
          <w:sz w:val="24"/>
        </w:rPr>
        <w:t>:</w:t>
      </w:r>
    </w:p>
    <w:p w:rsidR="000D6F58" w:rsidRPr="009D0D89" w:rsidRDefault="00F35E3A" w:rsidP="009D0D8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D0D89">
        <w:rPr>
          <w:rFonts w:ascii="Times New Roman" w:hAnsi="Times New Roman"/>
          <w:sz w:val="24"/>
          <w:u w:val="single"/>
        </w:rPr>
        <w:t>ARTICULO PRIMERO</w:t>
      </w:r>
      <w:r w:rsidR="007D1D30" w:rsidRPr="009D0D89">
        <w:rPr>
          <w:rFonts w:ascii="Times New Roman" w:hAnsi="Times New Roman"/>
          <w:sz w:val="24"/>
          <w:u w:val="single"/>
        </w:rPr>
        <w:t>:</w:t>
      </w:r>
      <w:r w:rsidR="007D1D30" w:rsidRPr="009D0D89">
        <w:rPr>
          <w:rFonts w:ascii="Times New Roman" w:hAnsi="Times New Roman"/>
          <w:sz w:val="24"/>
        </w:rPr>
        <w:t xml:space="preserve"> </w:t>
      </w:r>
      <w:r w:rsidR="00B958A8" w:rsidRPr="009D0D89">
        <w:rPr>
          <w:rFonts w:ascii="Times New Roman" w:hAnsi="Times New Roman"/>
          <w:sz w:val="24"/>
        </w:rPr>
        <w:t>Constrúyase en la margen Este del Río Muerto a la vera de la Ruta N</w:t>
      </w:r>
      <w:r w:rsidR="009D0D89">
        <w:rPr>
          <w:rFonts w:ascii="Times New Roman" w:hAnsi="Times New Roman"/>
          <w:sz w:val="24"/>
        </w:rPr>
        <w:t xml:space="preserve">º </w:t>
      </w:r>
      <w:r w:rsidR="00B958A8" w:rsidRPr="009D0D89">
        <w:rPr>
          <w:rFonts w:ascii="Times New Roman" w:hAnsi="Times New Roman"/>
          <w:sz w:val="24"/>
        </w:rPr>
        <w:t>338 un refugio para pasajeros.</w:t>
      </w:r>
    </w:p>
    <w:p w:rsidR="00B958A8" w:rsidRPr="009D0D89" w:rsidRDefault="00F35E3A" w:rsidP="009D0D8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D0D89">
        <w:rPr>
          <w:rFonts w:ascii="Times New Roman" w:hAnsi="Times New Roman"/>
          <w:sz w:val="24"/>
          <w:u w:val="single"/>
        </w:rPr>
        <w:t>ARTICULO SEGUNDO</w:t>
      </w:r>
      <w:r w:rsidR="007D1D30" w:rsidRPr="009D0D89">
        <w:rPr>
          <w:rFonts w:ascii="Times New Roman" w:hAnsi="Times New Roman"/>
          <w:sz w:val="24"/>
          <w:u w:val="single"/>
        </w:rPr>
        <w:t>:</w:t>
      </w:r>
      <w:r w:rsidR="007D1D30" w:rsidRPr="009D0D89">
        <w:rPr>
          <w:rFonts w:ascii="Times New Roman" w:hAnsi="Times New Roman"/>
          <w:sz w:val="24"/>
        </w:rPr>
        <w:t xml:space="preserve"> </w:t>
      </w:r>
      <w:r w:rsidR="00B958A8" w:rsidRPr="009D0D89">
        <w:rPr>
          <w:rFonts w:ascii="Times New Roman" w:hAnsi="Times New Roman"/>
          <w:sz w:val="24"/>
        </w:rPr>
        <w:t>La construcción deberá ajustarse en el Orden general al plano que se adjunta.</w:t>
      </w:r>
    </w:p>
    <w:p w:rsidR="006F2884" w:rsidRPr="009D0D89" w:rsidRDefault="00F35E3A" w:rsidP="009D0D8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9D0D89">
        <w:rPr>
          <w:rFonts w:ascii="Times New Roman" w:hAnsi="Times New Roman"/>
          <w:sz w:val="24"/>
          <w:u w:val="single"/>
        </w:rPr>
        <w:t>ARTICULO TERCERO:</w:t>
      </w:r>
      <w:r w:rsidR="007D1D30" w:rsidRPr="009D0D89">
        <w:rPr>
          <w:rFonts w:ascii="Times New Roman" w:hAnsi="Times New Roman"/>
          <w:sz w:val="24"/>
        </w:rPr>
        <w:t xml:space="preserve">. </w:t>
      </w:r>
      <w:r w:rsidR="000776C1" w:rsidRPr="009D0D89">
        <w:rPr>
          <w:rFonts w:ascii="Times New Roman" w:hAnsi="Times New Roman"/>
          <w:sz w:val="24"/>
        </w:rPr>
        <w:t>-</w:t>
      </w:r>
      <w:r w:rsidR="003E657F" w:rsidRPr="009D0D89">
        <w:rPr>
          <w:rFonts w:ascii="Times New Roman" w:hAnsi="Times New Roman"/>
          <w:sz w:val="24"/>
        </w:rPr>
        <w:t xml:space="preserve"> COMUNÍQUESE, CÓPIESE y ARCHÍVESE.</w:t>
      </w:r>
      <w:r w:rsidR="009D0D89" w:rsidRPr="009D0D89">
        <w:rPr>
          <w:rFonts w:ascii="Times New Roman" w:hAnsi="Times New Roman"/>
          <w:sz w:val="24"/>
        </w:rPr>
        <w:t xml:space="preserve"> </w:t>
      </w:r>
    </w:p>
    <w:sectPr w:rsidR="006F2884" w:rsidRPr="009D0D89" w:rsidSect="005E3E0C">
      <w:footerReference w:type="default" r:id="rId7"/>
      <w:pgSz w:w="11906" w:h="16838"/>
      <w:pgMar w:top="1417" w:right="1701" w:bottom="1417" w:left="1701" w:header="709" w:footer="709" w:gutter="0"/>
      <w:pgNumType w:start="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A50" w:rsidRDefault="00B30A50" w:rsidP="00B30A50">
      <w:pPr>
        <w:spacing w:after="0" w:line="240" w:lineRule="auto"/>
      </w:pPr>
      <w:r>
        <w:separator/>
      </w:r>
    </w:p>
  </w:endnote>
  <w:endnote w:type="continuationSeparator" w:id="0">
    <w:p w:rsidR="00B30A50" w:rsidRDefault="00B30A50" w:rsidP="00B30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0A50" w:rsidRPr="005E3E0C" w:rsidRDefault="00B30A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A50" w:rsidRDefault="00B30A50" w:rsidP="00B30A50">
      <w:pPr>
        <w:spacing w:after="0" w:line="240" w:lineRule="auto"/>
      </w:pPr>
      <w:r>
        <w:separator/>
      </w:r>
    </w:p>
  </w:footnote>
  <w:footnote w:type="continuationSeparator" w:id="0">
    <w:p w:rsidR="00B30A50" w:rsidRDefault="00B30A50" w:rsidP="00B30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1A90"/>
    <w:rsid w:val="000007DE"/>
    <w:rsid w:val="0000490E"/>
    <w:rsid w:val="00027157"/>
    <w:rsid w:val="000776C1"/>
    <w:rsid w:val="000A7508"/>
    <w:rsid w:val="000D6F58"/>
    <w:rsid w:val="000F05DC"/>
    <w:rsid w:val="00130D79"/>
    <w:rsid w:val="00160E8A"/>
    <w:rsid w:val="00180C0C"/>
    <w:rsid w:val="001C0226"/>
    <w:rsid w:val="001C68E1"/>
    <w:rsid w:val="001F7071"/>
    <w:rsid w:val="00207776"/>
    <w:rsid w:val="00222916"/>
    <w:rsid w:val="0025684C"/>
    <w:rsid w:val="002C1A90"/>
    <w:rsid w:val="002D575E"/>
    <w:rsid w:val="00356375"/>
    <w:rsid w:val="003847E4"/>
    <w:rsid w:val="003C55CF"/>
    <w:rsid w:val="003E657F"/>
    <w:rsid w:val="00411E36"/>
    <w:rsid w:val="004F27E0"/>
    <w:rsid w:val="005952EA"/>
    <w:rsid w:val="005E3E0C"/>
    <w:rsid w:val="005F0F38"/>
    <w:rsid w:val="005F5BFC"/>
    <w:rsid w:val="0069749D"/>
    <w:rsid w:val="006F2884"/>
    <w:rsid w:val="0071602B"/>
    <w:rsid w:val="007B73E1"/>
    <w:rsid w:val="007D1D30"/>
    <w:rsid w:val="007E6ABD"/>
    <w:rsid w:val="007F1AB9"/>
    <w:rsid w:val="00866157"/>
    <w:rsid w:val="00870CEB"/>
    <w:rsid w:val="008A4B80"/>
    <w:rsid w:val="008D0FC5"/>
    <w:rsid w:val="0090216F"/>
    <w:rsid w:val="00911EC3"/>
    <w:rsid w:val="009525E6"/>
    <w:rsid w:val="00957E25"/>
    <w:rsid w:val="009D0D89"/>
    <w:rsid w:val="009F332A"/>
    <w:rsid w:val="00A528D6"/>
    <w:rsid w:val="00A703B2"/>
    <w:rsid w:val="00AF405A"/>
    <w:rsid w:val="00B30A50"/>
    <w:rsid w:val="00B678B5"/>
    <w:rsid w:val="00B923D8"/>
    <w:rsid w:val="00B958A8"/>
    <w:rsid w:val="00BB2ED4"/>
    <w:rsid w:val="00BB7D78"/>
    <w:rsid w:val="00BC11A8"/>
    <w:rsid w:val="00C049C7"/>
    <w:rsid w:val="00CE1123"/>
    <w:rsid w:val="00E12E3B"/>
    <w:rsid w:val="00E34AE4"/>
    <w:rsid w:val="00E47BB3"/>
    <w:rsid w:val="00EC77EF"/>
    <w:rsid w:val="00F35E3A"/>
    <w:rsid w:val="00F44C27"/>
    <w:rsid w:val="00FB346F"/>
    <w:rsid w:val="00FC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711D30-C350-496C-9B63-5AF7AB1C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30A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0A5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B30A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0A5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35</TotalTime>
  <Pages>1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2018-06-21T14:11:00Z</cp:lastPrinted>
  <dcterms:created xsi:type="dcterms:W3CDTF">2017-03-23T13:44:00Z</dcterms:created>
  <dcterms:modified xsi:type="dcterms:W3CDTF">2018-06-21T14:11:00Z</dcterms:modified>
</cp:coreProperties>
</file>