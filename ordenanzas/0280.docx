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Pr="000D6F58" w:rsidRDefault="002D575E" w:rsidP="000D6F58">
      <w:pPr>
        <w:jc w:val="right"/>
        <w:rPr>
          <w:rFonts w:ascii="Times New Roman" w:hAnsi="Times New Roman"/>
        </w:rPr>
      </w:pPr>
      <w:r w:rsidRPr="00A703B2">
        <w:rPr>
          <w:rFonts w:ascii="Times New Roman" w:hAnsi="Times New Roman"/>
        </w:rPr>
        <w:t xml:space="preserve">Yerba Buena, </w:t>
      </w:r>
      <w:r w:rsidR="00BD30CD">
        <w:rPr>
          <w:rFonts w:ascii="Times New Roman" w:hAnsi="Times New Roman"/>
        </w:rPr>
        <w:t>3 DIC 1987</w:t>
      </w:r>
    </w:p>
    <w:p w:rsidR="000D6F58" w:rsidRDefault="00CE1123" w:rsidP="000D6F58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HONORABLE </w:t>
      </w:r>
      <w:r w:rsidR="002D575E" w:rsidRPr="00A703B2">
        <w:rPr>
          <w:rFonts w:ascii="Times New Roman" w:hAnsi="Times New Roman"/>
          <w:u w:val="single"/>
        </w:rPr>
        <w:t>CONCEJO DELIBERANTE DE YERBA BUENA</w:t>
      </w:r>
    </w:p>
    <w:p w:rsidR="000D6F58" w:rsidRPr="00A703B2" w:rsidRDefault="000D6F58" w:rsidP="000D6F58">
      <w:pPr>
        <w:jc w:val="center"/>
        <w:rPr>
          <w:rFonts w:ascii="Times New Roman" w:hAnsi="Times New Roman"/>
          <w:u w:val="single"/>
        </w:rPr>
      </w:pPr>
    </w:p>
    <w:p w:rsidR="005952EA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ORDENANZA Nº</w:t>
      </w:r>
      <w:r w:rsidRPr="00A703B2">
        <w:rPr>
          <w:rFonts w:ascii="Times New Roman" w:hAnsi="Times New Roman"/>
        </w:rPr>
        <w:t>:</w:t>
      </w:r>
      <w:r w:rsidR="00996E0C">
        <w:rPr>
          <w:rFonts w:ascii="Times New Roman" w:hAnsi="Times New Roman"/>
        </w:rPr>
        <w:t xml:space="preserve"> </w:t>
      </w:r>
      <w:r w:rsidR="00BD30CD">
        <w:rPr>
          <w:rFonts w:ascii="Times New Roman" w:hAnsi="Times New Roman"/>
        </w:rPr>
        <w:t>280</w:t>
      </w:r>
    </w:p>
    <w:p w:rsidR="00BD30CD" w:rsidRDefault="00481F51">
      <w:pPr>
        <w:rPr>
          <w:rFonts w:ascii="Times New Roman" w:hAnsi="Times New Roman"/>
        </w:rPr>
      </w:pPr>
      <w:r w:rsidRPr="00481F51">
        <w:rPr>
          <w:rFonts w:ascii="Times New Roman" w:hAnsi="Times New Roman"/>
        </w:rPr>
        <w:t xml:space="preserve">                       </w:t>
      </w:r>
      <w:r w:rsidR="002D575E" w:rsidRPr="00481F51">
        <w:rPr>
          <w:rFonts w:ascii="Times New Roman" w:hAnsi="Times New Roman"/>
        </w:rPr>
        <w:t>V</w:t>
      </w:r>
      <w:r w:rsidR="006F2884" w:rsidRPr="00481F51">
        <w:rPr>
          <w:rFonts w:ascii="Times New Roman" w:hAnsi="Times New Roman"/>
        </w:rPr>
        <w:t>ISTO</w:t>
      </w:r>
      <w:r w:rsidR="002D575E" w:rsidRPr="00481F51">
        <w:rPr>
          <w:rFonts w:ascii="Times New Roman" w:hAnsi="Times New Roman"/>
        </w:rPr>
        <w:t>:</w:t>
      </w:r>
      <w:r w:rsidR="005952EA" w:rsidRPr="00481F51">
        <w:rPr>
          <w:rFonts w:ascii="Times New Roman" w:hAnsi="Times New Roman"/>
        </w:rPr>
        <w:t xml:space="preserve"> </w:t>
      </w:r>
      <w:r w:rsidR="00BD30CD">
        <w:rPr>
          <w:rFonts w:ascii="Times New Roman" w:hAnsi="Times New Roman"/>
        </w:rPr>
        <w:t>que mediante Expte. N|-1689- M17- S-87 ; el Ing. Horacio Olmos de la Sección Granjas y Huertas de la Secretaría de Bienestar Social, solicita autorización para poner un criadero de aves y conejos en los terrenos de la Escuela Clotilde Doñate; y</w:t>
      </w:r>
    </w:p>
    <w:p w:rsidR="00BD30CD" w:rsidRDefault="00BD30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Que los motivos están fundamentados y aprobados por un proyecto de la Secretaría de Agricultura de la Pcia.quién en conjunto con la Secretaría de Bienestar Social y el Concejo de Educación trabajan para dotar de una huerta y una granja a dicha escuela;</w:t>
      </w:r>
    </w:p>
    <w:p w:rsidR="00E34AE4" w:rsidRDefault="00BD30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</w:t>
      </w:r>
    </w:p>
    <w:p w:rsidR="00481F51" w:rsidRPr="00481F51" w:rsidRDefault="00481F5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</w:t>
      </w:r>
      <w:r w:rsidR="0008327A">
        <w:rPr>
          <w:rFonts w:ascii="Times New Roman" w:hAnsi="Times New Roman"/>
        </w:rPr>
        <w:t xml:space="preserve">                      </w:t>
      </w:r>
    </w:p>
    <w:p w:rsidR="00B923D8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C</w:t>
      </w:r>
      <w:r w:rsidR="006F2884" w:rsidRPr="00A703B2">
        <w:rPr>
          <w:rFonts w:ascii="Times New Roman" w:hAnsi="Times New Roman"/>
          <w:u w:val="single"/>
        </w:rPr>
        <w:t>ONSIDERANDO</w:t>
      </w:r>
      <w:r w:rsidRPr="00A703B2">
        <w:rPr>
          <w:rFonts w:ascii="Times New Roman" w:hAnsi="Times New Roman"/>
        </w:rPr>
        <w:t>:</w:t>
      </w:r>
    </w:p>
    <w:p w:rsidR="00BD30CD" w:rsidRDefault="00BD30C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Que de acuerdo a lo dicttaminado por la comisión de Salud P. y B. Social , en su dictamen de fecha 28 de Octubre de 1987 , y con la iniciativa de la Sección de Granjas y Huertas de la Sec. de Bienestar Social , se persigue la formación de los niños </w:t>
      </w:r>
      <w:r w:rsidR="007B1BF6">
        <w:rPr>
          <w:rFonts w:ascii="Times New Roman" w:hAnsi="Times New Roman"/>
        </w:rPr>
        <w:t>para ser mejores preparados y útiles a la Sociedad;</w:t>
      </w:r>
    </w:p>
    <w:p w:rsidR="007B1BF6" w:rsidRDefault="007B1BF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Que conforme a visitas “in-situ” realizada por los Miembros de la Comisión con el jefe de Saneamiento Ambiental Dr. Carlos Fernández, de la Municipalidad de Yerba Buena; y a las bondades quce ofrece el Programa informado por el Ing. Olmos en distintas reuniones con esta Comisión , y al noble propósito que ello representa, se hace necesario apartarse de lo establecido a normas vigentes, para otorgar excepción a lo solicitado;</w:t>
      </w:r>
    </w:p>
    <w:p w:rsidR="007B1BF6" w:rsidRDefault="007B1BF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Que esta Comisión aconseja la aprobación del criadero de aves en una cantidad no mayor a 50 ( cincuenta) y por razones de espacio no autoriza la iniciativa del criadero de conejos conforme al planteo observado por la Dirección de la Escuela Clotilde Doñate;</w:t>
      </w:r>
    </w:p>
    <w:p w:rsidR="007B1BF6" w:rsidRDefault="007B1BF6">
      <w:pPr>
        <w:rPr>
          <w:rFonts w:ascii="Times New Roman" w:hAnsi="Times New Roman"/>
        </w:rPr>
      </w:pPr>
    </w:p>
    <w:p w:rsidR="009020A1" w:rsidRDefault="009D0A35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="0008327A">
        <w:rPr>
          <w:rFonts w:ascii="Times New Roman" w:hAnsi="Times New Roman"/>
        </w:rPr>
        <w:t xml:space="preserve">                   </w:t>
      </w:r>
    </w:p>
    <w:p w:rsidR="000D6F58" w:rsidRDefault="009020A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</w:t>
      </w:r>
      <w:r w:rsidR="0008327A">
        <w:rPr>
          <w:rFonts w:ascii="Times New Roman" w:hAnsi="Times New Roman"/>
        </w:rPr>
        <w:t xml:space="preserve">        </w:t>
      </w:r>
      <w:r w:rsidR="009D0A35">
        <w:rPr>
          <w:rFonts w:ascii="Times New Roman" w:hAnsi="Times New Roman"/>
        </w:rPr>
        <w:t xml:space="preserve"> </w:t>
      </w:r>
    </w:p>
    <w:p w:rsidR="0081273F" w:rsidRDefault="0081273F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                            POR ELLO:</w:t>
      </w:r>
    </w:p>
    <w:p w:rsid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 xml:space="preserve">EL CONCEJO DELIBERANTE </w:t>
      </w:r>
    </w:p>
    <w:p w:rsidR="002D575E" w:rsidRP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>SANCIONA CON FUERZA DE ORDENANZA:</w:t>
      </w:r>
    </w:p>
    <w:p w:rsidR="000D6F58" w:rsidRDefault="0081273F" w:rsidP="000D6F58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7B1BF6" w:rsidRPr="007B1BF6">
        <w:rPr>
          <w:rFonts w:ascii="Times New Roman" w:hAnsi="Times New Roman"/>
          <w:u w:val="single"/>
        </w:rPr>
        <w:t>ARTICULO PRIMERO</w:t>
      </w:r>
      <w:r w:rsidR="007B1BF6">
        <w:rPr>
          <w:rFonts w:ascii="Times New Roman" w:hAnsi="Times New Roman"/>
        </w:rPr>
        <w:t xml:space="preserve">: AUTORIZASE  a la sección Granjas y huertas de la Secretaría de Bienestar Social , a la instalación de un criadero de aves de una cantidad no mayor a 50 (cincuenta), como así también a una huerta. Dejándose aclarado </w:t>
      </w:r>
      <w:r w:rsidR="00E8507B">
        <w:rPr>
          <w:rFonts w:ascii="Times New Roman" w:hAnsi="Times New Roman"/>
        </w:rPr>
        <w:t>que la presente autorización es para la Escuela Clotilde Doñate específicamente y que la Ordenanza 26/79 y demás concordantes siguen vigentes en todas sus partes para casos futuros.-</w:t>
      </w:r>
    </w:p>
    <w:p w:rsidR="007B73E1" w:rsidRDefault="007B73E1" w:rsidP="003E657F">
      <w:pPr>
        <w:rPr>
          <w:rFonts w:ascii="Times New Roman" w:hAnsi="Times New Roman"/>
        </w:rPr>
      </w:pPr>
    </w:p>
    <w:p w:rsidR="003E657F" w:rsidRPr="00A703B2" w:rsidRDefault="00E8507B" w:rsidP="003E657F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ARTÍCULO SEGUNDO</w:t>
      </w:r>
      <w:bookmarkStart w:id="0" w:name="_GoBack"/>
      <w:bookmarkEnd w:id="0"/>
      <w:r w:rsidR="000776C1">
        <w:rPr>
          <w:rFonts w:ascii="Times New Roman" w:hAnsi="Times New Roman"/>
          <w:u w:val="single"/>
        </w:rPr>
        <w:t>.-</w:t>
      </w:r>
      <w:r w:rsidR="003E657F">
        <w:rPr>
          <w:rFonts w:ascii="Times New Roman" w:hAnsi="Times New Roman"/>
          <w:u w:val="single"/>
        </w:rPr>
        <w:t xml:space="preserve"> </w:t>
      </w:r>
      <w:r w:rsidR="003E657F" w:rsidRPr="00C049C7">
        <w:rPr>
          <w:rFonts w:ascii="Times New Roman" w:hAnsi="Times New Roman"/>
        </w:rPr>
        <w:t>COMUNÍQUESE</w:t>
      </w:r>
      <w:r w:rsidR="003E657F">
        <w:rPr>
          <w:rFonts w:ascii="Times New Roman" w:hAnsi="Times New Roman"/>
        </w:rPr>
        <w:t xml:space="preserve">, </w:t>
      </w:r>
      <w:r w:rsidR="003E657F" w:rsidRPr="00C049C7">
        <w:rPr>
          <w:rFonts w:ascii="Times New Roman" w:hAnsi="Times New Roman"/>
        </w:rPr>
        <w:t>CÓPIESE y ARCHÍVESE.-</w:t>
      </w:r>
    </w:p>
    <w:p w:rsidR="006F2884" w:rsidRPr="00A703B2" w:rsidRDefault="006F2884">
      <w:pPr>
        <w:rPr>
          <w:rFonts w:ascii="Times New Roman" w:hAnsi="Times New Roman"/>
        </w:rPr>
      </w:pPr>
    </w:p>
    <w:sectPr w:rsidR="006F2884" w:rsidRPr="00A703B2" w:rsidSect="00346106">
      <w:footerReference w:type="default" r:id="rId7"/>
      <w:pgSz w:w="11906" w:h="16838"/>
      <w:pgMar w:top="1417" w:right="1701" w:bottom="1417" w:left="1701" w:header="708" w:footer="708" w:gutter="0"/>
      <w:pgNumType w:start="1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0F16" w:rsidRDefault="00A90F16" w:rsidP="00996E0C">
      <w:pPr>
        <w:spacing w:after="0" w:line="240" w:lineRule="auto"/>
      </w:pPr>
      <w:r>
        <w:separator/>
      </w:r>
    </w:p>
  </w:endnote>
  <w:endnote w:type="continuationSeparator" w:id="0">
    <w:p w:rsidR="00A90F16" w:rsidRDefault="00A90F16" w:rsidP="00996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7B66" w:rsidRPr="001C2D00" w:rsidRDefault="00507B6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0F16" w:rsidRDefault="00A90F16" w:rsidP="00996E0C">
      <w:pPr>
        <w:spacing w:after="0" w:line="240" w:lineRule="auto"/>
      </w:pPr>
      <w:r>
        <w:separator/>
      </w:r>
    </w:p>
  </w:footnote>
  <w:footnote w:type="continuationSeparator" w:id="0">
    <w:p w:rsidR="00A90F16" w:rsidRDefault="00A90F16" w:rsidP="00996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D1988"/>
    <w:rsid w:val="00011A03"/>
    <w:rsid w:val="000776C1"/>
    <w:rsid w:val="0008327A"/>
    <w:rsid w:val="00092D90"/>
    <w:rsid w:val="000D6F58"/>
    <w:rsid w:val="001429E3"/>
    <w:rsid w:val="001C2D00"/>
    <w:rsid w:val="00222916"/>
    <w:rsid w:val="002D575E"/>
    <w:rsid w:val="00346106"/>
    <w:rsid w:val="003E657F"/>
    <w:rsid w:val="00481F51"/>
    <w:rsid w:val="00507B66"/>
    <w:rsid w:val="005952EA"/>
    <w:rsid w:val="006F2884"/>
    <w:rsid w:val="007637CE"/>
    <w:rsid w:val="007B1BF6"/>
    <w:rsid w:val="007B73E1"/>
    <w:rsid w:val="007E6ABD"/>
    <w:rsid w:val="007F1AB9"/>
    <w:rsid w:val="0081273F"/>
    <w:rsid w:val="00855673"/>
    <w:rsid w:val="009020A1"/>
    <w:rsid w:val="00996E0C"/>
    <w:rsid w:val="009D0A35"/>
    <w:rsid w:val="00A518D0"/>
    <w:rsid w:val="00A703B2"/>
    <w:rsid w:val="00A90F16"/>
    <w:rsid w:val="00B923D8"/>
    <w:rsid w:val="00BB2ED4"/>
    <w:rsid w:val="00BD30CD"/>
    <w:rsid w:val="00C049C7"/>
    <w:rsid w:val="00CD1346"/>
    <w:rsid w:val="00CE1123"/>
    <w:rsid w:val="00DA0DF4"/>
    <w:rsid w:val="00E34AE4"/>
    <w:rsid w:val="00E47BB3"/>
    <w:rsid w:val="00E8507B"/>
    <w:rsid w:val="00FD1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6E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E0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96E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E0C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</TotalTime>
  <Pages>2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8</cp:revision>
  <cp:lastPrinted>2018-04-26T14:54:00Z</cp:lastPrinted>
  <dcterms:created xsi:type="dcterms:W3CDTF">2017-04-07T13:25:00Z</dcterms:created>
  <dcterms:modified xsi:type="dcterms:W3CDTF">2018-04-26T14:54:00Z</dcterms:modified>
</cp:coreProperties>
</file>