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0754" w:rsidRPr="006A72D7" w:rsidRDefault="00690754" w:rsidP="006A72D7">
      <w:pPr>
        <w:shd w:val="clear" w:color="auto" w:fill="FFFFFF"/>
        <w:spacing w:after="200" w:line="240" w:lineRule="auto"/>
        <w:jc w:val="right"/>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Yerba Buena, 20 de Mayo de 1998</w:t>
      </w:r>
    </w:p>
    <w:p w:rsidR="00690754" w:rsidRPr="006A72D7" w:rsidRDefault="00690754" w:rsidP="006A72D7">
      <w:pPr>
        <w:shd w:val="clear" w:color="auto" w:fill="FFFFFF"/>
        <w:spacing w:after="200" w:line="240" w:lineRule="auto"/>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ORDENANZA Nº 922</w:t>
      </w:r>
    </w:p>
    <w:p w:rsidR="003341DC" w:rsidRPr="006A72D7" w:rsidRDefault="00690754" w:rsidP="006A72D7">
      <w:pPr>
        <w:shd w:val="clear" w:color="auto" w:fill="FFFFFF"/>
        <w:spacing w:after="200" w:line="240" w:lineRule="auto"/>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 xml:space="preserve">VISTO: </w:t>
      </w:r>
      <w:r w:rsidR="00B466CA" w:rsidRPr="006A72D7">
        <w:rPr>
          <w:rFonts w:ascii="Times New Roman" w:eastAsia="Times New Roman" w:hAnsi="Times New Roman"/>
          <w:sz w:val="24"/>
          <w:szCs w:val="24"/>
          <w:lang w:eastAsia="es-AR"/>
        </w:rPr>
        <w:t>La reciente implementación de la Ordenanza Nº 870/97, y</w:t>
      </w:r>
    </w:p>
    <w:p w:rsidR="00B466CA" w:rsidRPr="006A72D7" w:rsidRDefault="00690754" w:rsidP="006A72D7">
      <w:pPr>
        <w:shd w:val="clear" w:color="auto" w:fill="FFFFFF"/>
        <w:spacing w:after="200" w:line="240" w:lineRule="auto"/>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 xml:space="preserve">CONSIDERANDO: </w:t>
      </w:r>
      <w:r w:rsidR="00B466CA" w:rsidRPr="006A72D7">
        <w:rPr>
          <w:rFonts w:ascii="Times New Roman" w:eastAsia="Times New Roman" w:hAnsi="Times New Roman"/>
          <w:sz w:val="24"/>
          <w:szCs w:val="24"/>
          <w:lang w:eastAsia="es-AR"/>
        </w:rPr>
        <w:t>Que citada norma dispone un nuevo ordenamiento de tránsito en calles de la Zona Norte del Municipio;</w:t>
      </w:r>
    </w:p>
    <w:p w:rsidR="008213C0" w:rsidRPr="006A72D7" w:rsidRDefault="003341DC" w:rsidP="006A72D7">
      <w:pPr>
        <w:shd w:val="clear" w:color="auto" w:fill="FFFFFF"/>
        <w:spacing w:after="200" w:line="240" w:lineRule="auto"/>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 xml:space="preserve"> </w:t>
      </w:r>
      <w:r w:rsidR="00B466CA" w:rsidRPr="006A72D7">
        <w:rPr>
          <w:rFonts w:ascii="Times New Roman" w:eastAsia="Times New Roman" w:hAnsi="Times New Roman"/>
          <w:sz w:val="24"/>
          <w:szCs w:val="24"/>
          <w:lang w:eastAsia="es-AR"/>
        </w:rPr>
        <w:t>Que entre los cambios figura la implementación del sentido único SUR-NORTE de la calle Luis Lobo de la Vega en toda su extensión;</w:t>
      </w:r>
    </w:p>
    <w:p w:rsidR="00B466CA" w:rsidRPr="006A72D7" w:rsidRDefault="003341DC" w:rsidP="006A72D7">
      <w:pPr>
        <w:shd w:val="clear" w:color="auto" w:fill="FFFFFF"/>
        <w:spacing w:after="200" w:line="240" w:lineRule="auto"/>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 xml:space="preserve"> </w:t>
      </w:r>
      <w:r w:rsidR="00B466CA" w:rsidRPr="006A72D7">
        <w:rPr>
          <w:rFonts w:ascii="Times New Roman" w:eastAsia="Times New Roman" w:hAnsi="Times New Roman"/>
          <w:sz w:val="24"/>
          <w:szCs w:val="24"/>
          <w:lang w:eastAsia="es-AR"/>
        </w:rPr>
        <w:t>Que por esta calle circulan las unidades de la línea 100;</w:t>
      </w:r>
    </w:p>
    <w:p w:rsidR="003341DC" w:rsidRPr="006A72D7" w:rsidRDefault="003341DC" w:rsidP="006A72D7">
      <w:pPr>
        <w:shd w:val="clear" w:color="auto" w:fill="FFFFFF"/>
        <w:spacing w:after="200" w:line="240" w:lineRule="auto"/>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 xml:space="preserve"> </w:t>
      </w:r>
      <w:r w:rsidR="00B466CA" w:rsidRPr="006A72D7">
        <w:rPr>
          <w:rFonts w:ascii="Times New Roman" w:eastAsia="Times New Roman" w:hAnsi="Times New Roman"/>
          <w:sz w:val="24"/>
          <w:szCs w:val="24"/>
          <w:lang w:eastAsia="es-AR"/>
        </w:rPr>
        <w:t>Que se hace necesario normar el nuevo recorrido;</w:t>
      </w:r>
    </w:p>
    <w:p w:rsidR="003341DC" w:rsidRPr="006A72D7" w:rsidRDefault="008213C0" w:rsidP="006A72D7">
      <w:pPr>
        <w:shd w:val="clear" w:color="auto" w:fill="FFFFFF"/>
        <w:spacing w:after="200" w:line="240" w:lineRule="auto"/>
        <w:jc w:val="center"/>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 xml:space="preserve">POR </w:t>
      </w:r>
      <w:r w:rsidR="00690754" w:rsidRPr="006A72D7">
        <w:rPr>
          <w:rFonts w:ascii="Times New Roman" w:eastAsia="Times New Roman" w:hAnsi="Times New Roman"/>
          <w:sz w:val="24"/>
          <w:szCs w:val="24"/>
          <w:lang w:eastAsia="es-AR"/>
        </w:rPr>
        <w:t>EL CONCEJO DELIBERANTE SANCIONA CON FUERZA DE ORDENANZA</w:t>
      </w:r>
    </w:p>
    <w:p w:rsidR="00335277" w:rsidRPr="006A72D7" w:rsidRDefault="00D769E7" w:rsidP="006A72D7">
      <w:pPr>
        <w:spacing w:after="200" w:line="240" w:lineRule="auto"/>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ARTICULO PRIMERO</w:t>
      </w:r>
      <w:r w:rsidR="00690754" w:rsidRPr="006A72D7">
        <w:rPr>
          <w:rFonts w:ascii="Times New Roman" w:eastAsia="Times New Roman" w:hAnsi="Times New Roman"/>
          <w:sz w:val="24"/>
          <w:szCs w:val="24"/>
          <w:lang w:eastAsia="es-AR"/>
        </w:rPr>
        <w:t xml:space="preserve">: </w:t>
      </w:r>
      <w:r w:rsidR="00B466CA" w:rsidRPr="006A72D7">
        <w:rPr>
          <w:rFonts w:ascii="Times New Roman" w:eastAsia="Times New Roman" w:hAnsi="Times New Roman"/>
          <w:sz w:val="24"/>
          <w:szCs w:val="24"/>
          <w:lang w:eastAsia="es-AR"/>
        </w:rPr>
        <w:t>MIDIFICASE el Artículo Primero de la Ordenanza Nº733/96, el que quedará redactado de la siguiente forma:</w:t>
      </w:r>
    </w:p>
    <w:p w:rsidR="00B466CA" w:rsidRPr="006A72D7" w:rsidRDefault="00B466CA" w:rsidP="006A72D7">
      <w:pPr>
        <w:spacing w:after="200" w:line="240" w:lineRule="auto"/>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 Ida: Camino del Perú y San Martín</w:t>
      </w:r>
      <w:r w:rsidR="008149C0" w:rsidRPr="006A72D7">
        <w:rPr>
          <w:rFonts w:ascii="Times New Roman" w:eastAsia="Times New Roman" w:hAnsi="Times New Roman"/>
          <w:sz w:val="24"/>
          <w:szCs w:val="24"/>
          <w:lang w:eastAsia="es-AR"/>
        </w:rPr>
        <w:t>, por Camino del Perú, salas y Valdez hasta Juan B. Terán, Perú, Thames, Santo Domingo, Roca, Las Higueritas, Malvinas, Avda. Pte. Perón, Camino de la Olla, Barrio Aconquija, por camino de la Reserva hasta CAPS de Horco Molle”.</w:t>
      </w:r>
    </w:p>
    <w:p w:rsidR="008149C0" w:rsidRPr="006A72D7" w:rsidRDefault="008149C0" w:rsidP="006A72D7">
      <w:pPr>
        <w:spacing w:after="200" w:line="240" w:lineRule="auto"/>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 Vuelta: Desde CAPS de Horco Molle por camino de la Reserva, Bº Aconquija, camino a la Olla, Avda. Pte. Perón, Malvinas, Las Higueritas, Roca, Santo Domingo, Moreno, Perú, Juan B. Terán, Salas y Valdez, Camino del Perú hasta Av. Aconquija.”</w:t>
      </w:r>
    </w:p>
    <w:p w:rsidR="008213C0" w:rsidRPr="006A72D7" w:rsidRDefault="00D769E7" w:rsidP="006A72D7">
      <w:pPr>
        <w:spacing w:after="200" w:line="240" w:lineRule="auto"/>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ARTICULO SEGUNDO</w:t>
      </w:r>
      <w:r w:rsidR="00690754" w:rsidRPr="006A72D7">
        <w:rPr>
          <w:rFonts w:ascii="Times New Roman" w:eastAsia="Times New Roman" w:hAnsi="Times New Roman"/>
          <w:sz w:val="24"/>
          <w:szCs w:val="24"/>
          <w:lang w:eastAsia="es-AR"/>
        </w:rPr>
        <w:t xml:space="preserve">: </w:t>
      </w:r>
      <w:r w:rsidR="008149C0" w:rsidRPr="006A72D7">
        <w:rPr>
          <w:rFonts w:ascii="Times New Roman" w:eastAsia="Times New Roman" w:hAnsi="Times New Roman"/>
          <w:sz w:val="24"/>
          <w:szCs w:val="24"/>
          <w:lang w:eastAsia="es-AR"/>
        </w:rPr>
        <w:t>DISPONESE el traslado del refugio de pasajeros ubicado en la ochava Suroeste de las calles Luis Lobo de la Vega y Perú, a la ochava Noroeste de la citada intersección.</w:t>
      </w:r>
    </w:p>
    <w:p w:rsidR="008149C0" w:rsidRPr="006A72D7" w:rsidRDefault="00D769E7" w:rsidP="006A72D7">
      <w:pPr>
        <w:spacing w:after="200" w:line="240" w:lineRule="auto"/>
        <w:rPr>
          <w:rFonts w:ascii="Times New Roman" w:eastAsia="Times New Roman" w:hAnsi="Times New Roman"/>
          <w:sz w:val="24"/>
          <w:szCs w:val="24"/>
          <w:lang w:eastAsia="es-AR"/>
        </w:rPr>
      </w:pPr>
      <w:r w:rsidRPr="006A72D7">
        <w:rPr>
          <w:rFonts w:ascii="Times New Roman" w:eastAsia="Times New Roman" w:hAnsi="Times New Roman"/>
          <w:sz w:val="24"/>
          <w:szCs w:val="24"/>
          <w:lang w:eastAsia="es-AR"/>
        </w:rPr>
        <w:t>ARTICULO TERCERO</w:t>
      </w:r>
      <w:r w:rsidR="00690754" w:rsidRPr="006A72D7">
        <w:rPr>
          <w:rFonts w:ascii="Times New Roman" w:eastAsia="Times New Roman" w:hAnsi="Times New Roman"/>
          <w:sz w:val="24"/>
          <w:szCs w:val="24"/>
          <w:lang w:eastAsia="es-AR"/>
        </w:rPr>
        <w:t xml:space="preserve">: </w:t>
      </w:r>
      <w:r w:rsidR="008149C0" w:rsidRPr="006A72D7">
        <w:rPr>
          <w:rFonts w:ascii="Times New Roman" w:eastAsia="Times New Roman" w:hAnsi="Times New Roman"/>
          <w:sz w:val="24"/>
          <w:szCs w:val="24"/>
          <w:lang w:eastAsia="es-AR"/>
        </w:rPr>
        <w:t>DEROGASE la Ordenanza Nº 818 del 19 de Marzo de 1.997.</w:t>
      </w:r>
    </w:p>
    <w:p w:rsidR="008213C0" w:rsidRPr="006A72D7" w:rsidRDefault="00D769E7" w:rsidP="006A72D7">
      <w:pPr>
        <w:spacing w:after="200" w:line="240" w:lineRule="auto"/>
        <w:rPr>
          <w:rFonts w:ascii="Times New Roman" w:hAnsi="Times New Roman"/>
          <w:sz w:val="24"/>
        </w:rPr>
      </w:pPr>
      <w:r w:rsidRPr="006A72D7">
        <w:rPr>
          <w:rFonts w:ascii="Times New Roman" w:eastAsia="Times New Roman" w:hAnsi="Times New Roman"/>
          <w:sz w:val="24"/>
          <w:szCs w:val="24"/>
          <w:lang w:eastAsia="es-AR"/>
        </w:rPr>
        <w:t>ARTICULO CUARTO</w:t>
      </w:r>
      <w:r w:rsidR="00690754" w:rsidRPr="006A72D7">
        <w:rPr>
          <w:rFonts w:ascii="Times New Roman" w:eastAsia="Times New Roman" w:hAnsi="Times New Roman"/>
          <w:sz w:val="24"/>
          <w:szCs w:val="24"/>
          <w:lang w:eastAsia="es-AR"/>
        </w:rPr>
        <w:t xml:space="preserve">: </w:t>
      </w:r>
      <w:r w:rsidR="008213C0" w:rsidRPr="006A72D7">
        <w:rPr>
          <w:rFonts w:ascii="Times New Roman" w:eastAsia="Times New Roman" w:hAnsi="Times New Roman"/>
          <w:sz w:val="24"/>
          <w:szCs w:val="24"/>
          <w:lang w:eastAsia="es-AR"/>
        </w:rPr>
        <w:t>COMUNIQUESE, COPIESE Y ARCHIVESE.</w:t>
      </w:r>
      <w:r w:rsidR="006A72D7" w:rsidRPr="006A72D7">
        <w:rPr>
          <w:rFonts w:ascii="Times New Roman" w:hAnsi="Times New Roman"/>
          <w:sz w:val="24"/>
        </w:rPr>
        <w:t xml:space="preserve"> </w:t>
      </w:r>
    </w:p>
    <w:sectPr w:rsidR="008213C0" w:rsidRPr="006A72D7" w:rsidSect="006A72D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oNotTrackMoves/>
  <w:defaultTabStop w:val="708"/>
  <w:hyphenationZone w:val="425"/>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466CA"/>
    <w:rsid w:val="001F1D33"/>
    <w:rsid w:val="0020390B"/>
    <w:rsid w:val="00253262"/>
    <w:rsid w:val="003203FA"/>
    <w:rsid w:val="00330B65"/>
    <w:rsid w:val="003341DC"/>
    <w:rsid w:val="00335277"/>
    <w:rsid w:val="003A04CA"/>
    <w:rsid w:val="00630D49"/>
    <w:rsid w:val="00690754"/>
    <w:rsid w:val="00692954"/>
    <w:rsid w:val="006A72D7"/>
    <w:rsid w:val="007E7792"/>
    <w:rsid w:val="008149C0"/>
    <w:rsid w:val="008213C0"/>
    <w:rsid w:val="00873D5A"/>
    <w:rsid w:val="009C09A8"/>
    <w:rsid w:val="009F42FE"/>
    <w:rsid w:val="00AE4D30"/>
    <w:rsid w:val="00AF4001"/>
    <w:rsid w:val="00B466CA"/>
    <w:rsid w:val="00C84AEA"/>
    <w:rsid w:val="00CF6598"/>
    <w:rsid w:val="00D34AFA"/>
    <w:rsid w:val="00D746BB"/>
    <w:rsid w:val="00D769E7"/>
    <w:rsid w:val="00E27BDA"/>
    <w:rsid w:val="00F87201"/>
    <w:rsid w:val="00FD19E5"/>
    <w:rsid w:val="00FE4B9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dor\Escritorio\plantilla%20para%20ordenanz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para ordenanza.dot</Template>
  <TotalTime>0</TotalTime>
  <Pages>1</Pages>
  <Words>225</Words>
  <Characters>1243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Yerba Buena,  de de </vt:lpstr>
    </vt:vector>
  </TitlesOfParts>
  <Company/>
  <LinksUpToDate>false</LinksUpToDate>
  <CharactersWithSpaces>1466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usuario</cp:lastModifiedBy>
  <cp:revision>10</cp:revision>
  <cp:lastPrinted>2017-05-11T14:08:00Z</cp:lastPrinted>
  <dcterms:created xsi:type="dcterms:W3CDTF">2017-05-11T14:08:00Z</dcterms:created>
  <dcterms:modified xsi:type="dcterms:W3CDTF">2017-06-06T11:53:00Z</dcterms:modified>
</cp:coreProperties>
</file>