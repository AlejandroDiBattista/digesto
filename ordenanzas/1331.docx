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BFE" w:rsidRPr="00692B05" w:rsidRDefault="00EE5BFE" w:rsidP="00692B05">
      <w:pPr>
        <w:spacing w:line="240" w:lineRule="auto"/>
        <w:jc w:val="right"/>
        <w:rPr>
          <w:rFonts w:ascii="Times New Roman" w:hAnsi="Times New Roman"/>
          <w:sz w:val="24"/>
        </w:rPr>
      </w:pPr>
      <w:r w:rsidRPr="00692B05">
        <w:rPr>
          <w:rFonts w:ascii="Times New Roman" w:hAnsi="Times New Roman"/>
          <w:sz w:val="24"/>
        </w:rPr>
        <w:t>Yerba Buena, 29 de Octubre de 2003</w:t>
      </w:r>
    </w:p>
    <w:p w:rsidR="00EE5BFE" w:rsidRPr="00692B05" w:rsidRDefault="00EE5BFE" w:rsidP="00692B05">
      <w:pPr>
        <w:spacing w:line="240" w:lineRule="auto"/>
        <w:jc w:val="left"/>
        <w:rPr>
          <w:rFonts w:ascii="Times New Roman" w:hAnsi="Times New Roman"/>
          <w:sz w:val="24"/>
        </w:rPr>
      </w:pPr>
      <w:r w:rsidRPr="00692B05">
        <w:rPr>
          <w:rFonts w:ascii="Times New Roman" w:hAnsi="Times New Roman"/>
          <w:sz w:val="24"/>
        </w:rPr>
        <w:t>ORDENANZA Nº 1331</w:t>
      </w:r>
    </w:p>
    <w:p w:rsidR="00E34AE4" w:rsidRPr="00692B05" w:rsidRDefault="00EE5BFE" w:rsidP="00692B05">
      <w:pPr>
        <w:spacing w:line="240" w:lineRule="auto"/>
        <w:rPr>
          <w:rFonts w:ascii="Times New Roman" w:hAnsi="Times New Roman"/>
          <w:sz w:val="24"/>
        </w:rPr>
      </w:pPr>
      <w:r w:rsidRPr="00692B05">
        <w:rPr>
          <w:rFonts w:ascii="Times New Roman" w:hAnsi="Times New Roman"/>
          <w:sz w:val="24"/>
        </w:rPr>
        <w:t xml:space="preserve">VISTO: </w:t>
      </w:r>
      <w:r w:rsidR="00975B62" w:rsidRPr="00692B05">
        <w:rPr>
          <w:rFonts w:ascii="Times New Roman" w:hAnsi="Times New Roman"/>
          <w:sz w:val="24"/>
        </w:rPr>
        <w:t>La presentación de la Documentación Técnica correspondiente a una Mensura y Divi</w:t>
      </w:r>
      <w:r w:rsidR="00A745AD" w:rsidRPr="00692B05">
        <w:rPr>
          <w:rFonts w:ascii="Times New Roman" w:hAnsi="Times New Roman"/>
          <w:sz w:val="24"/>
        </w:rPr>
        <w:t>sión, mediante expediente Nº 284</w:t>
      </w:r>
      <w:r w:rsidR="00975B62" w:rsidRPr="00692B05">
        <w:rPr>
          <w:rFonts w:ascii="Times New Roman" w:hAnsi="Times New Roman"/>
          <w:sz w:val="24"/>
        </w:rPr>
        <w:t xml:space="preserve">8-M17-M-03, perteneciente a Jorge </w:t>
      </w:r>
      <w:r w:rsidR="00A745AD" w:rsidRPr="00692B05">
        <w:rPr>
          <w:rFonts w:ascii="Times New Roman" w:hAnsi="Times New Roman"/>
          <w:sz w:val="24"/>
        </w:rPr>
        <w:t>Raúl</w:t>
      </w:r>
      <w:r w:rsidR="00975B62" w:rsidRPr="00692B05">
        <w:rPr>
          <w:rFonts w:ascii="Times New Roman" w:hAnsi="Times New Roman"/>
          <w:sz w:val="24"/>
        </w:rPr>
        <w:t xml:space="preserve"> </w:t>
      </w:r>
      <w:r w:rsidR="00A745AD" w:rsidRPr="00692B05">
        <w:rPr>
          <w:rFonts w:ascii="Times New Roman" w:hAnsi="Times New Roman"/>
          <w:sz w:val="24"/>
        </w:rPr>
        <w:t>Márquez</w:t>
      </w:r>
      <w:r w:rsidR="00975B62" w:rsidRPr="00692B05">
        <w:rPr>
          <w:rFonts w:ascii="Times New Roman" w:hAnsi="Times New Roman"/>
          <w:sz w:val="24"/>
        </w:rPr>
        <w:t xml:space="preserve">, D.N.I. Nº 16.176.058 y de </w:t>
      </w:r>
      <w:r w:rsidR="00A745AD" w:rsidRPr="00692B05">
        <w:rPr>
          <w:rFonts w:ascii="Times New Roman" w:hAnsi="Times New Roman"/>
          <w:sz w:val="24"/>
        </w:rPr>
        <w:t>Rubén</w:t>
      </w:r>
      <w:r w:rsidR="00975B62" w:rsidRPr="00692B05">
        <w:rPr>
          <w:rFonts w:ascii="Times New Roman" w:hAnsi="Times New Roman"/>
          <w:sz w:val="24"/>
        </w:rPr>
        <w:t xml:space="preserve"> B</w:t>
      </w:r>
      <w:r w:rsidR="00A745AD" w:rsidRPr="00692B05">
        <w:rPr>
          <w:rFonts w:ascii="Times New Roman" w:hAnsi="Times New Roman"/>
          <w:sz w:val="24"/>
        </w:rPr>
        <w:t>ernardo Araoz, D.N.I. Nº12.622.8</w:t>
      </w:r>
      <w:r w:rsidR="00975B62" w:rsidRPr="00692B05">
        <w:rPr>
          <w:rFonts w:ascii="Times New Roman" w:hAnsi="Times New Roman"/>
          <w:sz w:val="24"/>
        </w:rPr>
        <w:t xml:space="preserve">83, propiedad identificada con el padrón Nº 872.129, Circ. I, Sección Z, </w:t>
      </w:r>
      <w:r w:rsidR="00A745AD" w:rsidRPr="00692B05">
        <w:rPr>
          <w:rFonts w:ascii="Times New Roman" w:hAnsi="Times New Roman"/>
          <w:sz w:val="24"/>
        </w:rPr>
        <w:t>Lamina</w:t>
      </w:r>
      <w:r w:rsidR="00C27F80" w:rsidRPr="00692B05">
        <w:rPr>
          <w:rFonts w:ascii="Times New Roman" w:hAnsi="Times New Roman"/>
          <w:sz w:val="24"/>
        </w:rPr>
        <w:t xml:space="preserve"> </w:t>
      </w:r>
      <w:r w:rsidR="00A745AD" w:rsidRPr="00692B05">
        <w:rPr>
          <w:rFonts w:ascii="Times New Roman" w:hAnsi="Times New Roman"/>
          <w:sz w:val="24"/>
        </w:rPr>
        <w:t>87 y Parcela 7H</w:t>
      </w:r>
      <w:r w:rsidR="00975B62" w:rsidRPr="00692B05">
        <w:rPr>
          <w:rFonts w:ascii="Times New Roman" w:hAnsi="Times New Roman"/>
          <w:sz w:val="24"/>
        </w:rPr>
        <w:t xml:space="preserve">2, quienes solicitan una vía de excepción de la propuesta urbanística con parcelas menores a las exigidas por el Código de Desarrollo </w:t>
      </w:r>
      <w:r w:rsidR="00A745AD" w:rsidRPr="00692B05">
        <w:rPr>
          <w:rFonts w:ascii="Times New Roman" w:hAnsi="Times New Roman"/>
          <w:sz w:val="24"/>
        </w:rPr>
        <w:t>Urbano; y</w:t>
      </w:r>
    </w:p>
    <w:p w:rsidR="000D6F58" w:rsidRPr="00692B05" w:rsidRDefault="00EE5BFE" w:rsidP="00692B05">
      <w:pPr>
        <w:spacing w:line="240" w:lineRule="auto"/>
        <w:rPr>
          <w:rFonts w:ascii="Times New Roman" w:hAnsi="Times New Roman"/>
          <w:sz w:val="24"/>
        </w:rPr>
      </w:pPr>
      <w:r w:rsidRPr="00692B05">
        <w:rPr>
          <w:rFonts w:ascii="Times New Roman" w:hAnsi="Times New Roman"/>
          <w:sz w:val="24"/>
        </w:rPr>
        <w:t xml:space="preserve">CONSIDERANDO: </w:t>
      </w:r>
      <w:r w:rsidR="00975B62" w:rsidRPr="00692B05">
        <w:rPr>
          <w:rFonts w:ascii="Times New Roman" w:hAnsi="Times New Roman"/>
          <w:sz w:val="24"/>
        </w:rPr>
        <w:t xml:space="preserve">Que la misma se ubica al Oeste por Diagonal Apolo XXIII, al Norte por calle Mendoza al Sur calle la Rioja y al Este Av. Solano Vera conformando una </w:t>
      </w:r>
      <w:r w:rsidR="00A745AD" w:rsidRPr="00692B05">
        <w:rPr>
          <w:rFonts w:ascii="Times New Roman" w:hAnsi="Times New Roman"/>
          <w:sz w:val="24"/>
        </w:rPr>
        <w:t>súper</w:t>
      </w:r>
      <w:r w:rsidR="00975B62" w:rsidRPr="00692B05">
        <w:rPr>
          <w:rFonts w:ascii="Times New Roman" w:hAnsi="Times New Roman"/>
          <w:sz w:val="24"/>
        </w:rPr>
        <w:t xml:space="preserve"> manzana y la propuesta urbanística es en un terreno con una superficie según mensura de 8.167.4937 m2, el mismo se subdivide en 20 parcelas con las siguientes medidas:</w:t>
      </w:r>
    </w:p>
    <w:p w:rsidR="00975B62" w:rsidRPr="00692B05" w:rsidRDefault="00160251" w:rsidP="00692B05">
      <w:pPr>
        <w:spacing w:line="240" w:lineRule="auto"/>
        <w:rPr>
          <w:rFonts w:ascii="Times New Roman" w:hAnsi="Times New Roman"/>
          <w:sz w:val="24"/>
        </w:rPr>
      </w:pPr>
      <w:r w:rsidRPr="00692B05">
        <w:rPr>
          <w:rFonts w:ascii="Times New Roman" w:hAnsi="Times New Roman"/>
          <w:sz w:val="24"/>
        </w:rPr>
        <w:t>Parcela Nº 1: 10,</w:t>
      </w:r>
      <w:r w:rsidR="00975B62" w:rsidRPr="00692B05">
        <w:rPr>
          <w:rFonts w:ascii="Times New Roman" w:hAnsi="Times New Roman"/>
          <w:sz w:val="24"/>
        </w:rPr>
        <w:t>07m de frente por 32.30 m de fondo.</w:t>
      </w:r>
    </w:p>
    <w:p w:rsidR="00975B62" w:rsidRPr="00692B05" w:rsidRDefault="00975B62" w:rsidP="00692B05">
      <w:pPr>
        <w:spacing w:line="240" w:lineRule="auto"/>
        <w:rPr>
          <w:rFonts w:ascii="Times New Roman" w:hAnsi="Times New Roman"/>
          <w:sz w:val="24"/>
        </w:rPr>
      </w:pPr>
      <w:r w:rsidRPr="00692B05">
        <w:rPr>
          <w:rFonts w:ascii="Times New Roman" w:hAnsi="Times New Roman"/>
          <w:sz w:val="24"/>
        </w:rPr>
        <w:t xml:space="preserve">Parcela Nº 2: </w:t>
      </w:r>
      <w:r w:rsidR="00160251" w:rsidRPr="00692B05">
        <w:rPr>
          <w:rFonts w:ascii="Times New Roman" w:hAnsi="Times New Roman"/>
          <w:sz w:val="24"/>
        </w:rPr>
        <w:t>10,07 m de frente por 30.96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3: 12,47m de frente por 29.64 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4: 10,30 m de frente por 65.00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5: 10,13m de frente por 33.59 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6: 10,13m de frente por 31.36m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7: 10,67 m de frente por 30.12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8-9-10-11 y 12: 10.00m de frente por 40.45m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13: 10.30m de frente por 35.50m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14: 10.45m de frente por 30.00m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Parcela Nº 15-16-17-18-19 y 20: 10.00 m. de frente por 32.48m de fondo.</w:t>
      </w:r>
    </w:p>
    <w:p w:rsidR="00160251" w:rsidRPr="00692B05" w:rsidRDefault="00160251" w:rsidP="00692B05">
      <w:pPr>
        <w:spacing w:line="240" w:lineRule="auto"/>
        <w:rPr>
          <w:rFonts w:ascii="Times New Roman" w:hAnsi="Times New Roman"/>
          <w:sz w:val="24"/>
        </w:rPr>
      </w:pPr>
      <w:r w:rsidRPr="00692B05">
        <w:rPr>
          <w:rFonts w:ascii="Times New Roman" w:hAnsi="Times New Roman"/>
          <w:sz w:val="24"/>
        </w:rPr>
        <w:t xml:space="preserve">QUE la mencionada propuesta la cruza un pasaje que nace desde la diagonal Apolo XXII hasta la culminación del lindero Salvador </w:t>
      </w:r>
      <w:r w:rsidR="00A745AD" w:rsidRPr="00692B05">
        <w:rPr>
          <w:rFonts w:ascii="Times New Roman" w:hAnsi="Times New Roman"/>
          <w:sz w:val="24"/>
        </w:rPr>
        <w:t>López</w:t>
      </w:r>
      <w:r w:rsidRPr="00692B05">
        <w:rPr>
          <w:rFonts w:ascii="Times New Roman" w:hAnsi="Times New Roman"/>
          <w:sz w:val="24"/>
        </w:rPr>
        <w:t>, y que cuando este urbanice su propiedad el mencionado pasaje deberá continuarse hasta encontrarse con la Avda. Solano Vera</w:t>
      </w:r>
      <w:r w:rsidR="00EE5BFE" w:rsidRPr="00692B05">
        <w:rPr>
          <w:rFonts w:ascii="Times New Roman" w:hAnsi="Times New Roman"/>
          <w:sz w:val="24"/>
        </w:rPr>
        <w:t xml:space="preserve"> </w:t>
      </w:r>
      <w:r w:rsidR="00692B05">
        <w:rPr>
          <w:rFonts w:ascii="Times New Roman" w:hAnsi="Times New Roman"/>
          <w:sz w:val="24"/>
        </w:rPr>
        <w:t xml:space="preserve">                    (</w:t>
      </w:r>
      <w:r w:rsidRPr="00692B05">
        <w:rPr>
          <w:rFonts w:ascii="Times New Roman" w:hAnsi="Times New Roman"/>
          <w:sz w:val="24"/>
        </w:rPr>
        <w:t>banda norte sur, según lo establecido Código de Desarrollo Urbano, y que la misma conforma la trama vial conjuntamente con los viaductos metropolitanos</w:t>
      </w:r>
      <w:r w:rsidR="00692B05">
        <w:rPr>
          <w:rFonts w:ascii="Times New Roman" w:hAnsi="Times New Roman"/>
          <w:sz w:val="24"/>
        </w:rPr>
        <w:t xml:space="preserve">) ; </w:t>
      </w:r>
    </w:p>
    <w:p w:rsidR="001E327D" w:rsidRPr="00692B05" w:rsidRDefault="00160251" w:rsidP="00692B05">
      <w:pPr>
        <w:spacing w:line="240" w:lineRule="auto"/>
        <w:rPr>
          <w:rFonts w:ascii="Times New Roman" w:hAnsi="Times New Roman"/>
          <w:sz w:val="24"/>
        </w:rPr>
      </w:pPr>
      <w:r w:rsidRPr="00692B05">
        <w:rPr>
          <w:rFonts w:ascii="Times New Roman" w:hAnsi="Times New Roman"/>
          <w:sz w:val="24"/>
        </w:rPr>
        <w:t>QUE la Dirección de Catastro, Edificación y Planeamiento solicita al Departamento d</w:t>
      </w:r>
      <w:r w:rsidR="001E327D" w:rsidRPr="00692B05">
        <w:rPr>
          <w:rFonts w:ascii="Times New Roman" w:hAnsi="Times New Roman"/>
          <w:sz w:val="24"/>
        </w:rPr>
        <w:t>e Planeamiento Urbano que evalúe la posibilidad de aceptar la propuesta urbanística siempre y cuando este debidamente fundada.</w:t>
      </w:r>
    </w:p>
    <w:p w:rsidR="001E327D" w:rsidRPr="00692B05" w:rsidRDefault="001E327D" w:rsidP="00692B05">
      <w:pPr>
        <w:spacing w:line="240" w:lineRule="auto"/>
        <w:rPr>
          <w:rFonts w:ascii="Times New Roman" w:hAnsi="Times New Roman"/>
          <w:sz w:val="24"/>
        </w:rPr>
      </w:pPr>
      <w:r w:rsidRPr="00692B05">
        <w:rPr>
          <w:rFonts w:ascii="Times New Roman" w:hAnsi="Times New Roman"/>
          <w:sz w:val="24"/>
        </w:rPr>
        <w:t xml:space="preserve">QUE el mencionado Departamento informa, cuando se hizo los estudios preliminares del Plan Estratégico, plasmado en la Ordenanza Nº 613/94, se previo parcelamientos menores a los exigidos por el mismo, ya que no producen impactos ni atacan la densidad poblacional de la cuidad puesto que con el mencionado plan estratégico se recupero los porcentajes para lograr un equilibrio entre lo construido y lo no construido </w:t>
      </w:r>
      <w:r w:rsidRPr="00692B05">
        <w:rPr>
          <w:rFonts w:ascii="Times New Roman" w:hAnsi="Times New Roman"/>
          <w:sz w:val="24"/>
        </w:rPr>
        <w:lastRenderedPageBreak/>
        <w:t>en todo el territorio conformado por las Unidades Ambientales y sectores de las mismas y</w:t>
      </w:r>
    </w:p>
    <w:p w:rsidR="001E327D" w:rsidRPr="00692B05" w:rsidRDefault="001E327D" w:rsidP="00692B05">
      <w:pPr>
        <w:spacing w:line="240" w:lineRule="auto"/>
        <w:rPr>
          <w:rFonts w:ascii="Times New Roman" w:hAnsi="Times New Roman"/>
          <w:sz w:val="24"/>
        </w:rPr>
      </w:pPr>
      <w:r w:rsidRPr="00692B05">
        <w:rPr>
          <w:rFonts w:ascii="Times New Roman" w:hAnsi="Times New Roman"/>
          <w:sz w:val="24"/>
        </w:rPr>
        <w:t xml:space="preserve">QUE en el aspecto vial el pasaje que propone extra </w:t>
      </w:r>
      <w:r w:rsidR="00A745AD" w:rsidRPr="00692B05">
        <w:rPr>
          <w:rFonts w:ascii="Times New Roman" w:hAnsi="Times New Roman"/>
          <w:sz w:val="24"/>
        </w:rPr>
        <w:t>en</w:t>
      </w:r>
      <w:r w:rsidRPr="00692B05">
        <w:rPr>
          <w:rFonts w:ascii="Times New Roman" w:hAnsi="Times New Roman"/>
          <w:sz w:val="24"/>
        </w:rPr>
        <w:t xml:space="preserve"> cumplimiento con la ordenanza vigente ya que la misma considera a la ex vía como una herramienta urbanística y para terminar con ella expresa que todas las perpendiculares deben cruzar con el pasaje propuesto empieza el cumplimiento y la regeneración del tejido urbano.</w:t>
      </w:r>
    </w:p>
    <w:p w:rsidR="001E327D" w:rsidRPr="00692B05" w:rsidRDefault="001E327D" w:rsidP="00692B05">
      <w:pPr>
        <w:spacing w:line="240" w:lineRule="auto"/>
        <w:rPr>
          <w:rFonts w:ascii="Times New Roman" w:hAnsi="Times New Roman"/>
          <w:sz w:val="24"/>
        </w:rPr>
      </w:pPr>
      <w:r w:rsidRPr="00692B05">
        <w:rPr>
          <w:rFonts w:ascii="Times New Roman" w:hAnsi="Times New Roman"/>
          <w:sz w:val="24"/>
        </w:rPr>
        <w:t>QUE en la pagina 36 Inciso I dice taxativamente en caso que los lotes sean menores a los estipulados en el Código deberán ser aprobadas por la vía de excepción y que en el inciso J el F.O.T. y el F.O.S., alturas serán tomados de la zona en que se inserte y</w:t>
      </w:r>
    </w:p>
    <w:p w:rsidR="00C1798E" w:rsidRPr="00692B05" w:rsidRDefault="00160251" w:rsidP="00692B05">
      <w:pPr>
        <w:spacing w:line="240" w:lineRule="auto"/>
        <w:rPr>
          <w:rFonts w:ascii="Times New Roman" w:hAnsi="Times New Roman"/>
          <w:sz w:val="24"/>
        </w:rPr>
      </w:pPr>
      <w:r w:rsidRPr="00692B05">
        <w:rPr>
          <w:rFonts w:ascii="Times New Roman" w:hAnsi="Times New Roman"/>
          <w:sz w:val="24"/>
        </w:rPr>
        <w:t xml:space="preserve"> </w:t>
      </w:r>
      <w:r w:rsidR="001E327D" w:rsidRPr="00692B05">
        <w:rPr>
          <w:rFonts w:ascii="Times New Roman" w:hAnsi="Times New Roman"/>
          <w:sz w:val="24"/>
        </w:rPr>
        <w:t>QUE la propuesta urbanística se ubica en la UA3</w:t>
      </w:r>
      <w:r w:rsidR="00A745AD" w:rsidRPr="00692B05">
        <w:rPr>
          <w:rFonts w:ascii="Times New Roman" w:hAnsi="Times New Roman"/>
          <w:sz w:val="24"/>
        </w:rPr>
        <w:t xml:space="preserve"> Rmb</w:t>
      </w:r>
      <w:r w:rsidR="00C1798E" w:rsidRPr="00692B05">
        <w:rPr>
          <w:rFonts w:ascii="Times New Roman" w:hAnsi="Times New Roman"/>
          <w:sz w:val="24"/>
        </w:rPr>
        <w:t xml:space="preserve"> el F.O.S. es igual a 0,5, F.O.T. igual 1 y la densidad 150hab. Por Hectárea por lo que la misma puede cumplir holgadamente con lo expuesto anteriormente, aclarando el equilibrio de lo construido y lo no construido;</w:t>
      </w:r>
    </w:p>
    <w:p w:rsidR="00160251" w:rsidRPr="00692B05" w:rsidRDefault="00C1798E" w:rsidP="00692B05">
      <w:pPr>
        <w:spacing w:line="240" w:lineRule="auto"/>
        <w:rPr>
          <w:rFonts w:ascii="Times New Roman" w:hAnsi="Times New Roman"/>
          <w:sz w:val="24"/>
        </w:rPr>
      </w:pPr>
      <w:r w:rsidRPr="00692B05">
        <w:rPr>
          <w:rFonts w:ascii="Times New Roman" w:hAnsi="Times New Roman"/>
          <w:sz w:val="24"/>
        </w:rPr>
        <w:t>QUE por lo expuesto, el Sr. Director de Catastro, Edificación y Planeamiento avalan en un todo los fundamentos;</w:t>
      </w:r>
    </w:p>
    <w:p w:rsidR="00C1798E" w:rsidRPr="00692B05" w:rsidRDefault="00C1798E" w:rsidP="00692B05">
      <w:pPr>
        <w:spacing w:line="240" w:lineRule="auto"/>
        <w:rPr>
          <w:rFonts w:ascii="Times New Roman" w:hAnsi="Times New Roman"/>
          <w:sz w:val="24"/>
        </w:rPr>
      </w:pPr>
      <w:r w:rsidRPr="00692B05">
        <w:rPr>
          <w:rFonts w:ascii="Times New Roman" w:hAnsi="Times New Roman"/>
          <w:sz w:val="24"/>
        </w:rPr>
        <w:t xml:space="preserve">QUE la Dirección de Asuntos Jurídicos y la Secretaria de Obras y Servicios Públicos se expiden en forma favorable con respecto al </w:t>
      </w:r>
      <w:r w:rsidR="00A745AD" w:rsidRPr="00692B05">
        <w:rPr>
          <w:rFonts w:ascii="Times New Roman" w:hAnsi="Times New Roman"/>
          <w:sz w:val="24"/>
        </w:rPr>
        <w:t>Proyecto elevado;</w:t>
      </w:r>
    </w:p>
    <w:p w:rsidR="00A745AD" w:rsidRPr="00692B05" w:rsidRDefault="00A745AD" w:rsidP="00692B05">
      <w:pPr>
        <w:spacing w:line="240" w:lineRule="auto"/>
        <w:rPr>
          <w:rFonts w:ascii="Times New Roman" w:hAnsi="Times New Roman"/>
          <w:sz w:val="24"/>
        </w:rPr>
      </w:pPr>
      <w:r w:rsidRPr="00692B05">
        <w:rPr>
          <w:rFonts w:ascii="Times New Roman" w:hAnsi="Times New Roman"/>
          <w:sz w:val="24"/>
        </w:rPr>
        <w:t>Por ello y en uso de las facultades que le confiere el Decreto Nº 863/11</w:t>
      </w:r>
      <w:r w:rsidR="00EE5BFE" w:rsidRPr="00692B05">
        <w:rPr>
          <w:rFonts w:ascii="Times New Roman" w:hAnsi="Times New Roman"/>
          <w:sz w:val="24"/>
        </w:rPr>
        <w:t xml:space="preserve"> </w:t>
      </w:r>
      <w:r w:rsidR="00692B05">
        <w:rPr>
          <w:rFonts w:ascii="Times New Roman" w:hAnsi="Times New Roman"/>
          <w:sz w:val="24"/>
        </w:rPr>
        <w:t xml:space="preserve">                    (</w:t>
      </w:r>
      <w:r w:rsidRPr="00692B05">
        <w:rPr>
          <w:rFonts w:ascii="Times New Roman" w:hAnsi="Times New Roman"/>
          <w:sz w:val="24"/>
        </w:rPr>
        <w:t>MGyJ</w:t>
      </w:r>
      <w:r w:rsidR="00692B05">
        <w:rPr>
          <w:rFonts w:ascii="Times New Roman" w:hAnsi="Times New Roman"/>
          <w:sz w:val="24"/>
        </w:rPr>
        <w:t xml:space="preserve">) </w:t>
      </w:r>
      <w:r w:rsidR="00EE5BFE" w:rsidRPr="00692B05">
        <w:rPr>
          <w:rFonts w:ascii="Times New Roman" w:hAnsi="Times New Roman"/>
          <w:sz w:val="24"/>
        </w:rPr>
        <w:t xml:space="preserve"> </w:t>
      </w:r>
      <w:r w:rsidRPr="00692B05">
        <w:rPr>
          <w:rFonts w:ascii="Times New Roman" w:hAnsi="Times New Roman"/>
          <w:sz w:val="24"/>
        </w:rPr>
        <w:t>de fecha 06 de Mayo de 2003, emitida por el Poder Ejecutivo Provincial;</w:t>
      </w:r>
    </w:p>
    <w:p w:rsidR="002D575E" w:rsidRPr="00692B05" w:rsidRDefault="002D575E" w:rsidP="00692B05">
      <w:pPr>
        <w:spacing w:line="240" w:lineRule="auto"/>
        <w:jc w:val="center"/>
        <w:rPr>
          <w:rFonts w:ascii="Times New Roman" w:hAnsi="Times New Roman"/>
          <w:sz w:val="24"/>
        </w:rPr>
      </w:pPr>
      <w:r w:rsidRPr="00692B05">
        <w:rPr>
          <w:rFonts w:ascii="Times New Roman" w:hAnsi="Times New Roman"/>
          <w:sz w:val="24"/>
        </w:rPr>
        <w:t xml:space="preserve">EL </w:t>
      </w:r>
      <w:r w:rsidR="00A745AD" w:rsidRPr="00692B05">
        <w:rPr>
          <w:rFonts w:ascii="Times New Roman" w:hAnsi="Times New Roman"/>
          <w:sz w:val="24"/>
        </w:rPr>
        <w:t>INTERVENTOR MUNICIPAL SANCIONA Y PROMULGA</w:t>
      </w:r>
      <w:r w:rsidRPr="00692B05">
        <w:rPr>
          <w:rFonts w:ascii="Times New Roman" w:hAnsi="Times New Roman"/>
          <w:sz w:val="24"/>
        </w:rPr>
        <w:t xml:space="preserve"> CON FUERZA DE ORDENANZA:</w:t>
      </w:r>
    </w:p>
    <w:p w:rsidR="00973DBE" w:rsidRPr="00692B05" w:rsidRDefault="00FF56CE" w:rsidP="00692B05">
      <w:pPr>
        <w:spacing w:line="240" w:lineRule="auto"/>
        <w:rPr>
          <w:rFonts w:ascii="Times New Roman" w:hAnsi="Times New Roman"/>
          <w:sz w:val="24"/>
        </w:rPr>
      </w:pPr>
      <w:r w:rsidRPr="00692B05">
        <w:rPr>
          <w:rFonts w:ascii="Times New Roman" w:hAnsi="Times New Roman"/>
          <w:sz w:val="24"/>
        </w:rPr>
        <w:t>ARTICULO PRIMERO</w:t>
      </w:r>
      <w:r w:rsidR="00EE5BFE" w:rsidRPr="00692B05">
        <w:rPr>
          <w:rFonts w:ascii="Times New Roman" w:hAnsi="Times New Roman"/>
          <w:sz w:val="24"/>
        </w:rPr>
        <w:t xml:space="preserve">: </w:t>
      </w:r>
      <w:r w:rsidR="00A745AD" w:rsidRPr="00692B05">
        <w:rPr>
          <w:rFonts w:ascii="Times New Roman" w:hAnsi="Times New Roman"/>
          <w:sz w:val="24"/>
        </w:rPr>
        <w:t>FACULTASE a la Dirección de Catastro, Edificación y Planeamiento a VISAR, por vía de excepción a la Mensura y División ingresada mediante expediente Nº 2848-M-2003 perteneciente a JORGE RAUL MARQUEZ DNI Nº 16.176.058 y de RUBEN BERNARDO ARAOZ DNI Nº 12.622.883, propiedad identificada con el padrón Nº 875.129 Circ. I Sección Z Lamina 87 y Parcela 7H2</w:t>
      </w:r>
    </w:p>
    <w:p w:rsidR="006F2884" w:rsidRPr="00692B05" w:rsidRDefault="00FF56CE" w:rsidP="00692B05">
      <w:pPr>
        <w:spacing w:line="240" w:lineRule="auto"/>
        <w:rPr>
          <w:rFonts w:ascii="Times New Roman" w:hAnsi="Times New Roman"/>
          <w:sz w:val="24"/>
        </w:rPr>
      </w:pPr>
      <w:r w:rsidRPr="00692B05">
        <w:rPr>
          <w:rFonts w:ascii="Times New Roman" w:hAnsi="Times New Roman"/>
          <w:sz w:val="24"/>
        </w:rPr>
        <w:t>ARTICULO SEGUNDO</w:t>
      </w:r>
      <w:r w:rsidR="00EE5BFE" w:rsidRPr="00692B05">
        <w:rPr>
          <w:rFonts w:ascii="Times New Roman" w:hAnsi="Times New Roman"/>
          <w:sz w:val="24"/>
        </w:rPr>
        <w:t xml:space="preserve">: </w:t>
      </w:r>
      <w:r w:rsidR="00A745AD" w:rsidRPr="00692B05">
        <w:rPr>
          <w:rFonts w:ascii="Times New Roman" w:hAnsi="Times New Roman"/>
          <w:sz w:val="24"/>
        </w:rPr>
        <w:t>COMUNÍQUESE</w:t>
      </w:r>
      <w:r w:rsidR="003E657F" w:rsidRPr="00692B05">
        <w:rPr>
          <w:rFonts w:ascii="Times New Roman" w:hAnsi="Times New Roman"/>
          <w:sz w:val="24"/>
        </w:rPr>
        <w:t>, CÓPIESE y ARCHÍVESE.</w:t>
      </w:r>
      <w:r w:rsidR="00692B05" w:rsidRPr="00692B05">
        <w:rPr>
          <w:rFonts w:ascii="Times New Roman" w:hAnsi="Times New Roman"/>
          <w:sz w:val="24"/>
        </w:rPr>
        <w:t xml:space="preserve"> </w:t>
      </w:r>
    </w:p>
    <w:sectPr w:rsidR="006F2884" w:rsidRPr="00692B05" w:rsidSect="00692B0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75B62"/>
    <w:rsid w:val="00011097"/>
    <w:rsid w:val="000776C1"/>
    <w:rsid w:val="000D6F58"/>
    <w:rsid w:val="00110CF1"/>
    <w:rsid w:val="00143A6C"/>
    <w:rsid w:val="00160251"/>
    <w:rsid w:val="001E327D"/>
    <w:rsid w:val="00222916"/>
    <w:rsid w:val="002737D2"/>
    <w:rsid w:val="002D575E"/>
    <w:rsid w:val="0036627A"/>
    <w:rsid w:val="003E657F"/>
    <w:rsid w:val="00432A6B"/>
    <w:rsid w:val="004437E2"/>
    <w:rsid w:val="004B7556"/>
    <w:rsid w:val="00501F14"/>
    <w:rsid w:val="005345B3"/>
    <w:rsid w:val="005952EA"/>
    <w:rsid w:val="00692B05"/>
    <w:rsid w:val="006A3803"/>
    <w:rsid w:val="006F2884"/>
    <w:rsid w:val="007202BE"/>
    <w:rsid w:val="007B73E1"/>
    <w:rsid w:val="007E6ABD"/>
    <w:rsid w:val="007F1AB9"/>
    <w:rsid w:val="008D38E3"/>
    <w:rsid w:val="008F2C6A"/>
    <w:rsid w:val="00973DBE"/>
    <w:rsid w:val="00975B62"/>
    <w:rsid w:val="00A703B2"/>
    <w:rsid w:val="00A745AD"/>
    <w:rsid w:val="00B1633E"/>
    <w:rsid w:val="00B923D8"/>
    <w:rsid w:val="00BB2ED4"/>
    <w:rsid w:val="00C049C7"/>
    <w:rsid w:val="00C1798E"/>
    <w:rsid w:val="00C27F80"/>
    <w:rsid w:val="00C3651A"/>
    <w:rsid w:val="00CE1123"/>
    <w:rsid w:val="00E34AE4"/>
    <w:rsid w:val="00E47BB3"/>
    <w:rsid w:val="00E54BE9"/>
    <w:rsid w:val="00E72C34"/>
    <w:rsid w:val="00EE5BFE"/>
    <w:rsid w:val="00FA1ABF"/>
    <w:rsid w:val="00FF56C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52</TotalTime>
  <Pages>2</Pages>
  <Words>675</Words>
  <Characters>3718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2017-04-03T19:40:00Z</dcterms:created>
  <dcterms:modified xsi:type="dcterms:W3CDTF">2017-06-06T11:57:00Z</dcterms:modified>
</cp:coreProperties>
</file>