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77980" w:rsidRPr="00677980" w:rsidRDefault="00677980" w:rsidP="00677980">
      <w:pPr>
        <w:keepNext/>
        <w:spacing w:after="240" w:line="240" w:lineRule="auto"/>
        <w:jc w:val="right"/>
        <w:rPr>
          <w:rFonts w:ascii="Times New Roman" w:hAnsi="Times New Roman"/>
          <w:sz w:val="24"/>
        </w:rPr>
      </w:pPr>
      <w:r w:rsidRPr="00677980">
        <w:rPr>
          <w:rFonts w:ascii="Times New Roman" w:hAnsi="Times New Roman"/>
          <w:sz w:val="24"/>
        </w:rPr>
        <w:t>Yerba Buena, 25 de Abril de 1994</w:t>
      </w:r>
    </w:p>
    <w:p w:rsidR="00677980" w:rsidRPr="00677980" w:rsidRDefault="00677980" w:rsidP="00677980">
      <w:pPr>
        <w:keepNext/>
        <w:spacing w:before="240" w:after="360" w:line="240" w:lineRule="auto"/>
        <w:jc w:val="left"/>
        <w:rPr>
          <w:rFonts w:ascii="Times New Roman" w:hAnsi="Times New Roman"/>
          <w:b/>
          <w:sz w:val="24"/>
        </w:rPr>
      </w:pPr>
      <w:r w:rsidRPr="00677980">
        <w:rPr>
          <w:rFonts w:ascii="Times New Roman" w:hAnsi="Times New Roman"/>
          <w:b/>
          <w:sz w:val="24"/>
        </w:rPr>
        <w:t>ORDENANZA Nº 631</w:t>
      </w:r>
    </w:p>
    <w:p w:rsidR="00677980" w:rsidRPr="00677980" w:rsidRDefault="00677980" w:rsidP="00677980">
      <w:pPr>
        <w:keepNext/>
        <w:spacing w:before="240" w:after="120" w:line="240" w:lineRule="auto"/>
        <w:jc w:val="left"/>
        <w:rPr>
          <w:rFonts w:ascii="Times New Roman" w:hAnsi="Times New Roman"/>
          <w:b/>
          <w:sz w:val="24"/>
        </w:rPr>
      </w:pPr>
      <w:r w:rsidRPr="00677980">
        <w:rPr>
          <w:rFonts w:ascii="Times New Roman" w:hAnsi="Times New Roman"/>
          <w:b/>
          <w:sz w:val="24"/>
        </w:rPr>
        <w:t xml:space="preserve">VISTO: </w:t>
      </w:r>
    </w:p>
    <w:p w:rsidR="00E34AE4" w:rsidRPr="00677980" w:rsidRDefault="00677980" w:rsidP="00677980">
      <w:pPr>
        <w:keepNext/>
        <w:spacing w:after="120" w:line="240" w:lineRule="auto"/>
        <w:jc w:val="left"/>
        <w:rPr>
          <w:rFonts w:ascii="Times New Roman" w:hAnsi="Times New Roman"/>
          <w:sz w:val="24"/>
        </w:rPr>
      </w:pPr>
      <w:r>
        <w:rPr>
          <w:rFonts w:ascii="Times New Roman" w:hAnsi="Times New Roman"/>
          <w:sz w:val="24"/>
        </w:rPr>
        <w:t xml:space="preserve"> </w:t>
      </w:r>
      <w:r w:rsidR="001F3D6E" w:rsidRPr="00677980">
        <w:rPr>
          <w:rFonts w:ascii="Times New Roman" w:hAnsi="Times New Roman"/>
          <w:sz w:val="24"/>
        </w:rPr>
        <w:t>El Expte. N° 071-Y-94, mediante el cual el Departamento Ejecutivo Municipal eleva el convenio de concesión Av. Aconquija, y</w:t>
      </w:r>
    </w:p>
    <w:p w:rsidR="00677980" w:rsidRPr="00677980" w:rsidRDefault="00677980" w:rsidP="00677980">
      <w:pPr>
        <w:keepNext/>
        <w:spacing w:before="240" w:after="120" w:line="240" w:lineRule="auto"/>
        <w:jc w:val="left"/>
        <w:rPr>
          <w:rFonts w:ascii="Times New Roman" w:hAnsi="Times New Roman"/>
          <w:b/>
          <w:sz w:val="24"/>
        </w:rPr>
      </w:pPr>
      <w:r w:rsidRPr="00677980">
        <w:rPr>
          <w:rFonts w:ascii="Times New Roman" w:hAnsi="Times New Roman"/>
          <w:b/>
          <w:sz w:val="24"/>
        </w:rPr>
        <w:t xml:space="preserve">CONSIDERANDO: </w:t>
      </w:r>
    </w:p>
    <w:p w:rsidR="001F3D6E" w:rsidRPr="00677980" w:rsidRDefault="00677980" w:rsidP="00677980">
      <w:pPr>
        <w:keepNext/>
        <w:spacing w:after="120" w:line="240" w:lineRule="auto"/>
        <w:jc w:val="left"/>
        <w:rPr>
          <w:rFonts w:ascii="Times New Roman" w:hAnsi="Times New Roman"/>
          <w:sz w:val="24"/>
        </w:rPr>
      </w:pPr>
      <w:r>
        <w:rPr>
          <w:rFonts w:ascii="Times New Roman" w:hAnsi="Times New Roman"/>
          <w:sz w:val="24"/>
        </w:rPr>
        <w:t xml:space="preserve"> </w:t>
      </w:r>
      <w:r w:rsidR="001F3D6E" w:rsidRPr="00677980">
        <w:rPr>
          <w:rFonts w:ascii="Times New Roman" w:hAnsi="Times New Roman"/>
          <w:sz w:val="24"/>
        </w:rPr>
        <w:t>Que las cláusulas del mismo se ejecutan a las disposiciones de Ordenanza N° 562, referente a padrinazgos de plazas y espacios verde, etc.</w:t>
      </w:r>
    </w:p>
    <w:p w:rsidR="002D5386" w:rsidRPr="00677980" w:rsidRDefault="001F3D6E" w:rsidP="00677980">
      <w:pPr>
        <w:keepNext/>
        <w:spacing w:after="120" w:line="240" w:lineRule="auto"/>
        <w:jc w:val="left"/>
        <w:rPr>
          <w:rFonts w:ascii="Times New Roman" w:hAnsi="Times New Roman"/>
          <w:sz w:val="24"/>
        </w:rPr>
      </w:pPr>
      <w:r w:rsidRPr="00677980">
        <w:rPr>
          <w:rFonts w:ascii="Times New Roman" w:hAnsi="Times New Roman"/>
          <w:sz w:val="24"/>
        </w:rPr>
        <w:t>Lo establecido en la Ley 5529 y sus reformas.</w:t>
      </w:r>
    </w:p>
    <w:p w:rsidR="002D575E" w:rsidRPr="00677980" w:rsidRDefault="00CE43C3" w:rsidP="00CE43C3">
      <w:pPr>
        <w:keepNext/>
        <w:spacing w:before="360" w:after="360" w:line="240" w:lineRule="auto"/>
        <w:ind w:left="1984" w:right="1984"/>
        <w:jc w:val="center"/>
        <w:rPr>
          <w:rFonts w:ascii="Times New Roman" w:hAnsi="Times New Roman"/>
          <w:sz w:val="24"/>
        </w:rPr>
      </w:pPr>
      <w:r w:rsidRPr="00CE43C3">
        <w:rPr>
          <w:rFonts w:ascii="Times New Roman" w:hAnsi="Times New Roman"/>
          <w:b/>
          <w:sz w:val="24"/>
        </w:rPr>
        <w:t>EL CONCEJO DELIBERANTE SANCIONA CON FUERZA DE ORDENANZA</w:t>
      </w:r>
      <w:r w:rsidR="002D575E" w:rsidRPr="00677980">
        <w:rPr>
          <w:rFonts w:ascii="Times New Roman" w:hAnsi="Times New Roman"/>
          <w:sz w:val="24"/>
        </w:rPr>
        <w:t>:</w:t>
      </w:r>
    </w:p>
    <w:p w:rsidR="000D6F58" w:rsidRPr="00677980" w:rsidRDefault="00B9582E" w:rsidP="00677980">
      <w:pPr>
        <w:keepNext/>
        <w:spacing w:after="120" w:line="240" w:lineRule="auto"/>
        <w:jc w:val="left"/>
        <w:rPr>
          <w:rFonts w:ascii="Times New Roman" w:hAnsi="Times New Roman"/>
          <w:sz w:val="24"/>
        </w:rPr>
      </w:pPr>
      <w:r w:rsidRPr="00677980">
        <w:rPr>
          <w:rFonts w:ascii="Times New Roman" w:hAnsi="Times New Roman"/>
          <w:sz w:val="24"/>
          <w:u w:val="single"/>
        </w:rPr>
        <w:t>ARTICULO PRIMERO</w:t>
      </w:r>
      <w:r w:rsidR="005463BF" w:rsidRPr="00677980">
        <w:rPr>
          <w:rFonts w:ascii="Times New Roman" w:hAnsi="Times New Roman"/>
          <w:sz w:val="24"/>
          <w:u w:val="single"/>
        </w:rPr>
        <w:t>:</w:t>
      </w:r>
      <w:r w:rsidR="005463BF" w:rsidRPr="00677980">
        <w:rPr>
          <w:rFonts w:ascii="Times New Roman" w:hAnsi="Times New Roman"/>
          <w:sz w:val="24"/>
        </w:rPr>
        <w:t xml:space="preserve"> </w:t>
      </w:r>
      <w:r w:rsidR="001F3D6E" w:rsidRPr="00677980">
        <w:rPr>
          <w:rFonts w:ascii="Times New Roman" w:hAnsi="Times New Roman"/>
          <w:sz w:val="24"/>
        </w:rPr>
        <w:t>APRUEBASE el convenio celebrado entre la Municipalidad de Yerba Buena, representanta por el Sr. Intendente Municipal Dr. DOMINGO M. VERA y el Sr. MARTIN MASSA, DNI 16.214.447, el cual se regirá por las siguientes clausulas:</w:t>
      </w:r>
    </w:p>
    <w:p w:rsidR="001F3D6E" w:rsidRPr="00677980" w:rsidRDefault="001F3D6E" w:rsidP="00677980">
      <w:pPr>
        <w:keepNext/>
        <w:spacing w:after="120" w:line="240" w:lineRule="auto"/>
        <w:jc w:val="left"/>
        <w:rPr>
          <w:rFonts w:ascii="Times New Roman" w:hAnsi="Times New Roman"/>
          <w:sz w:val="24"/>
        </w:rPr>
      </w:pPr>
      <w:r w:rsidRPr="00677980">
        <w:rPr>
          <w:rFonts w:ascii="Times New Roman" w:hAnsi="Times New Roman"/>
          <w:sz w:val="24"/>
        </w:rPr>
        <w:t>PRIMERA: La Municipalidad adjudica, por el presente, al Sr. Martin Massa que acepta, la concesión de 50</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cincuenta</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carteles i</w:t>
      </w:r>
      <w:r w:rsidR="00947EA0" w:rsidRPr="00677980">
        <w:rPr>
          <w:rFonts w:ascii="Times New Roman" w:hAnsi="Times New Roman"/>
          <w:sz w:val="24"/>
        </w:rPr>
        <w:t>nformativos denominados CARTEL sus y de 80</w:t>
      </w:r>
      <w:r w:rsidR="005463BF" w:rsidRPr="00677980">
        <w:rPr>
          <w:rFonts w:ascii="Times New Roman" w:hAnsi="Times New Roman"/>
          <w:sz w:val="24"/>
        </w:rPr>
        <w:t xml:space="preserve"> </w:t>
      </w:r>
      <w:r w:rsidR="00677980">
        <w:rPr>
          <w:rFonts w:ascii="Times New Roman" w:hAnsi="Times New Roman"/>
          <w:sz w:val="24"/>
        </w:rPr>
        <w:t xml:space="preserve"> (</w:t>
      </w:r>
      <w:r w:rsidR="00947EA0" w:rsidRPr="00677980">
        <w:rPr>
          <w:rFonts w:ascii="Times New Roman" w:hAnsi="Times New Roman"/>
          <w:sz w:val="24"/>
        </w:rPr>
        <w:t>ochenta</w:t>
      </w:r>
      <w:r w:rsidR="00677980">
        <w:rPr>
          <w:rFonts w:ascii="Times New Roman" w:hAnsi="Times New Roman"/>
          <w:sz w:val="24"/>
        </w:rPr>
        <w:t xml:space="preserve">) </w:t>
      </w:r>
      <w:r w:rsidR="005463BF" w:rsidRPr="00677980">
        <w:rPr>
          <w:rFonts w:ascii="Times New Roman" w:hAnsi="Times New Roman"/>
          <w:sz w:val="24"/>
        </w:rPr>
        <w:t xml:space="preserve"> </w:t>
      </w:r>
      <w:r w:rsidR="00947EA0" w:rsidRPr="00677980">
        <w:rPr>
          <w:rFonts w:ascii="Times New Roman" w:hAnsi="Times New Roman"/>
          <w:sz w:val="24"/>
        </w:rPr>
        <w:t>carteles informativos denominados PARADORES INFORMATIVOS,</w:t>
      </w:r>
      <w:r w:rsidR="002D5386" w:rsidRPr="00677980">
        <w:rPr>
          <w:rFonts w:ascii="Times New Roman" w:hAnsi="Times New Roman"/>
          <w:sz w:val="24"/>
        </w:rPr>
        <w:t xml:space="preserve"> </w:t>
      </w:r>
      <w:r w:rsidR="00947EA0" w:rsidRPr="00677980">
        <w:rPr>
          <w:rFonts w:ascii="Times New Roman" w:hAnsi="Times New Roman"/>
          <w:sz w:val="24"/>
        </w:rPr>
        <w:t>cuyas especificaciones son las siguientes: A</w:t>
      </w:r>
      <w:r w:rsidR="00677980">
        <w:rPr>
          <w:rFonts w:ascii="Times New Roman" w:hAnsi="Times New Roman"/>
          <w:sz w:val="24"/>
        </w:rPr>
        <w:t xml:space="preserve">) </w:t>
      </w:r>
      <w:r w:rsidR="005463BF" w:rsidRPr="00677980">
        <w:rPr>
          <w:rFonts w:ascii="Times New Roman" w:hAnsi="Times New Roman"/>
          <w:sz w:val="24"/>
        </w:rPr>
        <w:t xml:space="preserve"> </w:t>
      </w:r>
      <w:r w:rsidR="00947EA0" w:rsidRPr="00677980">
        <w:rPr>
          <w:rFonts w:ascii="Times New Roman" w:hAnsi="Times New Roman"/>
          <w:sz w:val="24"/>
        </w:rPr>
        <w:t>cuadro formado de perfiles de aluminio anodizados o lacados en polvo de poliuretano, ensamblados por piezas angulares de fundición de aluminio. Todos los angulos están redondeados para ofrecer mayor seguridad. B</w:t>
      </w:r>
      <w:r w:rsidR="00677980">
        <w:rPr>
          <w:rFonts w:ascii="Times New Roman" w:hAnsi="Times New Roman"/>
          <w:sz w:val="24"/>
        </w:rPr>
        <w:t xml:space="preserve">) </w:t>
      </w:r>
      <w:r w:rsidR="005463BF" w:rsidRPr="00677980">
        <w:rPr>
          <w:rFonts w:ascii="Times New Roman" w:hAnsi="Times New Roman"/>
          <w:sz w:val="24"/>
        </w:rPr>
        <w:t xml:space="preserve"> </w:t>
      </w:r>
      <w:r w:rsidR="00947EA0" w:rsidRPr="00677980">
        <w:rPr>
          <w:rFonts w:ascii="Times New Roman" w:hAnsi="Times New Roman"/>
          <w:sz w:val="24"/>
        </w:rPr>
        <w:t>Conjunto montado sobre armazón de acero galvanizado pintado. C</w:t>
      </w:r>
      <w:r w:rsidR="00677980">
        <w:rPr>
          <w:rFonts w:ascii="Times New Roman" w:hAnsi="Times New Roman"/>
          <w:sz w:val="24"/>
        </w:rPr>
        <w:t xml:space="preserve">) </w:t>
      </w:r>
      <w:r w:rsidR="005463BF" w:rsidRPr="00677980">
        <w:rPr>
          <w:rFonts w:ascii="Times New Roman" w:hAnsi="Times New Roman"/>
          <w:sz w:val="24"/>
        </w:rPr>
        <w:t xml:space="preserve"> </w:t>
      </w:r>
      <w:r w:rsidR="00947EA0" w:rsidRPr="00677980">
        <w:rPr>
          <w:rFonts w:ascii="Times New Roman" w:hAnsi="Times New Roman"/>
          <w:sz w:val="24"/>
        </w:rPr>
        <w:t xml:space="preserve">Puertas en perfiles de aluminio anodizados 15 micras o lacados </w:t>
      </w:r>
      <w:r w:rsidR="00B81F8C" w:rsidRPr="00677980">
        <w:rPr>
          <w:rFonts w:ascii="Times New Roman" w:hAnsi="Times New Roman"/>
          <w:sz w:val="24"/>
        </w:rPr>
        <w:t xml:space="preserve">en polvo de poliuretano, ensambladas por piezas angulares de fundición de aluminio, equipadas de </w:t>
      </w:r>
      <w:r w:rsidR="00EF70A7" w:rsidRPr="00677980">
        <w:rPr>
          <w:rFonts w:ascii="Times New Roman" w:hAnsi="Times New Roman"/>
          <w:sz w:val="24"/>
        </w:rPr>
        <w:t>matacrilato transparente anticho</w:t>
      </w:r>
      <w:r w:rsidR="00B81F8C" w:rsidRPr="00677980">
        <w:rPr>
          <w:rFonts w:ascii="Times New Roman" w:hAnsi="Times New Roman"/>
          <w:sz w:val="24"/>
        </w:rPr>
        <w:t>que de 4 mm. De espesor. D</w:t>
      </w:r>
      <w:r w:rsidR="00677980">
        <w:rPr>
          <w:rFonts w:ascii="Times New Roman" w:hAnsi="Times New Roman"/>
          <w:sz w:val="24"/>
        </w:rPr>
        <w:t xml:space="preserve">) </w:t>
      </w:r>
      <w:r w:rsidR="005463BF" w:rsidRPr="00677980">
        <w:rPr>
          <w:rFonts w:ascii="Times New Roman" w:hAnsi="Times New Roman"/>
          <w:sz w:val="24"/>
        </w:rPr>
        <w:t xml:space="preserve"> </w:t>
      </w:r>
      <w:r w:rsidR="00B81F8C" w:rsidRPr="00677980">
        <w:rPr>
          <w:rFonts w:ascii="Times New Roman" w:hAnsi="Times New Roman"/>
          <w:sz w:val="24"/>
        </w:rPr>
        <w:t>embellecedores superiores e in</w:t>
      </w:r>
      <w:r w:rsidR="00EF70A7" w:rsidRPr="00677980">
        <w:rPr>
          <w:rFonts w:ascii="Times New Roman" w:hAnsi="Times New Roman"/>
          <w:sz w:val="24"/>
        </w:rPr>
        <w:t>feriores de poliestirenoanticho</w:t>
      </w:r>
      <w:r w:rsidR="00B81F8C" w:rsidRPr="00677980">
        <w:rPr>
          <w:rFonts w:ascii="Times New Roman" w:hAnsi="Times New Roman"/>
          <w:sz w:val="24"/>
        </w:rPr>
        <w:t>que negro disuasivos de cualquier fijación. E</w:t>
      </w:r>
      <w:r w:rsidR="00677980">
        <w:rPr>
          <w:rFonts w:ascii="Times New Roman" w:hAnsi="Times New Roman"/>
          <w:sz w:val="24"/>
        </w:rPr>
        <w:t xml:space="preserve">) </w:t>
      </w:r>
      <w:r w:rsidR="005463BF" w:rsidRPr="00677980">
        <w:rPr>
          <w:rFonts w:ascii="Times New Roman" w:hAnsi="Times New Roman"/>
          <w:sz w:val="24"/>
        </w:rPr>
        <w:t xml:space="preserve"> </w:t>
      </w:r>
      <w:r w:rsidR="00B81F8C" w:rsidRPr="00677980">
        <w:rPr>
          <w:rFonts w:ascii="Times New Roman" w:hAnsi="Times New Roman"/>
          <w:sz w:val="24"/>
        </w:rPr>
        <w:t>Equipo eléctrico de 3 tubos de 1,5m., 58 watios, protegido por fusibles de 10 amperios y disyuntor diferencial de 30 mA. F</w:t>
      </w:r>
      <w:r w:rsidR="00677980">
        <w:rPr>
          <w:rFonts w:ascii="Times New Roman" w:hAnsi="Times New Roman"/>
          <w:sz w:val="24"/>
        </w:rPr>
        <w:t xml:space="preserve">) </w:t>
      </w:r>
      <w:r w:rsidR="005463BF" w:rsidRPr="00677980">
        <w:rPr>
          <w:rFonts w:ascii="Times New Roman" w:hAnsi="Times New Roman"/>
          <w:sz w:val="24"/>
        </w:rPr>
        <w:t xml:space="preserve"> </w:t>
      </w:r>
      <w:r w:rsidR="00B81F8C" w:rsidRPr="00677980">
        <w:rPr>
          <w:rFonts w:ascii="Times New Roman" w:hAnsi="Times New Roman"/>
          <w:sz w:val="24"/>
        </w:rPr>
        <w:t>Dimensiones; altura total, 2,45 m/m; ancho total 1,32m/m; Fondo 180m/m; caras visibles: 1,140 x 1,730.</w:t>
      </w:r>
    </w:p>
    <w:p w:rsidR="00B81F8C" w:rsidRPr="00677980" w:rsidRDefault="00B81F8C" w:rsidP="00677980">
      <w:pPr>
        <w:keepNext/>
        <w:spacing w:after="120" w:line="240" w:lineRule="auto"/>
        <w:jc w:val="left"/>
        <w:rPr>
          <w:rFonts w:ascii="Times New Roman" w:hAnsi="Times New Roman"/>
          <w:sz w:val="24"/>
        </w:rPr>
      </w:pPr>
      <w:r w:rsidRPr="00677980">
        <w:rPr>
          <w:rFonts w:ascii="Times New Roman" w:hAnsi="Times New Roman"/>
          <w:sz w:val="24"/>
        </w:rPr>
        <w:t xml:space="preserve">SEGUNDO: Los carteles objeto de la presente concesión serán instalados en la Av. Aconquija entre el Camino del </w:t>
      </w:r>
      <w:r w:rsidR="00EF70A7" w:rsidRPr="00677980">
        <w:rPr>
          <w:rFonts w:ascii="Times New Roman" w:hAnsi="Times New Roman"/>
          <w:sz w:val="24"/>
        </w:rPr>
        <w:t>Perú</w:t>
      </w:r>
      <w:r w:rsidRPr="00677980">
        <w:rPr>
          <w:rFonts w:ascii="Times New Roman" w:hAnsi="Times New Roman"/>
          <w:sz w:val="24"/>
        </w:rPr>
        <w:t xml:space="preserve"> y la Rotonda del pie del cerro San Javier, según el siguiente detalle:</w:t>
      </w:r>
    </w:p>
    <w:p w:rsidR="00B81F8C" w:rsidRPr="00677980" w:rsidRDefault="00B81F8C" w:rsidP="00677980">
      <w:pPr>
        <w:pStyle w:val="Prrafodelista"/>
        <w:keepNext/>
        <w:numPr>
          <w:ilvl w:val="0"/>
          <w:numId w:val="2"/>
        </w:numPr>
        <w:tabs>
          <w:tab w:val="left" w:pos="4962"/>
        </w:tabs>
        <w:spacing w:after="120" w:line="240" w:lineRule="auto"/>
        <w:ind w:left="0" w:firstLine="0"/>
        <w:jc w:val="left"/>
        <w:rPr>
          <w:rFonts w:ascii="Times New Roman" w:hAnsi="Times New Roman"/>
          <w:sz w:val="24"/>
        </w:rPr>
      </w:pPr>
      <w:r w:rsidRPr="00677980">
        <w:rPr>
          <w:rFonts w:ascii="Times New Roman" w:hAnsi="Times New Roman"/>
          <w:sz w:val="24"/>
        </w:rPr>
        <w:t>Los 50</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cincuenta</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CARTEL BUS serán instalados en lugares de señalización vial, peatonal, paradas de ómnibus y taxis sobre las aceras sur y norte de la avenida en puntos a determinar, de común acuerdo entre la Municipalidad y el concesionario.</w:t>
      </w:r>
    </w:p>
    <w:p w:rsidR="00B81F8C" w:rsidRPr="00677980" w:rsidRDefault="00B81F8C" w:rsidP="00677980">
      <w:pPr>
        <w:pStyle w:val="Prrafodelista"/>
        <w:keepNext/>
        <w:numPr>
          <w:ilvl w:val="0"/>
          <w:numId w:val="2"/>
        </w:numPr>
        <w:tabs>
          <w:tab w:val="left" w:pos="4962"/>
        </w:tabs>
        <w:spacing w:after="120" w:line="240" w:lineRule="auto"/>
        <w:ind w:left="0" w:firstLine="0"/>
        <w:jc w:val="left"/>
        <w:rPr>
          <w:rFonts w:ascii="Times New Roman" w:hAnsi="Times New Roman"/>
          <w:sz w:val="24"/>
        </w:rPr>
      </w:pPr>
      <w:r w:rsidRPr="00677980">
        <w:rPr>
          <w:rFonts w:ascii="Times New Roman" w:hAnsi="Times New Roman"/>
          <w:sz w:val="24"/>
        </w:rPr>
        <w:t>Los 80</w:t>
      </w:r>
      <w:r w:rsidR="005463BF" w:rsidRPr="00677980">
        <w:rPr>
          <w:rFonts w:ascii="Times New Roman" w:hAnsi="Times New Roman"/>
          <w:sz w:val="24"/>
        </w:rPr>
        <w:t xml:space="preserve"> </w:t>
      </w:r>
      <w:r w:rsidR="00677980">
        <w:rPr>
          <w:rFonts w:ascii="Times New Roman" w:hAnsi="Times New Roman"/>
          <w:sz w:val="24"/>
        </w:rPr>
        <w:t xml:space="preserve"> (</w:t>
      </w:r>
      <w:r w:rsidR="0067494C" w:rsidRPr="00677980">
        <w:rPr>
          <w:rFonts w:ascii="Times New Roman" w:hAnsi="Times New Roman"/>
          <w:sz w:val="24"/>
        </w:rPr>
        <w:t>ochenta</w:t>
      </w:r>
      <w:r w:rsidR="00677980">
        <w:rPr>
          <w:rFonts w:ascii="Times New Roman" w:hAnsi="Times New Roman"/>
          <w:sz w:val="24"/>
        </w:rPr>
        <w:t xml:space="preserve">) </w:t>
      </w:r>
      <w:r w:rsidR="005463BF" w:rsidRPr="00677980">
        <w:rPr>
          <w:rFonts w:ascii="Times New Roman" w:hAnsi="Times New Roman"/>
          <w:sz w:val="24"/>
        </w:rPr>
        <w:t xml:space="preserve"> </w:t>
      </w:r>
      <w:r w:rsidR="0067494C" w:rsidRPr="00677980">
        <w:rPr>
          <w:rFonts w:ascii="Times New Roman" w:hAnsi="Times New Roman"/>
          <w:sz w:val="24"/>
        </w:rPr>
        <w:t>PARADORES INFORMATIVOS serán instalados en las islas de la platabanda de la Av. Aconquija, sobre el eje longitudinal de las mismas, y a no menos de 10</w:t>
      </w:r>
      <w:r w:rsidR="005463BF" w:rsidRPr="00677980">
        <w:rPr>
          <w:rFonts w:ascii="Times New Roman" w:hAnsi="Times New Roman"/>
          <w:sz w:val="24"/>
        </w:rPr>
        <w:t xml:space="preserve"> </w:t>
      </w:r>
      <w:r w:rsidR="00677980">
        <w:rPr>
          <w:rFonts w:ascii="Times New Roman" w:hAnsi="Times New Roman"/>
          <w:sz w:val="24"/>
        </w:rPr>
        <w:t xml:space="preserve"> (</w:t>
      </w:r>
      <w:r w:rsidR="0067494C" w:rsidRPr="00677980">
        <w:rPr>
          <w:rFonts w:ascii="Times New Roman" w:hAnsi="Times New Roman"/>
          <w:sz w:val="24"/>
        </w:rPr>
        <w:t>diez</w:t>
      </w:r>
      <w:r w:rsidR="00677980">
        <w:rPr>
          <w:rFonts w:ascii="Times New Roman" w:hAnsi="Times New Roman"/>
          <w:sz w:val="24"/>
        </w:rPr>
        <w:t xml:space="preserve">) </w:t>
      </w:r>
      <w:r w:rsidR="005463BF" w:rsidRPr="00677980">
        <w:rPr>
          <w:rFonts w:ascii="Times New Roman" w:hAnsi="Times New Roman"/>
          <w:sz w:val="24"/>
        </w:rPr>
        <w:t xml:space="preserve"> </w:t>
      </w:r>
      <w:r w:rsidR="0067494C" w:rsidRPr="00677980">
        <w:rPr>
          <w:rFonts w:ascii="Times New Roman" w:hAnsi="Times New Roman"/>
          <w:sz w:val="24"/>
        </w:rPr>
        <w:t>metros de los extremos de las respectivas islas, o en su defecto, sobre las aceras sur y norte de las avenida en puntos a determinar, de común acuerdo entre las partes.</w:t>
      </w:r>
    </w:p>
    <w:p w:rsidR="0067494C" w:rsidRPr="00677980" w:rsidRDefault="0067494C"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lastRenderedPageBreak/>
        <w:t>TERCERA: Por el presente la Municipalidad le otorga la concesión de la exclusividad del derecho de explotación de la publicidad estática el Sr. MARTIN MASSA dentro de los limites especificados en la cláusula N° 2 de este convenio, no pudiendo este hacer publicidad de carácter religioso, político o atentatario contra la moral y las buenas costumbres, quedando estas a exclusivo juicio de la Municipalidad.</w:t>
      </w:r>
    </w:p>
    <w:p w:rsidR="00226653" w:rsidRPr="00677980" w:rsidRDefault="00226653"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t>CUARTA: El concesionario realizara el mantenimiento y conservación de la platabanda de la Av. Aconquija entre los puntos mencionados en la cláusula n° 2 de este convenio. El mismo constara de:</w:t>
      </w:r>
    </w:p>
    <w:p w:rsidR="00226653" w:rsidRPr="00677980" w:rsidRDefault="00226653"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t>Acondicionamiento de tierra y césped.</w:t>
      </w:r>
    </w:p>
    <w:p w:rsidR="00226653" w:rsidRPr="00677980" w:rsidRDefault="00226653" w:rsidP="00677980">
      <w:pPr>
        <w:pStyle w:val="Prrafodelista"/>
        <w:keepNext/>
        <w:numPr>
          <w:ilvl w:val="0"/>
          <w:numId w:val="3"/>
        </w:numPr>
        <w:tabs>
          <w:tab w:val="left" w:pos="7648"/>
        </w:tabs>
        <w:spacing w:after="120" w:line="240" w:lineRule="auto"/>
        <w:ind w:left="0" w:firstLine="0"/>
        <w:jc w:val="left"/>
        <w:rPr>
          <w:rFonts w:ascii="Times New Roman" w:hAnsi="Times New Roman"/>
          <w:sz w:val="24"/>
        </w:rPr>
      </w:pPr>
      <w:r w:rsidRPr="00677980">
        <w:rPr>
          <w:rFonts w:ascii="Times New Roman" w:hAnsi="Times New Roman"/>
          <w:sz w:val="24"/>
        </w:rPr>
        <w:t>Pintura perimetral de las islas.</w:t>
      </w:r>
    </w:p>
    <w:p w:rsidR="00226653" w:rsidRPr="00677980" w:rsidRDefault="00226653" w:rsidP="00677980">
      <w:pPr>
        <w:pStyle w:val="Prrafodelista"/>
        <w:keepNext/>
        <w:numPr>
          <w:ilvl w:val="0"/>
          <w:numId w:val="3"/>
        </w:numPr>
        <w:tabs>
          <w:tab w:val="left" w:pos="7648"/>
        </w:tabs>
        <w:spacing w:after="120" w:line="240" w:lineRule="auto"/>
        <w:ind w:left="0" w:firstLine="0"/>
        <w:jc w:val="left"/>
        <w:rPr>
          <w:rFonts w:ascii="Times New Roman" w:hAnsi="Times New Roman"/>
          <w:sz w:val="24"/>
        </w:rPr>
      </w:pPr>
      <w:r w:rsidRPr="00677980">
        <w:rPr>
          <w:rFonts w:ascii="Times New Roman" w:hAnsi="Times New Roman"/>
          <w:sz w:val="24"/>
        </w:rPr>
        <w:t>Implante y reordenamiento de especies perennes.</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flores, plantas y arbustos</w:t>
      </w:r>
      <w:r w:rsidR="00677980">
        <w:rPr>
          <w:rFonts w:ascii="Times New Roman" w:hAnsi="Times New Roman"/>
          <w:sz w:val="24"/>
        </w:rPr>
        <w:t xml:space="preserve">) . </w:t>
      </w:r>
    </w:p>
    <w:p w:rsidR="00226653" w:rsidRPr="00677980" w:rsidRDefault="00226653" w:rsidP="00677980">
      <w:pPr>
        <w:pStyle w:val="Prrafodelista"/>
        <w:keepNext/>
        <w:numPr>
          <w:ilvl w:val="0"/>
          <w:numId w:val="3"/>
        </w:numPr>
        <w:tabs>
          <w:tab w:val="left" w:pos="7648"/>
        </w:tabs>
        <w:spacing w:after="120" w:line="240" w:lineRule="auto"/>
        <w:ind w:left="0" w:firstLine="0"/>
        <w:jc w:val="left"/>
        <w:rPr>
          <w:rFonts w:ascii="Times New Roman" w:hAnsi="Times New Roman"/>
          <w:sz w:val="24"/>
        </w:rPr>
      </w:pPr>
      <w:r w:rsidRPr="00677980">
        <w:rPr>
          <w:rFonts w:ascii="Times New Roman" w:hAnsi="Times New Roman"/>
          <w:sz w:val="24"/>
        </w:rPr>
        <w:t>Reposición de especies de estación.</w:t>
      </w:r>
    </w:p>
    <w:p w:rsidR="00226653" w:rsidRPr="00677980" w:rsidRDefault="00226653" w:rsidP="00677980">
      <w:pPr>
        <w:pStyle w:val="Prrafodelista"/>
        <w:keepNext/>
        <w:numPr>
          <w:ilvl w:val="0"/>
          <w:numId w:val="3"/>
        </w:numPr>
        <w:tabs>
          <w:tab w:val="left" w:pos="7648"/>
        </w:tabs>
        <w:spacing w:after="120" w:line="240" w:lineRule="auto"/>
        <w:ind w:left="0" w:firstLine="0"/>
        <w:jc w:val="left"/>
        <w:rPr>
          <w:rFonts w:ascii="Times New Roman" w:hAnsi="Times New Roman"/>
          <w:sz w:val="24"/>
        </w:rPr>
      </w:pPr>
      <w:r w:rsidRPr="00677980">
        <w:rPr>
          <w:rFonts w:ascii="Times New Roman" w:hAnsi="Times New Roman"/>
          <w:sz w:val="24"/>
        </w:rPr>
        <w:t>Mantenimiento diario del espacio.</w:t>
      </w:r>
    </w:p>
    <w:p w:rsidR="00226653" w:rsidRPr="00677980" w:rsidRDefault="00226653" w:rsidP="00677980">
      <w:pPr>
        <w:pStyle w:val="Prrafodelista"/>
        <w:keepNext/>
        <w:numPr>
          <w:ilvl w:val="0"/>
          <w:numId w:val="3"/>
        </w:numPr>
        <w:tabs>
          <w:tab w:val="left" w:pos="7648"/>
        </w:tabs>
        <w:spacing w:after="120" w:line="240" w:lineRule="auto"/>
        <w:ind w:left="0" w:firstLine="0"/>
        <w:jc w:val="left"/>
        <w:rPr>
          <w:rFonts w:ascii="Times New Roman" w:hAnsi="Times New Roman"/>
          <w:sz w:val="24"/>
        </w:rPr>
      </w:pPr>
      <w:r w:rsidRPr="00677980">
        <w:rPr>
          <w:rFonts w:ascii="Times New Roman" w:hAnsi="Times New Roman"/>
          <w:sz w:val="24"/>
        </w:rPr>
        <w:t>Pulverizaciones con venenos ecológicos.</w:t>
      </w:r>
    </w:p>
    <w:p w:rsidR="00226653" w:rsidRPr="00677980" w:rsidRDefault="00226653" w:rsidP="00677980">
      <w:pPr>
        <w:pStyle w:val="Prrafodelista"/>
        <w:keepNext/>
        <w:numPr>
          <w:ilvl w:val="0"/>
          <w:numId w:val="3"/>
        </w:numPr>
        <w:tabs>
          <w:tab w:val="left" w:pos="7648"/>
        </w:tabs>
        <w:spacing w:after="120" w:line="240" w:lineRule="auto"/>
        <w:ind w:left="0" w:firstLine="0"/>
        <w:jc w:val="left"/>
        <w:rPr>
          <w:rFonts w:ascii="Times New Roman" w:hAnsi="Times New Roman"/>
          <w:sz w:val="24"/>
        </w:rPr>
      </w:pPr>
      <w:r w:rsidRPr="00677980">
        <w:rPr>
          <w:rFonts w:ascii="Times New Roman" w:hAnsi="Times New Roman"/>
          <w:sz w:val="24"/>
        </w:rPr>
        <w:t>Mantenimiento de banquinas empedradas de la Av. Aconquija de acuerdo a especificaciones técnicas impartidas por el D.E.M.</w:t>
      </w:r>
    </w:p>
    <w:p w:rsidR="0067494C" w:rsidRPr="00677980" w:rsidRDefault="00226653"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t>QUINTA: El concesionario realizara el mantenimiento de los carteles antes mencionados en un plazo no mayor de 7</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siete</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días hábiles luego de haber recibido comunicación fehaciente de la Municipalidad. Para tal efecto se habili</w:t>
      </w:r>
      <w:r w:rsidR="00EF70A7" w:rsidRPr="00677980">
        <w:rPr>
          <w:rFonts w:ascii="Times New Roman" w:hAnsi="Times New Roman"/>
          <w:sz w:val="24"/>
        </w:rPr>
        <w:t>t</w:t>
      </w:r>
      <w:r w:rsidRPr="00677980">
        <w:rPr>
          <w:rFonts w:ascii="Times New Roman" w:hAnsi="Times New Roman"/>
          <w:sz w:val="24"/>
        </w:rPr>
        <w:t xml:space="preserve">ara un libro de </w:t>
      </w:r>
      <w:r w:rsidR="00EF70A7" w:rsidRPr="00677980">
        <w:rPr>
          <w:rFonts w:ascii="Times New Roman" w:hAnsi="Times New Roman"/>
          <w:sz w:val="24"/>
        </w:rPr>
        <w:t>órdenes</w:t>
      </w:r>
      <w:r w:rsidRPr="00677980">
        <w:rPr>
          <w:rFonts w:ascii="Times New Roman" w:hAnsi="Times New Roman"/>
          <w:sz w:val="24"/>
        </w:rPr>
        <w:t xml:space="preserve"> de servicio entre la Municipalidad y el Concesionario.</w:t>
      </w:r>
    </w:p>
    <w:p w:rsidR="00226653" w:rsidRPr="00677980" w:rsidRDefault="00226653"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t xml:space="preserve">SEXTA: El concesionario contribuirá a la puesta a cero del alumbrado </w:t>
      </w:r>
      <w:r w:rsidR="00EF70A7" w:rsidRPr="00677980">
        <w:rPr>
          <w:rFonts w:ascii="Times New Roman" w:hAnsi="Times New Roman"/>
          <w:sz w:val="24"/>
        </w:rPr>
        <w:t>público</w:t>
      </w:r>
      <w:r w:rsidRPr="00677980">
        <w:rPr>
          <w:rFonts w:ascii="Times New Roman" w:hAnsi="Times New Roman"/>
          <w:sz w:val="24"/>
        </w:rPr>
        <w:t xml:space="preserve"> mediante la prevención</w:t>
      </w:r>
      <w:r w:rsidR="00EF70A7" w:rsidRPr="00677980">
        <w:rPr>
          <w:rFonts w:ascii="Times New Roman" w:hAnsi="Times New Roman"/>
          <w:sz w:val="24"/>
        </w:rPr>
        <w:t>, por única vez de 150</w:t>
      </w:r>
      <w:r w:rsidR="005463BF" w:rsidRPr="00677980">
        <w:rPr>
          <w:rFonts w:ascii="Times New Roman" w:hAnsi="Times New Roman"/>
          <w:sz w:val="24"/>
        </w:rPr>
        <w:t xml:space="preserve"> </w:t>
      </w:r>
      <w:r w:rsidR="00677980">
        <w:rPr>
          <w:rFonts w:ascii="Times New Roman" w:hAnsi="Times New Roman"/>
          <w:sz w:val="24"/>
        </w:rPr>
        <w:t xml:space="preserve"> (</w:t>
      </w:r>
      <w:r w:rsidR="00EF70A7" w:rsidRPr="00677980">
        <w:rPr>
          <w:rFonts w:ascii="Times New Roman" w:hAnsi="Times New Roman"/>
          <w:sz w:val="24"/>
        </w:rPr>
        <w:t>ciento cincuenta</w:t>
      </w:r>
      <w:r w:rsidR="00677980">
        <w:rPr>
          <w:rFonts w:ascii="Times New Roman" w:hAnsi="Times New Roman"/>
          <w:sz w:val="24"/>
        </w:rPr>
        <w:t xml:space="preserve">) </w:t>
      </w:r>
      <w:r w:rsidR="005463BF" w:rsidRPr="00677980">
        <w:rPr>
          <w:rFonts w:ascii="Times New Roman" w:hAnsi="Times New Roman"/>
          <w:sz w:val="24"/>
        </w:rPr>
        <w:t xml:space="preserve"> </w:t>
      </w:r>
      <w:r w:rsidR="00EF70A7" w:rsidRPr="00677980">
        <w:rPr>
          <w:rFonts w:ascii="Times New Roman" w:hAnsi="Times New Roman"/>
          <w:sz w:val="24"/>
        </w:rPr>
        <w:t>lámparas de vapor de sodio de 400w y 60</w:t>
      </w:r>
      <w:r w:rsidR="005463BF" w:rsidRPr="00677980">
        <w:rPr>
          <w:rFonts w:ascii="Times New Roman" w:hAnsi="Times New Roman"/>
          <w:sz w:val="24"/>
        </w:rPr>
        <w:t xml:space="preserve"> </w:t>
      </w:r>
      <w:r w:rsidR="00677980">
        <w:rPr>
          <w:rFonts w:ascii="Times New Roman" w:hAnsi="Times New Roman"/>
          <w:sz w:val="24"/>
        </w:rPr>
        <w:t xml:space="preserve"> (</w:t>
      </w:r>
      <w:r w:rsidR="00EF70A7" w:rsidRPr="00677980">
        <w:rPr>
          <w:rFonts w:ascii="Times New Roman" w:hAnsi="Times New Roman"/>
          <w:sz w:val="24"/>
        </w:rPr>
        <w:t>sesenta</w:t>
      </w:r>
      <w:r w:rsidR="00677980">
        <w:rPr>
          <w:rFonts w:ascii="Times New Roman" w:hAnsi="Times New Roman"/>
          <w:sz w:val="24"/>
        </w:rPr>
        <w:t xml:space="preserve">) </w:t>
      </w:r>
      <w:r w:rsidR="005463BF" w:rsidRPr="00677980">
        <w:rPr>
          <w:rFonts w:ascii="Times New Roman" w:hAnsi="Times New Roman"/>
          <w:sz w:val="24"/>
        </w:rPr>
        <w:t xml:space="preserve"> </w:t>
      </w:r>
      <w:r w:rsidR="00EF70A7" w:rsidRPr="00677980">
        <w:rPr>
          <w:rFonts w:ascii="Times New Roman" w:hAnsi="Times New Roman"/>
          <w:sz w:val="24"/>
        </w:rPr>
        <w:t>de 250w. En concepto de mantenimiento contribuirá con un máximo de 20</w:t>
      </w:r>
      <w:r w:rsidR="005463BF" w:rsidRPr="00677980">
        <w:rPr>
          <w:rFonts w:ascii="Times New Roman" w:hAnsi="Times New Roman"/>
          <w:sz w:val="24"/>
        </w:rPr>
        <w:t xml:space="preserve"> </w:t>
      </w:r>
      <w:r w:rsidR="00677980">
        <w:rPr>
          <w:rFonts w:ascii="Times New Roman" w:hAnsi="Times New Roman"/>
          <w:sz w:val="24"/>
        </w:rPr>
        <w:t xml:space="preserve"> (</w:t>
      </w:r>
      <w:r w:rsidR="00EF70A7" w:rsidRPr="00677980">
        <w:rPr>
          <w:rFonts w:ascii="Times New Roman" w:hAnsi="Times New Roman"/>
          <w:sz w:val="24"/>
        </w:rPr>
        <w:t>veinte</w:t>
      </w:r>
      <w:r w:rsidR="00677980">
        <w:rPr>
          <w:rFonts w:ascii="Times New Roman" w:hAnsi="Times New Roman"/>
          <w:sz w:val="24"/>
        </w:rPr>
        <w:t xml:space="preserve">) </w:t>
      </w:r>
      <w:r w:rsidR="005463BF" w:rsidRPr="00677980">
        <w:rPr>
          <w:rFonts w:ascii="Times New Roman" w:hAnsi="Times New Roman"/>
          <w:sz w:val="24"/>
        </w:rPr>
        <w:t xml:space="preserve"> </w:t>
      </w:r>
      <w:r w:rsidR="00EF70A7" w:rsidRPr="00677980">
        <w:rPr>
          <w:rFonts w:ascii="Times New Roman" w:hAnsi="Times New Roman"/>
          <w:sz w:val="24"/>
        </w:rPr>
        <w:t>lámparas de vapor de</w:t>
      </w:r>
      <w:r w:rsidR="00016432" w:rsidRPr="00677980">
        <w:rPr>
          <w:rFonts w:ascii="Times New Roman" w:hAnsi="Times New Roman"/>
          <w:sz w:val="24"/>
        </w:rPr>
        <w:t xml:space="preserve"> sodio de 400w por mes y de todo</w:t>
      </w:r>
      <w:r w:rsidR="00EF70A7" w:rsidRPr="00677980">
        <w:rPr>
          <w:rFonts w:ascii="Times New Roman" w:hAnsi="Times New Roman"/>
          <w:sz w:val="24"/>
        </w:rPr>
        <w:t>s los elementos y accesorios necesarios para el funcionamiento y buen mantenimiento del alumbrado público, conforme especificaciones técnicas impartidas por el D.E.M.</w:t>
      </w:r>
    </w:p>
    <w:p w:rsidR="00EF70A7" w:rsidRPr="00677980" w:rsidRDefault="00EF70A7"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t>SEPTIMA: El Concesionario deberá colocar 2</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dos</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PARADORES INFORMATIVOS para uso municipal en lugares a determinar por la misma, lo</w:t>
      </w:r>
      <w:r w:rsidR="00907BB5" w:rsidRPr="00677980">
        <w:rPr>
          <w:rFonts w:ascii="Times New Roman" w:hAnsi="Times New Roman"/>
          <w:sz w:val="24"/>
        </w:rPr>
        <w:t>s</w:t>
      </w:r>
      <w:r w:rsidRPr="00677980">
        <w:rPr>
          <w:rFonts w:ascii="Times New Roman" w:hAnsi="Times New Roman"/>
          <w:sz w:val="24"/>
        </w:rPr>
        <w:t xml:space="preserve"> que quedaran como propiedad municipal el </w:t>
      </w:r>
      <w:r w:rsidR="00907BB5" w:rsidRPr="00677980">
        <w:rPr>
          <w:rFonts w:ascii="Times New Roman" w:hAnsi="Times New Roman"/>
          <w:sz w:val="24"/>
        </w:rPr>
        <w:t>término</w:t>
      </w:r>
      <w:r w:rsidRPr="00677980">
        <w:rPr>
          <w:rFonts w:ascii="Times New Roman" w:hAnsi="Times New Roman"/>
          <w:sz w:val="24"/>
        </w:rPr>
        <w:t xml:space="preserve"> del presente convenio. Asimismo todos los carteles informativos denominados CARTEL – BUS y los carteles luminosos denominados PARADORES INFORMATIVOS, una vez concluida la relación contractual pasaran a ser propiedad municipal.</w:t>
      </w:r>
    </w:p>
    <w:p w:rsidR="00907BB5" w:rsidRPr="00677980" w:rsidRDefault="00907BB5"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t>OCTAVA: El Concesionario proveerá, por única vez, de la reparación de un motor de camión Ford 7000 o similar. Como así también de 700 litros de esmalte sintético de primera marca para el pintado de las columnas de iluminación de la Av. Aconquija, proveyendo además la mano de obra y equipo necesario para el pintado de las columnas, tareas que se desarrollara como mínimo dos veces en los cinco años de duración del presente contrato.</w:t>
      </w:r>
    </w:p>
    <w:p w:rsidR="00907BB5" w:rsidRPr="00677980" w:rsidRDefault="00907BB5" w:rsidP="00677980">
      <w:pPr>
        <w:keepNext/>
        <w:tabs>
          <w:tab w:val="left" w:pos="7648"/>
        </w:tabs>
        <w:spacing w:after="120" w:line="240" w:lineRule="auto"/>
        <w:jc w:val="left"/>
        <w:rPr>
          <w:rFonts w:ascii="Times New Roman" w:hAnsi="Times New Roman"/>
          <w:sz w:val="24"/>
        </w:rPr>
      </w:pPr>
      <w:r w:rsidRPr="00677980">
        <w:rPr>
          <w:rFonts w:ascii="Times New Roman" w:hAnsi="Times New Roman"/>
          <w:sz w:val="24"/>
        </w:rPr>
        <w:t>NOVENA: los plazos establecidos por la Municipalidad para la instalación, por parte del Concesionario de los bienes antes mencionados son las siguientes: 1</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Colocación y puesta en servicio CARTEL BUS, 30 días.</w:t>
      </w:r>
    </w:p>
    <w:p w:rsidR="002D5386" w:rsidRPr="00677980" w:rsidRDefault="00907BB5"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lastRenderedPageBreak/>
        <w:tab/>
        <w:t xml:space="preserve"> 2</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Colocación y puesta en servicio de PARADOR INFORMATIVO, 90 días.</w:t>
      </w:r>
    </w:p>
    <w:p w:rsidR="00907BB5" w:rsidRPr="00677980" w:rsidRDefault="00907BB5"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3</w:t>
      </w:r>
      <w:r w:rsidR="00677980">
        <w:rPr>
          <w:rFonts w:ascii="Times New Roman" w:hAnsi="Times New Roman"/>
          <w:sz w:val="24"/>
        </w:rPr>
        <w:t xml:space="preserve">) </w:t>
      </w:r>
      <w:r w:rsidR="005463BF" w:rsidRPr="00677980">
        <w:rPr>
          <w:rFonts w:ascii="Times New Roman" w:hAnsi="Times New Roman"/>
          <w:sz w:val="24"/>
        </w:rPr>
        <w:t xml:space="preserve"> </w:t>
      </w:r>
      <w:r w:rsidR="006D09A4" w:rsidRPr="00677980">
        <w:rPr>
          <w:rFonts w:ascii="Times New Roman" w:hAnsi="Times New Roman"/>
          <w:sz w:val="24"/>
        </w:rPr>
        <w:t>Provisión</w:t>
      </w:r>
      <w:r w:rsidRPr="00677980">
        <w:rPr>
          <w:rFonts w:ascii="Times New Roman" w:hAnsi="Times New Roman"/>
          <w:sz w:val="24"/>
        </w:rPr>
        <w:t xml:space="preserve"> de lámparas</w:t>
      </w:r>
      <w:r w:rsidR="006D09A4" w:rsidRPr="00677980">
        <w:rPr>
          <w:rFonts w:ascii="Times New Roman" w:hAnsi="Times New Roman"/>
          <w:sz w:val="24"/>
        </w:rPr>
        <w:t>, 60 días</w:t>
      </w:r>
      <w:r w:rsidRPr="00677980">
        <w:rPr>
          <w:rFonts w:ascii="Times New Roman" w:hAnsi="Times New Roman"/>
          <w:sz w:val="24"/>
        </w:rPr>
        <w:t>.</w:t>
      </w:r>
    </w:p>
    <w:p w:rsidR="00907BB5" w:rsidRPr="00677980" w:rsidRDefault="006D09A4"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4</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Provisión</w:t>
      </w:r>
      <w:r w:rsidR="00907BB5" w:rsidRPr="00677980">
        <w:rPr>
          <w:rFonts w:ascii="Times New Roman" w:hAnsi="Times New Roman"/>
          <w:sz w:val="24"/>
        </w:rPr>
        <w:t xml:space="preserve"> de </w:t>
      </w:r>
      <w:r w:rsidRPr="00677980">
        <w:rPr>
          <w:rFonts w:ascii="Times New Roman" w:hAnsi="Times New Roman"/>
          <w:sz w:val="24"/>
        </w:rPr>
        <w:t>reparación de motor Ford 7000, 60 días.</w:t>
      </w:r>
    </w:p>
    <w:p w:rsidR="006D09A4" w:rsidRPr="00677980" w:rsidRDefault="006D09A4"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5</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Provisión de 700 litros de pintura, 90 días.</w:t>
      </w:r>
    </w:p>
    <w:p w:rsidR="006D09A4" w:rsidRPr="00677980" w:rsidRDefault="006D09A4"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6</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Mantenimiento y mejoramiento de platabanda Av. Aconquija, INMEDIATO.</w:t>
      </w:r>
    </w:p>
    <w:p w:rsidR="006D09A4" w:rsidRPr="00677980" w:rsidRDefault="006D09A4"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DECIMA: La duración del presente convenio se pacta en cinco años a partir de la fecha de su entrada en vigencia.</w:t>
      </w:r>
    </w:p>
    <w:p w:rsidR="006D09A4" w:rsidRPr="00677980" w:rsidRDefault="006D09A4"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DECIMO PRIMERA: El Concesionario tendrá a su cargo el consumo de energía de carteles denominados PARADORES INFORMATIVOS, en el porcentaje que determine la Municipalidad.</w:t>
      </w:r>
    </w:p>
    <w:p w:rsidR="006D09A4" w:rsidRPr="00677980" w:rsidRDefault="006D09A4"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DECIMO SEGUNDA: Todos los tributos, tasas y contribuciones de cualquier naturaleza, derivados de la actividad comercial, serán abonados, en su totalidad por el Concesionario. Como asi también queda establecido que la Municipalidad no debe abonar suma alguna por los bienes y servicios a proveer por el concesionario mencionados en este convenio, comprometiéndose, la Municipalidad a no gravar al concesionario con tasas diferenciales de la tasa general.</w:t>
      </w:r>
    </w:p>
    <w:p w:rsidR="006D09A4" w:rsidRPr="00677980" w:rsidRDefault="006D09A4"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DECIMO TERCERA; El concesionario es el exclusivo responsable</w:t>
      </w:r>
      <w:r w:rsidR="008125B7" w:rsidRPr="00677980">
        <w:rPr>
          <w:rFonts w:ascii="Times New Roman" w:hAnsi="Times New Roman"/>
          <w:sz w:val="24"/>
        </w:rPr>
        <w:t xml:space="preserve"> de los daños y perjuicios ocasionados por la ejecución de la actividad integralmente, incluido la instalación y/o funcionamiento de los carteles y paradores. Para ello deberá contratar un seguro de responsabilidad civil y accidentes de trabajo, debiendo acreditar el pago de las primas al día. El incumplimiento de esta condición será causal de inmediata caducidad del presente convenio.</w:t>
      </w:r>
    </w:p>
    <w:p w:rsidR="008125B7" w:rsidRPr="00677980" w:rsidRDefault="008125B7"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 xml:space="preserve">DECIMO CUARTA: El incumplimiento de alguna de las </w:t>
      </w:r>
      <w:r w:rsidR="00016432" w:rsidRPr="00677980">
        <w:rPr>
          <w:rFonts w:ascii="Times New Roman" w:hAnsi="Times New Roman"/>
          <w:sz w:val="24"/>
        </w:rPr>
        <w:t>cláusulas</w:t>
      </w:r>
      <w:r w:rsidRPr="00677980">
        <w:rPr>
          <w:rFonts w:ascii="Times New Roman" w:hAnsi="Times New Roman"/>
          <w:sz w:val="24"/>
        </w:rPr>
        <w:t xml:space="preserve"> del presente convenio por alguna de las partes facultara a la otra a rescindir el presente, previa intimación para su cumplimiento en un plazo no mayor de 15</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quince</w:t>
      </w:r>
      <w:r w:rsidR="00677980">
        <w:rPr>
          <w:rFonts w:ascii="Times New Roman" w:hAnsi="Times New Roman"/>
          <w:sz w:val="24"/>
        </w:rPr>
        <w:t xml:space="preserve">) </w:t>
      </w:r>
      <w:r w:rsidR="005463BF" w:rsidRPr="00677980">
        <w:rPr>
          <w:rFonts w:ascii="Times New Roman" w:hAnsi="Times New Roman"/>
          <w:sz w:val="24"/>
        </w:rPr>
        <w:t xml:space="preserve"> </w:t>
      </w:r>
      <w:r w:rsidR="00016432" w:rsidRPr="00677980">
        <w:rPr>
          <w:rFonts w:ascii="Times New Roman" w:hAnsi="Times New Roman"/>
          <w:sz w:val="24"/>
        </w:rPr>
        <w:t>días</w:t>
      </w:r>
      <w:r w:rsidRPr="00677980">
        <w:rPr>
          <w:rFonts w:ascii="Times New Roman" w:hAnsi="Times New Roman"/>
          <w:sz w:val="24"/>
        </w:rPr>
        <w:t>, salvo lo pre</w:t>
      </w:r>
      <w:r w:rsidR="00B9582E" w:rsidRPr="00677980">
        <w:rPr>
          <w:rFonts w:ascii="Times New Roman" w:hAnsi="Times New Roman"/>
          <w:sz w:val="24"/>
        </w:rPr>
        <w:t>VISTO</w:t>
      </w:r>
      <w:r w:rsidRPr="00677980">
        <w:rPr>
          <w:rFonts w:ascii="Times New Roman" w:hAnsi="Times New Roman"/>
          <w:sz w:val="24"/>
        </w:rPr>
        <w:t>en la cláusula décimo tercera.</w:t>
      </w:r>
    </w:p>
    <w:p w:rsidR="008125B7" w:rsidRPr="00677980" w:rsidRDefault="008125B7"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 xml:space="preserve">DECIMO QUINTA: El concesionario deberá constituir un seguro de </w:t>
      </w:r>
      <w:r w:rsidR="00016432" w:rsidRPr="00677980">
        <w:rPr>
          <w:rFonts w:ascii="Times New Roman" w:hAnsi="Times New Roman"/>
          <w:sz w:val="24"/>
        </w:rPr>
        <w:t>ejecución</w:t>
      </w:r>
      <w:r w:rsidRPr="00677980">
        <w:rPr>
          <w:rFonts w:ascii="Times New Roman" w:hAnsi="Times New Roman"/>
          <w:sz w:val="24"/>
        </w:rPr>
        <w:t xml:space="preserve"> de contrato por la suma de $ 20.000</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pesos veinte mil</w:t>
      </w:r>
      <w:r w:rsidR="00677980">
        <w:rPr>
          <w:rFonts w:ascii="Times New Roman" w:hAnsi="Times New Roman"/>
          <w:sz w:val="24"/>
        </w:rPr>
        <w:t xml:space="preserve">) , </w:t>
      </w:r>
      <w:r w:rsidRPr="00677980">
        <w:rPr>
          <w:rFonts w:ascii="Times New Roman" w:hAnsi="Times New Roman"/>
          <w:sz w:val="24"/>
        </w:rPr>
        <w:t xml:space="preserve"> el que deberá ser incorporado dentro de los 3</w:t>
      </w:r>
      <w:r w:rsidR="005463BF" w:rsidRPr="00677980">
        <w:rPr>
          <w:rFonts w:ascii="Times New Roman" w:hAnsi="Times New Roman"/>
          <w:sz w:val="24"/>
        </w:rPr>
        <w:t xml:space="preserve"> </w:t>
      </w:r>
      <w:r w:rsidR="00677980">
        <w:rPr>
          <w:rFonts w:ascii="Times New Roman" w:hAnsi="Times New Roman"/>
          <w:sz w:val="24"/>
        </w:rPr>
        <w:t xml:space="preserve"> (</w:t>
      </w:r>
      <w:r w:rsidRPr="00677980">
        <w:rPr>
          <w:rFonts w:ascii="Times New Roman" w:hAnsi="Times New Roman"/>
          <w:sz w:val="24"/>
        </w:rPr>
        <w:t>tres</w:t>
      </w:r>
      <w:r w:rsidR="00677980">
        <w:rPr>
          <w:rFonts w:ascii="Times New Roman" w:hAnsi="Times New Roman"/>
          <w:sz w:val="24"/>
        </w:rPr>
        <w:t xml:space="preserve">) </w:t>
      </w:r>
      <w:r w:rsidR="005463BF" w:rsidRPr="00677980">
        <w:rPr>
          <w:rFonts w:ascii="Times New Roman" w:hAnsi="Times New Roman"/>
          <w:sz w:val="24"/>
        </w:rPr>
        <w:t xml:space="preserve"> </w:t>
      </w:r>
      <w:r w:rsidRPr="00677980">
        <w:rPr>
          <w:rFonts w:ascii="Times New Roman" w:hAnsi="Times New Roman"/>
          <w:sz w:val="24"/>
        </w:rPr>
        <w:t>primeros meses de vigencia del mismo.</w:t>
      </w:r>
    </w:p>
    <w:p w:rsidR="008125B7" w:rsidRPr="00677980" w:rsidRDefault="008125B7"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 xml:space="preserve">DECIMO SEXTA: A los efectos </w:t>
      </w:r>
      <w:r w:rsidR="00F32575" w:rsidRPr="00677980">
        <w:rPr>
          <w:rFonts w:ascii="Times New Roman" w:hAnsi="Times New Roman"/>
          <w:sz w:val="24"/>
        </w:rPr>
        <w:t>del sellado, se fija el precio del presente convenio en $ 10.000</w:t>
      </w:r>
      <w:r w:rsidR="005463BF" w:rsidRPr="00677980">
        <w:rPr>
          <w:rFonts w:ascii="Times New Roman" w:hAnsi="Times New Roman"/>
          <w:sz w:val="24"/>
        </w:rPr>
        <w:t xml:space="preserve"> </w:t>
      </w:r>
      <w:r w:rsidR="00677980">
        <w:rPr>
          <w:rFonts w:ascii="Times New Roman" w:hAnsi="Times New Roman"/>
          <w:sz w:val="24"/>
        </w:rPr>
        <w:t xml:space="preserve"> (</w:t>
      </w:r>
      <w:r w:rsidR="00F32575" w:rsidRPr="00677980">
        <w:rPr>
          <w:rFonts w:ascii="Times New Roman" w:hAnsi="Times New Roman"/>
          <w:sz w:val="24"/>
        </w:rPr>
        <w:t>pesos diez mil</w:t>
      </w:r>
      <w:r w:rsidR="00677980">
        <w:rPr>
          <w:rFonts w:ascii="Times New Roman" w:hAnsi="Times New Roman"/>
          <w:sz w:val="24"/>
        </w:rPr>
        <w:t xml:space="preserve">) . </w:t>
      </w:r>
    </w:p>
    <w:p w:rsidR="00F32575" w:rsidRPr="00677980" w:rsidRDefault="00F32575"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DECIMO SEPTIMA: El sellado del presente será costeado por ambas partes en igual forma.</w:t>
      </w:r>
    </w:p>
    <w:p w:rsidR="00016432" w:rsidRPr="00677980" w:rsidRDefault="00F32575"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 xml:space="preserve">DECIMO OCTAVA: Por cualquier cuestión que de este convenio derivase, las partes renunciaran expresamente al fuero federal y reconocen como </w:t>
      </w:r>
      <w:r w:rsidR="00016432" w:rsidRPr="00677980">
        <w:rPr>
          <w:rFonts w:ascii="Times New Roman" w:hAnsi="Times New Roman"/>
          <w:sz w:val="24"/>
        </w:rPr>
        <w:t>únicos</w:t>
      </w:r>
      <w:r w:rsidRPr="00677980">
        <w:rPr>
          <w:rFonts w:ascii="Times New Roman" w:hAnsi="Times New Roman"/>
          <w:sz w:val="24"/>
        </w:rPr>
        <w:t xml:space="preserve"> competentes a los tribunales ordinarios de esta provincia fijando domicilio en Av. Aconquija 1991 de Yerba Buena y San Martin </w:t>
      </w:r>
      <w:r w:rsidR="00016432" w:rsidRPr="00677980">
        <w:rPr>
          <w:rFonts w:ascii="Times New Roman" w:hAnsi="Times New Roman"/>
          <w:sz w:val="24"/>
        </w:rPr>
        <w:t>677, dpto. M.</w:t>
      </w:r>
      <w:r w:rsidRPr="00677980">
        <w:rPr>
          <w:rFonts w:ascii="Times New Roman" w:hAnsi="Times New Roman"/>
          <w:sz w:val="24"/>
        </w:rPr>
        <w:t xml:space="preserve"> de San Miguel de Tucumán, para l</w:t>
      </w:r>
      <w:r w:rsidR="00016432" w:rsidRPr="00677980">
        <w:rPr>
          <w:rFonts w:ascii="Times New Roman" w:hAnsi="Times New Roman"/>
          <w:sz w:val="24"/>
        </w:rPr>
        <w:t>a Municipalidad y el Concesionario respectivamente.</w:t>
      </w:r>
    </w:p>
    <w:p w:rsidR="00016432" w:rsidRPr="00677980" w:rsidRDefault="00016432"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rPr>
        <w:t>En prueba de conformidad se firman dos ejemplares del mismo tenor y a un solo efecto en lugar y fecha de celebración.</w:t>
      </w:r>
    </w:p>
    <w:p w:rsidR="006F2884" w:rsidRPr="00677980" w:rsidRDefault="00B9582E" w:rsidP="00677980">
      <w:pPr>
        <w:keepNext/>
        <w:tabs>
          <w:tab w:val="left" w:pos="6096"/>
        </w:tabs>
        <w:spacing w:after="120" w:line="240" w:lineRule="auto"/>
        <w:jc w:val="left"/>
        <w:rPr>
          <w:rFonts w:ascii="Times New Roman" w:hAnsi="Times New Roman"/>
          <w:sz w:val="24"/>
        </w:rPr>
      </w:pPr>
      <w:r w:rsidRPr="00677980">
        <w:rPr>
          <w:rFonts w:ascii="Times New Roman" w:hAnsi="Times New Roman"/>
          <w:sz w:val="24"/>
          <w:u w:val="single"/>
        </w:rPr>
        <w:t>ARTICULO SEGUNDO</w:t>
      </w:r>
      <w:r w:rsidR="005463BF" w:rsidRPr="00677980">
        <w:rPr>
          <w:rFonts w:ascii="Times New Roman" w:hAnsi="Times New Roman"/>
          <w:sz w:val="24"/>
          <w:u w:val="single"/>
        </w:rPr>
        <w:t>:</w:t>
      </w:r>
      <w:r w:rsidR="005463BF" w:rsidRPr="00677980">
        <w:rPr>
          <w:rFonts w:ascii="Times New Roman" w:hAnsi="Times New Roman"/>
          <w:sz w:val="24"/>
        </w:rPr>
        <w:t xml:space="preserve"> </w:t>
      </w:r>
      <w:r w:rsidR="003E657F" w:rsidRPr="00677980">
        <w:rPr>
          <w:rFonts w:ascii="Times New Roman" w:hAnsi="Times New Roman"/>
          <w:sz w:val="24"/>
        </w:rPr>
        <w:t>COMUNÍQUESE, CÓPIESE y ARCHÍVESE.</w:t>
      </w:r>
      <w:r w:rsidR="00677980" w:rsidRPr="00677980">
        <w:rPr>
          <w:rFonts w:ascii="Times New Roman" w:hAnsi="Times New Roman"/>
          <w:sz w:val="24"/>
        </w:rPr>
        <w:t xml:space="preserve"> </w:t>
      </w:r>
    </w:p>
    <w:sectPr w:rsidR="006F2884" w:rsidRPr="00677980" w:rsidSect="00885B94">
      <w:footerReference w:type="default" r:id="rId7"/>
      <w:pgSz w:w="11906" w:h="16838"/>
      <w:pgMar w:top="1417" w:right="1701" w:bottom="1417" w:left="1701" w:header="709" w:footer="709" w:gutter="0"/>
      <w:pgNumType w:start="62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85B94" w:rsidRDefault="00885B94" w:rsidP="00885B94">
      <w:pPr>
        <w:spacing w:after="0" w:line="240" w:lineRule="auto"/>
      </w:pPr>
      <w:r>
        <w:separator/>
      </w:r>
    </w:p>
  </w:endnote>
  <w:endnote w:type="continuationSeparator" w:id="0">
    <w:p w:rsidR="00885B94" w:rsidRDefault="00885B94" w:rsidP="00885B9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85B94" w:rsidRPr="00183D8E" w:rsidRDefault="00885B94">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85B94" w:rsidRDefault="00885B94" w:rsidP="00885B94">
      <w:pPr>
        <w:spacing w:after="0" w:line="240" w:lineRule="auto"/>
      </w:pPr>
      <w:r>
        <w:separator/>
      </w:r>
    </w:p>
  </w:footnote>
  <w:footnote w:type="continuationSeparator" w:id="0">
    <w:p w:rsidR="00885B94" w:rsidRDefault="00885B94" w:rsidP="00885B9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120FEE"/>
    <w:multiLevelType w:val="hybridMultilevel"/>
    <w:tmpl w:val="8752EBD2"/>
    <w:lvl w:ilvl="0" w:tplc="D69CBF68">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337D7552"/>
    <w:multiLevelType w:val="hybridMultilevel"/>
    <w:tmpl w:val="3182945A"/>
    <w:lvl w:ilvl="0" w:tplc="2C0A0011">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5633E4"/>
    <w:rsid w:val="00016432"/>
    <w:rsid w:val="00043673"/>
    <w:rsid w:val="000776C1"/>
    <w:rsid w:val="000D6F58"/>
    <w:rsid w:val="00122E06"/>
    <w:rsid w:val="00183D8E"/>
    <w:rsid w:val="00183E11"/>
    <w:rsid w:val="001F3D6E"/>
    <w:rsid w:val="00222916"/>
    <w:rsid w:val="00226653"/>
    <w:rsid w:val="00230A91"/>
    <w:rsid w:val="002D5386"/>
    <w:rsid w:val="002D575E"/>
    <w:rsid w:val="002E04BD"/>
    <w:rsid w:val="003D4749"/>
    <w:rsid w:val="003E657F"/>
    <w:rsid w:val="00495F50"/>
    <w:rsid w:val="004B0984"/>
    <w:rsid w:val="005463BF"/>
    <w:rsid w:val="005633E4"/>
    <w:rsid w:val="005952EA"/>
    <w:rsid w:val="00650975"/>
    <w:rsid w:val="0067494C"/>
    <w:rsid w:val="00677980"/>
    <w:rsid w:val="006D09A4"/>
    <w:rsid w:val="006F2884"/>
    <w:rsid w:val="0079221F"/>
    <w:rsid w:val="007943F3"/>
    <w:rsid w:val="007B73E1"/>
    <w:rsid w:val="007E3F1D"/>
    <w:rsid w:val="007E6ABD"/>
    <w:rsid w:val="007F1AB9"/>
    <w:rsid w:val="008125B7"/>
    <w:rsid w:val="00823E6A"/>
    <w:rsid w:val="00830740"/>
    <w:rsid w:val="0087636A"/>
    <w:rsid w:val="00885B94"/>
    <w:rsid w:val="00907BB5"/>
    <w:rsid w:val="00920FD9"/>
    <w:rsid w:val="00947EA0"/>
    <w:rsid w:val="009812F3"/>
    <w:rsid w:val="009C647D"/>
    <w:rsid w:val="00A56ACA"/>
    <w:rsid w:val="00A703B2"/>
    <w:rsid w:val="00A74882"/>
    <w:rsid w:val="00A94140"/>
    <w:rsid w:val="00B81F8C"/>
    <w:rsid w:val="00B923D8"/>
    <w:rsid w:val="00B9582E"/>
    <w:rsid w:val="00BB2ED4"/>
    <w:rsid w:val="00C049C7"/>
    <w:rsid w:val="00CE1123"/>
    <w:rsid w:val="00CE43C3"/>
    <w:rsid w:val="00D36ACA"/>
    <w:rsid w:val="00D60DE4"/>
    <w:rsid w:val="00DD56B7"/>
    <w:rsid w:val="00E173A7"/>
    <w:rsid w:val="00E34AE4"/>
    <w:rsid w:val="00E47BB3"/>
    <w:rsid w:val="00EA232B"/>
    <w:rsid w:val="00EF70A7"/>
    <w:rsid w:val="00EF7735"/>
    <w:rsid w:val="00F32575"/>
    <w:rsid w:val="00FB446E"/>
    <w:rsid w:val="00FC77CE"/>
    <w:rsid w:val="00FD595A"/>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B81F8C"/>
    <w:pPr>
      <w:ind w:left="720"/>
      <w:contextualSpacing/>
    </w:pPr>
  </w:style>
  <w:style w:type="paragraph" w:styleId="Encabezado">
    <w:name w:val="header"/>
    <w:basedOn w:val="Normal"/>
    <w:link w:val="EncabezadoCar"/>
    <w:uiPriority w:val="99"/>
    <w:semiHidden/>
    <w:unhideWhenUsed/>
    <w:rsid w:val="00885B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885B94"/>
    <w:rPr>
      <w:sz w:val="22"/>
      <w:szCs w:val="22"/>
      <w:lang w:eastAsia="en-US"/>
    </w:rPr>
  </w:style>
  <w:style w:type="paragraph" w:styleId="Piedepgina">
    <w:name w:val="footer"/>
    <w:basedOn w:val="Normal"/>
    <w:link w:val="PiedepginaCar"/>
    <w:uiPriority w:val="99"/>
    <w:semiHidden/>
    <w:unhideWhenUsed/>
    <w:rsid w:val="00885B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885B94"/>
    <w:rPr>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B81F8C"/>
    <w:pPr>
      <w:ind w:left="720"/>
      <w:contextualSpacing/>
    </w:pPr>
  </w:style>
</w:styles>
</file>

<file path=word/webSettings.xml><?xml version="1.0" encoding="utf-8"?>
<w:webSettings xmlns:r="http://schemas.openxmlformats.org/officeDocument/2006/relationships" xmlns:w="http://schemas.openxmlformats.org/wordprocessingml/2006/main">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3</Pages>
  <Words>1254</Words>
  <Characters>6901</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EXO S.A.</Company>
  <LinksUpToDate>false</LinksUpToDate>
  <CharactersWithSpaces>8139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Alejandro Di Battista</cp:lastModifiedBy>
  <cp:revision>23</cp:revision>
  <cp:lastPrinted>2018-04-26T14:56:00Z</cp:lastPrinted>
  <dcterms:created xsi:type="dcterms:W3CDTF">2016-12-29T12:09:00Z</dcterms:created>
  <dcterms:modified xsi:type="dcterms:W3CDTF">2018-04-26T14:56:00Z</dcterms:modified>
</cp:coreProperties>
</file>