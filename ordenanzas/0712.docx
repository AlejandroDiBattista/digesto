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6B0" w:rsidRPr="001B0DB1" w:rsidRDefault="00F756B0" w:rsidP="001B0DB1">
      <w:pPr>
        <w:spacing w:line="240" w:lineRule="auto"/>
        <w:jc w:val="right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Yerba Buena, 15 de Noviembre de 1995</w:t>
      </w:r>
    </w:p>
    <w:p w:rsidR="00F756B0" w:rsidRPr="001B0DB1" w:rsidRDefault="00F756B0" w:rsidP="001B0DB1">
      <w:pPr>
        <w:spacing w:line="240" w:lineRule="auto"/>
        <w:jc w:val="left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ORDENANZA Nº 712</w:t>
      </w:r>
    </w:p>
    <w:p w:rsidR="00E34AE4" w:rsidRPr="001B0DB1" w:rsidRDefault="00F756B0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 xml:space="preserve">VISTO: </w:t>
      </w:r>
      <w:r w:rsidR="002A6FFF" w:rsidRPr="001B0DB1">
        <w:rPr>
          <w:rFonts w:ascii="Times New Roman" w:hAnsi="Times New Roman"/>
          <w:sz w:val="24"/>
        </w:rPr>
        <w:t>Que los presidentes de este Honorable Concejo Deliberante merecen un reconocimiento por la tarea que desarrollan; y</w:t>
      </w:r>
    </w:p>
    <w:p w:rsidR="000D6F58" w:rsidRPr="001B0DB1" w:rsidRDefault="00F756B0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 xml:space="preserve">CONSIDERANDO: </w:t>
      </w:r>
      <w:r w:rsidR="002A6FFF" w:rsidRPr="001B0DB1">
        <w:rPr>
          <w:rFonts w:ascii="Times New Roman" w:hAnsi="Times New Roman"/>
          <w:sz w:val="24"/>
        </w:rPr>
        <w:t>Que, habiendo transcurrido tres períodos democráticos en este Honorable Cuerpo, se sucedieron varias presidencias;</w:t>
      </w:r>
    </w:p>
    <w:p w:rsidR="00476F63" w:rsidRPr="001B0DB1" w:rsidRDefault="002A6FFF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Que, los presidentes de este Concejo Deliberante, anteriores, actuales y futuros, merecen un reconocimiento a la gestión que realizan para el sostén democrático;</w:t>
      </w:r>
    </w:p>
    <w:p w:rsidR="002A6FFF" w:rsidRPr="001B0DB1" w:rsidRDefault="002A6FFF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Que, este proyecto pretende dejar plasmado, para generaciones futuras el alto sentir de respeto infundado, por quienes representan al Honorable Concejo Deliberante, en un estricto acto d Justicia;</w:t>
      </w:r>
    </w:p>
    <w:p w:rsidR="002D575E" w:rsidRPr="001B0DB1" w:rsidRDefault="00F756B0" w:rsidP="001B0DB1">
      <w:pPr>
        <w:spacing w:line="240" w:lineRule="auto"/>
        <w:jc w:val="center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EL CONCEJO DELIBERANTE SANCIONA CON FUERZA DE ORDENANZA</w:t>
      </w:r>
      <w:r w:rsidR="002D575E" w:rsidRPr="001B0DB1">
        <w:rPr>
          <w:rFonts w:ascii="Times New Roman" w:hAnsi="Times New Roman"/>
          <w:sz w:val="24"/>
        </w:rPr>
        <w:t>:</w:t>
      </w:r>
    </w:p>
    <w:p w:rsidR="001B0DB1" w:rsidRDefault="002049C8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>ARTICULO PRIMERO</w:t>
      </w:r>
      <w:r w:rsidR="00F756B0" w:rsidRPr="001B0DB1">
        <w:rPr>
          <w:rFonts w:ascii="Times New Roman" w:hAnsi="Times New Roman"/>
          <w:sz w:val="24"/>
        </w:rPr>
        <w:t xml:space="preserve">: </w:t>
      </w:r>
      <w:r w:rsidR="002A6FFF" w:rsidRPr="001B0DB1">
        <w:rPr>
          <w:rFonts w:ascii="Times New Roman" w:hAnsi="Times New Roman"/>
          <w:sz w:val="24"/>
        </w:rPr>
        <w:t>En la sala de sesiones del Honorable Concejo Deliberante de Yerba Buena, colóquense fotografías debidamente encuadradas de los presidentes del Honorable Cuerpo Legislativo de este Municipio, desde su conformación a partir del 10/12/1.983, indicándose, al pie del mismo, el período de mandato, apellido y nombre.</w:t>
      </w:r>
    </w:p>
    <w:p w:rsidR="006F2884" w:rsidRPr="001B0DB1" w:rsidRDefault="003E657F" w:rsidP="001B0DB1">
      <w:pPr>
        <w:spacing w:line="240" w:lineRule="auto"/>
        <w:rPr>
          <w:rFonts w:ascii="Times New Roman" w:hAnsi="Times New Roman"/>
          <w:sz w:val="24"/>
        </w:rPr>
      </w:pPr>
      <w:r w:rsidRPr="001B0DB1">
        <w:rPr>
          <w:rFonts w:ascii="Times New Roman" w:hAnsi="Times New Roman"/>
          <w:sz w:val="24"/>
        </w:rPr>
        <w:t xml:space="preserve">ARTÍCULO </w:t>
      </w:r>
      <w:r w:rsidR="002A6FFF" w:rsidRPr="001B0DB1">
        <w:rPr>
          <w:rFonts w:ascii="Times New Roman" w:hAnsi="Times New Roman"/>
          <w:sz w:val="24"/>
        </w:rPr>
        <w:t>SEGUNDO</w:t>
      </w:r>
      <w:r w:rsidR="000776C1" w:rsidRPr="001B0DB1">
        <w:rPr>
          <w:rFonts w:ascii="Times New Roman" w:hAnsi="Times New Roman"/>
          <w:sz w:val="24"/>
        </w:rPr>
        <w:t>.-</w:t>
      </w:r>
      <w:r w:rsidRPr="001B0DB1">
        <w:rPr>
          <w:rFonts w:ascii="Times New Roman" w:hAnsi="Times New Roman"/>
          <w:sz w:val="24"/>
        </w:rPr>
        <w:t xml:space="preserve"> COMUNÍQUESE, CÓPIESE y ARCHÍVESE.</w:t>
      </w:r>
      <w:r w:rsidR="001B0DB1" w:rsidRPr="001B0DB1">
        <w:rPr>
          <w:rFonts w:ascii="Times New Roman" w:hAnsi="Times New Roman"/>
          <w:sz w:val="24"/>
        </w:rPr>
        <w:t xml:space="preserve"> </w:t>
      </w:r>
    </w:p>
    <w:sectPr w:rsidR="006F2884" w:rsidRPr="001B0DB1" w:rsidSect="001B0DB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2A6FFF"/>
    <w:rsid w:val="00003706"/>
    <w:rsid w:val="000776C1"/>
    <w:rsid w:val="000D6F58"/>
    <w:rsid w:val="001B0DB1"/>
    <w:rsid w:val="002049C8"/>
    <w:rsid w:val="00222916"/>
    <w:rsid w:val="00292E0C"/>
    <w:rsid w:val="002A6FFF"/>
    <w:rsid w:val="002D575E"/>
    <w:rsid w:val="002E52AE"/>
    <w:rsid w:val="003D76F5"/>
    <w:rsid w:val="003E657F"/>
    <w:rsid w:val="00476F63"/>
    <w:rsid w:val="004935B2"/>
    <w:rsid w:val="005952EA"/>
    <w:rsid w:val="00607676"/>
    <w:rsid w:val="00612975"/>
    <w:rsid w:val="006A6CEC"/>
    <w:rsid w:val="006F2884"/>
    <w:rsid w:val="007B73E1"/>
    <w:rsid w:val="007E1A48"/>
    <w:rsid w:val="007E6ABD"/>
    <w:rsid w:val="007F1AB9"/>
    <w:rsid w:val="00852900"/>
    <w:rsid w:val="008E6404"/>
    <w:rsid w:val="008F1A88"/>
    <w:rsid w:val="00904A79"/>
    <w:rsid w:val="00916FB1"/>
    <w:rsid w:val="00981A1B"/>
    <w:rsid w:val="009B4CD3"/>
    <w:rsid w:val="009F4203"/>
    <w:rsid w:val="00A703B2"/>
    <w:rsid w:val="00AE698E"/>
    <w:rsid w:val="00B21AF4"/>
    <w:rsid w:val="00B72303"/>
    <w:rsid w:val="00B923D8"/>
    <w:rsid w:val="00BB2ED4"/>
    <w:rsid w:val="00BD2A17"/>
    <w:rsid w:val="00BD6248"/>
    <w:rsid w:val="00BE157C"/>
    <w:rsid w:val="00C049C7"/>
    <w:rsid w:val="00C15F09"/>
    <w:rsid w:val="00C36525"/>
    <w:rsid w:val="00CE1123"/>
    <w:rsid w:val="00E34AE4"/>
    <w:rsid w:val="00E47BB3"/>
    <w:rsid w:val="00EA15DA"/>
    <w:rsid w:val="00F7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2016-12-26T19:44:00Z</dcterms:created>
  <dcterms:modified xsi:type="dcterms:W3CDTF">2017-06-06T11:51:00Z</dcterms:modified>
</cp:coreProperties>
</file>