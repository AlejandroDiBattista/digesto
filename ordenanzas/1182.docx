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5ECD" w:rsidRPr="00AD5ECD" w:rsidRDefault="00AD5ECD" w:rsidP="00AD5ECD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AD5ECD">
        <w:rPr>
          <w:rFonts w:ascii="Times New Roman" w:hAnsi="Times New Roman"/>
          <w:sz w:val="24"/>
        </w:rPr>
        <w:t>Yerba Buena, 11 de Septiembre de 2001</w:t>
      </w:r>
    </w:p>
    <w:p w:rsidR="00AD5ECD" w:rsidRPr="00AD5ECD" w:rsidRDefault="00AD5ECD" w:rsidP="00AD5ECD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AD5ECD">
        <w:rPr>
          <w:rFonts w:ascii="Times New Roman" w:hAnsi="Times New Roman"/>
          <w:b/>
          <w:sz w:val="24"/>
        </w:rPr>
        <w:t>ORDENANZA Nº 1182</w:t>
      </w:r>
    </w:p>
    <w:p w:rsidR="00AD5ECD" w:rsidRPr="00AD5ECD" w:rsidRDefault="00AD5ECD" w:rsidP="00AD5ECD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AD5ECD">
        <w:rPr>
          <w:rFonts w:ascii="Times New Roman" w:hAnsi="Times New Roman"/>
          <w:b/>
          <w:sz w:val="24"/>
        </w:rPr>
        <w:t xml:space="preserve">VISTO: </w:t>
      </w:r>
    </w:p>
    <w:p w:rsidR="000F4369" w:rsidRPr="00AD5ECD" w:rsidRDefault="00AD5ECD" w:rsidP="00AD5EC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314D5F" w:rsidRPr="00AD5ECD">
        <w:rPr>
          <w:rFonts w:ascii="Times New Roman" w:hAnsi="Times New Roman"/>
          <w:sz w:val="24"/>
        </w:rPr>
        <w:t>El Aporte Financiero Reintegrable de $20.000,00</w:t>
      </w:r>
      <w:r w:rsidR="0065536C" w:rsidRPr="00AD5ECD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314D5F" w:rsidRPr="00AD5ECD">
        <w:rPr>
          <w:rFonts w:ascii="Times New Roman" w:hAnsi="Times New Roman"/>
          <w:sz w:val="24"/>
        </w:rPr>
        <w:t>pesos veinte mil</w:t>
      </w:r>
      <w:r>
        <w:rPr>
          <w:rFonts w:ascii="Times New Roman" w:hAnsi="Times New Roman"/>
          <w:sz w:val="24"/>
        </w:rPr>
        <w:t xml:space="preserve">) </w:t>
      </w:r>
      <w:r w:rsidR="0065536C" w:rsidRPr="00AD5ECD">
        <w:rPr>
          <w:rFonts w:ascii="Times New Roman" w:hAnsi="Times New Roman"/>
          <w:sz w:val="24"/>
        </w:rPr>
        <w:t xml:space="preserve"> </w:t>
      </w:r>
      <w:r w:rsidR="00314D5F" w:rsidRPr="00AD5ECD">
        <w:rPr>
          <w:rFonts w:ascii="Times New Roman" w:hAnsi="Times New Roman"/>
          <w:sz w:val="24"/>
        </w:rPr>
        <w:t>otorgado a este Municipio por el Superior Gobierno de la Provincia; y</w:t>
      </w:r>
    </w:p>
    <w:p w:rsidR="00AD5ECD" w:rsidRPr="00AD5ECD" w:rsidRDefault="00AD5ECD" w:rsidP="00AD5ECD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AD5ECD">
        <w:rPr>
          <w:rFonts w:ascii="Times New Roman" w:hAnsi="Times New Roman"/>
          <w:b/>
          <w:sz w:val="24"/>
        </w:rPr>
        <w:t xml:space="preserve">CONSIDERANDO: </w:t>
      </w:r>
    </w:p>
    <w:p w:rsidR="00AD5ECD" w:rsidRDefault="00AD5ECD" w:rsidP="00AD5EC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5C68AC" w:rsidRPr="00AD5ECD">
        <w:rPr>
          <w:rFonts w:ascii="Times New Roman" w:hAnsi="Times New Roman"/>
          <w:sz w:val="24"/>
        </w:rPr>
        <w:t>Que</w:t>
      </w:r>
      <w:r w:rsidR="000F4369" w:rsidRPr="00AD5ECD">
        <w:rPr>
          <w:rFonts w:ascii="Times New Roman" w:hAnsi="Times New Roman"/>
          <w:sz w:val="24"/>
        </w:rPr>
        <w:t xml:space="preserve"> </w:t>
      </w:r>
      <w:r w:rsidR="00314D5F" w:rsidRPr="00AD5ECD">
        <w:rPr>
          <w:rFonts w:ascii="Times New Roman" w:hAnsi="Times New Roman"/>
          <w:sz w:val="24"/>
        </w:rPr>
        <w:t>el mismo fue otorgado a pedido de esta Intervención, el que fuera tramitado en el Ministerio de Economía-Secretaría de Estado de Hacienda, mediante Expte. N</w:t>
      </w:r>
      <w:r>
        <w:rPr>
          <w:rFonts w:ascii="Times New Roman" w:hAnsi="Times New Roman"/>
          <w:sz w:val="24"/>
        </w:rPr>
        <w:t xml:space="preserve">º </w:t>
      </w:r>
      <w:r w:rsidR="00314D5F" w:rsidRPr="00AD5ECD">
        <w:rPr>
          <w:rFonts w:ascii="Times New Roman" w:hAnsi="Times New Roman"/>
          <w:sz w:val="24"/>
        </w:rPr>
        <w:t>557/370 de fecha 07 de setiembre de 2001, para ser destinado a trabajos de mantenimientos de calles y canales con motivo de tareas prelluvias, ya que la temporada de precipitaciones se encuentran muy cerca y se hace necesario encarar las mismas;</w:t>
      </w:r>
    </w:p>
    <w:p w:rsidR="00314D5F" w:rsidRPr="00AD5ECD" w:rsidRDefault="00BE45A2" w:rsidP="00AD5EC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D5ECD">
        <w:rPr>
          <w:rFonts w:ascii="Times New Roman" w:hAnsi="Times New Roman"/>
          <w:sz w:val="24"/>
        </w:rPr>
        <w:t xml:space="preserve">Que el </w:t>
      </w:r>
      <w:r w:rsidR="00314D5F" w:rsidRPr="00AD5ECD">
        <w:rPr>
          <w:rFonts w:ascii="Times New Roman" w:hAnsi="Times New Roman"/>
          <w:sz w:val="24"/>
        </w:rPr>
        <w:t>citado Aporte será reintegrado con fondos provenientes de coparticipación F.D.I., A.T.N. u otros fondos similares, con excepción de fondos provenientes de recaudación propia;</w:t>
      </w:r>
    </w:p>
    <w:p w:rsidR="00314D5F" w:rsidRPr="00AD5ECD" w:rsidRDefault="00314D5F" w:rsidP="00AD5EC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D5ECD">
        <w:rPr>
          <w:rFonts w:ascii="Times New Roman" w:hAnsi="Times New Roman"/>
          <w:sz w:val="24"/>
        </w:rPr>
        <w:t>Que, en virtud de lo expuesto, es procedente aceptar el referido Aporte y, además, efectuar la cesión a favor del Superior Gobierno de la Provincia de los fondos de la Coparticipación de Impuestos</w:t>
      </w:r>
      <w:r w:rsidR="0065536C" w:rsidRPr="00AD5ECD">
        <w:rPr>
          <w:rFonts w:ascii="Times New Roman" w:hAnsi="Times New Roman"/>
          <w:sz w:val="24"/>
        </w:rPr>
        <w:t xml:space="preserve"> </w:t>
      </w:r>
      <w:r w:rsidR="00AD5ECD">
        <w:rPr>
          <w:rFonts w:ascii="Times New Roman" w:hAnsi="Times New Roman"/>
          <w:sz w:val="24"/>
        </w:rPr>
        <w:t xml:space="preserve"> (</w:t>
      </w:r>
      <w:r w:rsidRPr="00AD5ECD">
        <w:rPr>
          <w:rFonts w:ascii="Times New Roman" w:hAnsi="Times New Roman"/>
          <w:sz w:val="24"/>
        </w:rPr>
        <w:t>Ley 6.316</w:t>
      </w:r>
      <w:r w:rsidR="00AD5ECD">
        <w:rPr>
          <w:rFonts w:ascii="Times New Roman" w:hAnsi="Times New Roman"/>
          <w:sz w:val="24"/>
        </w:rPr>
        <w:t xml:space="preserve">) , </w:t>
      </w:r>
      <w:r w:rsidRPr="00AD5ECD">
        <w:rPr>
          <w:rFonts w:ascii="Times New Roman" w:hAnsi="Times New Roman"/>
          <w:sz w:val="24"/>
        </w:rPr>
        <w:t xml:space="preserve"> Fondo de Desarrollo del Interior</w:t>
      </w:r>
      <w:r w:rsidR="0065536C" w:rsidRPr="00AD5ECD">
        <w:rPr>
          <w:rFonts w:ascii="Times New Roman" w:hAnsi="Times New Roman"/>
          <w:sz w:val="24"/>
        </w:rPr>
        <w:t xml:space="preserve"> </w:t>
      </w:r>
      <w:r w:rsidR="00AD5ECD">
        <w:rPr>
          <w:rFonts w:ascii="Times New Roman" w:hAnsi="Times New Roman"/>
          <w:sz w:val="24"/>
        </w:rPr>
        <w:t xml:space="preserve"> (</w:t>
      </w:r>
      <w:r w:rsidRPr="00AD5ECD">
        <w:rPr>
          <w:rFonts w:ascii="Times New Roman" w:hAnsi="Times New Roman"/>
          <w:sz w:val="24"/>
        </w:rPr>
        <w:t>Ley 6.651 y modificatorias</w:t>
      </w:r>
      <w:r w:rsidR="00AD5ECD">
        <w:rPr>
          <w:rFonts w:ascii="Times New Roman" w:hAnsi="Times New Roman"/>
          <w:sz w:val="24"/>
        </w:rPr>
        <w:t xml:space="preserve">) </w:t>
      </w:r>
      <w:r w:rsidR="0065536C" w:rsidRPr="00AD5ECD">
        <w:rPr>
          <w:rFonts w:ascii="Times New Roman" w:hAnsi="Times New Roman"/>
          <w:sz w:val="24"/>
        </w:rPr>
        <w:t xml:space="preserve"> </w:t>
      </w:r>
      <w:r w:rsidRPr="00AD5ECD">
        <w:rPr>
          <w:rFonts w:ascii="Times New Roman" w:hAnsi="Times New Roman"/>
          <w:sz w:val="24"/>
        </w:rPr>
        <w:t>y/o cualquier otro Recurso, con destino a la amortización de dicho Aporte</w:t>
      </w:r>
      <w:r w:rsidR="000F4369" w:rsidRPr="00AD5ECD">
        <w:rPr>
          <w:rFonts w:ascii="Times New Roman" w:hAnsi="Times New Roman"/>
          <w:sz w:val="24"/>
        </w:rPr>
        <w:t xml:space="preserve"> </w:t>
      </w:r>
      <w:r w:rsidRPr="00AD5ECD">
        <w:rPr>
          <w:rFonts w:ascii="Times New Roman" w:hAnsi="Times New Roman"/>
          <w:sz w:val="24"/>
        </w:rPr>
        <w:t>Reintegrable;</w:t>
      </w:r>
    </w:p>
    <w:p w:rsidR="00434388" w:rsidRPr="00AD5ECD" w:rsidRDefault="00314D5F" w:rsidP="00AD5EC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D5ECD">
        <w:rPr>
          <w:rFonts w:ascii="Times New Roman" w:hAnsi="Times New Roman"/>
          <w:sz w:val="24"/>
        </w:rPr>
        <w:t xml:space="preserve">Que, a tales </w:t>
      </w:r>
      <w:r w:rsidR="00434388" w:rsidRPr="00AD5ECD">
        <w:rPr>
          <w:rFonts w:ascii="Times New Roman" w:hAnsi="Times New Roman"/>
          <w:sz w:val="24"/>
        </w:rPr>
        <w:t>efectos, corresponde emitir el instrumento legal pertinente,</w:t>
      </w:r>
    </w:p>
    <w:p w:rsidR="000F4369" w:rsidRPr="00AD5ECD" w:rsidRDefault="00434388" w:rsidP="00AD5EC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D5ECD">
        <w:rPr>
          <w:rFonts w:ascii="Times New Roman" w:hAnsi="Times New Roman"/>
          <w:sz w:val="24"/>
        </w:rPr>
        <w:t>Por ello y en uso de las facultades que le confiere el Decreto N</w:t>
      </w:r>
      <w:r w:rsidR="00AD5ECD">
        <w:rPr>
          <w:rFonts w:ascii="Times New Roman" w:hAnsi="Times New Roman"/>
          <w:sz w:val="24"/>
        </w:rPr>
        <w:t xml:space="preserve">º </w:t>
      </w:r>
      <w:r w:rsidRPr="00AD5ECD">
        <w:rPr>
          <w:rFonts w:ascii="Times New Roman" w:hAnsi="Times New Roman"/>
          <w:sz w:val="24"/>
        </w:rPr>
        <w:t>822/1 de fecha 19 de mayo de 2000, emitido por el Poder Ejecutivo Provincial,</w:t>
      </w:r>
    </w:p>
    <w:p w:rsidR="000F4369" w:rsidRPr="00AD5ECD" w:rsidRDefault="00B40C90" w:rsidP="00AD5EC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D5ECD">
        <w:rPr>
          <w:rFonts w:ascii="Times New Roman" w:hAnsi="Times New Roman"/>
          <w:sz w:val="24"/>
        </w:rPr>
        <w:t>EL INTERVENTOR MUNICIPAL</w:t>
      </w:r>
    </w:p>
    <w:p w:rsidR="002D575E" w:rsidRPr="00AD5ECD" w:rsidRDefault="002D575E" w:rsidP="00AD5EC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D5ECD">
        <w:rPr>
          <w:rFonts w:ascii="Times New Roman" w:hAnsi="Times New Roman"/>
          <w:sz w:val="24"/>
        </w:rPr>
        <w:t xml:space="preserve">SANCIONA </w:t>
      </w:r>
      <w:r w:rsidR="00B40C90" w:rsidRPr="00AD5ECD">
        <w:rPr>
          <w:rFonts w:ascii="Times New Roman" w:hAnsi="Times New Roman"/>
          <w:sz w:val="24"/>
        </w:rPr>
        <w:t xml:space="preserve">Y PROMULGA </w:t>
      </w:r>
      <w:r w:rsidRPr="00AD5ECD">
        <w:rPr>
          <w:rFonts w:ascii="Times New Roman" w:hAnsi="Times New Roman"/>
          <w:sz w:val="24"/>
        </w:rPr>
        <w:t>CON FUERZA DE ORDENANZA:</w:t>
      </w:r>
    </w:p>
    <w:p w:rsidR="00AD5ECD" w:rsidRDefault="0052233D" w:rsidP="00AD5EC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D5ECD">
        <w:rPr>
          <w:rFonts w:ascii="Times New Roman" w:hAnsi="Times New Roman"/>
          <w:sz w:val="24"/>
          <w:u w:val="single"/>
        </w:rPr>
        <w:t>ARTICULO PRIMERO</w:t>
      </w:r>
      <w:r w:rsidR="0065536C" w:rsidRPr="00AD5ECD">
        <w:rPr>
          <w:rFonts w:ascii="Times New Roman" w:hAnsi="Times New Roman"/>
          <w:sz w:val="24"/>
          <w:u w:val="single"/>
        </w:rPr>
        <w:t>:</w:t>
      </w:r>
      <w:r w:rsidR="0065536C" w:rsidRPr="00AD5ECD">
        <w:rPr>
          <w:rFonts w:ascii="Times New Roman" w:hAnsi="Times New Roman"/>
          <w:sz w:val="24"/>
        </w:rPr>
        <w:t xml:space="preserve"> </w:t>
      </w:r>
      <w:r w:rsidR="00434388" w:rsidRPr="00AD5ECD">
        <w:rPr>
          <w:rFonts w:ascii="Times New Roman" w:hAnsi="Times New Roman"/>
          <w:sz w:val="24"/>
        </w:rPr>
        <w:t>Aceptase el Aporte Financiero Reintegrable de $20.000,00</w:t>
      </w:r>
      <w:r w:rsidR="0065536C" w:rsidRPr="00AD5ECD">
        <w:rPr>
          <w:rFonts w:ascii="Times New Roman" w:hAnsi="Times New Roman"/>
          <w:sz w:val="24"/>
        </w:rPr>
        <w:t xml:space="preserve"> </w:t>
      </w:r>
      <w:r w:rsidR="00AD5ECD">
        <w:rPr>
          <w:rFonts w:ascii="Times New Roman" w:hAnsi="Times New Roman"/>
          <w:sz w:val="24"/>
        </w:rPr>
        <w:t xml:space="preserve"> (</w:t>
      </w:r>
      <w:r w:rsidR="00434388" w:rsidRPr="00AD5ECD">
        <w:rPr>
          <w:rFonts w:ascii="Times New Roman" w:hAnsi="Times New Roman"/>
          <w:sz w:val="24"/>
        </w:rPr>
        <w:t>Pesos veinte mil</w:t>
      </w:r>
      <w:r w:rsidR="00AD5ECD">
        <w:rPr>
          <w:rFonts w:ascii="Times New Roman" w:hAnsi="Times New Roman"/>
          <w:sz w:val="24"/>
        </w:rPr>
        <w:t xml:space="preserve">) </w:t>
      </w:r>
      <w:r w:rsidR="0065536C" w:rsidRPr="00AD5ECD">
        <w:rPr>
          <w:rFonts w:ascii="Times New Roman" w:hAnsi="Times New Roman"/>
          <w:sz w:val="24"/>
        </w:rPr>
        <w:t xml:space="preserve"> </w:t>
      </w:r>
      <w:r w:rsidR="00434388" w:rsidRPr="00AD5ECD">
        <w:rPr>
          <w:rFonts w:ascii="Times New Roman" w:hAnsi="Times New Roman"/>
          <w:sz w:val="24"/>
        </w:rPr>
        <w:t>otorgado a la Municipalidad de Yerba Buena por el Superior Gobierno de la Provincia, para ser destinado a trabajos de mantenimiento de calles y canales.</w:t>
      </w:r>
    </w:p>
    <w:p w:rsidR="00AD5ECD" w:rsidRDefault="0052233D" w:rsidP="00AD5EC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D5ECD">
        <w:rPr>
          <w:rFonts w:ascii="Times New Roman" w:hAnsi="Times New Roman"/>
          <w:sz w:val="24"/>
          <w:u w:val="single"/>
        </w:rPr>
        <w:t>ARTICULO SEGUNDO</w:t>
      </w:r>
      <w:r w:rsidR="0065536C" w:rsidRPr="00AD5ECD">
        <w:rPr>
          <w:rFonts w:ascii="Times New Roman" w:hAnsi="Times New Roman"/>
          <w:sz w:val="24"/>
          <w:u w:val="single"/>
        </w:rPr>
        <w:t>:</w:t>
      </w:r>
      <w:r w:rsidR="0065536C" w:rsidRPr="00AD5ECD">
        <w:rPr>
          <w:rFonts w:ascii="Times New Roman" w:hAnsi="Times New Roman"/>
          <w:sz w:val="24"/>
        </w:rPr>
        <w:t xml:space="preserve"> </w:t>
      </w:r>
      <w:r w:rsidR="00434388" w:rsidRPr="00AD5ECD">
        <w:rPr>
          <w:rFonts w:ascii="Times New Roman" w:hAnsi="Times New Roman"/>
          <w:sz w:val="24"/>
        </w:rPr>
        <w:t>CEDESE, a favor del Superior Gobierno de la Provincia los montos necesarios de la Coparticipación de Impuestos</w:t>
      </w:r>
      <w:r w:rsidR="0065536C" w:rsidRPr="00AD5ECD">
        <w:rPr>
          <w:rFonts w:ascii="Times New Roman" w:hAnsi="Times New Roman"/>
          <w:sz w:val="24"/>
        </w:rPr>
        <w:t xml:space="preserve"> </w:t>
      </w:r>
      <w:r w:rsidR="00AD5ECD">
        <w:rPr>
          <w:rFonts w:ascii="Times New Roman" w:hAnsi="Times New Roman"/>
          <w:sz w:val="24"/>
        </w:rPr>
        <w:t xml:space="preserve"> (</w:t>
      </w:r>
      <w:r w:rsidR="00434388" w:rsidRPr="00AD5ECD">
        <w:rPr>
          <w:rFonts w:ascii="Times New Roman" w:hAnsi="Times New Roman"/>
          <w:sz w:val="24"/>
        </w:rPr>
        <w:t>Ley 6.316</w:t>
      </w:r>
      <w:r w:rsidR="00AD5ECD">
        <w:rPr>
          <w:rFonts w:ascii="Times New Roman" w:hAnsi="Times New Roman"/>
          <w:sz w:val="24"/>
        </w:rPr>
        <w:t xml:space="preserve">) , </w:t>
      </w:r>
      <w:r w:rsidR="00434388" w:rsidRPr="00AD5ECD">
        <w:rPr>
          <w:rFonts w:ascii="Times New Roman" w:hAnsi="Times New Roman"/>
          <w:sz w:val="24"/>
        </w:rPr>
        <w:t xml:space="preserve"> Fondo de Desarrollo del Interior</w:t>
      </w:r>
      <w:r w:rsidR="0065536C" w:rsidRPr="00AD5ECD">
        <w:rPr>
          <w:rFonts w:ascii="Times New Roman" w:hAnsi="Times New Roman"/>
          <w:sz w:val="24"/>
        </w:rPr>
        <w:t xml:space="preserve"> </w:t>
      </w:r>
      <w:r w:rsidR="00AD5ECD">
        <w:rPr>
          <w:rFonts w:ascii="Times New Roman" w:hAnsi="Times New Roman"/>
          <w:sz w:val="24"/>
        </w:rPr>
        <w:t xml:space="preserve"> (</w:t>
      </w:r>
      <w:r w:rsidR="00434388" w:rsidRPr="00AD5ECD">
        <w:rPr>
          <w:rFonts w:ascii="Times New Roman" w:hAnsi="Times New Roman"/>
          <w:sz w:val="24"/>
        </w:rPr>
        <w:t>Ley 6.651 y modificatorias</w:t>
      </w:r>
      <w:r w:rsidR="00AD5ECD">
        <w:rPr>
          <w:rFonts w:ascii="Times New Roman" w:hAnsi="Times New Roman"/>
          <w:sz w:val="24"/>
        </w:rPr>
        <w:t xml:space="preserve">) , </w:t>
      </w:r>
      <w:r w:rsidR="00434388" w:rsidRPr="00AD5ECD">
        <w:rPr>
          <w:rFonts w:ascii="Times New Roman" w:hAnsi="Times New Roman"/>
          <w:sz w:val="24"/>
        </w:rPr>
        <w:t xml:space="preserve"> ATN y/o cualquier otro recurso de libre disponibilidad con destino a la amortización del Aporte Financiero, excepto los fondos provenientes de recaudación propia.</w:t>
      </w:r>
    </w:p>
    <w:p w:rsidR="009D139E" w:rsidRPr="00AD5ECD" w:rsidRDefault="0052233D" w:rsidP="00AD5EC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D5ECD">
        <w:rPr>
          <w:rFonts w:ascii="Times New Roman" w:hAnsi="Times New Roman"/>
          <w:sz w:val="24"/>
          <w:u w:val="single"/>
        </w:rPr>
        <w:t>ARTICULO TERCERO</w:t>
      </w:r>
      <w:r w:rsidR="0065536C" w:rsidRPr="00AD5ECD">
        <w:rPr>
          <w:rFonts w:ascii="Times New Roman" w:hAnsi="Times New Roman"/>
          <w:sz w:val="24"/>
          <w:u w:val="single"/>
        </w:rPr>
        <w:t>:</w:t>
      </w:r>
      <w:r w:rsidR="0065536C" w:rsidRPr="00AD5ECD">
        <w:rPr>
          <w:rFonts w:ascii="Times New Roman" w:hAnsi="Times New Roman"/>
          <w:sz w:val="24"/>
        </w:rPr>
        <w:t xml:space="preserve"> </w:t>
      </w:r>
      <w:r w:rsidR="00434388" w:rsidRPr="00AD5ECD">
        <w:rPr>
          <w:rFonts w:ascii="Times New Roman" w:hAnsi="Times New Roman"/>
          <w:sz w:val="24"/>
        </w:rPr>
        <w:t>AUTORIZASE</w:t>
      </w:r>
      <w:r w:rsidR="000F4369" w:rsidRPr="00AD5ECD">
        <w:rPr>
          <w:rFonts w:ascii="Times New Roman" w:hAnsi="Times New Roman"/>
          <w:sz w:val="24"/>
        </w:rPr>
        <w:t xml:space="preserve"> </w:t>
      </w:r>
      <w:r w:rsidR="006C23A6" w:rsidRPr="00AD5ECD">
        <w:rPr>
          <w:rFonts w:ascii="Times New Roman" w:hAnsi="Times New Roman"/>
          <w:sz w:val="24"/>
        </w:rPr>
        <w:t>al Superior Gobierno de la Provincia a retener los montos necesarios para los servicios de amortización e intereses del Aporte Reintegrable acordado a este Municipio, de la Coparticipación de Impuestos</w:t>
      </w:r>
      <w:r w:rsidR="0065536C" w:rsidRPr="00AD5ECD">
        <w:rPr>
          <w:rFonts w:ascii="Times New Roman" w:hAnsi="Times New Roman"/>
          <w:sz w:val="24"/>
        </w:rPr>
        <w:t xml:space="preserve"> </w:t>
      </w:r>
      <w:r w:rsidR="00AD5ECD">
        <w:rPr>
          <w:rFonts w:ascii="Times New Roman" w:hAnsi="Times New Roman"/>
          <w:sz w:val="24"/>
        </w:rPr>
        <w:t xml:space="preserve"> (</w:t>
      </w:r>
      <w:r w:rsidR="006C23A6" w:rsidRPr="00AD5ECD">
        <w:rPr>
          <w:rFonts w:ascii="Times New Roman" w:hAnsi="Times New Roman"/>
          <w:sz w:val="24"/>
        </w:rPr>
        <w:t>Ley 6.316</w:t>
      </w:r>
      <w:r w:rsidR="00AD5ECD">
        <w:rPr>
          <w:rFonts w:ascii="Times New Roman" w:hAnsi="Times New Roman"/>
          <w:sz w:val="24"/>
        </w:rPr>
        <w:t xml:space="preserve">) , </w:t>
      </w:r>
      <w:r w:rsidR="006C23A6" w:rsidRPr="00AD5ECD">
        <w:rPr>
          <w:rFonts w:ascii="Times New Roman" w:hAnsi="Times New Roman"/>
          <w:sz w:val="24"/>
        </w:rPr>
        <w:t xml:space="preserve"> Fondo de Desarrollo del Interior</w:t>
      </w:r>
      <w:r w:rsidR="0065536C" w:rsidRPr="00AD5ECD">
        <w:rPr>
          <w:rFonts w:ascii="Times New Roman" w:hAnsi="Times New Roman"/>
          <w:sz w:val="24"/>
        </w:rPr>
        <w:t xml:space="preserve"> </w:t>
      </w:r>
      <w:r w:rsidR="00AD5ECD">
        <w:rPr>
          <w:rFonts w:ascii="Times New Roman" w:hAnsi="Times New Roman"/>
          <w:sz w:val="24"/>
        </w:rPr>
        <w:t xml:space="preserve"> (</w:t>
      </w:r>
      <w:r w:rsidR="006C23A6" w:rsidRPr="00AD5ECD">
        <w:rPr>
          <w:rFonts w:ascii="Times New Roman" w:hAnsi="Times New Roman"/>
          <w:sz w:val="24"/>
        </w:rPr>
        <w:t>Ley 6.651 y modificatorias</w:t>
      </w:r>
      <w:r w:rsidR="00AD5ECD">
        <w:rPr>
          <w:rFonts w:ascii="Times New Roman" w:hAnsi="Times New Roman"/>
          <w:sz w:val="24"/>
        </w:rPr>
        <w:t xml:space="preserve">) , </w:t>
      </w:r>
      <w:r w:rsidR="006C23A6" w:rsidRPr="00AD5ECD">
        <w:rPr>
          <w:rFonts w:ascii="Times New Roman" w:hAnsi="Times New Roman"/>
          <w:sz w:val="24"/>
        </w:rPr>
        <w:t xml:space="preserve"> ATN y/o cualquier otro recurso de libre disponibilidad excepto los fondos provenientes de recaudación propia.</w:t>
      </w:r>
    </w:p>
    <w:p w:rsidR="006F2884" w:rsidRPr="00AD5ECD" w:rsidRDefault="0052233D" w:rsidP="00AD5EC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D5ECD">
        <w:rPr>
          <w:rFonts w:ascii="Times New Roman" w:hAnsi="Times New Roman"/>
          <w:sz w:val="24"/>
          <w:u w:val="single"/>
        </w:rPr>
        <w:t>ARTICULO CUARTO</w:t>
      </w:r>
      <w:r w:rsidR="0065536C" w:rsidRPr="00AD5ECD">
        <w:rPr>
          <w:rFonts w:ascii="Times New Roman" w:hAnsi="Times New Roman"/>
          <w:sz w:val="24"/>
          <w:u w:val="single"/>
        </w:rPr>
        <w:t>:</w:t>
      </w:r>
      <w:r w:rsidR="0065536C" w:rsidRPr="00AD5ECD">
        <w:rPr>
          <w:rFonts w:ascii="Times New Roman" w:hAnsi="Times New Roman"/>
          <w:sz w:val="24"/>
        </w:rPr>
        <w:t xml:space="preserve"> </w:t>
      </w:r>
      <w:r w:rsidR="009D139E" w:rsidRPr="00AD5ECD">
        <w:rPr>
          <w:rFonts w:ascii="Times New Roman" w:hAnsi="Times New Roman"/>
          <w:sz w:val="24"/>
        </w:rPr>
        <w:t>COMUNIQUESE, COPIESE Y ARCHIVESE.</w:t>
      </w:r>
      <w:r w:rsidR="00AD5ECD" w:rsidRPr="00AD5ECD">
        <w:rPr>
          <w:rFonts w:ascii="Times New Roman" w:hAnsi="Times New Roman"/>
          <w:sz w:val="24"/>
        </w:rPr>
        <w:t xml:space="preserve"> </w:t>
      </w:r>
    </w:p>
    <w:sectPr w:rsidR="006F2884" w:rsidRPr="00AD5ECD" w:rsidSect="00A32E65">
      <w:footerReference w:type="default" r:id="rId7"/>
      <w:pgSz w:w="11906" w:h="16838"/>
      <w:pgMar w:top="1417" w:right="1701" w:bottom="1417" w:left="1701" w:header="709" w:footer="709" w:gutter="0"/>
      <w:pgNumType w:start="116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2E65" w:rsidRDefault="00A32E65" w:rsidP="00A32E65">
      <w:pPr>
        <w:spacing w:after="0" w:line="240" w:lineRule="auto"/>
      </w:pPr>
      <w:r>
        <w:separator/>
      </w:r>
    </w:p>
  </w:endnote>
  <w:endnote w:type="continuationSeparator" w:id="0">
    <w:p w:rsidR="00A32E65" w:rsidRDefault="00A32E65" w:rsidP="00A32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2E65" w:rsidRPr="009544B3" w:rsidRDefault="00A32E6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2E65" w:rsidRDefault="00A32E65" w:rsidP="00A32E65">
      <w:pPr>
        <w:spacing w:after="0" w:line="240" w:lineRule="auto"/>
      </w:pPr>
      <w:r>
        <w:separator/>
      </w:r>
    </w:p>
  </w:footnote>
  <w:footnote w:type="continuationSeparator" w:id="0">
    <w:p w:rsidR="00A32E65" w:rsidRDefault="00A32E65" w:rsidP="00A32E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B27F67"/>
    <w:multiLevelType w:val="hybridMultilevel"/>
    <w:tmpl w:val="914C7BA4"/>
    <w:lvl w:ilvl="0" w:tplc="921A90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C68AC"/>
    <w:rsid w:val="000776C1"/>
    <w:rsid w:val="000D6F58"/>
    <w:rsid w:val="000F4369"/>
    <w:rsid w:val="00222916"/>
    <w:rsid w:val="002D575E"/>
    <w:rsid w:val="002D603B"/>
    <w:rsid w:val="00302604"/>
    <w:rsid w:val="00305CB4"/>
    <w:rsid w:val="00314D5F"/>
    <w:rsid w:val="003E2BA6"/>
    <w:rsid w:val="003E657F"/>
    <w:rsid w:val="00434388"/>
    <w:rsid w:val="004508E7"/>
    <w:rsid w:val="00465C5C"/>
    <w:rsid w:val="0052233D"/>
    <w:rsid w:val="00530077"/>
    <w:rsid w:val="00582DDF"/>
    <w:rsid w:val="005952EA"/>
    <w:rsid w:val="005C68AC"/>
    <w:rsid w:val="005E532F"/>
    <w:rsid w:val="0062242B"/>
    <w:rsid w:val="0063029A"/>
    <w:rsid w:val="0065536C"/>
    <w:rsid w:val="006938BF"/>
    <w:rsid w:val="006A64F5"/>
    <w:rsid w:val="006C23A6"/>
    <w:rsid w:val="006F2884"/>
    <w:rsid w:val="007526E6"/>
    <w:rsid w:val="007B73E1"/>
    <w:rsid w:val="007E6ABD"/>
    <w:rsid w:val="007F1AB9"/>
    <w:rsid w:val="00836D56"/>
    <w:rsid w:val="00872E06"/>
    <w:rsid w:val="00890F04"/>
    <w:rsid w:val="0089479C"/>
    <w:rsid w:val="00903B56"/>
    <w:rsid w:val="009544B3"/>
    <w:rsid w:val="009667E2"/>
    <w:rsid w:val="009C0478"/>
    <w:rsid w:val="009D139E"/>
    <w:rsid w:val="00A32E65"/>
    <w:rsid w:val="00A703B2"/>
    <w:rsid w:val="00A83516"/>
    <w:rsid w:val="00AD5ECD"/>
    <w:rsid w:val="00B40C90"/>
    <w:rsid w:val="00B923D8"/>
    <w:rsid w:val="00BB2ED4"/>
    <w:rsid w:val="00BB5D6E"/>
    <w:rsid w:val="00BE45A2"/>
    <w:rsid w:val="00C049C7"/>
    <w:rsid w:val="00CE1123"/>
    <w:rsid w:val="00D22722"/>
    <w:rsid w:val="00E34AE4"/>
    <w:rsid w:val="00E47BB3"/>
    <w:rsid w:val="00E63161"/>
    <w:rsid w:val="00E93990"/>
    <w:rsid w:val="00FC5683"/>
    <w:rsid w:val="00FD53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9D139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32E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32E6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32E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32E65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17</TotalTime>
  <Pages>1</Pages>
  <Words>394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18</cp:revision>
  <cp:lastPrinted>2018-04-26T15:00:00Z</cp:lastPrinted>
  <dcterms:created xsi:type="dcterms:W3CDTF">2017-03-20T22:12:00Z</dcterms:created>
  <dcterms:modified xsi:type="dcterms:W3CDTF">2018-04-26T15:00:00Z</dcterms:modified>
</cp:coreProperties>
</file>