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7672" w:rsidRPr="000A7672" w:rsidRDefault="000A7672" w:rsidP="00D42755">
      <w:pPr>
        <w:keepNext/>
        <w:spacing w:after="240" w:line="240" w:lineRule="auto"/>
        <w:jc w:val="right"/>
        <w:outlineLvl w:val="0"/>
        <w:rPr>
          <w:rFonts w:ascii="Times New Roman" w:hAnsi="Times New Roman"/>
          <w:sz w:val="24"/>
        </w:rPr>
      </w:pPr>
      <w:r w:rsidRPr="000A7672">
        <w:rPr>
          <w:rFonts w:ascii="Times New Roman" w:hAnsi="Times New Roman"/>
          <w:sz w:val="24"/>
        </w:rPr>
        <w:t>Yerba Buena, 08 de Septiembre de 1999</w:t>
      </w:r>
    </w:p>
    <w:p w:rsidR="000A7672" w:rsidRPr="000A7672" w:rsidRDefault="000A7672" w:rsidP="00D42755">
      <w:pPr>
        <w:keepNext/>
        <w:spacing w:before="240" w:after="360" w:line="240" w:lineRule="auto"/>
        <w:jc w:val="left"/>
        <w:outlineLvl w:val="0"/>
        <w:rPr>
          <w:rFonts w:ascii="Times New Roman" w:hAnsi="Times New Roman"/>
          <w:b/>
          <w:sz w:val="24"/>
        </w:rPr>
      </w:pPr>
      <w:r w:rsidRPr="000A7672">
        <w:rPr>
          <w:rFonts w:ascii="Times New Roman" w:hAnsi="Times New Roman"/>
          <w:b/>
          <w:sz w:val="24"/>
        </w:rPr>
        <w:t>ORDENANZA Nº 1003</w:t>
      </w:r>
    </w:p>
    <w:p w:rsidR="000A7672" w:rsidRPr="000A7672" w:rsidRDefault="000A7672" w:rsidP="00D42755">
      <w:pPr>
        <w:keepNext/>
        <w:spacing w:before="240" w:after="120" w:line="240" w:lineRule="auto"/>
        <w:jc w:val="left"/>
        <w:outlineLvl w:val="0"/>
        <w:rPr>
          <w:rFonts w:ascii="Times New Roman" w:hAnsi="Times New Roman"/>
          <w:b/>
          <w:sz w:val="24"/>
        </w:rPr>
      </w:pPr>
      <w:r w:rsidRPr="000A7672">
        <w:rPr>
          <w:rFonts w:ascii="Times New Roman" w:hAnsi="Times New Roman"/>
          <w:b/>
          <w:sz w:val="24"/>
        </w:rPr>
        <w:t xml:space="preserve">VISTO: </w:t>
      </w:r>
    </w:p>
    <w:p w:rsidR="004D04DF" w:rsidRPr="000A7672" w:rsidRDefault="000A7672" w:rsidP="00D42755">
      <w:pPr>
        <w:keepNext/>
        <w:spacing w:after="120" w:line="240" w:lineRule="auto"/>
        <w:jc w:val="left"/>
        <w:outlineLvl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4D04DF" w:rsidRPr="000A7672">
        <w:rPr>
          <w:rFonts w:ascii="Times New Roman" w:hAnsi="Times New Roman"/>
          <w:sz w:val="24"/>
        </w:rPr>
        <w:t>El Expte. 107-Y-99; y</w:t>
      </w:r>
    </w:p>
    <w:p w:rsidR="000A7672" w:rsidRPr="000A7672" w:rsidRDefault="000A7672" w:rsidP="00D42755">
      <w:pPr>
        <w:keepNext/>
        <w:spacing w:before="240" w:after="120" w:line="240" w:lineRule="auto"/>
        <w:jc w:val="left"/>
        <w:outlineLvl w:val="0"/>
        <w:rPr>
          <w:rFonts w:ascii="Times New Roman" w:hAnsi="Times New Roman"/>
          <w:b/>
          <w:sz w:val="24"/>
        </w:rPr>
      </w:pPr>
      <w:r w:rsidRPr="000A7672">
        <w:rPr>
          <w:rFonts w:ascii="Times New Roman" w:hAnsi="Times New Roman"/>
          <w:b/>
          <w:sz w:val="24"/>
        </w:rPr>
        <w:t xml:space="preserve">CONSIDERANDO: </w:t>
      </w:r>
    </w:p>
    <w:p w:rsidR="000D6F58" w:rsidRPr="000A7672" w:rsidRDefault="000A7672" w:rsidP="00D42755">
      <w:pPr>
        <w:keepNext/>
        <w:spacing w:after="12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4D04DF" w:rsidRPr="000A7672">
        <w:rPr>
          <w:rFonts w:ascii="Times New Roman" w:hAnsi="Times New Roman"/>
          <w:sz w:val="24"/>
        </w:rPr>
        <w:t>Que mediante el mismo la Sra. LORENZA CELIA DEL VALLE IMPA titular de la vivineda ubicada en la calle Aragón esquina Caracas identificada con Padrón N° 483.591, solicita se le otorgue la vía de excepción en cuanto a los muros exteriores de su vivienda;</w:t>
      </w:r>
    </w:p>
    <w:p w:rsidR="004D04DF" w:rsidRPr="000A7672" w:rsidRDefault="004D04DF" w:rsidP="00D42755">
      <w:pPr>
        <w:keepNext/>
        <w:spacing w:after="120" w:line="240" w:lineRule="auto"/>
        <w:rPr>
          <w:rFonts w:ascii="Times New Roman" w:hAnsi="Times New Roman"/>
          <w:sz w:val="24"/>
        </w:rPr>
      </w:pPr>
      <w:r w:rsidRPr="000A7672">
        <w:rPr>
          <w:rFonts w:ascii="Times New Roman" w:hAnsi="Times New Roman"/>
          <w:sz w:val="24"/>
        </w:rPr>
        <w:t>Que atendiendo a la situación especial de la causante y del informe médico que consta en el expediente de referencia, se considera que se puede acceder a ésta vía de excepción;</w:t>
      </w:r>
      <w:bookmarkStart w:id="0" w:name="_GoBack"/>
      <w:bookmarkEnd w:id="0"/>
    </w:p>
    <w:p w:rsidR="002D575E" w:rsidRPr="000A7672" w:rsidRDefault="002D575E" w:rsidP="00D42755">
      <w:pPr>
        <w:keepNext/>
        <w:spacing w:after="120" w:line="240" w:lineRule="auto"/>
        <w:jc w:val="left"/>
        <w:outlineLvl w:val="0"/>
        <w:rPr>
          <w:rFonts w:ascii="Times New Roman" w:hAnsi="Times New Roman"/>
          <w:sz w:val="24"/>
        </w:rPr>
      </w:pPr>
      <w:r w:rsidRPr="000A7672">
        <w:rPr>
          <w:rFonts w:ascii="Times New Roman" w:hAnsi="Times New Roman"/>
          <w:sz w:val="24"/>
        </w:rPr>
        <w:t>EL CONCEJO DELIBERANTE</w:t>
      </w:r>
      <w:r w:rsidR="00D42755">
        <w:rPr>
          <w:rFonts w:ascii="Times New Roman" w:hAnsi="Times New Roman"/>
          <w:sz w:val="24"/>
        </w:rPr>
        <w:t xml:space="preserve"> </w:t>
      </w:r>
      <w:r w:rsidRPr="000A7672">
        <w:rPr>
          <w:rFonts w:ascii="Times New Roman" w:hAnsi="Times New Roman"/>
          <w:sz w:val="24"/>
        </w:rPr>
        <w:t>SANCIONA CON FUERZA DE</w:t>
      </w:r>
      <w:r w:rsidR="00D42755">
        <w:rPr>
          <w:rFonts w:ascii="Times New Roman" w:hAnsi="Times New Roman"/>
          <w:sz w:val="24"/>
        </w:rPr>
        <w:t xml:space="preserve"> </w:t>
      </w:r>
      <w:r w:rsidRPr="000A7672">
        <w:rPr>
          <w:rFonts w:ascii="Times New Roman" w:hAnsi="Times New Roman"/>
          <w:sz w:val="24"/>
        </w:rPr>
        <w:t>ORDENANZA:</w:t>
      </w:r>
    </w:p>
    <w:p w:rsidR="000D6F58" w:rsidRPr="000A7672" w:rsidRDefault="005952EA" w:rsidP="00D42755">
      <w:pPr>
        <w:keepNext/>
        <w:spacing w:after="120" w:line="240" w:lineRule="auto"/>
        <w:rPr>
          <w:rFonts w:ascii="Times New Roman" w:hAnsi="Times New Roman"/>
          <w:sz w:val="24"/>
        </w:rPr>
      </w:pPr>
      <w:r w:rsidRPr="000A7672">
        <w:rPr>
          <w:rFonts w:ascii="Times New Roman" w:hAnsi="Times New Roman"/>
          <w:sz w:val="24"/>
          <w:u w:val="single"/>
        </w:rPr>
        <w:t>ARTICULO PRIMERO:</w:t>
      </w:r>
      <w:r w:rsidR="004D04DF" w:rsidRPr="000A7672">
        <w:rPr>
          <w:rFonts w:ascii="Times New Roman" w:hAnsi="Times New Roman"/>
          <w:sz w:val="24"/>
        </w:rPr>
        <w:t>FACULTASE al Departamento Ejecutivo Municipal a aprobar la Documentación Técnica presentada por la Sra. LORENZA CELIA DEL VALLE IMPA, correspondiente a la propiedad identificada con el Padrón N° 483.591.</w:t>
      </w:r>
    </w:p>
    <w:p w:rsidR="004D04DF" w:rsidRPr="000A7672" w:rsidRDefault="004D04DF" w:rsidP="00D42755">
      <w:pPr>
        <w:keepNext/>
        <w:spacing w:after="120" w:line="240" w:lineRule="auto"/>
        <w:rPr>
          <w:rFonts w:ascii="Times New Roman" w:hAnsi="Times New Roman"/>
          <w:sz w:val="24"/>
        </w:rPr>
      </w:pPr>
      <w:r w:rsidRPr="000A7672">
        <w:rPr>
          <w:rFonts w:ascii="Times New Roman" w:hAnsi="Times New Roman"/>
          <w:sz w:val="24"/>
          <w:u w:val="single"/>
        </w:rPr>
        <w:t>ARTICULO SEGUNDO:</w:t>
      </w:r>
      <w:r w:rsidRPr="000A7672">
        <w:rPr>
          <w:rFonts w:ascii="Times New Roman" w:hAnsi="Times New Roman"/>
          <w:sz w:val="24"/>
        </w:rPr>
        <w:t xml:space="preserve"> PREVIO a lo establecido en el artículo primero la propietaria deberá regularizar su situación con el Honorable Tribunal de Faltas y dar cumplimiento a lo establecido por la Ordenanza N° 883/97.</w:t>
      </w:r>
    </w:p>
    <w:p w:rsidR="006F2884" w:rsidRPr="000A7672" w:rsidRDefault="003E657F" w:rsidP="00D42755">
      <w:pPr>
        <w:keepNext/>
        <w:spacing w:after="120" w:line="240" w:lineRule="auto"/>
        <w:rPr>
          <w:rFonts w:ascii="Times New Roman" w:hAnsi="Times New Roman"/>
          <w:sz w:val="24"/>
        </w:rPr>
      </w:pPr>
      <w:r w:rsidRPr="000A7672">
        <w:rPr>
          <w:rFonts w:ascii="Times New Roman" w:hAnsi="Times New Roman"/>
          <w:sz w:val="24"/>
        </w:rPr>
        <w:t xml:space="preserve">ARTÍCULO </w:t>
      </w:r>
      <w:r w:rsidR="004D04DF" w:rsidRPr="000A7672">
        <w:rPr>
          <w:rFonts w:ascii="Times New Roman" w:hAnsi="Times New Roman"/>
          <w:sz w:val="24"/>
        </w:rPr>
        <w:t>TERCERO:</w:t>
      </w:r>
      <w:r w:rsidRPr="000A7672">
        <w:rPr>
          <w:rFonts w:ascii="Times New Roman" w:hAnsi="Times New Roman"/>
          <w:sz w:val="24"/>
        </w:rPr>
        <w:t>COMUNÍQUESE, CÓPIESE y ARCHÍVESE.</w:t>
      </w:r>
      <w:r w:rsidR="000A7672" w:rsidRPr="000A7672">
        <w:rPr>
          <w:rFonts w:ascii="Times New Roman" w:hAnsi="Times New Roman"/>
          <w:sz w:val="24"/>
        </w:rPr>
        <w:t xml:space="preserve"> </w:t>
      </w:r>
    </w:p>
    <w:sectPr w:rsidR="006F2884" w:rsidRPr="000A7672" w:rsidSect="00F86070">
      <w:footerReference w:type="default" r:id="rId7"/>
      <w:pgSz w:w="11906" w:h="16838"/>
      <w:pgMar w:top="1417" w:right="1701" w:bottom="1417" w:left="1701" w:header="709" w:footer="709" w:gutter="0"/>
      <w:pgNumType w:start="100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20832" w:rsidRDefault="00D20832" w:rsidP="00F86070">
      <w:pPr>
        <w:spacing w:after="0" w:line="240" w:lineRule="auto"/>
      </w:pPr>
      <w:r>
        <w:separator/>
      </w:r>
    </w:p>
  </w:endnote>
  <w:endnote w:type="continuationSeparator" w:id="0">
    <w:p w:rsidR="00D20832" w:rsidRDefault="00D20832" w:rsidP="00F860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86070" w:rsidRPr="00DF5596" w:rsidRDefault="00F8607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20832" w:rsidRDefault="00D20832" w:rsidP="00F86070">
      <w:pPr>
        <w:spacing w:after="0" w:line="240" w:lineRule="auto"/>
      </w:pPr>
      <w:r>
        <w:separator/>
      </w:r>
    </w:p>
  </w:footnote>
  <w:footnote w:type="continuationSeparator" w:id="0">
    <w:p w:rsidR="00D20832" w:rsidRDefault="00D20832" w:rsidP="00F860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04DF"/>
    <w:rsid w:val="00011AE3"/>
    <w:rsid w:val="000776C1"/>
    <w:rsid w:val="000A7672"/>
    <w:rsid w:val="000D6F58"/>
    <w:rsid w:val="00146962"/>
    <w:rsid w:val="00222916"/>
    <w:rsid w:val="002D575E"/>
    <w:rsid w:val="00301632"/>
    <w:rsid w:val="00353AC9"/>
    <w:rsid w:val="003D2A11"/>
    <w:rsid w:val="003E657F"/>
    <w:rsid w:val="004D04DF"/>
    <w:rsid w:val="004F2B25"/>
    <w:rsid w:val="005952EA"/>
    <w:rsid w:val="005D5206"/>
    <w:rsid w:val="006F2884"/>
    <w:rsid w:val="0077233C"/>
    <w:rsid w:val="007B73E1"/>
    <w:rsid w:val="007C292C"/>
    <w:rsid w:val="007E6ABD"/>
    <w:rsid w:val="007F0093"/>
    <w:rsid w:val="007F1AB9"/>
    <w:rsid w:val="00840C36"/>
    <w:rsid w:val="008A29B8"/>
    <w:rsid w:val="009617E6"/>
    <w:rsid w:val="00A703B2"/>
    <w:rsid w:val="00B46D0E"/>
    <w:rsid w:val="00B923D8"/>
    <w:rsid w:val="00BB2ED4"/>
    <w:rsid w:val="00C049C7"/>
    <w:rsid w:val="00CD7ED0"/>
    <w:rsid w:val="00CE1123"/>
    <w:rsid w:val="00D20832"/>
    <w:rsid w:val="00D42755"/>
    <w:rsid w:val="00DF5596"/>
    <w:rsid w:val="00E34AE4"/>
    <w:rsid w:val="00E47BB3"/>
    <w:rsid w:val="00E84189"/>
    <w:rsid w:val="00F77D57"/>
    <w:rsid w:val="00F860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8F559B"/>
  <w15:docId w15:val="{C047A174-4830-BB47-8C09-B062C33CE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F860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86070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F860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86070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NANCY\Dropbox\transcribir\nancy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C:\Users\NANCY\Dropbox\transcribir\nancy\Ordenanzas.dot</Template>
  <TotalTime>2</TotalTime>
  <Pages>1</Pages>
  <Words>165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Alejandro Di Battista</cp:lastModifiedBy>
  <cp:revision>16</cp:revision>
  <cp:lastPrinted>2018-04-26T14:59:00Z</cp:lastPrinted>
  <dcterms:created xsi:type="dcterms:W3CDTF">2017-01-25T13:51:00Z</dcterms:created>
  <dcterms:modified xsi:type="dcterms:W3CDTF">2018-06-11T21:03:00Z</dcterms:modified>
</cp:coreProperties>
</file>