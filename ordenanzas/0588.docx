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247" w:rsidRPr="002E28B5" w:rsidRDefault="00264247" w:rsidP="002E28B5">
      <w:pPr>
        <w:spacing w:line="240" w:lineRule="auto"/>
        <w:jc w:val="right"/>
        <w:rPr>
          <w:rFonts w:ascii="Times New Roman" w:hAnsi="Times New Roman"/>
          <w:sz w:val="24"/>
        </w:rPr>
      </w:pPr>
      <w:r w:rsidRPr="002E28B5">
        <w:rPr>
          <w:rFonts w:ascii="Times New Roman" w:hAnsi="Times New Roman"/>
          <w:sz w:val="24"/>
        </w:rPr>
        <w:t>Yerba Buena, 16 de Diciembre de 1993</w:t>
      </w:r>
    </w:p>
    <w:p w:rsidR="00264247" w:rsidRPr="002E28B5" w:rsidRDefault="00264247" w:rsidP="002E28B5">
      <w:pPr>
        <w:spacing w:line="240" w:lineRule="auto"/>
        <w:jc w:val="left"/>
        <w:rPr>
          <w:rFonts w:ascii="Times New Roman" w:hAnsi="Times New Roman"/>
          <w:sz w:val="24"/>
        </w:rPr>
      </w:pPr>
      <w:r w:rsidRPr="002E28B5">
        <w:rPr>
          <w:rFonts w:ascii="Times New Roman" w:hAnsi="Times New Roman"/>
          <w:sz w:val="24"/>
        </w:rPr>
        <w:t>ORDENANZA Nº 588</w:t>
      </w:r>
    </w:p>
    <w:p w:rsidR="00CB1D12" w:rsidRPr="002E28B5" w:rsidRDefault="00264247" w:rsidP="002E28B5">
      <w:pPr>
        <w:spacing w:line="240" w:lineRule="auto"/>
        <w:rPr>
          <w:rFonts w:ascii="Times New Roman" w:hAnsi="Times New Roman"/>
          <w:sz w:val="24"/>
        </w:rPr>
      </w:pPr>
      <w:r w:rsidRPr="002E28B5">
        <w:rPr>
          <w:rFonts w:ascii="Times New Roman" w:hAnsi="Times New Roman"/>
          <w:sz w:val="24"/>
        </w:rPr>
        <w:t xml:space="preserve">VISTO: </w:t>
      </w:r>
      <w:r w:rsidR="00CB1D12" w:rsidRPr="002E28B5">
        <w:rPr>
          <w:rFonts w:ascii="Times New Roman" w:hAnsi="Times New Roman"/>
          <w:sz w:val="24"/>
        </w:rPr>
        <w:t>Que próximamente se inaugurará en Yerba Buena un Centro Comercial ubicado en calle Las Lilas esquina Avda. Aconquija; y</w:t>
      </w:r>
    </w:p>
    <w:p w:rsidR="002A024E" w:rsidRPr="002E28B5" w:rsidRDefault="00264247" w:rsidP="002E28B5">
      <w:pPr>
        <w:spacing w:line="240" w:lineRule="auto"/>
        <w:rPr>
          <w:rFonts w:ascii="Times New Roman" w:hAnsi="Times New Roman"/>
          <w:sz w:val="24"/>
        </w:rPr>
      </w:pPr>
      <w:r w:rsidRPr="002E28B5">
        <w:rPr>
          <w:rFonts w:ascii="Times New Roman" w:hAnsi="Times New Roman"/>
          <w:sz w:val="24"/>
        </w:rPr>
        <w:t xml:space="preserve">CONSIDERANDO: </w:t>
      </w:r>
      <w:r w:rsidR="00CB1D12" w:rsidRPr="002E28B5">
        <w:rPr>
          <w:rFonts w:ascii="Times New Roman" w:hAnsi="Times New Roman"/>
          <w:sz w:val="24"/>
        </w:rPr>
        <w:t>Que ésta obra, de gran envergadura por sus características técnicas, traerá aparejado un importante crecimiento en ésta zona;</w:t>
      </w:r>
    </w:p>
    <w:p w:rsidR="002A024E" w:rsidRPr="002E28B5" w:rsidRDefault="00CB1D12" w:rsidP="002E28B5">
      <w:pPr>
        <w:spacing w:line="240" w:lineRule="auto"/>
        <w:rPr>
          <w:rFonts w:ascii="Times New Roman" w:hAnsi="Times New Roman"/>
          <w:sz w:val="24"/>
        </w:rPr>
      </w:pPr>
      <w:r w:rsidRPr="002E28B5">
        <w:rPr>
          <w:rFonts w:ascii="Times New Roman" w:hAnsi="Times New Roman"/>
          <w:sz w:val="24"/>
        </w:rPr>
        <w:t>Que la instalación de un centenar de locales comerciales incorporará a nuestro Padrón de contribuyentes nuevos sujetos de aplicación tributaria;</w:t>
      </w:r>
    </w:p>
    <w:p w:rsidR="002A024E" w:rsidRPr="002E28B5" w:rsidRDefault="00CB1D12" w:rsidP="002E28B5">
      <w:pPr>
        <w:spacing w:line="240" w:lineRule="auto"/>
        <w:rPr>
          <w:rFonts w:ascii="Times New Roman" w:hAnsi="Times New Roman"/>
          <w:sz w:val="24"/>
        </w:rPr>
      </w:pPr>
      <w:r w:rsidRPr="002E28B5">
        <w:rPr>
          <w:rFonts w:ascii="Times New Roman" w:hAnsi="Times New Roman"/>
          <w:sz w:val="24"/>
        </w:rPr>
        <w:t>Que éste Shopping representará, según proyectos arquitectónicos, un aporte al cuidado del medio ambiente ya que contará con grandes espacios abiertos destinados a estacionamiento de vehículos, se forestará todo su perímetro con lapachos y sus paredes externas estarán cubiertas de enredaderas con especies de nuestra flora;</w:t>
      </w:r>
    </w:p>
    <w:p w:rsidR="002D575E" w:rsidRPr="002E28B5" w:rsidRDefault="00CB1D12" w:rsidP="002E28B5">
      <w:pPr>
        <w:spacing w:line="240" w:lineRule="auto"/>
        <w:jc w:val="center"/>
        <w:rPr>
          <w:rFonts w:ascii="Times New Roman" w:hAnsi="Times New Roman"/>
          <w:sz w:val="24"/>
        </w:rPr>
      </w:pPr>
      <w:r w:rsidRPr="002E28B5">
        <w:rPr>
          <w:rFonts w:ascii="Times New Roman" w:hAnsi="Times New Roman"/>
          <w:sz w:val="24"/>
        </w:rPr>
        <w:t xml:space="preserve">POR </w:t>
      </w:r>
      <w:r w:rsidR="00264247" w:rsidRPr="002E28B5">
        <w:rPr>
          <w:rFonts w:ascii="Times New Roman" w:hAnsi="Times New Roman"/>
          <w:sz w:val="24"/>
        </w:rPr>
        <w:t>EL CONCEJO DELIBERANTE SANCIONA CON FUERZA DE ORDENANZA</w:t>
      </w:r>
      <w:r w:rsidR="002D575E" w:rsidRPr="002E28B5">
        <w:rPr>
          <w:rFonts w:ascii="Times New Roman" w:hAnsi="Times New Roman"/>
          <w:sz w:val="24"/>
        </w:rPr>
        <w:t>:</w:t>
      </w:r>
    </w:p>
    <w:p w:rsidR="000D6F58" w:rsidRPr="002E28B5" w:rsidRDefault="00DC268F" w:rsidP="002E28B5">
      <w:pPr>
        <w:spacing w:line="240" w:lineRule="auto"/>
        <w:rPr>
          <w:rFonts w:ascii="Times New Roman" w:hAnsi="Times New Roman"/>
          <w:sz w:val="24"/>
        </w:rPr>
      </w:pPr>
      <w:r w:rsidRPr="002E28B5">
        <w:rPr>
          <w:rFonts w:ascii="Times New Roman" w:hAnsi="Times New Roman"/>
          <w:sz w:val="24"/>
        </w:rPr>
        <w:t>ARTICULO PRIMERO</w:t>
      </w:r>
      <w:r w:rsidR="00264247" w:rsidRPr="002E28B5">
        <w:rPr>
          <w:rFonts w:ascii="Times New Roman" w:hAnsi="Times New Roman"/>
          <w:sz w:val="24"/>
        </w:rPr>
        <w:t xml:space="preserve">: </w:t>
      </w:r>
      <w:r w:rsidR="00CB1D12" w:rsidRPr="002E28B5">
        <w:rPr>
          <w:rFonts w:ascii="Times New Roman" w:hAnsi="Times New Roman"/>
          <w:sz w:val="24"/>
        </w:rPr>
        <w:t>DECLARASE de interés Municipal la obra del centro Comercial ubicado en la intersección de Avda. Aconquija y Las Lilas, por lo expuesto en los considerandos de la presente Ordenanza.</w:t>
      </w:r>
    </w:p>
    <w:p w:rsidR="00CB1D12" w:rsidRPr="002E28B5" w:rsidRDefault="00DC268F" w:rsidP="002E28B5">
      <w:pPr>
        <w:spacing w:line="240" w:lineRule="auto"/>
        <w:rPr>
          <w:rFonts w:ascii="Times New Roman" w:hAnsi="Times New Roman"/>
          <w:sz w:val="24"/>
        </w:rPr>
      </w:pPr>
      <w:r w:rsidRPr="002E28B5">
        <w:rPr>
          <w:rFonts w:ascii="Times New Roman" w:hAnsi="Times New Roman"/>
          <w:sz w:val="24"/>
        </w:rPr>
        <w:t>ARTICULO SEGUNDO</w:t>
      </w:r>
      <w:r w:rsidR="00264247" w:rsidRPr="002E28B5">
        <w:rPr>
          <w:rFonts w:ascii="Times New Roman" w:hAnsi="Times New Roman"/>
          <w:sz w:val="24"/>
        </w:rPr>
        <w:t xml:space="preserve">: </w:t>
      </w:r>
      <w:r w:rsidR="00660350" w:rsidRPr="002E28B5">
        <w:rPr>
          <w:rFonts w:ascii="Times New Roman" w:hAnsi="Times New Roman"/>
          <w:sz w:val="24"/>
        </w:rPr>
        <w:t>Esta declaratoria no implica excención impositiva alguna.</w:t>
      </w:r>
    </w:p>
    <w:p w:rsidR="006F2884" w:rsidRPr="002E28B5" w:rsidRDefault="00DC268F" w:rsidP="002E28B5">
      <w:pPr>
        <w:spacing w:line="240" w:lineRule="auto"/>
        <w:rPr>
          <w:rFonts w:ascii="Times New Roman" w:hAnsi="Times New Roman"/>
          <w:sz w:val="24"/>
        </w:rPr>
      </w:pPr>
      <w:r w:rsidRPr="002E28B5">
        <w:rPr>
          <w:rFonts w:ascii="Times New Roman" w:hAnsi="Times New Roman"/>
          <w:sz w:val="24"/>
        </w:rPr>
        <w:t>ARTICULO TERCERO</w:t>
      </w:r>
      <w:r w:rsidR="00264247" w:rsidRPr="002E28B5">
        <w:rPr>
          <w:rFonts w:ascii="Times New Roman" w:hAnsi="Times New Roman"/>
          <w:sz w:val="24"/>
        </w:rPr>
        <w:t xml:space="preserve">: </w:t>
      </w:r>
      <w:r w:rsidR="003E657F" w:rsidRPr="002E28B5">
        <w:rPr>
          <w:rFonts w:ascii="Times New Roman" w:hAnsi="Times New Roman"/>
          <w:sz w:val="24"/>
        </w:rPr>
        <w:t>COMUNÍQUESE, CÓPIESE y ARCHÍVESE.</w:t>
      </w:r>
      <w:r w:rsidR="002E28B5" w:rsidRPr="002E28B5">
        <w:rPr>
          <w:rFonts w:ascii="Times New Roman" w:hAnsi="Times New Roman"/>
          <w:sz w:val="24"/>
        </w:rPr>
        <w:t xml:space="preserve"> </w:t>
      </w:r>
    </w:p>
    <w:sectPr w:rsidR="006F2884" w:rsidRPr="002E28B5" w:rsidSect="002E28B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CB1D12"/>
    <w:rsid w:val="000776C1"/>
    <w:rsid w:val="000B7B4B"/>
    <w:rsid w:val="000B7F78"/>
    <w:rsid w:val="000D6F58"/>
    <w:rsid w:val="001E6E50"/>
    <w:rsid w:val="00222916"/>
    <w:rsid w:val="00264247"/>
    <w:rsid w:val="002A024E"/>
    <w:rsid w:val="002D575E"/>
    <w:rsid w:val="002E28B5"/>
    <w:rsid w:val="00304CB0"/>
    <w:rsid w:val="00313B9C"/>
    <w:rsid w:val="00353982"/>
    <w:rsid w:val="003E657F"/>
    <w:rsid w:val="00447B55"/>
    <w:rsid w:val="004C5349"/>
    <w:rsid w:val="005952EA"/>
    <w:rsid w:val="005A7D77"/>
    <w:rsid w:val="006335EC"/>
    <w:rsid w:val="00641C62"/>
    <w:rsid w:val="00660350"/>
    <w:rsid w:val="006C0C06"/>
    <w:rsid w:val="006C2AA7"/>
    <w:rsid w:val="006F2884"/>
    <w:rsid w:val="00781BEF"/>
    <w:rsid w:val="007B73E1"/>
    <w:rsid w:val="007E6ABD"/>
    <w:rsid w:val="007F1AB9"/>
    <w:rsid w:val="00867CB4"/>
    <w:rsid w:val="008B2555"/>
    <w:rsid w:val="00A703B2"/>
    <w:rsid w:val="00A9689F"/>
    <w:rsid w:val="00B923D8"/>
    <w:rsid w:val="00BA597B"/>
    <w:rsid w:val="00BB2ED4"/>
    <w:rsid w:val="00BB734C"/>
    <w:rsid w:val="00BB79E4"/>
    <w:rsid w:val="00BC387A"/>
    <w:rsid w:val="00C049C7"/>
    <w:rsid w:val="00CB1D12"/>
    <w:rsid w:val="00CC4C40"/>
    <w:rsid w:val="00CE1123"/>
    <w:rsid w:val="00DC268F"/>
    <w:rsid w:val="00E34AE4"/>
    <w:rsid w:val="00E47BB3"/>
    <w:rsid w:val="00E575A7"/>
    <w:rsid w:val="00EC4C49"/>
    <w:rsid w:val="00F369B5"/>
    <w:rsid w:val="00FB19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12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16</cp:revision>
  <dcterms:created xsi:type="dcterms:W3CDTF">2017-01-11T23:14:00Z</dcterms:created>
  <dcterms:modified xsi:type="dcterms:W3CDTF">2017-06-06T11:50:00Z</dcterms:modified>
</cp:coreProperties>
</file>