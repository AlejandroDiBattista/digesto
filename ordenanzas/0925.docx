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2E88" w:rsidRPr="0091254E" w:rsidRDefault="00152E88" w:rsidP="0091254E">
      <w:pPr>
        <w:shd w:val="clear" w:color="auto" w:fill="FFFFFF"/>
        <w:spacing w:after="200" w:line="240" w:lineRule="auto"/>
        <w:jc w:val="right"/>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Yerba Buena, 03 de Junio de 1998</w:t>
      </w:r>
    </w:p>
    <w:p w:rsidR="00152E88" w:rsidRPr="0091254E" w:rsidRDefault="00152E88" w:rsidP="0091254E">
      <w:pPr>
        <w:shd w:val="clear" w:color="auto" w:fill="FFFFFF"/>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ORDENANZA Nº 925</w:t>
      </w:r>
    </w:p>
    <w:p w:rsidR="001D48C7" w:rsidRPr="0091254E" w:rsidRDefault="00152E88" w:rsidP="0091254E">
      <w:pPr>
        <w:shd w:val="clear" w:color="auto" w:fill="FFFFFF"/>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 xml:space="preserve">VISTO: </w:t>
      </w:r>
      <w:r w:rsidR="004036D7" w:rsidRPr="0091254E">
        <w:rPr>
          <w:rFonts w:ascii="Times New Roman" w:eastAsia="Times New Roman" w:hAnsi="Times New Roman"/>
          <w:sz w:val="24"/>
          <w:szCs w:val="24"/>
          <w:lang w:eastAsia="es-AR"/>
        </w:rPr>
        <w:t>La necesidad de adecuar las normas legales que hacen a la obligación Municipal en la prestación de servicios sobre inmuebles, suministro de energía eléctrica y actividades económicas; y</w:t>
      </w:r>
    </w:p>
    <w:p w:rsidR="001D48C7" w:rsidRPr="0091254E" w:rsidRDefault="00152E88" w:rsidP="0091254E">
      <w:pPr>
        <w:shd w:val="clear" w:color="auto" w:fill="FFFFFF"/>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 xml:space="preserve">CONSIDERANDO: </w:t>
      </w:r>
      <w:r w:rsidR="009F037D" w:rsidRPr="0091254E">
        <w:rPr>
          <w:rFonts w:ascii="Times New Roman" w:eastAsia="Times New Roman" w:hAnsi="Times New Roman"/>
          <w:sz w:val="24"/>
          <w:szCs w:val="24"/>
          <w:lang w:eastAsia="es-AR"/>
        </w:rPr>
        <w:t>Que, para ello, se hace necesario modificar el</w:t>
      </w:r>
      <w:r w:rsidR="001D48C7" w:rsidRPr="0091254E">
        <w:rPr>
          <w:rFonts w:ascii="Times New Roman" w:eastAsia="Times New Roman" w:hAnsi="Times New Roman"/>
          <w:sz w:val="24"/>
          <w:szCs w:val="24"/>
          <w:lang w:eastAsia="es-AR"/>
        </w:rPr>
        <w:t xml:space="preserve"> </w:t>
      </w:r>
      <w:r w:rsidR="009F037D" w:rsidRPr="0091254E">
        <w:rPr>
          <w:rFonts w:ascii="Times New Roman" w:eastAsia="Times New Roman" w:hAnsi="Times New Roman"/>
          <w:sz w:val="24"/>
          <w:szCs w:val="24"/>
          <w:lang w:eastAsia="es-AR"/>
        </w:rPr>
        <w:t>artículo 135 del Título Primero del Libro Segundo de la Ordenanza Nº 430/91, Código Tributario Municipal, a fin de especificar el hecho imponible de los servicios que reciben los inmuebles;</w:t>
      </w:r>
    </w:p>
    <w:p w:rsidR="009F037D" w:rsidRPr="0091254E" w:rsidRDefault="001D48C7" w:rsidP="0091254E">
      <w:pPr>
        <w:shd w:val="clear" w:color="auto" w:fill="FFFFFF"/>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 xml:space="preserve"> </w:t>
      </w:r>
      <w:r w:rsidR="009F037D" w:rsidRPr="0091254E">
        <w:rPr>
          <w:rFonts w:ascii="Times New Roman" w:eastAsia="Times New Roman" w:hAnsi="Times New Roman"/>
          <w:sz w:val="24"/>
          <w:szCs w:val="24"/>
          <w:lang w:eastAsia="es-AR"/>
        </w:rPr>
        <w:t>Que, asimismo, se hace necesario modificar el artículo 138 de la Ordenanza mencionada procedentemente, a efectos de incorporar, como contribuyentes y responsables, a los agentes de percepción;</w:t>
      </w:r>
    </w:p>
    <w:p w:rsidR="00967E70" w:rsidRPr="0091254E" w:rsidRDefault="001D48C7" w:rsidP="0091254E">
      <w:pPr>
        <w:shd w:val="clear" w:color="auto" w:fill="FFFFFF"/>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 xml:space="preserve"> </w:t>
      </w:r>
      <w:r w:rsidR="00967E70" w:rsidRPr="0091254E">
        <w:rPr>
          <w:rFonts w:ascii="Times New Roman" w:eastAsia="Times New Roman" w:hAnsi="Times New Roman"/>
          <w:sz w:val="24"/>
          <w:szCs w:val="24"/>
          <w:lang w:eastAsia="es-AR"/>
        </w:rPr>
        <w:t>Que además, debe modificarse los artículos 222 y 223 Octavo del Libro Segundo de dicha Ordenanza, a fin de especificar la responsabilidad Municipal, que hace al bienestar y de seguridad de la comunidad;</w:t>
      </w:r>
    </w:p>
    <w:p w:rsidR="001D48C7" w:rsidRPr="0091254E" w:rsidRDefault="001D48C7" w:rsidP="0091254E">
      <w:pPr>
        <w:shd w:val="clear" w:color="auto" w:fill="FFFFFF"/>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 xml:space="preserve"> </w:t>
      </w:r>
      <w:r w:rsidR="00967E70" w:rsidRPr="0091254E">
        <w:rPr>
          <w:rFonts w:ascii="Times New Roman" w:eastAsia="Times New Roman" w:hAnsi="Times New Roman"/>
          <w:sz w:val="24"/>
          <w:szCs w:val="24"/>
          <w:lang w:eastAsia="es-AR"/>
        </w:rPr>
        <w:t>Que todos estos servicios son de alcance general y deben ser soportados por los vecinos que conviven en el Municipio;</w:t>
      </w:r>
    </w:p>
    <w:p w:rsidR="001D48C7" w:rsidRPr="0091254E" w:rsidRDefault="008213C0" w:rsidP="0091254E">
      <w:pPr>
        <w:shd w:val="clear" w:color="auto" w:fill="FFFFFF"/>
        <w:spacing w:after="200" w:line="240" w:lineRule="auto"/>
        <w:jc w:val="center"/>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 xml:space="preserve">POR </w:t>
      </w:r>
      <w:r w:rsidR="00152E88" w:rsidRPr="0091254E">
        <w:rPr>
          <w:rFonts w:ascii="Times New Roman" w:eastAsia="Times New Roman" w:hAnsi="Times New Roman"/>
          <w:sz w:val="24"/>
          <w:szCs w:val="24"/>
          <w:lang w:eastAsia="es-AR"/>
        </w:rPr>
        <w:t>EL CONCEJO DELIBERANTE SANCIONA CON FUERZA DE ORDENANZA</w:t>
      </w:r>
    </w:p>
    <w:p w:rsidR="00335277" w:rsidRPr="0091254E" w:rsidRDefault="008B0BA7"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ARTICULO PRIMERO</w:t>
      </w:r>
      <w:r w:rsidR="00152E88" w:rsidRPr="0091254E">
        <w:rPr>
          <w:rFonts w:ascii="Times New Roman" w:eastAsia="Times New Roman" w:hAnsi="Times New Roman"/>
          <w:sz w:val="24"/>
          <w:szCs w:val="24"/>
          <w:lang w:eastAsia="es-AR"/>
        </w:rPr>
        <w:t xml:space="preserve">: </w:t>
      </w:r>
      <w:r w:rsidR="00967E70" w:rsidRPr="0091254E">
        <w:rPr>
          <w:rFonts w:ascii="Times New Roman" w:eastAsia="Times New Roman" w:hAnsi="Times New Roman"/>
          <w:sz w:val="24"/>
          <w:szCs w:val="24"/>
          <w:lang w:eastAsia="es-AR"/>
        </w:rPr>
        <w:t>SUSTITUYESE el Artículo 135 del Título Primero del Libro Segundo de la Ordenanza Nº 430/91, Código Tributario</w:t>
      </w:r>
      <w:r w:rsidR="008D5572" w:rsidRPr="0091254E">
        <w:rPr>
          <w:rFonts w:ascii="Times New Roman" w:eastAsia="Times New Roman" w:hAnsi="Times New Roman"/>
          <w:sz w:val="24"/>
          <w:szCs w:val="24"/>
          <w:lang w:eastAsia="es-AR"/>
        </w:rPr>
        <w:t xml:space="preserve"> Municipal, que quedará redactado de la siguiente manera:</w:t>
      </w:r>
    </w:p>
    <w:p w:rsidR="008D5572" w:rsidRPr="0091254E" w:rsidRDefault="008D5572" w:rsidP="0091254E">
      <w:pPr>
        <w:spacing w:after="200" w:line="240" w:lineRule="auto"/>
        <w:jc w:val="center"/>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HECHO IMPONIBLE</w:t>
      </w:r>
    </w:p>
    <w:p w:rsidR="008D5572" w:rsidRPr="0091254E" w:rsidRDefault="008D5572"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ARTICULO 135º: “Por los inmuebles que reciben o se beneficien con cualquiera de los servicios que se mencionan a continuación, se pagará el tributo que se establece en el presente título, conforme a las alicuotas y mínimos que fije la Ordenanza Fiscal Anual, a saber:</w:t>
      </w:r>
      <w:r w:rsidR="00633A72" w:rsidRPr="0091254E">
        <w:rPr>
          <w:rFonts w:ascii="Times New Roman" w:eastAsia="Times New Roman" w:hAnsi="Times New Roman"/>
          <w:sz w:val="24"/>
          <w:szCs w:val="24"/>
          <w:lang w:eastAsia="es-AR"/>
        </w:rPr>
        <w:t xml:space="preserve"> Mantenimiento del Sistema de Alumbrado Público en general, Barrido, Limpieza, Riego, Extracción de Basura, Desinfección y Deshierbe, Mantenimiento de la Viabilidad de las calles y Conservación del Pavimento, Conservación de Arbolado y Jardines Públicos, Conservación de Plazas y Espacios Verdes, Inspección de Baldíos, Nomenclaturas Urbanas o cualquier otro servicio que le preste la Municipalidad y no retribuido por una contribución especial, sea éste prestado en forma total o parcial, directa o indirectamente y periódicamente o no”.</w:t>
      </w:r>
    </w:p>
    <w:p w:rsidR="008213C0" w:rsidRPr="0091254E" w:rsidRDefault="008B0BA7"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ARTICULO SEGUNDO</w:t>
      </w:r>
      <w:r w:rsidR="00152E88" w:rsidRPr="0091254E">
        <w:rPr>
          <w:rFonts w:ascii="Times New Roman" w:eastAsia="Times New Roman" w:hAnsi="Times New Roman"/>
          <w:sz w:val="24"/>
          <w:szCs w:val="24"/>
          <w:lang w:eastAsia="es-AR"/>
        </w:rPr>
        <w:t xml:space="preserve">: </w:t>
      </w:r>
      <w:r w:rsidR="00D97588" w:rsidRPr="0091254E">
        <w:rPr>
          <w:rFonts w:ascii="Times New Roman" w:eastAsia="Times New Roman" w:hAnsi="Times New Roman"/>
          <w:sz w:val="24"/>
          <w:szCs w:val="24"/>
          <w:lang w:eastAsia="es-AR"/>
        </w:rPr>
        <w:t>SUSTITUYESE el Artículo 138 de la Ordenanza mencionada en el Artículo Anterior, que quedará redactado de la siguiente manera:</w:t>
      </w:r>
    </w:p>
    <w:p w:rsidR="00D97588" w:rsidRPr="0091254E" w:rsidRDefault="00D97588" w:rsidP="0091254E">
      <w:pPr>
        <w:spacing w:after="200" w:line="240" w:lineRule="auto"/>
        <w:jc w:val="center"/>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CONTRIBUYENTES RESPONSABLES</w:t>
      </w:r>
    </w:p>
    <w:p w:rsidR="00D97588" w:rsidRPr="0091254E" w:rsidRDefault="00D97588"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ARTICULO 138: Son Contribuyentes y responsables de los gravámenes establecidos en el presente Título:</w:t>
      </w:r>
    </w:p>
    <w:p w:rsidR="00D97588" w:rsidRPr="0091254E" w:rsidRDefault="00D97588"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1.- Los Titulares del dominio del inmueble.</w:t>
      </w:r>
    </w:p>
    <w:p w:rsidR="0091254E" w:rsidRDefault="00D97588"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2.- Los usufruc</w:t>
      </w:r>
      <w:r w:rsidR="00066593" w:rsidRPr="0091254E">
        <w:rPr>
          <w:rFonts w:ascii="Times New Roman" w:eastAsia="Times New Roman" w:hAnsi="Times New Roman"/>
          <w:sz w:val="24"/>
          <w:szCs w:val="24"/>
          <w:lang w:eastAsia="es-AR"/>
        </w:rPr>
        <w:t>tuarios.</w:t>
      </w:r>
    </w:p>
    <w:p w:rsidR="0091254E" w:rsidRDefault="00066593"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lastRenderedPageBreak/>
        <w:t>3.- Los poseedores a Título de dueño.</w:t>
      </w:r>
    </w:p>
    <w:p w:rsidR="0091254E" w:rsidRDefault="00066593"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4.- Serán agentes de percepción para el tributo correspondiente a Mantenimiento de Sistema Alumbrado Público las Empresas Proveedoras de Energía Eléctrica.</w:t>
      </w:r>
    </w:p>
    <w:p w:rsidR="00066593" w:rsidRPr="0091254E" w:rsidRDefault="008B0BA7"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ARTICULO TERCERO</w:t>
      </w:r>
      <w:r w:rsidR="00152E88" w:rsidRPr="0091254E">
        <w:rPr>
          <w:rFonts w:ascii="Times New Roman" w:eastAsia="Times New Roman" w:hAnsi="Times New Roman"/>
          <w:sz w:val="24"/>
          <w:szCs w:val="24"/>
          <w:lang w:eastAsia="es-AR"/>
        </w:rPr>
        <w:t xml:space="preserve">: </w:t>
      </w:r>
      <w:r w:rsidR="00066593" w:rsidRPr="0091254E">
        <w:rPr>
          <w:rFonts w:ascii="Times New Roman" w:eastAsia="Times New Roman" w:hAnsi="Times New Roman"/>
          <w:sz w:val="24"/>
          <w:szCs w:val="24"/>
          <w:lang w:eastAsia="es-AR"/>
        </w:rPr>
        <w:t>SUSTITUYESE el Título Octavo del Libro Segundo de la Ordenanza Nº 430/91 y sus artículos 222º y 223º, por los siguientes:</w:t>
      </w:r>
    </w:p>
    <w:p w:rsidR="00066593" w:rsidRPr="0091254E" w:rsidRDefault="00066593" w:rsidP="0091254E">
      <w:pPr>
        <w:spacing w:after="200" w:line="240" w:lineRule="auto"/>
        <w:jc w:val="center"/>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TITULO OCTAVO</w:t>
      </w:r>
    </w:p>
    <w:p w:rsidR="00066593" w:rsidRPr="0091254E" w:rsidRDefault="00F15D30" w:rsidP="0091254E">
      <w:pPr>
        <w:spacing w:after="200" w:line="240" w:lineRule="auto"/>
        <w:jc w:val="center"/>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CONTRIBUCIO</w:t>
      </w:r>
      <w:r w:rsidR="00066593" w:rsidRPr="0091254E">
        <w:rPr>
          <w:rFonts w:ascii="Times New Roman" w:eastAsia="Times New Roman" w:hAnsi="Times New Roman"/>
          <w:sz w:val="24"/>
          <w:szCs w:val="24"/>
          <w:lang w:eastAsia="es-AR"/>
        </w:rPr>
        <w:t>N QUE INSIDE SOBRE EL SUMINISTRO DE ENERGIA ELECTRICA</w:t>
      </w:r>
    </w:p>
    <w:p w:rsidR="00F15D30" w:rsidRPr="0091254E" w:rsidRDefault="00F15D30" w:rsidP="0091254E">
      <w:pPr>
        <w:spacing w:after="200" w:line="240" w:lineRule="auto"/>
        <w:jc w:val="center"/>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HECHO IMPONIBLE</w:t>
      </w:r>
    </w:p>
    <w:p w:rsidR="0091254E" w:rsidRDefault="00F15D30"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Artículo 222º: “Por los servicios Municipales de suministro de energía eléctrica, realizados a través de las empresas proveedoras de la misma, se abonará una contribución general cuya alicuota será establecida por la Ordenanza Fiscal Anual”.</w:t>
      </w:r>
    </w:p>
    <w:p w:rsidR="00B74074" w:rsidRPr="0091254E" w:rsidRDefault="00B74074" w:rsidP="0091254E">
      <w:pPr>
        <w:spacing w:after="200" w:line="240" w:lineRule="auto"/>
        <w:jc w:val="center"/>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CONTRIBUYENTES RESPONSABLES</w:t>
      </w:r>
    </w:p>
    <w:p w:rsidR="0091254E" w:rsidRDefault="00B74074"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Artículo 223º: “Serán contribuyentes de la Contribución General establecida en el artículo anterior, todos los consumidores de energía eléctrica. Actuarán como agentes de percepción de la misma, las empresas proveedoras de energía eléctrica”.</w:t>
      </w:r>
    </w:p>
    <w:p w:rsidR="00B74074" w:rsidRPr="0091254E" w:rsidRDefault="008B0BA7"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ARTICULO CUARTO</w:t>
      </w:r>
      <w:r w:rsidR="00152E88" w:rsidRPr="0091254E">
        <w:rPr>
          <w:rFonts w:ascii="Times New Roman" w:eastAsia="Times New Roman" w:hAnsi="Times New Roman"/>
          <w:sz w:val="24"/>
          <w:szCs w:val="24"/>
          <w:lang w:eastAsia="es-AR"/>
        </w:rPr>
        <w:t xml:space="preserve">: </w:t>
      </w:r>
      <w:r w:rsidR="00B74074" w:rsidRPr="0091254E">
        <w:rPr>
          <w:rFonts w:ascii="Times New Roman" w:eastAsia="Times New Roman" w:hAnsi="Times New Roman"/>
          <w:sz w:val="24"/>
          <w:szCs w:val="24"/>
          <w:lang w:eastAsia="es-AR"/>
        </w:rPr>
        <w:t xml:space="preserve">SUSTITUYASE la denominación del Título Segundo del Libro Segundo de la Ordenanza Nº </w:t>
      </w:r>
      <w:r w:rsidR="00DB57EF" w:rsidRPr="0091254E">
        <w:rPr>
          <w:rFonts w:ascii="Times New Roman" w:eastAsia="Times New Roman" w:hAnsi="Times New Roman"/>
          <w:sz w:val="24"/>
          <w:szCs w:val="24"/>
          <w:lang w:eastAsia="es-AR"/>
        </w:rPr>
        <w:t>430/91, Código Tributario Municipal, por el siguiente:</w:t>
      </w:r>
    </w:p>
    <w:p w:rsidR="00DB57EF" w:rsidRPr="0091254E" w:rsidRDefault="00DB57EF" w:rsidP="0091254E">
      <w:pPr>
        <w:spacing w:after="200" w:line="240" w:lineRule="auto"/>
        <w:rPr>
          <w:rFonts w:ascii="Times New Roman" w:eastAsia="Times New Roman" w:hAnsi="Times New Roman"/>
          <w:sz w:val="24"/>
          <w:szCs w:val="24"/>
          <w:lang w:eastAsia="es-AR"/>
        </w:rPr>
      </w:pPr>
      <w:r w:rsidRPr="0091254E">
        <w:rPr>
          <w:rFonts w:ascii="Times New Roman" w:eastAsia="Times New Roman" w:hAnsi="Times New Roman"/>
          <w:sz w:val="24"/>
          <w:szCs w:val="24"/>
          <w:lang w:eastAsia="es-AR"/>
        </w:rPr>
        <w:t>“PATENTES SOBRE LA ACTIVIDAD COMERCIAL INDUSTRIAL Y/O DE SERVICIOS”</w:t>
      </w:r>
    </w:p>
    <w:p w:rsidR="008213C0" w:rsidRPr="0091254E" w:rsidRDefault="008B0BA7" w:rsidP="0091254E">
      <w:pPr>
        <w:spacing w:after="200" w:line="240" w:lineRule="auto"/>
        <w:rPr>
          <w:rFonts w:ascii="Times New Roman" w:hAnsi="Times New Roman"/>
          <w:sz w:val="24"/>
        </w:rPr>
      </w:pPr>
      <w:r w:rsidRPr="0091254E">
        <w:rPr>
          <w:rFonts w:ascii="Times New Roman" w:eastAsia="Times New Roman" w:hAnsi="Times New Roman"/>
          <w:sz w:val="24"/>
          <w:szCs w:val="24"/>
          <w:lang w:eastAsia="es-AR"/>
        </w:rPr>
        <w:t>ARTICULO QUINTO</w:t>
      </w:r>
      <w:r w:rsidR="00152E88" w:rsidRPr="0091254E">
        <w:rPr>
          <w:rFonts w:ascii="Times New Roman" w:eastAsia="Times New Roman" w:hAnsi="Times New Roman"/>
          <w:sz w:val="24"/>
          <w:szCs w:val="24"/>
          <w:lang w:eastAsia="es-AR"/>
        </w:rPr>
        <w:t xml:space="preserve">: </w:t>
      </w:r>
      <w:r w:rsidR="008213C0" w:rsidRPr="0091254E">
        <w:rPr>
          <w:rFonts w:ascii="Times New Roman" w:eastAsia="Times New Roman" w:hAnsi="Times New Roman"/>
          <w:sz w:val="24"/>
          <w:szCs w:val="24"/>
          <w:lang w:eastAsia="es-AR"/>
        </w:rPr>
        <w:t>COMUNIQUESE, COPIESE Y ARCHIVESE.</w:t>
      </w:r>
      <w:r w:rsidR="0091254E" w:rsidRPr="0091254E">
        <w:rPr>
          <w:rFonts w:ascii="Times New Roman" w:hAnsi="Times New Roman"/>
          <w:sz w:val="24"/>
        </w:rPr>
        <w:t xml:space="preserve"> </w:t>
      </w:r>
    </w:p>
    <w:sectPr w:rsidR="008213C0" w:rsidRPr="0091254E" w:rsidSect="0091254E">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oNotTrackMoves/>
  <w:defaultTabStop w:val="708"/>
  <w:hyphenationZone w:val="425"/>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036D7"/>
    <w:rsid w:val="00066593"/>
    <w:rsid w:val="00152E88"/>
    <w:rsid w:val="001D48C7"/>
    <w:rsid w:val="001F1D33"/>
    <w:rsid w:val="0020390B"/>
    <w:rsid w:val="00253262"/>
    <w:rsid w:val="003203FA"/>
    <w:rsid w:val="00335277"/>
    <w:rsid w:val="004036D7"/>
    <w:rsid w:val="004A7BB0"/>
    <w:rsid w:val="00586483"/>
    <w:rsid w:val="00633A72"/>
    <w:rsid w:val="00662926"/>
    <w:rsid w:val="00687300"/>
    <w:rsid w:val="007E7792"/>
    <w:rsid w:val="008213C0"/>
    <w:rsid w:val="008571F0"/>
    <w:rsid w:val="00872FB3"/>
    <w:rsid w:val="008B0BA7"/>
    <w:rsid w:val="008D5572"/>
    <w:rsid w:val="0091254E"/>
    <w:rsid w:val="00967E70"/>
    <w:rsid w:val="009A7FB2"/>
    <w:rsid w:val="009C09A8"/>
    <w:rsid w:val="009F037D"/>
    <w:rsid w:val="00AE4D30"/>
    <w:rsid w:val="00B1271C"/>
    <w:rsid w:val="00B35BF7"/>
    <w:rsid w:val="00B74074"/>
    <w:rsid w:val="00BA2F5F"/>
    <w:rsid w:val="00C31DE9"/>
    <w:rsid w:val="00C84AEA"/>
    <w:rsid w:val="00C97C77"/>
    <w:rsid w:val="00D97588"/>
    <w:rsid w:val="00DB57EF"/>
    <w:rsid w:val="00E350CF"/>
    <w:rsid w:val="00F15D3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dor\Escritorio\plantilla%20para%20ordenanz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para ordenanza.dot</Template>
  <TotalTime>0</TotalTime>
  <Pages>2</Pages>
  <Words>559</Words>
  <Characters>3079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usuario</cp:lastModifiedBy>
  <cp:revision>10</cp:revision>
  <cp:lastPrinted>2017-05-11T14:08:00Z</cp:lastPrinted>
  <dcterms:created xsi:type="dcterms:W3CDTF">2017-05-11T14:08:00Z</dcterms:created>
  <dcterms:modified xsi:type="dcterms:W3CDTF">2017-06-06T11:53:00Z</dcterms:modified>
</cp:coreProperties>
</file>