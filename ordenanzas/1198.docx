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AC6" w:rsidRPr="00D62FF2" w:rsidRDefault="009D1AC6" w:rsidP="00D62FF2">
      <w:pPr>
        <w:spacing w:line="240" w:lineRule="auto"/>
        <w:jc w:val="right"/>
        <w:rPr>
          <w:rFonts w:ascii="Times New Roman" w:hAnsi="Times New Roman"/>
          <w:sz w:val="24"/>
        </w:rPr>
      </w:pPr>
      <w:r w:rsidRPr="00D62FF2">
        <w:rPr>
          <w:rFonts w:ascii="Times New Roman" w:hAnsi="Times New Roman"/>
          <w:sz w:val="24"/>
        </w:rPr>
        <w:t>Yerba Buena, 26 de Diciembre de 2001</w:t>
      </w:r>
    </w:p>
    <w:p w:rsidR="009D1AC6" w:rsidRPr="00D62FF2" w:rsidRDefault="009D1AC6" w:rsidP="00D62FF2">
      <w:pPr>
        <w:spacing w:line="240" w:lineRule="auto"/>
        <w:jc w:val="left"/>
        <w:rPr>
          <w:rFonts w:ascii="Times New Roman" w:hAnsi="Times New Roman"/>
          <w:sz w:val="24"/>
        </w:rPr>
      </w:pPr>
      <w:r w:rsidRPr="00D62FF2">
        <w:rPr>
          <w:rFonts w:ascii="Times New Roman" w:hAnsi="Times New Roman"/>
          <w:sz w:val="24"/>
        </w:rPr>
        <w:t>ORDENANZA Nº 1198</w:t>
      </w:r>
    </w:p>
    <w:p w:rsidR="001A07FF" w:rsidRPr="00D62FF2" w:rsidRDefault="009D1AC6" w:rsidP="00D62FF2">
      <w:pPr>
        <w:spacing w:line="240" w:lineRule="auto"/>
        <w:rPr>
          <w:rFonts w:ascii="Times New Roman" w:hAnsi="Times New Roman"/>
          <w:sz w:val="24"/>
        </w:rPr>
      </w:pPr>
      <w:r w:rsidRPr="00D62FF2">
        <w:rPr>
          <w:rFonts w:ascii="Times New Roman" w:hAnsi="Times New Roman"/>
          <w:sz w:val="24"/>
        </w:rPr>
        <w:t xml:space="preserve">VISTO: </w:t>
      </w:r>
      <w:r w:rsidR="00E349D4" w:rsidRPr="00D62FF2">
        <w:rPr>
          <w:rFonts w:ascii="Times New Roman" w:hAnsi="Times New Roman"/>
          <w:sz w:val="24"/>
        </w:rPr>
        <w:t>La necesidad de contar con un instrumento por el que la Municipalidad de Yerba Buena exprese públicamente un reconocimiento oficial a la labor cumplida por un medio de Comunicación Social; y</w:t>
      </w:r>
    </w:p>
    <w:p w:rsidR="00E349D4" w:rsidRPr="00D62FF2" w:rsidRDefault="009D1AC6" w:rsidP="00D62FF2">
      <w:pPr>
        <w:spacing w:line="240" w:lineRule="auto"/>
        <w:rPr>
          <w:rFonts w:ascii="Times New Roman" w:hAnsi="Times New Roman"/>
          <w:sz w:val="24"/>
        </w:rPr>
      </w:pPr>
      <w:r w:rsidRPr="00D62FF2">
        <w:rPr>
          <w:rFonts w:ascii="Times New Roman" w:hAnsi="Times New Roman"/>
          <w:sz w:val="24"/>
        </w:rPr>
        <w:t xml:space="preserve">CONSIDERANDO: </w:t>
      </w:r>
      <w:r w:rsidR="005C68AC" w:rsidRPr="00D62FF2">
        <w:rPr>
          <w:rFonts w:ascii="Times New Roman" w:hAnsi="Times New Roman"/>
          <w:sz w:val="24"/>
        </w:rPr>
        <w:t>Que</w:t>
      </w:r>
      <w:r w:rsidR="00E349D4" w:rsidRPr="00D62FF2">
        <w:rPr>
          <w:rFonts w:ascii="Times New Roman" w:hAnsi="Times New Roman"/>
          <w:sz w:val="24"/>
        </w:rPr>
        <w:t xml:space="preserve"> en la actualidad los Medios de Comunicación Social han sido reconocidos mundialmente como aquellos que tienden a la formación de la opinión pública, para que esta constituya un elemento básico del sistema republicano representativo y federal;</w:t>
      </w:r>
    </w:p>
    <w:p w:rsidR="00E349D4" w:rsidRPr="00D62FF2" w:rsidRDefault="00E349D4" w:rsidP="00D62FF2">
      <w:pPr>
        <w:spacing w:line="240" w:lineRule="auto"/>
        <w:rPr>
          <w:rFonts w:ascii="Times New Roman" w:hAnsi="Times New Roman"/>
          <w:sz w:val="24"/>
        </w:rPr>
      </w:pPr>
      <w:r w:rsidRPr="00D62FF2">
        <w:rPr>
          <w:rFonts w:ascii="Times New Roman" w:hAnsi="Times New Roman"/>
          <w:sz w:val="24"/>
        </w:rPr>
        <w:t>Que dichos elementos de la prensa oral, escrita y televisiva tienen la misión importante de promover el desarrollo integral del hombre, fomentar las normas de convivencia comunitarias, vale decir son promotores de todos los valores que hacen al desarrollo de la persona hacia el bien común;</w:t>
      </w:r>
    </w:p>
    <w:p w:rsidR="00E349D4" w:rsidRPr="00D62FF2" w:rsidRDefault="00E349D4" w:rsidP="00D62FF2">
      <w:pPr>
        <w:spacing w:line="240" w:lineRule="auto"/>
        <w:rPr>
          <w:rFonts w:ascii="Times New Roman" w:hAnsi="Times New Roman"/>
          <w:sz w:val="24"/>
        </w:rPr>
      </w:pPr>
      <w:r w:rsidRPr="00D62FF2">
        <w:rPr>
          <w:rFonts w:ascii="Times New Roman" w:hAnsi="Times New Roman"/>
          <w:sz w:val="24"/>
        </w:rPr>
        <w:t>Que los Medios de Comunicación, por su tarea despojada de principios políticos, religiosos y sociales y por llevar la responsabilidad de la publicidad de los actos de gobierno, constituyen el nexo de unión entre gobernantes y gobernados, llegando en algunos casos a propugnar o corregir iniciativas del Estado;</w:t>
      </w:r>
    </w:p>
    <w:p w:rsidR="00E349D4" w:rsidRPr="00D62FF2" w:rsidRDefault="00E349D4" w:rsidP="00D62FF2">
      <w:pPr>
        <w:spacing w:line="240" w:lineRule="auto"/>
        <w:rPr>
          <w:rFonts w:ascii="Times New Roman" w:hAnsi="Times New Roman"/>
          <w:sz w:val="24"/>
        </w:rPr>
      </w:pPr>
      <w:r w:rsidRPr="00D62FF2">
        <w:rPr>
          <w:rFonts w:ascii="Times New Roman" w:hAnsi="Times New Roman"/>
          <w:sz w:val="24"/>
        </w:rPr>
        <w:t>Que es Yerba Buena conocido como reservorio de la Cultura y la Educación y que desde un tiempo atrás se ha convertido en centro de interés del público nacional y provincial;</w:t>
      </w:r>
    </w:p>
    <w:p w:rsidR="00E349D4" w:rsidRPr="00D62FF2" w:rsidRDefault="00E349D4" w:rsidP="00D62FF2">
      <w:pPr>
        <w:spacing w:line="240" w:lineRule="auto"/>
        <w:rPr>
          <w:rFonts w:ascii="Times New Roman" w:hAnsi="Times New Roman"/>
          <w:sz w:val="24"/>
        </w:rPr>
      </w:pPr>
      <w:r w:rsidRPr="00D62FF2">
        <w:rPr>
          <w:rFonts w:ascii="Times New Roman" w:hAnsi="Times New Roman"/>
          <w:sz w:val="24"/>
        </w:rPr>
        <w:t>Que en virtud de lo expuesto precedentemente el Municipio debe instituir un reconocimiento público para aquellos Medios de Comunicación Social que han contribuido anualmente al desarrollo espiritual y material de la Comunidad por medio de su apoyo constructivo;</w:t>
      </w:r>
    </w:p>
    <w:p w:rsidR="00B40C90" w:rsidRPr="00D62FF2" w:rsidRDefault="00E349D4" w:rsidP="00D62FF2">
      <w:pPr>
        <w:spacing w:line="240" w:lineRule="auto"/>
        <w:rPr>
          <w:rFonts w:ascii="Times New Roman" w:hAnsi="Times New Roman"/>
          <w:sz w:val="24"/>
        </w:rPr>
      </w:pPr>
      <w:r w:rsidRPr="00D62FF2">
        <w:rPr>
          <w:rFonts w:ascii="Times New Roman" w:hAnsi="Times New Roman"/>
          <w:sz w:val="24"/>
        </w:rPr>
        <w:t>Por ello y en uso de las facultades que le confiere el Decreto Nº 822/1 de fecha 19 de mayo de 2000, emitido por el Poder Ejecutivo Provincial,</w:t>
      </w:r>
    </w:p>
    <w:p w:rsidR="001A07FF" w:rsidRPr="00D62FF2" w:rsidRDefault="00B40C90" w:rsidP="00D62FF2">
      <w:pPr>
        <w:spacing w:line="240" w:lineRule="auto"/>
        <w:jc w:val="center"/>
        <w:rPr>
          <w:rFonts w:ascii="Times New Roman" w:hAnsi="Times New Roman"/>
          <w:sz w:val="24"/>
        </w:rPr>
      </w:pPr>
      <w:r w:rsidRPr="00D62FF2">
        <w:rPr>
          <w:rFonts w:ascii="Times New Roman" w:hAnsi="Times New Roman"/>
          <w:sz w:val="24"/>
        </w:rPr>
        <w:t>EL INTERVENTOR MUNICIPAL</w:t>
      </w:r>
    </w:p>
    <w:p w:rsidR="002D575E" w:rsidRPr="00D62FF2" w:rsidRDefault="002D575E" w:rsidP="00D62FF2">
      <w:pPr>
        <w:spacing w:line="240" w:lineRule="auto"/>
        <w:jc w:val="center"/>
        <w:rPr>
          <w:rFonts w:ascii="Times New Roman" w:hAnsi="Times New Roman"/>
          <w:sz w:val="24"/>
        </w:rPr>
      </w:pPr>
      <w:r w:rsidRPr="00D62FF2">
        <w:rPr>
          <w:rFonts w:ascii="Times New Roman" w:hAnsi="Times New Roman"/>
          <w:sz w:val="24"/>
        </w:rPr>
        <w:t xml:space="preserve">SANCIONA </w:t>
      </w:r>
      <w:r w:rsidR="00B40C90" w:rsidRPr="00D62FF2">
        <w:rPr>
          <w:rFonts w:ascii="Times New Roman" w:hAnsi="Times New Roman"/>
          <w:sz w:val="24"/>
        </w:rPr>
        <w:t xml:space="preserve">Y PROMULGA </w:t>
      </w:r>
      <w:r w:rsidRPr="00D62FF2">
        <w:rPr>
          <w:rFonts w:ascii="Times New Roman" w:hAnsi="Times New Roman"/>
          <w:sz w:val="24"/>
        </w:rPr>
        <w:t>CON FUERZA DE ORDENANZA:</w:t>
      </w:r>
    </w:p>
    <w:p w:rsidR="003E657F" w:rsidRPr="00D62FF2" w:rsidRDefault="00A86F83" w:rsidP="00D62FF2">
      <w:pPr>
        <w:spacing w:line="240" w:lineRule="auto"/>
        <w:rPr>
          <w:rFonts w:ascii="Times New Roman" w:hAnsi="Times New Roman"/>
          <w:sz w:val="24"/>
        </w:rPr>
      </w:pPr>
      <w:r w:rsidRPr="00D62FF2">
        <w:rPr>
          <w:rFonts w:ascii="Times New Roman" w:hAnsi="Times New Roman"/>
          <w:sz w:val="24"/>
        </w:rPr>
        <w:t>ARTICULO PRIMERO</w:t>
      </w:r>
      <w:r w:rsidR="009D1AC6" w:rsidRPr="00D62FF2">
        <w:rPr>
          <w:rFonts w:ascii="Times New Roman" w:hAnsi="Times New Roman"/>
          <w:sz w:val="24"/>
        </w:rPr>
        <w:t xml:space="preserve">: </w:t>
      </w:r>
      <w:r w:rsidR="00E349D4" w:rsidRPr="00D62FF2">
        <w:rPr>
          <w:rFonts w:ascii="Times New Roman" w:hAnsi="Times New Roman"/>
          <w:sz w:val="24"/>
        </w:rPr>
        <w:t>INSTITUYASE una distinción denominada “Premio a la mejor labor periodística del año”, para el Medio de Comunicación, escrito, oral y televisivo que se haya destacado por su franca, continuada y permanente difusión de los acontecimientos registrados durante el año en el Municipio de Yerba Buena.</w:t>
      </w:r>
    </w:p>
    <w:p w:rsidR="006F2884" w:rsidRPr="00D62FF2" w:rsidRDefault="00A86F83" w:rsidP="00D62FF2">
      <w:pPr>
        <w:spacing w:line="240" w:lineRule="auto"/>
        <w:rPr>
          <w:rFonts w:ascii="Times New Roman" w:hAnsi="Times New Roman"/>
          <w:sz w:val="24"/>
        </w:rPr>
      </w:pPr>
      <w:r w:rsidRPr="00D62FF2">
        <w:rPr>
          <w:rFonts w:ascii="Times New Roman" w:hAnsi="Times New Roman"/>
          <w:sz w:val="24"/>
        </w:rPr>
        <w:t>ARTICULO SEGUNDO</w:t>
      </w:r>
      <w:r w:rsidR="009D1AC6" w:rsidRPr="00D62FF2">
        <w:rPr>
          <w:rFonts w:ascii="Times New Roman" w:hAnsi="Times New Roman"/>
          <w:sz w:val="24"/>
        </w:rPr>
        <w:t xml:space="preserve">: </w:t>
      </w:r>
      <w:r w:rsidR="00E349D4" w:rsidRPr="00D62FF2">
        <w:rPr>
          <w:rFonts w:ascii="Times New Roman" w:hAnsi="Times New Roman"/>
          <w:sz w:val="24"/>
        </w:rPr>
        <w:t xml:space="preserve">DECLARESE a “Yerba Buena de </w:t>
      </w:r>
      <w:r w:rsidR="00E73DB5" w:rsidRPr="00D62FF2">
        <w:rPr>
          <w:rFonts w:ascii="Times New Roman" w:hAnsi="Times New Roman"/>
          <w:sz w:val="24"/>
        </w:rPr>
        <w:t>Hoy” como el Programa del año 2001, por su apoyo al crecimiento, al optimismo y a la identificación de los ciudadanos, por un Yerba Buena mejor.</w:t>
      </w:r>
    </w:p>
    <w:p w:rsidR="00E73DB5" w:rsidRPr="00D62FF2" w:rsidRDefault="00A86F83" w:rsidP="00D62FF2">
      <w:pPr>
        <w:spacing w:line="240" w:lineRule="auto"/>
        <w:rPr>
          <w:rFonts w:ascii="Times New Roman" w:hAnsi="Times New Roman"/>
          <w:sz w:val="24"/>
        </w:rPr>
      </w:pPr>
      <w:r w:rsidRPr="00D62FF2">
        <w:rPr>
          <w:rFonts w:ascii="Times New Roman" w:hAnsi="Times New Roman"/>
          <w:sz w:val="24"/>
        </w:rPr>
        <w:t>ARTICULO TERCERO</w:t>
      </w:r>
      <w:r w:rsidR="009D1AC6" w:rsidRPr="00D62FF2">
        <w:rPr>
          <w:rFonts w:ascii="Times New Roman" w:hAnsi="Times New Roman"/>
          <w:sz w:val="24"/>
        </w:rPr>
        <w:t xml:space="preserve">: </w:t>
      </w:r>
      <w:r w:rsidR="00E73DB5" w:rsidRPr="00D62FF2">
        <w:rPr>
          <w:rFonts w:ascii="Times New Roman" w:hAnsi="Times New Roman"/>
          <w:sz w:val="24"/>
        </w:rPr>
        <w:t>COMUNIQUESE, PUBLIQUESE, COPIESE Y ARCHIVESE.</w:t>
      </w:r>
      <w:r w:rsidR="00D62FF2" w:rsidRPr="00D62FF2">
        <w:rPr>
          <w:rFonts w:ascii="Times New Roman" w:hAnsi="Times New Roman"/>
          <w:sz w:val="24"/>
        </w:rPr>
        <w:t xml:space="preserve"> </w:t>
      </w:r>
    </w:p>
    <w:sectPr w:rsidR="00E73DB5" w:rsidRPr="00D62FF2" w:rsidSect="00D62FF2">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5C68AC"/>
    <w:rsid w:val="00024708"/>
    <w:rsid w:val="000776C1"/>
    <w:rsid w:val="000D6F58"/>
    <w:rsid w:val="001A07FF"/>
    <w:rsid w:val="00222916"/>
    <w:rsid w:val="00260FBE"/>
    <w:rsid w:val="002C04EE"/>
    <w:rsid w:val="002D575E"/>
    <w:rsid w:val="00370ACB"/>
    <w:rsid w:val="003E657F"/>
    <w:rsid w:val="00450CC2"/>
    <w:rsid w:val="00465C5C"/>
    <w:rsid w:val="004A275B"/>
    <w:rsid w:val="005952EA"/>
    <w:rsid w:val="005C68AC"/>
    <w:rsid w:val="00641177"/>
    <w:rsid w:val="006F2884"/>
    <w:rsid w:val="007B2CC3"/>
    <w:rsid w:val="007B73E1"/>
    <w:rsid w:val="007E6ABD"/>
    <w:rsid w:val="007F1AB9"/>
    <w:rsid w:val="00836D56"/>
    <w:rsid w:val="00872C72"/>
    <w:rsid w:val="00873048"/>
    <w:rsid w:val="00903B56"/>
    <w:rsid w:val="009C0478"/>
    <w:rsid w:val="009D1AC6"/>
    <w:rsid w:val="00A703B2"/>
    <w:rsid w:val="00A83516"/>
    <w:rsid w:val="00A86F83"/>
    <w:rsid w:val="00B40C90"/>
    <w:rsid w:val="00B62F36"/>
    <w:rsid w:val="00B923D8"/>
    <w:rsid w:val="00BA534D"/>
    <w:rsid w:val="00BB2ED4"/>
    <w:rsid w:val="00BB5D6E"/>
    <w:rsid w:val="00C049C7"/>
    <w:rsid w:val="00C24DD5"/>
    <w:rsid w:val="00CE1123"/>
    <w:rsid w:val="00D003BC"/>
    <w:rsid w:val="00D17B56"/>
    <w:rsid w:val="00D62FF2"/>
    <w:rsid w:val="00E349D4"/>
    <w:rsid w:val="00E34AE4"/>
    <w:rsid w:val="00E45890"/>
    <w:rsid w:val="00E47BB3"/>
    <w:rsid w:val="00E73DB5"/>
    <w:rsid w:val="00ED03CC"/>
    <w:rsid w:val="00F92B5A"/>
    <w:rsid w:val="00FF389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TotalTime>
  <Pages>1</Pages>
  <Words>359</Words>
  <Characters>1977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2017-03-23T19:55:00Z</dcterms:created>
  <dcterms:modified xsi:type="dcterms:W3CDTF">2017-06-06T11:56:00Z</dcterms:modified>
</cp:coreProperties>
</file>