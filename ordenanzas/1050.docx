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669" w:rsidRPr="00CC766A" w:rsidRDefault="00644669" w:rsidP="00CC766A">
      <w:pPr>
        <w:spacing w:line="240" w:lineRule="auto"/>
        <w:jc w:val="right"/>
        <w:rPr>
          <w:rFonts w:ascii="Times New Roman" w:hAnsi="Times New Roman"/>
          <w:sz w:val="24"/>
        </w:rPr>
      </w:pPr>
      <w:r w:rsidRPr="00CC766A">
        <w:rPr>
          <w:rFonts w:ascii="Times New Roman" w:hAnsi="Times New Roman"/>
          <w:sz w:val="24"/>
        </w:rPr>
        <w:t>Yerba Buena, 20 de Enero de 2000</w:t>
      </w:r>
    </w:p>
    <w:p w:rsidR="00644669" w:rsidRPr="00CC766A" w:rsidRDefault="00644669" w:rsidP="00CC766A">
      <w:pPr>
        <w:spacing w:line="240" w:lineRule="auto"/>
        <w:jc w:val="left"/>
        <w:rPr>
          <w:rFonts w:ascii="Times New Roman" w:hAnsi="Times New Roman"/>
          <w:sz w:val="24"/>
        </w:rPr>
      </w:pPr>
      <w:r w:rsidRPr="00CC766A">
        <w:rPr>
          <w:rFonts w:ascii="Times New Roman" w:hAnsi="Times New Roman"/>
          <w:sz w:val="24"/>
        </w:rPr>
        <w:t>ORDENANZA Nº 1050</w:t>
      </w:r>
    </w:p>
    <w:p w:rsidR="00DF5FDE" w:rsidRPr="00CC766A" w:rsidRDefault="00644669" w:rsidP="00CC766A">
      <w:pPr>
        <w:spacing w:line="240" w:lineRule="auto"/>
        <w:rPr>
          <w:rFonts w:ascii="Times New Roman" w:hAnsi="Times New Roman"/>
          <w:sz w:val="24"/>
        </w:rPr>
      </w:pPr>
      <w:r w:rsidRPr="00CC766A">
        <w:rPr>
          <w:rFonts w:ascii="Times New Roman" w:hAnsi="Times New Roman"/>
          <w:sz w:val="24"/>
        </w:rPr>
        <w:t xml:space="preserve">VISTO: </w:t>
      </w:r>
      <w:r w:rsidR="003A0FF0" w:rsidRPr="00CC766A">
        <w:rPr>
          <w:rFonts w:ascii="Times New Roman" w:hAnsi="Times New Roman"/>
          <w:sz w:val="24"/>
        </w:rPr>
        <w:t>El pacto provincial para el reordenamiento y consolidación de la paz social de los Municipios del Interior firmado entre el Señor Vice-Gobernador de la Provincia de Tucumán y el Señor Intendente Municipal; y</w:t>
      </w:r>
    </w:p>
    <w:p w:rsidR="00DF5FDE" w:rsidRPr="00CC766A" w:rsidRDefault="00644669" w:rsidP="00CC766A">
      <w:pPr>
        <w:spacing w:line="240" w:lineRule="auto"/>
        <w:rPr>
          <w:rFonts w:ascii="Times New Roman" w:hAnsi="Times New Roman"/>
          <w:sz w:val="24"/>
        </w:rPr>
      </w:pPr>
      <w:r w:rsidRPr="00CC766A">
        <w:rPr>
          <w:rFonts w:ascii="Times New Roman" w:hAnsi="Times New Roman"/>
          <w:sz w:val="24"/>
        </w:rPr>
        <w:t xml:space="preserve">CONSIDERANDO: </w:t>
      </w:r>
      <w:r w:rsidR="003A0FF0" w:rsidRPr="00CC766A">
        <w:rPr>
          <w:rFonts w:ascii="Times New Roman" w:hAnsi="Times New Roman"/>
          <w:sz w:val="24"/>
        </w:rPr>
        <w:t>Que el pacto tiene por objeto la realización de acciones tendientes a reordenar y sanear las finanzas del estado municipal, con el propósito de garantizar la Paz Social en el mismo y sentar las bases para su desarrollo y crecimiento;</w:t>
      </w:r>
    </w:p>
    <w:p w:rsidR="00DF5FDE" w:rsidRPr="00CC766A" w:rsidRDefault="003A0FF0" w:rsidP="00CC766A">
      <w:pPr>
        <w:spacing w:line="240" w:lineRule="auto"/>
        <w:rPr>
          <w:rFonts w:ascii="Times New Roman" w:hAnsi="Times New Roman"/>
          <w:sz w:val="24"/>
        </w:rPr>
      </w:pPr>
      <w:r w:rsidRPr="00CC766A">
        <w:rPr>
          <w:rFonts w:ascii="Times New Roman" w:hAnsi="Times New Roman"/>
          <w:sz w:val="24"/>
        </w:rPr>
        <w:t>Que la adhesión al Pacto por parte de la Municipalidad de Yerba Buena es positivo;</w:t>
      </w:r>
    </w:p>
    <w:p w:rsidR="002D575E" w:rsidRPr="00CC766A" w:rsidRDefault="003A0FF0" w:rsidP="00CC766A">
      <w:pPr>
        <w:spacing w:line="240" w:lineRule="auto"/>
        <w:jc w:val="center"/>
        <w:rPr>
          <w:rFonts w:ascii="Times New Roman" w:hAnsi="Times New Roman"/>
          <w:sz w:val="24"/>
        </w:rPr>
      </w:pPr>
      <w:r w:rsidRPr="00CC766A">
        <w:rPr>
          <w:rFonts w:ascii="Times New Roman" w:hAnsi="Times New Roman"/>
          <w:sz w:val="24"/>
        </w:rPr>
        <w:t xml:space="preserve">POR </w:t>
      </w:r>
      <w:r w:rsidR="00644669" w:rsidRPr="00CC766A">
        <w:rPr>
          <w:rFonts w:ascii="Times New Roman" w:hAnsi="Times New Roman"/>
          <w:sz w:val="24"/>
        </w:rPr>
        <w:t>EL CONCEJO DELIBERANTE SANCIONA CON FUERZA DE ORDENANZA</w:t>
      </w:r>
      <w:r w:rsidR="002D575E" w:rsidRPr="00CC766A">
        <w:rPr>
          <w:rFonts w:ascii="Times New Roman" w:hAnsi="Times New Roman"/>
          <w:sz w:val="24"/>
        </w:rPr>
        <w:t>:</w:t>
      </w:r>
    </w:p>
    <w:p w:rsidR="00CC766A" w:rsidRDefault="004F166C" w:rsidP="00CC766A">
      <w:pPr>
        <w:spacing w:line="240" w:lineRule="auto"/>
        <w:rPr>
          <w:rFonts w:ascii="Times New Roman" w:hAnsi="Times New Roman"/>
          <w:sz w:val="24"/>
        </w:rPr>
      </w:pPr>
      <w:r w:rsidRPr="00CC766A">
        <w:rPr>
          <w:rFonts w:ascii="Times New Roman" w:hAnsi="Times New Roman"/>
          <w:sz w:val="24"/>
        </w:rPr>
        <w:t>ARTICULO PRIMERO</w:t>
      </w:r>
      <w:r w:rsidR="00644669" w:rsidRPr="00CC766A">
        <w:rPr>
          <w:rFonts w:ascii="Times New Roman" w:hAnsi="Times New Roman"/>
          <w:sz w:val="24"/>
        </w:rPr>
        <w:t xml:space="preserve">: </w:t>
      </w:r>
      <w:r w:rsidR="003A0FF0" w:rsidRPr="00CC766A">
        <w:rPr>
          <w:rFonts w:ascii="Times New Roman" w:hAnsi="Times New Roman"/>
          <w:sz w:val="24"/>
        </w:rPr>
        <w:t xml:space="preserve">ADHIERASE la Municipalidad de Yerba Buena al Pacto Provincial para el saneamiento y paz social firmado entre el Señor Vice-Gobernador de la Provincia de Tucumán, en ejercicio del Poder Ejecutivo y el Señor Intendente Municipal, según cláusulas que forman parte de la presente Ordenanza </w:t>
      </w:r>
      <w:bookmarkStart w:id="0" w:name="_GoBack"/>
      <w:bookmarkEnd w:id="0"/>
      <w:r w:rsidR="003A0FF0" w:rsidRPr="00CC766A">
        <w:rPr>
          <w:rFonts w:ascii="Times New Roman" w:hAnsi="Times New Roman"/>
          <w:sz w:val="24"/>
        </w:rPr>
        <w:t>como Anexo I.</w:t>
      </w:r>
    </w:p>
    <w:p w:rsidR="006F2884" w:rsidRPr="00CC766A" w:rsidRDefault="004F166C" w:rsidP="00CC766A">
      <w:pPr>
        <w:spacing w:line="240" w:lineRule="auto"/>
        <w:rPr>
          <w:rFonts w:ascii="Times New Roman" w:hAnsi="Times New Roman"/>
          <w:sz w:val="24"/>
        </w:rPr>
      </w:pPr>
      <w:r w:rsidRPr="00CC766A">
        <w:rPr>
          <w:rFonts w:ascii="Times New Roman" w:hAnsi="Times New Roman"/>
          <w:sz w:val="24"/>
        </w:rPr>
        <w:t>ARTICULO SEGUNDO</w:t>
      </w:r>
      <w:r w:rsidR="00644669" w:rsidRPr="00CC766A">
        <w:rPr>
          <w:rFonts w:ascii="Times New Roman" w:hAnsi="Times New Roman"/>
          <w:sz w:val="24"/>
        </w:rPr>
        <w:t xml:space="preserve">: </w:t>
      </w:r>
      <w:r w:rsidR="003E657F" w:rsidRPr="00CC766A">
        <w:rPr>
          <w:rFonts w:ascii="Times New Roman" w:hAnsi="Times New Roman"/>
          <w:sz w:val="24"/>
        </w:rPr>
        <w:t>COMUNÍQUESE, CÓPIESE y ARCHÍVESE.</w:t>
      </w:r>
      <w:r w:rsidR="00CC766A" w:rsidRPr="00CC766A">
        <w:rPr>
          <w:rFonts w:ascii="Times New Roman" w:hAnsi="Times New Roman"/>
          <w:sz w:val="24"/>
        </w:rPr>
        <w:t xml:space="preserve"> </w:t>
      </w:r>
    </w:p>
    <w:sectPr w:rsidR="006F2884" w:rsidRPr="00CC766A" w:rsidSect="00CC766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3A0FF0"/>
    <w:rsid w:val="0005007F"/>
    <w:rsid w:val="00053AE3"/>
    <w:rsid w:val="000776C1"/>
    <w:rsid w:val="000B5914"/>
    <w:rsid w:val="000C052C"/>
    <w:rsid w:val="000D6F58"/>
    <w:rsid w:val="001A54A3"/>
    <w:rsid w:val="00222916"/>
    <w:rsid w:val="002D575E"/>
    <w:rsid w:val="00341CB5"/>
    <w:rsid w:val="003A0FF0"/>
    <w:rsid w:val="003E657F"/>
    <w:rsid w:val="003F4CB3"/>
    <w:rsid w:val="004E1C98"/>
    <w:rsid w:val="004F166C"/>
    <w:rsid w:val="00586C3F"/>
    <w:rsid w:val="005952EA"/>
    <w:rsid w:val="00644669"/>
    <w:rsid w:val="006F2884"/>
    <w:rsid w:val="007563E3"/>
    <w:rsid w:val="00790143"/>
    <w:rsid w:val="007B73E1"/>
    <w:rsid w:val="007E6ABD"/>
    <w:rsid w:val="007F1AB9"/>
    <w:rsid w:val="00A703B2"/>
    <w:rsid w:val="00A9406E"/>
    <w:rsid w:val="00AF1E23"/>
    <w:rsid w:val="00B923D8"/>
    <w:rsid w:val="00BB2ED4"/>
    <w:rsid w:val="00C049C7"/>
    <w:rsid w:val="00C67BCF"/>
    <w:rsid w:val="00CC766A"/>
    <w:rsid w:val="00CD5FD3"/>
    <w:rsid w:val="00CE1123"/>
    <w:rsid w:val="00DF5FDE"/>
    <w:rsid w:val="00E34AE4"/>
    <w:rsid w:val="00E4206D"/>
    <w:rsid w:val="00E47BB3"/>
    <w:rsid w:val="00E72110"/>
    <w:rsid w:val="00F85B6B"/>
    <w:rsid w:val="00FB4A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13</cp:revision>
  <dcterms:created xsi:type="dcterms:W3CDTF">2017-01-25T14:25:00Z</dcterms:created>
  <dcterms:modified xsi:type="dcterms:W3CDTF">2017-06-06T11:54:00Z</dcterms:modified>
</cp:coreProperties>
</file>