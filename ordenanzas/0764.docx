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14D8" w:rsidRPr="009214D8" w:rsidRDefault="009214D8" w:rsidP="009214D8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9214D8">
        <w:rPr>
          <w:rFonts w:ascii="Times New Roman" w:hAnsi="Times New Roman"/>
          <w:sz w:val="24"/>
        </w:rPr>
        <w:t>Yerba Buena, 21 de Agosto de 1996</w:t>
      </w:r>
    </w:p>
    <w:p w:rsidR="009214D8" w:rsidRPr="009214D8" w:rsidRDefault="009214D8" w:rsidP="009214D8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9214D8">
        <w:rPr>
          <w:rFonts w:ascii="Times New Roman" w:hAnsi="Times New Roman"/>
          <w:b/>
          <w:sz w:val="24"/>
        </w:rPr>
        <w:t>ORDENANZA Nº 764</w:t>
      </w:r>
    </w:p>
    <w:p w:rsidR="009214D8" w:rsidRPr="009214D8" w:rsidRDefault="009214D8" w:rsidP="009214D8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9214D8">
        <w:rPr>
          <w:rFonts w:ascii="Times New Roman" w:hAnsi="Times New Roman"/>
          <w:b/>
          <w:sz w:val="24"/>
        </w:rPr>
        <w:t xml:space="preserve">VISTO: </w:t>
      </w:r>
    </w:p>
    <w:p w:rsidR="009E7C36" w:rsidRPr="009214D8" w:rsidRDefault="009214D8" w:rsidP="009214D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3162EE" w:rsidRPr="009214D8">
        <w:rPr>
          <w:rFonts w:ascii="Times New Roman" w:hAnsi="Times New Roman"/>
          <w:sz w:val="24"/>
        </w:rPr>
        <w:t>La concreción de la formación del AREA METROPOLITANA donde el Municipio de Yerba Buena forma parte; y</w:t>
      </w:r>
    </w:p>
    <w:p w:rsidR="009214D8" w:rsidRPr="009214D8" w:rsidRDefault="009214D8" w:rsidP="009214D8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9214D8">
        <w:rPr>
          <w:rFonts w:ascii="Times New Roman" w:hAnsi="Times New Roman"/>
          <w:b/>
          <w:sz w:val="24"/>
        </w:rPr>
        <w:t xml:space="preserve">CONSIDERANDO: </w:t>
      </w:r>
    </w:p>
    <w:p w:rsidR="007907EE" w:rsidRPr="009214D8" w:rsidRDefault="009214D8" w:rsidP="009214D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3162EE" w:rsidRPr="009214D8">
        <w:rPr>
          <w:rFonts w:ascii="Times New Roman" w:hAnsi="Times New Roman"/>
          <w:sz w:val="24"/>
        </w:rPr>
        <w:t>Que es menester aunar los esfuerzos en resguarda del interés común de los vecinos; en la razonabilidad de ejecutar las obras públicas, acorde a las necesidades, posibilidades y plazos más convenientes;</w:t>
      </w:r>
    </w:p>
    <w:p w:rsidR="003162EE" w:rsidRPr="009214D8" w:rsidRDefault="003162EE" w:rsidP="009214D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14D8">
        <w:rPr>
          <w:rFonts w:ascii="Times New Roman" w:hAnsi="Times New Roman"/>
          <w:sz w:val="24"/>
        </w:rPr>
        <w:tab/>
      </w:r>
      <w:r w:rsidRPr="009214D8">
        <w:rPr>
          <w:rFonts w:ascii="Times New Roman" w:hAnsi="Times New Roman"/>
          <w:sz w:val="24"/>
        </w:rPr>
        <w:tab/>
      </w:r>
      <w:r w:rsidRPr="009214D8">
        <w:rPr>
          <w:rFonts w:ascii="Times New Roman" w:hAnsi="Times New Roman"/>
          <w:sz w:val="24"/>
        </w:rPr>
        <w:tab/>
        <w:t>Que por las dimensiones de las obras a ejecutar, en muchos casos de escaso volumen pero de determinada complejidad, no se logran las propuestas mas convenientes a los intereses Municipales;</w:t>
      </w:r>
    </w:p>
    <w:p w:rsidR="003162EE" w:rsidRPr="009214D8" w:rsidRDefault="003162EE" w:rsidP="009214D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14D8">
        <w:rPr>
          <w:rFonts w:ascii="Times New Roman" w:hAnsi="Times New Roman"/>
          <w:sz w:val="24"/>
        </w:rPr>
        <w:tab/>
      </w:r>
      <w:r w:rsidRPr="009214D8">
        <w:rPr>
          <w:rFonts w:ascii="Times New Roman" w:hAnsi="Times New Roman"/>
          <w:sz w:val="24"/>
        </w:rPr>
        <w:tab/>
      </w:r>
      <w:r w:rsidRPr="009214D8">
        <w:rPr>
          <w:rFonts w:ascii="Times New Roman" w:hAnsi="Times New Roman"/>
          <w:sz w:val="24"/>
        </w:rPr>
        <w:tab/>
        <w:t>Que es de interés de este Municipio, un fructífero intercambio de colaboraciones entre las reparticiones públicas que integran el Area Metropolitana;</w:t>
      </w:r>
    </w:p>
    <w:p w:rsidR="003162EE" w:rsidRPr="009214D8" w:rsidRDefault="003162EE" w:rsidP="009214D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14D8">
        <w:rPr>
          <w:rFonts w:ascii="Times New Roman" w:hAnsi="Times New Roman"/>
          <w:sz w:val="24"/>
        </w:rPr>
        <w:tab/>
      </w:r>
      <w:r w:rsidRPr="009214D8">
        <w:rPr>
          <w:rFonts w:ascii="Times New Roman" w:hAnsi="Times New Roman"/>
          <w:sz w:val="24"/>
        </w:rPr>
        <w:tab/>
      </w:r>
      <w:r w:rsidRPr="009214D8">
        <w:rPr>
          <w:rFonts w:ascii="Times New Roman" w:hAnsi="Times New Roman"/>
          <w:sz w:val="24"/>
        </w:rPr>
        <w:tab/>
        <w:t>Que las características de los trabajos, que ejecutan los Municipios, son de muy variadas di</w:t>
      </w:r>
      <w:r w:rsidR="001C51F7" w:rsidRPr="009214D8">
        <w:rPr>
          <w:rFonts w:ascii="Times New Roman" w:hAnsi="Times New Roman"/>
          <w:sz w:val="24"/>
        </w:rPr>
        <w:t>mensiones y complejidad y que por lo general son necesarios equipos pesados o especiales, que hacen a que su magnitud sea determinante del precio propuesto o del interés de propuesto en la oferta de la Licitación pública correspondiente;</w:t>
      </w:r>
    </w:p>
    <w:p w:rsidR="002D575E" w:rsidRPr="009214D8" w:rsidRDefault="006C3C8B" w:rsidP="006C3C8B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6C3C8B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9214D8">
        <w:rPr>
          <w:rFonts w:ascii="Times New Roman" w:hAnsi="Times New Roman"/>
          <w:sz w:val="24"/>
        </w:rPr>
        <w:t>:</w:t>
      </w:r>
    </w:p>
    <w:p w:rsidR="009214D8" w:rsidRDefault="00933682" w:rsidP="009214D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14D8">
        <w:rPr>
          <w:rFonts w:ascii="Times New Roman" w:hAnsi="Times New Roman"/>
          <w:sz w:val="24"/>
          <w:u w:val="single"/>
        </w:rPr>
        <w:t>ARTICULO PRIMERO</w:t>
      </w:r>
      <w:r w:rsidR="000E1FA8" w:rsidRPr="009214D8">
        <w:rPr>
          <w:rFonts w:ascii="Times New Roman" w:hAnsi="Times New Roman"/>
          <w:sz w:val="24"/>
          <w:u w:val="single"/>
        </w:rPr>
        <w:t>:</w:t>
      </w:r>
      <w:r w:rsidR="000E1FA8" w:rsidRPr="009214D8">
        <w:rPr>
          <w:rFonts w:ascii="Times New Roman" w:hAnsi="Times New Roman"/>
          <w:sz w:val="24"/>
        </w:rPr>
        <w:t xml:space="preserve"> </w:t>
      </w:r>
      <w:r w:rsidR="001C51F7" w:rsidRPr="009214D8">
        <w:rPr>
          <w:rFonts w:ascii="Times New Roman" w:hAnsi="Times New Roman"/>
          <w:sz w:val="24"/>
        </w:rPr>
        <w:t>AUTORIZAR al D.E.M a realizar contrataciones directas, mediante el sistema de “CONTRATO POR ADHESION” para la ejecución de obras públicas</w:t>
      </w:r>
      <w:r w:rsidR="007907EE" w:rsidRPr="009214D8">
        <w:rPr>
          <w:rFonts w:ascii="Times New Roman" w:hAnsi="Times New Roman"/>
          <w:sz w:val="24"/>
        </w:rPr>
        <w:t>.</w:t>
      </w:r>
    </w:p>
    <w:p w:rsidR="009214D8" w:rsidRDefault="001C51F7" w:rsidP="009214D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14D8">
        <w:rPr>
          <w:rFonts w:ascii="Times New Roman" w:hAnsi="Times New Roman"/>
          <w:sz w:val="24"/>
        </w:rPr>
        <w:tab/>
      </w:r>
      <w:r w:rsidRPr="009214D8">
        <w:rPr>
          <w:rFonts w:ascii="Times New Roman" w:hAnsi="Times New Roman"/>
          <w:sz w:val="24"/>
        </w:rPr>
        <w:tab/>
      </w:r>
      <w:r w:rsidRPr="009214D8">
        <w:rPr>
          <w:rFonts w:ascii="Times New Roman" w:hAnsi="Times New Roman"/>
          <w:sz w:val="24"/>
        </w:rPr>
        <w:tab/>
        <w:t>Definiendose a “CRONTRATO POR ADHESION, como el contrato por el cual se adhiere a las contrataciones que la administración pública, tanto Municipal, provincial o nacional, realice mediante le sistema de “Licitación pública”.</w:t>
      </w:r>
    </w:p>
    <w:p w:rsidR="009214D8" w:rsidRDefault="00933682" w:rsidP="009214D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14D8">
        <w:rPr>
          <w:rFonts w:ascii="Times New Roman" w:hAnsi="Times New Roman"/>
          <w:sz w:val="24"/>
          <w:u w:val="single"/>
        </w:rPr>
        <w:t>ARTICULO SEGUNDO:</w:t>
      </w:r>
      <w:r w:rsidRPr="009214D8">
        <w:rPr>
          <w:rFonts w:ascii="Times New Roman" w:hAnsi="Times New Roman"/>
          <w:sz w:val="24"/>
        </w:rPr>
        <w:t xml:space="preserve"> </w:t>
      </w:r>
      <w:r w:rsidR="001C51F7" w:rsidRPr="009214D8">
        <w:rPr>
          <w:rFonts w:ascii="Times New Roman" w:hAnsi="Times New Roman"/>
          <w:sz w:val="24"/>
        </w:rPr>
        <w:t>Los “CONTRATOS POR ADHESION” deberán realizarse con empresas que tengan en ejecución contratos de obras públicas con algún Municipio, provincia o Nación y cuyos trabajso hayan sido adjudicados mediante el sistema de Licitación pública.</w:t>
      </w:r>
    </w:p>
    <w:p w:rsidR="009214D8" w:rsidRDefault="00933682" w:rsidP="009214D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14D8">
        <w:rPr>
          <w:rFonts w:ascii="Times New Roman" w:hAnsi="Times New Roman"/>
          <w:sz w:val="24"/>
          <w:u w:val="single"/>
        </w:rPr>
        <w:t>ARTICULO TERCERO:</w:t>
      </w:r>
      <w:r w:rsidRPr="009214D8">
        <w:rPr>
          <w:rFonts w:ascii="Times New Roman" w:hAnsi="Times New Roman"/>
          <w:sz w:val="24"/>
        </w:rPr>
        <w:t xml:space="preserve"> </w:t>
      </w:r>
      <w:r w:rsidR="001C51F7" w:rsidRPr="009214D8">
        <w:rPr>
          <w:rFonts w:ascii="Times New Roman" w:hAnsi="Times New Roman"/>
          <w:sz w:val="24"/>
        </w:rPr>
        <w:t>Los contratos de adhesión requerirán la expresa aceptación, por parte de la empresa, de las condiciones técnicas y económicas del contrato original, a efectos de podar considerar las obrasa ejecutar, como una ampliación de la principal, manteniendo el valor de los precios unitarios, aunque varíen las cantidades en una proporción mayor a lo pre</w:t>
      </w:r>
      <w:r w:rsidRPr="009214D8">
        <w:rPr>
          <w:rFonts w:ascii="Times New Roman" w:hAnsi="Times New Roman"/>
          <w:sz w:val="24"/>
        </w:rPr>
        <w:t>VISTO</w:t>
      </w:r>
      <w:r w:rsidR="001C51F7" w:rsidRPr="009214D8">
        <w:rPr>
          <w:rFonts w:ascii="Times New Roman" w:hAnsi="Times New Roman"/>
          <w:sz w:val="24"/>
        </w:rPr>
        <w:t>en la correspondiente ley de Obras Públicas.</w:t>
      </w:r>
    </w:p>
    <w:p w:rsidR="009214D8" w:rsidRDefault="00933682" w:rsidP="009214D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14D8">
        <w:rPr>
          <w:rFonts w:ascii="Times New Roman" w:hAnsi="Times New Roman"/>
          <w:sz w:val="24"/>
          <w:u w:val="single"/>
        </w:rPr>
        <w:t>ARTICULO CUARTO:</w:t>
      </w:r>
      <w:r w:rsidRPr="009214D8">
        <w:rPr>
          <w:rFonts w:ascii="Times New Roman" w:hAnsi="Times New Roman"/>
          <w:sz w:val="24"/>
        </w:rPr>
        <w:t xml:space="preserve"> </w:t>
      </w:r>
      <w:r w:rsidR="001C51F7" w:rsidRPr="009214D8">
        <w:rPr>
          <w:rFonts w:ascii="Times New Roman" w:hAnsi="Times New Roman"/>
          <w:sz w:val="24"/>
        </w:rPr>
        <w:t>Se autoriza al D.E.M., a contratar trabajos imprevistos hasta un 20% de monto a contratar por adhesión, a efectos de poder adecuar las obras a sus verdaderas necesidades.</w:t>
      </w:r>
    </w:p>
    <w:p w:rsidR="009214D8" w:rsidRDefault="00933682" w:rsidP="009214D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14D8">
        <w:rPr>
          <w:rFonts w:ascii="Times New Roman" w:hAnsi="Times New Roman"/>
          <w:sz w:val="24"/>
          <w:u w:val="single"/>
        </w:rPr>
        <w:lastRenderedPageBreak/>
        <w:t>ARTICULO QUINTO:</w:t>
      </w:r>
      <w:r w:rsidRPr="009214D8">
        <w:rPr>
          <w:rFonts w:ascii="Times New Roman" w:hAnsi="Times New Roman"/>
          <w:sz w:val="24"/>
        </w:rPr>
        <w:t xml:space="preserve"> </w:t>
      </w:r>
      <w:r w:rsidR="001C51F7" w:rsidRPr="009214D8">
        <w:rPr>
          <w:rFonts w:ascii="Times New Roman" w:hAnsi="Times New Roman"/>
          <w:sz w:val="24"/>
        </w:rPr>
        <w:t xml:space="preserve">El “CONTRATO POR ADHESION” </w:t>
      </w:r>
      <w:r w:rsidR="008542BF" w:rsidRPr="009214D8">
        <w:rPr>
          <w:rFonts w:ascii="Times New Roman" w:hAnsi="Times New Roman"/>
          <w:sz w:val="24"/>
        </w:rPr>
        <w:t>no se podrá repetir con la misma empresa y obra sin la previa autorización del H.C.D.</w:t>
      </w:r>
    </w:p>
    <w:p w:rsidR="009214D8" w:rsidRDefault="00933682" w:rsidP="009214D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14D8">
        <w:rPr>
          <w:rFonts w:ascii="Times New Roman" w:hAnsi="Times New Roman"/>
          <w:sz w:val="24"/>
          <w:u w:val="single"/>
        </w:rPr>
        <w:t>ARTICULO SEXTO</w:t>
      </w:r>
      <w:r w:rsidR="000E1FA8" w:rsidRPr="009214D8">
        <w:rPr>
          <w:rFonts w:ascii="Times New Roman" w:hAnsi="Times New Roman"/>
          <w:sz w:val="24"/>
          <w:u w:val="single"/>
        </w:rPr>
        <w:t>:</w:t>
      </w:r>
      <w:r w:rsidR="000E1FA8" w:rsidRPr="009214D8">
        <w:rPr>
          <w:rFonts w:ascii="Times New Roman" w:hAnsi="Times New Roman"/>
          <w:sz w:val="24"/>
        </w:rPr>
        <w:t xml:space="preserve"> </w:t>
      </w:r>
      <w:r w:rsidR="008542BF" w:rsidRPr="009214D8">
        <w:rPr>
          <w:rFonts w:ascii="Times New Roman" w:hAnsi="Times New Roman"/>
          <w:sz w:val="24"/>
        </w:rPr>
        <w:t>Se autoriza al D.E.M. a realizar Convenios, con la repartición licitante del Contrato original a efectos de establecer las colaboraciones en asesoramiento, inspecciones, certificaciones, ensayos, etc., que hagan a la correcta ejecución de la obra a contratar.</w:t>
      </w:r>
    </w:p>
    <w:p w:rsidR="006F2884" w:rsidRPr="009214D8" w:rsidRDefault="003E657F" w:rsidP="009214D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14D8">
        <w:rPr>
          <w:rFonts w:ascii="Times New Roman" w:hAnsi="Times New Roman"/>
          <w:sz w:val="24"/>
        </w:rPr>
        <w:t xml:space="preserve">ARTÍCULO </w:t>
      </w:r>
      <w:r w:rsidR="008542BF" w:rsidRPr="009214D8">
        <w:rPr>
          <w:rFonts w:ascii="Times New Roman" w:hAnsi="Times New Roman"/>
          <w:sz w:val="24"/>
        </w:rPr>
        <w:t>SEPTIMO</w:t>
      </w:r>
      <w:r w:rsidR="000776C1" w:rsidRPr="009214D8">
        <w:rPr>
          <w:rFonts w:ascii="Times New Roman" w:hAnsi="Times New Roman"/>
          <w:sz w:val="24"/>
        </w:rPr>
        <w:t>.-</w:t>
      </w:r>
      <w:r w:rsidRPr="009214D8">
        <w:rPr>
          <w:rFonts w:ascii="Times New Roman" w:hAnsi="Times New Roman"/>
          <w:sz w:val="24"/>
        </w:rPr>
        <w:t xml:space="preserve"> COMUNÍQUESE, CÓPIESE y ARCHÍVESE.</w:t>
      </w:r>
      <w:r w:rsidR="009214D8" w:rsidRPr="009214D8">
        <w:rPr>
          <w:rFonts w:ascii="Times New Roman" w:hAnsi="Times New Roman"/>
          <w:sz w:val="24"/>
        </w:rPr>
        <w:t xml:space="preserve"> </w:t>
      </w:r>
    </w:p>
    <w:sectPr w:rsidR="006F2884" w:rsidRPr="009214D8" w:rsidSect="00555515">
      <w:footerReference w:type="default" r:id="rId7"/>
      <w:pgSz w:w="11906" w:h="16838"/>
      <w:pgMar w:top="1417" w:right="1701" w:bottom="1417" w:left="1701" w:header="709" w:footer="709" w:gutter="0"/>
      <w:pgNumType w:start="76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5515" w:rsidRDefault="00555515" w:rsidP="00555515">
      <w:pPr>
        <w:spacing w:after="0" w:line="240" w:lineRule="auto"/>
      </w:pPr>
      <w:r>
        <w:separator/>
      </w:r>
    </w:p>
  </w:endnote>
  <w:endnote w:type="continuationSeparator" w:id="0">
    <w:p w:rsidR="00555515" w:rsidRDefault="00555515" w:rsidP="00555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515" w:rsidRPr="0088514B" w:rsidRDefault="0055551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5515" w:rsidRDefault="00555515" w:rsidP="00555515">
      <w:pPr>
        <w:spacing w:after="0" w:line="240" w:lineRule="auto"/>
      </w:pPr>
      <w:r>
        <w:separator/>
      </w:r>
    </w:p>
  </w:footnote>
  <w:footnote w:type="continuationSeparator" w:id="0">
    <w:p w:rsidR="00555515" w:rsidRDefault="00555515" w:rsidP="005555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E7C36"/>
    <w:rsid w:val="000776C1"/>
    <w:rsid w:val="000D6544"/>
    <w:rsid w:val="000D6F58"/>
    <w:rsid w:val="000E1FA8"/>
    <w:rsid w:val="00171D69"/>
    <w:rsid w:val="001920D2"/>
    <w:rsid w:val="00193972"/>
    <w:rsid w:val="001C51F7"/>
    <w:rsid w:val="00222916"/>
    <w:rsid w:val="002D575E"/>
    <w:rsid w:val="003162EE"/>
    <w:rsid w:val="00340D1C"/>
    <w:rsid w:val="0039656B"/>
    <w:rsid w:val="003A49C7"/>
    <w:rsid w:val="003E2E56"/>
    <w:rsid w:val="003E657F"/>
    <w:rsid w:val="004768FA"/>
    <w:rsid w:val="00481969"/>
    <w:rsid w:val="0053764E"/>
    <w:rsid w:val="00555515"/>
    <w:rsid w:val="005952EA"/>
    <w:rsid w:val="005A0FC6"/>
    <w:rsid w:val="005F04AD"/>
    <w:rsid w:val="006752A5"/>
    <w:rsid w:val="006C3C8B"/>
    <w:rsid w:val="006D14D7"/>
    <w:rsid w:val="006F2884"/>
    <w:rsid w:val="006F7AB0"/>
    <w:rsid w:val="007907EE"/>
    <w:rsid w:val="007B73E1"/>
    <w:rsid w:val="007E6ABD"/>
    <w:rsid w:val="007F1AB9"/>
    <w:rsid w:val="00826DE0"/>
    <w:rsid w:val="008542BF"/>
    <w:rsid w:val="0088514B"/>
    <w:rsid w:val="009214D8"/>
    <w:rsid w:val="00933682"/>
    <w:rsid w:val="00937BD5"/>
    <w:rsid w:val="009A4C07"/>
    <w:rsid w:val="009E7C36"/>
    <w:rsid w:val="00A703B2"/>
    <w:rsid w:val="00AA241A"/>
    <w:rsid w:val="00AB5346"/>
    <w:rsid w:val="00AF4F28"/>
    <w:rsid w:val="00B923D8"/>
    <w:rsid w:val="00BB2ED4"/>
    <w:rsid w:val="00BC16BC"/>
    <w:rsid w:val="00C049C7"/>
    <w:rsid w:val="00C202F2"/>
    <w:rsid w:val="00C74F43"/>
    <w:rsid w:val="00CB1BF7"/>
    <w:rsid w:val="00CE1123"/>
    <w:rsid w:val="00D54D59"/>
    <w:rsid w:val="00DB602C"/>
    <w:rsid w:val="00E1358B"/>
    <w:rsid w:val="00E34AE4"/>
    <w:rsid w:val="00E47BB3"/>
    <w:rsid w:val="00F11A8C"/>
    <w:rsid w:val="00FB14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555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5551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555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5551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2</Pages>
  <Words>433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22</cp:revision>
  <cp:lastPrinted>2018-04-26T14:57:00Z</cp:lastPrinted>
  <dcterms:created xsi:type="dcterms:W3CDTF">2016-12-26T22:33:00Z</dcterms:created>
  <dcterms:modified xsi:type="dcterms:W3CDTF">2018-04-26T14:57:00Z</dcterms:modified>
</cp:coreProperties>
</file>