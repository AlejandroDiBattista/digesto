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7054" w:rsidRPr="00937054" w:rsidRDefault="00937054" w:rsidP="00937054">
      <w:pPr>
        <w:keepNext/>
        <w:spacing w:after="240" w:line="240" w:lineRule="auto"/>
        <w:jc w:val="right"/>
        <w:rPr>
          <w:rFonts w:ascii="Times New Roman" w:hAnsi="Times New Roman"/>
          <w:sz w:val="24"/>
        </w:rPr>
      </w:pPr>
      <w:r w:rsidRPr="00937054">
        <w:rPr>
          <w:rFonts w:ascii="Times New Roman" w:hAnsi="Times New Roman"/>
          <w:sz w:val="24"/>
        </w:rPr>
        <w:t>Yerba Buena, 29 de Junio de 1993</w:t>
      </w:r>
    </w:p>
    <w:p w:rsidR="00937054" w:rsidRPr="00937054" w:rsidRDefault="00937054" w:rsidP="00937054">
      <w:pPr>
        <w:keepNext/>
        <w:spacing w:before="240" w:after="360" w:line="240" w:lineRule="auto"/>
        <w:jc w:val="left"/>
        <w:rPr>
          <w:rFonts w:ascii="Times New Roman" w:hAnsi="Times New Roman"/>
          <w:b/>
          <w:sz w:val="24"/>
        </w:rPr>
      </w:pPr>
      <w:r w:rsidRPr="00937054">
        <w:rPr>
          <w:rFonts w:ascii="Times New Roman" w:hAnsi="Times New Roman"/>
          <w:b/>
          <w:sz w:val="24"/>
        </w:rPr>
        <w:t>ORDENANZA Nº 551</w:t>
      </w:r>
    </w:p>
    <w:p w:rsidR="00937054" w:rsidRPr="00937054" w:rsidRDefault="00937054" w:rsidP="00937054">
      <w:pPr>
        <w:keepNext/>
        <w:spacing w:before="240" w:after="120" w:line="240" w:lineRule="auto"/>
        <w:jc w:val="left"/>
        <w:rPr>
          <w:rFonts w:ascii="Times New Roman" w:hAnsi="Times New Roman"/>
          <w:b/>
          <w:sz w:val="24"/>
        </w:rPr>
      </w:pPr>
      <w:r w:rsidRPr="00937054">
        <w:rPr>
          <w:rFonts w:ascii="Times New Roman" w:hAnsi="Times New Roman"/>
          <w:b/>
          <w:sz w:val="24"/>
        </w:rPr>
        <w:t xml:space="preserve">VISTO: </w:t>
      </w:r>
    </w:p>
    <w:p w:rsidR="00E85990" w:rsidRPr="00937054" w:rsidRDefault="00937054" w:rsidP="00937054">
      <w:pPr>
        <w:keepNext/>
        <w:spacing w:after="120" w:line="240" w:lineRule="auto"/>
        <w:jc w:val="left"/>
        <w:rPr>
          <w:rFonts w:ascii="Times New Roman" w:hAnsi="Times New Roman"/>
          <w:sz w:val="24"/>
        </w:rPr>
      </w:pPr>
      <w:r>
        <w:rPr>
          <w:rFonts w:ascii="Times New Roman" w:hAnsi="Times New Roman"/>
          <w:sz w:val="24"/>
        </w:rPr>
        <w:t xml:space="preserve"> </w:t>
      </w:r>
      <w:r w:rsidR="00E85990" w:rsidRPr="00937054">
        <w:rPr>
          <w:rFonts w:ascii="Times New Roman" w:hAnsi="Times New Roman"/>
          <w:sz w:val="24"/>
        </w:rPr>
        <w:t>Que en la Ciudad de Yerba Buena existen considerables construcciones efectuadas en contravención de las normas vigentes, lo que ocasiona un sinnúmero de pedidos de excepción; y</w:t>
      </w:r>
    </w:p>
    <w:p w:rsidR="00937054" w:rsidRPr="00937054" w:rsidRDefault="00937054" w:rsidP="00937054">
      <w:pPr>
        <w:keepNext/>
        <w:spacing w:before="240" w:after="120" w:line="240" w:lineRule="auto"/>
        <w:jc w:val="left"/>
        <w:rPr>
          <w:rFonts w:ascii="Times New Roman" w:hAnsi="Times New Roman"/>
          <w:b/>
          <w:sz w:val="24"/>
        </w:rPr>
      </w:pPr>
      <w:r w:rsidRPr="00937054">
        <w:rPr>
          <w:rFonts w:ascii="Times New Roman" w:hAnsi="Times New Roman"/>
          <w:b/>
          <w:sz w:val="24"/>
        </w:rPr>
        <w:t xml:space="preserve">CONSIDERANDO: </w:t>
      </w:r>
    </w:p>
    <w:p w:rsidR="001544A7" w:rsidRPr="00937054" w:rsidRDefault="00937054" w:rsidP="00937054">
      <w:pPr>
        <w:keepNext/>
        <w:spacing w:after="120" w:line="240" w:lineRule="auto"/>
        <w:jc w:val="left"/>
        <w:rPr>
          <w:rFonts w:ascii="Times New Roman" w:hAnsi="Times New Roman"/>
          <w:sz w:val="24"/>
        </w:rPr>
      </w:pPr>
      <w:r>
        <w:rPr>
          <w:rFonts w:ascii="Times New Roman" w:hAnsi="Times New Roman"/>
          <w:sz w:val="24"/>
        </w:rPr>
        <w:t xml:space="preserve"> </w:t>
      </w:r>
      <w:r w:rsidR="00E85990" w:rsidRPr="00937054">
        <w:rPr>
          <w:rFonts w:ascii="Times New Roman" w:hAnsi="Times New Roman"/>
          <w:sz w:val="24"/>
        </w:rPr>
        <w:t>Que la gran mayoría de las construcciones en situación irregular se deben a una falta de información de los vecinos y que ante la situación consumada, resultaría muy oneroso para el mismo que se le exije la demolición de las edificaciones que se encuentren al margen de la ley;</w:t>
      </w:r>
    </w:p>
    <w:p w:rsidR="001544A7" w:rsidRPr="00937054" w:rsidRDefault="00E85990" w:rsidP="00937054">
      <w:pPr>
        <w:keepNext/>
        <w:spacing w:after="120" w:line="240" w:lineRule="auto"/>
        <w:jc w:val="left"/>
        <w:rPr>
          <w:rFonts w:ascii="Times New Roman" w:hAnsi="Times New Roman"/>
          <w:sz w:val="24"/>
        </w:rPr>
      </w:pPr>
      <w:r w:rsidRPr="00937054">
        <w:rPr>
          <w:rFonts w:ascii="Times New Roman" w:hAnsi="Times New Roman"/>
          <w:sz w:val="24"/>
        </w:rPr>
        <w:t>Que el dictado de una norma que posibilite la regularización de las construcciones en infracción a las Ordenanzas vigentes reportará un claro beneficio al Municipio por cuanto ello traerá aparejada la regularización y actualización del Catastro Municipal;</w:t>
      </w:r>
    </w:p>
    <w:p w:rsidR="00E85990" w:rsidRPr="00937054" w:rsidRDefault="00E85990" w:rsidP="00937054">
      <w:pPr>
        <w:keepNext/>
        <w:spacing w:after="120" w:line="240" w:lineRule="auto"/>
        <w:jc w:val="left"/>
        <w:rPr>
          <w:rFonts w:ascii="Times New Roman" w:hAnsi="Times New Roman"/>
          <w:sz w:val="24"/>
        </w:rPr>
      </w:pPr>
      <w:r w:rsidRPr="00937054">
        <w:rPr>
          <w:rFonts w:ascii="Times New Roman" w:hAnsi="Times New Roman"/>
          <w:sz w:val="24"/>
        </w:rPr>
        <w:t>Que igualmente, posibilitará la regularización de las construcciones al margen de las Ordenanzas vigentes permitirá resolver para siempre los permanentes pedidos de excepción que a diario se efectúan ante este H.C.D. posibilitando en más el correcto desarrollo urbanístico de la Ciudad;</w:t>
      </w:r>
    </w:p>
    <w:p w:rsidR="002D575E" w:rsidRPr="00937054" w:rsidRDefault="008E6810" w:rsidP="008E6810">
      <w:pPr>
        <w:keepNext/>
        <w:spacing w:before="360" w:after="360" w:line="240" w:lineRule="auto"/>
        <w:ind w:left="1984" w:right="1984"/>
        <w:jc w:val="center"/>
        <w:rPr>
          <w:rFonts w:ascii="Times New Roman" w:hAnsi="Times New Roman"/>
          <w:sz w:val="24"/>
        </w:rPr>
      </w:pPr>
      <w:r w:rsidRPr="008E6810">
        <w:rPr>
          <w:rFonts w:ascii="Times New Roman" w:hAnsi="Times New Roman"/>
          <w:b/>
          <w:sz w:val="24"/>
        </w:rPr>
        <w:t>EL CONCEJO DELIBERANTE SANCIONA CON FUERZA DE ORDENANZA</w:t>
      </w:r>
      <w:r w:rsidR="002D575E" w:rsidRPr="00937054">
        <w:rPr>
          <w:rFonts w:ascii="Times New Roman" w:hAnsi="Times New Roman"/>
          <w:sz w:val="24"/>
        </w:rPr>
        <w:t>:</w:t>
      </w:r>
    </w:p>
    <w:p w:rsidR="00937054" w:rsidRDefault="009650BE" w:rsidP="00937054">
      <w:pPr>
        <w:keepNext/>
        <w:spacing w:after="120" w:line="240" w:lineRule="auto"/>
        <w:jc w:val="left"/>
        <w:rPr>
          <w:rFonts w:ascii="Times New Roman" w:hAnsi="Times New Roman"/>
          <w:sz w:val="24"/>
        </w:rPr>
      </w:pPr>
      <w:r w:rsidRPr="00937054">
        <w:rPr>
          <w:rFonts w:ascii="Times New Roman" w:hAnsi="Times New Roman"/>
          <w:sz w:val="24"/>
          <w:u w:val="single"/>
        </w:rPr>
        <w:t>ARTICULO PRIMERO</w:t>
      </w:r>
      <w:r w:rsidR="00A70C79" w:rsidRPr="00937054">
        <w:rPr>
          <w:rFonts w:ascii="Times New Roman" w:hAnsi="Times New Roman"/>
          <w:sz w:val="24"/>
          <w:u w:val="single"/>
        </w:rPr>
        <w:t>:</w:t>
      </w:r>
      <w:r w:rsidR="00A70C79" w:rsidRPr="00937054">
        <w:rPr>
          <w:rFonts w:ascii="Times New Roman" w:hAnsi="Times New Roman"/>
          <w:sz w:val="24"/>
        </w:rPr>
        <w:t xml:space="preserve"> </w:t>
      </w:r>
      <w:r w:rsidR="00E85990" w:rsidRPr="00937054">
        <w:rPr>
          <w:rFonts w:ascii="Times New Roman" w:hAnsi="Times New Roman"/>
          <w:sz w:val="24"/>
        </w:rPr>
        <w:t>DISPONESE a partir de la entrada en vigencia de la presente Ordenanza y hasta el 31 de diciembre de 1.993 inclusive, un Plan de Regularización de Construcciones en todo el ámbito del Municipio.</w:t>
      </w:r>
    </w:p>
    <w:p w:rsidR="00E85990" w:rsidRPr="00937054" w:rsidRDefault="009650BE" w:rsidP="00937054">
      <w:pPr>
        <w:keepNext/>
        <w:spacing w:after="120" w:line="240" w:lineRule="auto"/>
        <w:jc w:val="left"/>
        <w:rPr>
          <w:rFonts w:ascii="Times New Roman" w:hAnsi="Times New Roman"/>
          <w:sz w:val="24"/>
        </w:rPr>
      </w:pPr>
      <w:r w:rsidRPr="00937054">
        <w:rPr>
          <w:rFonts w:ascii="Times New Roman" w:hAnsi="Times New Roman"/>
          <w:sz w:val="24"/>
          <w:u w:val="single"/>
        </w:rPr>
        <w:t>ARTICULO SEGUNDO</w:t>
      </w:r>
      <w:r w:rsidR="00A70C79" w:rsidRPr="00937054">
        <w:rPr>
          <w:rFonts w:ascii="Times New Roman" w:hAnsi="Times New Roman"/>
          <w:sz w:val="24"/>
          <w:u w:val="single"/>
        </w:rPr>
        <w:t>:</w:t>
      </w:r>
      <w:r w:rsidR="00A70C79" w:rsidRPr="00937054">
        <w:rPr>
          <w:rFonts w:ascii="Times New Roman" w:hAnsi="Times New Roman"/>
          <w:sz w:val="24"/>
        </w:rPr>
        <w:t xml:space="preserve"> </w:t>
      </w:r>
      <w:r w:rsidR="007D48F7" w:rsidRPr="00937054">
        <w:rPr>
          <w:rFonts w:ascii="Times New Roman" w:hAnsi="Times New Roman"/>
          <w:sz w:val="24"/>
        </w:rPr>
        <w:t>Podrán acogerse al Plan de Regularización de Construcciones todos aquellos propietarios de inmuebles ubicados en el Municipio que a la fecha de entrada en vigencia de la presente Ordenanza tengan Construcciones Terminadas y/o obra construida sin planos aprobados por la Municipalidad, inclusive aquellas cuyas construcciones no se ajustan a las Ordenanzas: N° 96/81 respecto a lo establecido en sus artículos</w:t>
      </w:r>
      <w:r w:rsidR="001544A7" w:rsidRPr="00937054">
        <w:rPr>
          <w:rFonts w:ascii="Times New Roman" w:hAnsi="Times New Roman"/>
          <w:sz w:val="24"/>
        </w:rPr>
        <w:t xml:space="preserve"> </w:t>
      </w:r>
      <w:r w:rsidR="007D48F7" w:rsidRPr="00937054">
        <w:rPr>
          <w:rFonts w:ascii="Times New Roman" w:hAnsi="Times New Roman"/>
          <w:sz w:val="24"/>
        </w:rPr>
        <w:t>3°, 4°, 5°, 6° y 9°; N° 277/87 en los aspectos de FOS Y FOT, retiro y altura, para las distintas zonas y N° 278/87 en el artículo 1°, salvo lo establecido en lo referente A CERCOS. Sean las edificaciones destinadas a vivienda, comercio, cualquiera sea el rubro de explotación, y/o de cualquier tipo de construcciones destinadas a Entidades Culturales, sociales, religiosas o deportivas. Para el ingreso al presente Plan, los propietarios de inmuebles ubicados en este Municipio que consideren ser beneficiarios del mismo, deberán efectuar dentro de los treinta días de la entrada en vigencia de la presente Ordenanza, ante la Municipalidad de Yerba Buena</w:t>
      </w:r>
      <w:r w:rsidR="00513377" w:rsidRPr="00937054">
        <w:rPr>
          <w:rFonts w:ascii="Times New Roman" w:hAnsi="Times New Roman"/>
          <w:sz w:val="24"/>
        </w:rPr>
        <w:t xml:space="preserve"> una declaración jurada de que su construcción se encuentra infringiendo las Ordenanzas citadas, estas serán constatadas por las áreas correspondientes del Departamento Ejecutivo Municipal.</w:t>
      </w:r>
    </w:p>
    <w:p w:rsidR="00937054" w:rsidRDefault="00513377" w:rsidP="00937054">
      <w:pPr>
        <w:keepNext/>
        <w:spacing w:after="120" w:line="240" w:lineRule="auto"/>
        <w:jc w:val="left"/>
        <w:rPr>
          <w:rFonts w:ascii="Times New Roman" w:hAnsi="Times New Roman"/>
          <w:sz w:val="24"/>
        </w:rPr>
      </w:pPr>
      <w:r w:rsidRPr="00937054">
        <w:rPr>
          <w:rFonts w:ascii="Times New Roman" w:hAnsi="Times New Roman"/>
          <w:sz w:val="24"/>
        </w:rPr>
        <w:t xml:space="preserve">No podrán acogerse a la presente Ordenanza las edificaciones terminadas y/o Obra construida que no cumplan con los requisitos establecidos en leyes, Nacionales y Provinciales, Ordenanzas Municipales sobre normas de habitabilidad, seguridad e </w:t>
      </w:r>
      <w:r w:rsidRPr="00937054">
        <w:rPr>
          <w:rFonts w:ascii="Times New Roman" w:hAnsi="Times New Roman"/>
          <w:sz w:val="24"/>
        </w:rPr>
        <w:lastRenderedPageBreak/>
        <w:t>higiene, como así también toda causa que atente al Orden Público, siendo obligatorio en todo el ámbito del Municipio de Yerba Buena al cumplimiento de las mismas.</w:t>
      </w:r>
    </w:p>
    <w:p w:rsidR="00937054" w:rsidRDefault="009650BE" w:rsidP="00937054">
      <w:pPr>
        <w:keepNext/>
        <w:spacing w:after="120" w:line="240" w:lineRule="auto"/>
        <w:jc w:val="left"/>
        <w:rPr>
          <w:rFonts w:ascii="Times New Roman" w:hAnsi="Times New Roman"/>
          <w:sz w:val="24"/>
        </w:rPr>
      </w:pPr>
      <w:r w:rsidRPr="00937054">
        <w:rPr>
          <w:rFonts w:ascii="Times New Roman" w:hAnsi="Times New Roman"/>
          <w:sz w:val="24"/>
          <w:u w:val="single"/>
        </w:rPr>
        <w:t>ARTICULO TERCERO</w:t>
      </w:r>
      <w:r w:rsidR="00A70C79" w:rsidRPr="00937054">
        <w:rPr>
          <w:rFonts w:ascii="Times New Roman" w:hAnsi="Times New Roman"/>
          <w:sz w:val="24"/>
          <w:u w:val="single"/>
        </w:rPr>
        <w:t>:</w:t>
      </w:r>
      <w:r w:rsidR="00A70C79" w:rsidRPr="00937054">
        <w:rPr>
          <w:rFonts w:ascii="Times New Roman" w:hAnsi="Times New Roman"/>
          <w:sz w:val="24"/>
        </w:rPr>
        <w:t xml:space="preserve"> </w:t>
      </w:r>
      <w:r w:rsidR="00513377" w:rsidRPr="00937054">
        <w:rPr>
          <w:rFonts w:ascii="Times New Roman" w:hAnsi="Times New Roman"/>
          <w:sz w:val="24"/>
        </w:rPr>
        <w:t>Todo propietario que se acoja a este Plan de regularización de Construcciones solo abonará los aranceles normales para la aprobación de las carpetas técnicas, quedando eximido del pago de multas que les pudiesen corresponder aunque las mismas se encuentren ya impuestas por el H. Tribunal de Faltas y se encuentren en vía de ejecución judicial. Para el supuesto de multas con trámite de ejecución judicial y cuyo proceso se encuentre sin sentencia firme</w:t>
      </w:r>
      <w:r w:rsidR="001544A7" w:rsidRPr="00937054">
        <w:rPr>
          <w:rFonts w:ascii="Times New Roman" w:hAnsi="Times New Roman"/>
          <w:sz w:val="24"/>
        </w:rPr>
        <w:t xml:space="preserve"> </w:t>
      </w:r>
      <w:r w:rsidR="00D03619" w:rsidRPr="00937054">
        <w:rPr>
          <w:rFonts w:ascii="Times New Roman" w:hAnsi="Times New Roman"/>
          <w:sz w:val="24"/>
        </w:rPr>
        <w:t xml:space="preserve">a la fecha de la entrada en vigencia de la presente Ordenanza, quien solicite el acogimiento al presente Plan de Regularización deberá previamente desistir de las excepciones que hubiese planteado </w:t>
      </w:r>
      <w:r w:rsidR="001F5F56" w:rsidRPr="00937054">
        <w:rPr>
          <w:rFonts w:ascii="Times New Roman" w:hAnsi="Times New Roman"/>
          <w:sz w:val="24"/>
        </w:rPr>
        <w:t>y aceptar la imposición de las costas por el Orden causado. En caso de existir sentencia firme no será requisito para el ingreso a este plan el previo pago de los honorarios devengados a favor de los profesionales de la Municipalidad.</w:t>
      </w:r>
    </w:p>
    <w:p w:rsidR="001F5F56" w:rsidRPr="00937054" w:rsidRDefault="009650BE" w:rsidP="00937054">
      <w:pPr>
        <w:keepNext/>
        <w:spacing w:after="120" w:line="240" w:lineRule="auto"/>
        <w:jc w:val="left"/>
        <w:rPr>
          <w:rFonts w:ascii="Times New Roman" w:hAnsi="Times New Roman"/>
          <w:sz w:val="24"/>
        </w:rPr>
      </w:pPr>
      <w:r w:rsidRPr="00937054">
        <w:rPr>
          <w:rFonts w:ascii="Times New Roman" w:hAnsi="Times New Roman"/>
          <w:sz w:val="24"/>
          <w:u w:val="single"/>
        </w:rPr>
        <w:t>ARTICULO CUARTO</w:t>
      </w:r>
      <w:r w:rsidR="00A70C79" w:rsidRPr="00937054">
        <w:rPr>
          <w:rFonts w:ascii="Times New Roman" w:hAnsi="Times New Roman"/>
          <w:sz w:val="24"/>
          <w:u w:val="single"/>
        </w:rPr>
        <w:t>:</w:t>
      </w:r>
      <w:r w:rsidR="00A70C79" w:rsidRPr="00937054">
        <w:rPr>
          <w:rFonts w:ascii="Times New Roman" w:hAnsi="Times New Roman"/>
          <w:sz w:val="24"/>
        </w:rPr>
        <w:t xml:space="preserve"> </w:t>
      </w:r>
      <w:r w:rsidR="001F5F56" w:rsidRPr="00937054">
        <w:rPr>
          <w:rFonts w:ascii="Times New Roman" w:hAnsi="Times New Roman"/>
          <w:sz w:val="24"/>
        </w:rPr>
        <w:t>Durante la vigencia de la presente Ordenanza quedarán suspendidas las imposiciones de multas a todos aquellos propietarios de inmuebles que a la fecha de entrada en vigencia de la presente Ordenanza se encuentren con construcciones Terminadas y/o Obra</w:t>
      </w:r>
      <w:r w:rsidR="0067245B" w:rsidRPr="00937054">
        <w:rPr>
          <w:rFonts w:ascii="Times New Roman" w:hAnsi="Times New Roman"/>
          <w:sz w:val="24"/>
        </w:rPr>
        <w:t xml:space="preserve"> Construida en contravenciones a las Ordenanzas vigentes en la materia. Igualmente a partir de la entrada en vigencia de la presente Ordenanza y mientras dure su vigencia quedan automáticamente suspendidos los trámites iniciados para el cobro de las multas ya impuestas, ya sean estos administrativos y/o judiciales.</w:t>
      </w:r>
    </w:p>
    <w:p w:rsidR="00937054" w:rsidRDefault="009650BE" w:rsidP="00937054">
      <w:pPr>
        <w:keepNext/>
        <w:spacing w:after="120" w:line="240" w:lineRule="auto"/>
        <w:jc w:val="left"/>
        <w:rPr>
          <w:rFonts w:ascii="Times New Roman" w:hAnsi="Times New Roman"/>
          <w:sz w:val="24"/>
        </w:rPr>
      </w:pPr>
      <w:r w:rsidRPr="00937054">
        <w:rPr>
          <w:rFonts w:ascii="Times New Roman" w:hAnsi="Times New Roman"/>
          <w:sz w:val="24"/>
          <w:u w:val="single"/>
        </w:rPr>
        <w:t>ARTICULO QUINTO</w:t>
      </w:r>
      <w:r w:rsidR="00A70C79" w:rsidRPr="00937054">
        <w:rPr>
          <w:rFonts w:ascii="Times New Roman" w:hAnsi="Times New Roman"/>
          <w:sz w:val="24"/>
          <w:u w:val="single"/>
        </w:rPr>
        <w:t>:</w:t>
      </w:r>
      <w:r w:rsidR="00A70C79" w:rsidRPr="00937054">
        <w:rPr>
          <w:rFonts w:ascii="Times New Roman" w:hAnsi="Times New Roman"/>
          <w:sz w:val="24"/>
        </w:rPr>
        <w:t xml:space="preserve"> </w:t>
      </w:r>
      <w:r w:rsidR="0067245B" w:rsidRPr="00937054">
        <w:rPr>
          <w:rFonts w:ascii="Times New Roman" w:hAnsi="Times New Roman"/>
          <w:sz w:val="24"/>
        </w:rPr>
        <w:t>A partir del 01 de Enero de 1.994 se duplicarán automáticamente los importes correspondientes a multas de las que son pasibles los propietarios de inmuebles con edificaciones en infracción a las Ordenanzas vigentes.</w:t>
      </w:r>
    </w:p>
    <w:p w:rsidR="00937054" w:rsidRDefault="009650BE" w:rsidP="00937054">
      <w:pPr>
        <w:keepNext/>
        <w:spacing w:after="120" w:line="240" w:lineRule="auto"/>
        <w:jc w:val="left"/>
        <w:rPr>
          <w:rFonts w:ascii="Times New Roman" w:hAnsi="Times New Roman"/>
          <w:sz w:val="24"/>
        </w:rPr>
      </w:pPr>
      <w:r w:rsidRPr="00937054">
        <w:rPr>
          <w:rFonts w:ascii="Times New Roman" w:hAnsi="Times New Roman"/>
          <w:sz w:val="24"/>
          <w:u w:val="single"/>
        </w:rPr>
        <w:t>ARTICULO SEXTO</w:t>
      </w:r>
      <w:r w:rsidR="00A70C79" w:rsidRPr="00937054">
        <w:rPr>
          <w:rFonts w:ascii="Times New Roman" w:hAnsi="Times New Roman"/>
          <w:sz w:val="24"/>
          <w:u w:val="single"/>
        </w:rPr>
        <w:t>:</w:t>
      </w:r>
      <w:r w:rsidR="00A70C79" w:rsidRPr="00937054">
        <w:rPr>
          <w:rFonts w:ascii="Times New Roman" w:hAnsi="Times New Roman"/>
          <w:sz w:val="24"/>
        </w:rPr>
        <w:t xml:space="preserve"> </w:t>
      </w:r>
      <w:r w:rsidR="0067245B" w:rsidRPr="00937054">
        <w:rPr>
          <w:rFonts w:ascii="Times New Roman" w:hAnsi="Times New Roman"/>
          <w:sz w:val="24"/>
        </w:rPr>
        <w:t xml:space="preserve">A partir de la entrada en vigencia de la presente Ordenanza queda prohibido a este H.C.D. y/o D.E.M. a conceder excepciones de cualquier tipo y/o naturaleza de construcciones. Inclusive en loteos que contravengan las Ordenanzas vigentes, salvo supuestos de extrema necesidad, en cuyo caso el pedido de excepción deberá contar con dictamen de los organismos técnicos de la Municipalidad y ser aprobado por Ordenanza con el voto de </w:t>
      </w:r>
      <w:r w:rsidR="008D265D" w:rsidRPr="00937054">
        <w:rPr>
          <w:rFonts w:ascii="Times New Roman" w:hAnsi="Times New Roman"/>
          <w:sz w:val="24"/>
        </w:rPr>
        <w:t>los dos tercios de los concejales en ejercicio de su función. Para los supuestos de planes de vivienda económicas tipo FONAVI, Banco Hipotecario Nacional, o de cualquier otro plan que revista características similares, sean estos ejecutados por instituciones y/o empresas públicas o privadas, serán tratadas por este H.C.D. en cada caso en particular, siendo necesario para su aprobación el voto de los dos tercios de los Miembros del Concejo, previo dictamen técnico de los organismos competentes del Departamento Ejecutivo Municipal.</w:t>
      </w:r>
    </w:p>
    <w:p w:rsidR="00937054" w:rsidRDefault="009650BE" w:rsidP="00937054">
      <w:pPr>
        <w:keepNext/>
        <w:spacing w:after="120" w:line="240" w:lineRule="auto"/>
        <w:jc w:val="left"/>
        <w:rPr>
          <w:rFonts w:ascii="Times New Roman" w:hAnsi="Times New Roman"/>
          <w:sz w:val="24"/>
        </w:rPr>
      </w:pPr>
      <w:r w:rsidRPr="00937054">
        <w:rPr>
          <w:rFonts w:ascii="Times New Roman" w:hAnsi="Times New Roman"/>
          <w:sz w:val="24"/>
          <w:u w:val="single"/>
        </w:rPr>
        <w:t>ARTICULO SEPTIMO</w:t>
      </w:r>
      <w:r w:rsidR="00A70C79" w:rsidRPr="00937054">
        <w:rPr>
          <w:rFonts w:ascii="Times New Roman" w:hAnsi="Times New Roman"/>
          <w:sz w:val="24"/>
          <w:u w:val="single"/>
        </w:rPr>
        <w:t>:</w:t>
      </w:r>
      <w:r w:rsidR="00A70C79" w:rsidRPr="00937054">
        <w:rPr>
          <w:rFonts w:ascii="Times New Roman" w:hAnsi="Times New Roman"/>
          <w:sz w:val="24"/>
        </w:rPr>
        <w:t xml:space="preserve"> </w:t>
      </w:r>
      <w:r w:rsidR="008D265D" w:rsidRPr="00937054">
        <w:rPr>
          <w:rFonts w:ascii="Times New Roman" w:hAnsi="Times New Roman"/>
          <w:sz w:val="24"/>
        </w:rPr>
        <w:t>A partir de la entrada en vigencia de la presente Ordenanza el D.E.M. deberá arbitrar los medios necesarios para darle inmediata difusión pública a la misma.</w:t>
      </w:r>
    </w:p>
    <w:p w:rsidR="006F2884" w:rsidRPr="00937054" w:rsidRDefault="009650BE" w:rsidP="00937054">
      <w:pPr>
        <w:keepNext/>
        <w:spacing w:after="120" w:line="240" w:lineRule="auto"/>
        <w:jc w:val="left"/>
        <w:rPr>
          <w:rFonts w:ascii="Times New Roman" w:hAnsi="Times New Roman"/>
          <w:sz w:val="24"/>
        </w:rPr>
      </w:pPr>
      <w:r w:rsidRPr="00937054">
        <w:rPr>
          <w:rFonts w:ascii="Times New Roman" w:hAnsi="Times New Roman"/>
          <w:sz w:val="24"/>
          <w:u w:val="single"/>
        </w:rPr>
        <w:t>ARTICULO OCTAVO</w:t>
      </w:r>
      <w:r w:rsidR="00A70C79" w:rsidRPr="00937054">
        <w:rPr>
          <w:rFonts w:ascii="Times New Roman" w:hAnsi="Times New Roman"/>
          <w:sz w:val="24"/>
          <w:u w:val="single"/>
        </w:rPr>
        <w:t>:</w:t>
      </w:r>
      <w:r w:rsidR="00A70C79" w:rsidRPr="00937054">
        <w:rPr>
          <w:rFonts w:ascii="Times New Roman" w:hAnsi="Times New Roman"/>
          <w:sz w:val="24"/>
        </w:rPr>
        <w:t xml:space="preserve"> </w:t>
      </w:r>
      <w:r w:rsidR="003E657F" w:rsidRPr="00937054">
        <w:rPr>
          <w:rFonts w:ascii="Times New Roman" w:hAnsi="Times New Roman"/>
          <w:sz w:val="24"/>
        </w:rPr>
        <w:t>COMUNÍQUESE, CÓPIESE y ARCHÍVESE.</w:t>
      </w:r>
      <w:r w:rsidR="00937054" w:rsidRPr="00937054">
        <w:rPr>
          <w:rFonts w:ascii="Times New Roman" w:hAnsi="Times New Roman"/>
          <w:sz w:val="24"/>
        </w:rPr>
        <w:t xml:space="preserve"> </w:t>
      </w:r>
    </w:p>
    <w:sectPr w:rsidR="006F2884" w:rsidRPr="00937054" w:rsidSect="00001E25">
      <w:footerReference w:type="default" r:id="rId7"/>
      <w:pgSz w:w="11906" w:h="16838"/>
      <w:pgMar w:top="1417" w:right="1701" w:bottom="1417" w:left="1701" w:header="709" w:footer="709" w:gutter="0"/>
      <w:pgNumType w:start="47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1E25" w:rsidRDefault="00001E25" w:rsidP="00001E25">
      <w:pPr>
        <w:spacing w:after="0" w:line="240" w:lineRule="auto"/>
      </w:pPr>
      <w:r>
        <w:separator/>
      </w:r>
    </w:p>
  </w:endnote>
  <w:endnote w:type="continuationSeparator" w:id="0">
    <w:p w:rsidR="00001E25" w:rsidRDefault="00001E25" w:rsidP="00001E2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1E25" w:rsidRPr="005350B2" w:rsidRDefault="00001E2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1E25" w:rsidRDefault="00001E25" w:rsidP="00001E25">
      <w:pPr>
        <w:spacing w:after="0" w:line="240" w:lineRule="auto"/>
      </w:pPr>
      <w:r>
        <w:separator/>
      </w:r>
    </w:p>
  </w:footnote>
  <w:footnote w:type="continuationSeparator" w:id="0">
    <w:p w:rsidR="00001E25" w:rsidRDefault="00001E25" w:rsidP="00001E2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E85990"/>
    <w:rsid w:val="00001E25"/>
    <w:rsid w:val="000712AC"/>
    <w:rsid w:val="000776C1"/>
    <w:rsid w:val="00093371"/>
    <w:rsid w:val="000D6F58"/>
    <w:rsid w:val="000F69B9"/>
    <w:rsid w:val="00130720"/>
    <w:rsid w:val="001544A7"/>
    <w:rsid w:val="001712C3"/>
    <w:rsid w:val="0019504E"/>
    <w:rsid w:val="001A093D"/>
    <w:rsid w:val="001A7361"/>
    <w:rsid w:val="001B68F5"/>
    <w:rsid w:val="001F5F56"/>
    <w:rsid w:val="00222916"/>
    <w:rsid w:val="002D575E"/>
    <w:rsid w:val="003130DB"/>
    <w:rsid w:val="003E657F"/>
    <w:rsid w:val="0044578B"/>
    <w:rsid w:val="004E75F4"/>
    <w:rsid w:val="00513377"/>
    <w:rsid w:val="00525B9F"/>
    <w:rsid w:val="005350B2"/>
    <w:rsid w:val="005952EA"/>
    <w:rsid w:val="005C4E23"/>
    <w:rsid w:val="00657006"/>
    <w:rsid w:val="0067245B"/>
    <w:rsid w:val="006E2A9D"/>
    <w:rsid w:val="006F2884"/>
    <w:rsid w:val="007337F7"/>
    <w:rsid w:val="00763A55"/>
    <w:rsid w:val="007B73E1"/>
    <w:rsid w:val="007D48F7"/>
    <w:rsid w:val="007E6ABD"/>
    <w:rsid w:val="007F1AB9"/>
    <w:rsid w:val="00876DF7"/>
    <w:rsid w:val="008D265D"/>
    <w:rsid w:val="008E6810"/>
    <w:rsid w:val="00937054"/>
    <w:rsid w:val="009650BE"/>
    <w:rsid w:val="009C4661"/>
    <w:rsid w:val="00A703B2"/>
    <w:rsid w:val="00A70C79"/>
    <w:rsid w:val="00B270DB"/>
    <w:rsid w:val="00B40FAE"/>
    <w:rsid w:val="00B923D8"/>
    <w:rsid w:val="00BB2ED4"/>
    <w:rsid w:val="00C049C7"/>
    <w:rsid w:val="00CC6E3A"/>
    <w:rsid w:val="00CE1123"/>
    <w:rsid w:val="00D03619"/>
    <w:rsid w:val="00D85499"/>
    <w:rsid w:val="00DF787C"/>
    <w:rsid w:val="00E01584"/>
    <w:rsid w:val="00E27360"/>
    <w:rsid w:val="00E34AE4"/>
    <w:rsid w:val="00E47BB3"/>
    <w:rsid w:val="00E62A9C"/>
    <w:rsid w:val="00E73C0F"/>
    <w:rsid w:val="00E85990"/>
    <w:rsid w:val="00F01B8A"/>
    <w:rsid w:val="00F047B7"/>
    <w:rsid w:val="00FF1004"/>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001E2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001E25"/>
    <w:rPr>
      <w:sz w:val="22"/>
      <w:szCs w:val="22"/>
      <w:lang w:eastAsia="en-US"/>
    </w:rPr>
  </w:style>
  <w:style w:type="paragraph" w:styleId="Piedepgina">
    <w:name w:val="footer"/>
    <w:basedOn w:val="Normal"/>
    <w:link w:val="PiedepginaCar"/>
    <w:uiPriority w:val="99"/>
    <w:semiHidden/>
    <w:unhideWhenUsed/>
    <w:rsid w:val="00001E2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001E25"/>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vistosa-nfasis1">
    <w:name w:val="Colorful List Accent 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85</TotalTime>
  <Pages>2</Pages>
  <Words>915</Words>
  <Characters>5035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5939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Alejandro Di Battista</cp:lastModifiedBy>
  <cp:revision>23</cp:revision>
  <cp:lastPrinted>2018-04-26T14:55:00Z</cp:lastPrinted>
  <dcterms:created xsi:type="dcterms:W3CDTF">2017-01-11T20:22:00Z</dcterms:created>
  <dcterms:modified xsi:type="dcterms:W3CDTF">2018-04-26T14:55:00Z</dcterms:modified>
</cp:coreProperties>
</file>