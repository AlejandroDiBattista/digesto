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724" w:rsidRPr="00A60724" w:rsidRDefault="00A60724" w:rsidP="00A60724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A60724">
        <w:rPr>
          <w:rFonts w:ascii="Times New Roman" w:hAnsi="Times New Roman"/>
          <w:sz w:val="24"/>
        </w:rPr>
        <w:t>Yerba Buena, 06 de Diciembre de 1999</w:t>
      </w:r>
    </w:p>
    <w:p w:rsidR="00A60724" w:rsidRPr="00A60724" w:rsidRDefault="00A60724" w:rsidP="00A60724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A60724">
        <w:rPr>
          <w:rFonts w:ascii="Times New Roman" w:hAnsi="Times New Roman"/>
          <w:b/>
          <w:sz w:val="24"/>
        </w:rPr>
        <w:t>ORDENANZA Nº 1033</w:t>
      </w:r>
    </w:p>
    <w:p w:rsidR="002D575E" w:rsidRPr="00A60724" w:rsidRDefault="00A60724" w:rsidP="00A6072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A60724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A60724">
        <w:rPr>
          <w:rFonts w:ascii="Times New Roman" w:hAnsi="Times New Roman"/>
          <w:sz w:val="24"/>
        </w:rPr>
        <w:t>:</w:t>
      </w:r>
    </w:p>
    <w:p w:rsidR="00A60724" w:rsidRDefault="005C76E8" w:rsidP="00A6072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60724">
        <w:rPr>
          <w:rFonts w:ascii="Times New Roman" w:hAnsi="Times New Roman"/>
          <w:sz w:val="24"/>
          <w:u w:val="single"/>
        </w:rPr>
        <w:t>ARTICULO PRIMERO</w:t>
      </w:r>
      <w:r w:rsidR="00973AD4" w:rsidRPr="00A60724">
        <w:rPr>
          <w:rFonts w:ascii="Times New Roman" w:hAnsi="Times New Roman"/>
          <w:sz w:val="24"/>
          <w:u w:val="single"/>
        </w:rPr>
        <w:t>:</w:t>
      </w:r>
      <w:r w:rsidR="00973AD4" w:rsidRPr="00A60724">
        <w:rPr>
          <w:rFonts w:ascii="Times New Roman" w:hAnsi="Times New Roman"/>
          <w:sz w:val="24"/>
        </w:rPr>
        <w:t xml:space="preserve"> </w:t>
      </w:r>
      <w:r w:rsidR="00231BF4" w:rsidRPr="00A60724">
        <w:rPr>
          <w:rFonts w:ascii="Times New Roman" w:hAnsi="Times New Roman"/>
          <w:sz w:val="24"/>
        </w:rPr>
        <w:t>DE</w:t>
      </w:r>
      <w:r w:rsidR="004A1BE4" w:rsidRPr="00A60724">
        <w:rPr>
          <w:rFonts w:ascii="Times New Roman" w:hAnsi="Times New Roman"/>
          <w:sz w:val="24"/>
        </w:rPr>
        <w:t>ROGASE las Ordenanzas N</w:t>
      </w:r>
      <w:r w:rsidR="00A60724">
        <w:rPr>
          <w:rFonts w:ascii="Times New Roman" w:hAnsi="Times New Roman"/>
          <w:sz w:val="24"/>
        </w:rPr>
        <w:t xml:space="preserve">º </w:t>
      </w:r>
      <w:r w:rsidR="004A1BE4" w:rsidRPr="00A60724">
        <w:rPr>
          <w:rFonts w:ascii="Times New Roman" w:hAnsi="Times New Roman"/>
          <w:sz w:val="24"/>
        </w:rPr>
        <w:t>1.006 del 10/09/1.999 y 1019 del 10/11/1.999.</w:t>
      </w:r>
    </w:p>
    <w:p w:rsidR="006F2884" w:rsidRPr="00A60724" w:rsidRDefault="005C76E8" w:rsidP="00A6072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60724">
        <w:rPr>
          <w:rFonts w:ascii="Times New Roman" w:hAnsi="Times New Roman"/>
          <w:sz w:val="24"/>
          <w:u w:val="single"/>
        </w:rPr>
        <w:t>ARTICULO SEGUNDO</w:t>
      </w:r>
      <w:r w:rsidR="00973AD4" w:rsidRPr="00A60724">
        <w:rPr>
          <w:rFonts w:ascii="Times New Roman" w:hAnsi="Times New Roman"/>
          <w:sz w:val="24"/>
          <w:u w:val="single"/>
        </w:rPr>
        <w:t>:</w:t>
      </w:r>
      <w:r w:rsidR="00973AD4" w:rsidRPr="00A60724">
        <w:rPr>
          <w:rFonts w:ascii="Times New Roman" w:hAnsi="Times New Roman"/>
          <w:sz w:val="24"/>
        </w:rPr>
        <w:t xml:space="preserve"> </w:t>
      </w:r>
      <w:r w:rsidR="003E657F" w:rsidRPr="00A60724">
        <w:rPr>
          <w:rFonts w:ascii="Times New Roman" w:hAnsi="Times New Roman"/>
          <w:sz w:val="24"/>
        </w:rPr>
        <w:t>COMUNÍQUESE, CÓPIESE y ARCHÍVESE.</w:t>
      </w:r>
      <w:r w:rsidR="00A60724" w:rsidRPr="00A60724">
        <w:rPr>
          <w:rFonts w:ascii="Times New Roman" w:hAnsi="Times New Roman"/>
          <w:sz w:val="24"/>
        </w:rPr>
        <w:t xml:space="preserve"> </w:t>
      </w:r>
    </w:p>
    <w:sectPr w:rsidR="006F2884" w:rsidRPr="00A60724" w:rsidSect="00826CD5">
      <w:footerReference w:type="default" r:id="rId7"/>
      <w:pgSz w:w="11906" w:h="16838"/>
      <w:pgMar w:top="1417" w:right="1701" w:bottom="1417" w:left="1701" w:header="709" w:footer="709" w:gutter="0"/>
      <w:pgNumType w:start="10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6CD5" w:rsidRDefault="00826CD5" w:rsidP="00826CD5">
      <w:pPr>
        <w:spacing w:after="0" w:line="240" w:lineRule="auto"/>
      </w:pPr>
      <w:r>
        <w:separator/>
      </w:r>
    </w:p>
  </w:endnote>
  <w:endnote w:type="continuationSeparator" w:id="0">
    <w:p w:rsidR="00826CD5" w:rsidRDefault="00826CD5" w:rsidP="0082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6CD5" w:rsidRPr="00250886" w:rsidRDefault="00826C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6CD5" w:rsidRDefault="00826CD5" w:rsidP="00826CD5">
      <w:pPr>
        <w:spacing w:after="0" w:line="240" w:lineRule="auto"/>
      </w:pPr>
      <w:r>
        <w:separator/>
      </w:r>
    </w:p>
  </w:footnote>
  <w:footnote w:type="continuationSeparator" w:id="0">
    <w:p w:rsidR="00826CD5" w:rsidRDefault="00826CD5" w:rsidP="00826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1BF4"/>
    <w:rsid w:val="000403C5"/>
    <w:rsid w:val="000776C1"/>
    <w:rsid w:val="000D6F58"/>
    <w:rsid w:val="00122ED2"/>
    <w:rsid w:val="0017018E"/>
    <w:rsid w:val="001F2BC3"/>
    <w:rsid w:val="0020056F"/>
    <w:rsid w:val="00222916"/>
    <w:rsid w:val="00231BF4"/>
    <w:rsid w:val="00250886"/>
    <w:rsid w:val="002D575E"/>
    <w:rsid w:val="003E1C02"/>
    <w:rsid w:val="003E657F"/>
    <w:rsid w:val="00427C77"/>
    <w:rsid w:val="00455782"/>
    <w:rsid w:val="004A1BE4"/>
    <w:rsid w:val="00533307"/>
    <w:rsid w:val="00540966"/>
    <w:rsid w:val="005448E4"/>
    <w:rsid w:val="005952EA"/>
    <w:rsid w:val="005C76E8"/>
    <w:rsid w:val="006F2884"/>
    <w:rsid w:val="007B6E59"/>
    <w:rsid w:val="007B73E1"/>
    <w:rsid w:val="007E6ABD"/>
    <w:rsid w:val="007F1AB9"/>
    <w:rsid w:val="007F7955"/>
    <w:rsid w:val="00826CD5"/>
    <w:rsid w:val="00836A50"/>
    <w:rsid w:val="00973AD4"/>
    <w:rsid w:val="0098188A"/>
    <w:rsid w:val="00A60724"/>
    <w:rsid w:val="00A60E10"/>
    <w:rsid w:val="00A703B2"/>
    <w:rsid w:val="00AF17E2"/>
    <w:rsid w:val="00B74D0D"/>
    <w:rsid w:val="00B923D8"/>
    <w:rsid w:val="00BB2ED4"/>
    <w:rsid w:val="00C049C7"/>
    <w:rsid w:val="00C944D5"/>
    <w:rsid w:val="00CE1123"/>
    <w:rsid w:val="00D321B7"/>
    <w:rsid w:val="00DF5474"/>
    <w:rsid w:val="00E34AE4"/>
    <w:rsid w:val="00E47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26C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6CD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26C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6CD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2018-04-26T14:59:00Z</cp:lastPrinted>
  <dcterms:created xsi:type="dcterms:W3CDTF">2017-04-05T20:36:00Z</dcterms:created>
  <dcterms:modified xsi:type="dcterms:W3CDTF">2018-04-26T14:59:00Z</dcterms:modified>
</cp:coreProperties>
</file>