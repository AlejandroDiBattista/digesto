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6CB" w:rsidRPr="003F46B3" w:rsidRDefault="009206CB" w:rsidP="003F46B3">
      <w:pPr>
        <w:spacing w:line="240" w:lineRule="auto"/>
        <w:jc w:val="right"/>
        <w:rPr>
          <w:rFonts w:ascii="Times New Roman" w:hAnsi="Times New Roman"/>
          <w:sz w:val="24"/>
        </w:rPr>
      </w:pPr>
      <w:r w:rsidRPr="003F46B3">
        <w:rPr>
          <w:rFonts w:ascii="Times New Roman" w:hAnsi="Times New Roman"/>
          <w:sz w:val="24"/>
        </w:rPr>
        <w:t>Yerba Buena, 26 de Noviembre de 1997</w:t>
      </w:r>
    </w:p>
    <w:p w:rsidR="009206CB" w:rsidRPr="003F46B3" w:rsidRDefault="009206CB" w:rsidP="003F46B3">
      <w:pPr>
        <w:spacing w:line="240" w:lineRule="auto"/>
        <w:jc w:val="left"/>
        <w:rPr>
          <w:rFonts w:ascii="Times New Roman" w:hAnsi="Times New Roman"/>
          <w:sz w:val="24"/>
        </w:rPr>
      </w:pPr>
      <w:r w:rsidRPr="003F46B3">
        <w:rPr>
          <w:rFonts w:ascii="Times New Roman" w:hAnsi="Times New Roman"/>
          <w:sz w:val="24"/>
        </w:rPr>
        <w:t>ORDENANZA Nº 884</w:t>
      </w:r>
    </w:p>
    <w:p w:rsidR="00707FE3" w:rsidRPr="003F46B3" w:rsidRDefault="009206CB" w:rsidP="003F46B3">
      <w:pPr>
        <w:spacing w:line="240" w:lineRule="auto"/>
        <w:rPr>
          <w:rFonts w:ascii="Times New Roman" w:hAnsi="Times New Roman"/>
          <w:sz w:val="24"/>
        </w:rPr>
      </w:pPr>
      <w:r w:rsidRPr="003F46B3">
        <w:rPr>
          <w:rFonts w:ascii="Times New Roman" w:hAnsi="Times New Roman"/>
          <w:sz w:val="24"/>
        </w:rPr>
        <w:t xml:space="preserve">VISTO: </w:t>
      </w:r>
      <w:r w:rsidR="00AF5DBC" w:rsidRPr="003F46B3">
        <w:rPr>
          <w:rFonts w:ascii="Times New Roman" w:hAnsi="Times New Roman"/>
          <w:sz w:val="24"/>
        </w:rPr>
        <w:t>El interés puesto de manifiesto tanto de parte de los productores locales como de los consumidores de implementar el funcionamiento de un sistema de comercialización en el radio municipal, con la modalidad denominada “Feria Franca” o “Minimercado”.</w:t>
      </w:r>
    </w:p>
    <w:p w:rsidR="00E34AE4" w:rsidRPr="003F46B3" w:rsidRDefault="00AF5DBC" w:rsidP="003F46B3">
      <w:pPr>
        <w:spacing w:line="240" w:lineRule="auto"/>
        <w:rPr>
          <w:rFonts w:ascii="Times New Roman" w:hAnsi="Times New Roman"/>
          <w:sz w:val="24"/>
        </w:rPr>
      </w:pPr>
      <w:r w:rsidRPr="003F46B3">
        <w:rPr>
          <w:rFonts w:ascii="Times New Roman" w:hAnsi="Times New Roman"/>
          <w:sz w:val="24"/>
        </w:rPr>
        <w:t>Que se hace necesario dictar una norma que reglamente el funcionamiento de dicho sistema, a fin de garantizar y armonizar los derechos y obligaciones de todos los sectores involucrados; y</w:t>
      </w:r>
    </w:p>
    <w:p w:rsidR="00AF5DBC" w:rsidRPr="003F46B3" w:rsidRDefault="009206CB" w:rsidP="003F46B3">
      <w:pPr>
        <w:spacing w:line="240" w:lineRule="auto"/>
        <w:rPr>
          <w:rFonts w:ascii="Times New Roman" w:hAnsi="Times New Roman"/>
          <w:sz w:val="24"/>
        </w:rPr>
      </w:pPr>
      <w:r w:rsidRPr="003F46B3">
        <w:rPr>
          <w:rFonts w:ascii="Times New Roman" w:hAnsi="Times New Roman"/>
          <w:sz w:val="24"/>
        </w:rPr>
        <w:t xml:space="preserve">CONSIDERANDO: </w:t>
      </w:r>
      <w:r w:rsidR="005127A4" w:rsidRPr="003F46B3">
        <w:rPr>
          <w:rFonts w:ascii="Times New Roman" w:hAnsi="Times New Roman"/>
          <w:sz w:val="24"/>
        </w:rPr>
        <w:t xml:space="preserve">Que </w:t>
      </w:r>
      <w:r w:rsidR="00AF5DBC" w:rsidRPr="003F46B3">
        <w:rPr>
          <w:rFonts w:ascii="Times New Roman" w:hAnsi="Times New Roman"/>
          <w:sz w:val="24"/>
        </w:rPr>
        <w:t>la implementación de este sistema de comercialización permitirá:</w:t>
      </w:r>
      <w:r w:rsidR="00AF5DBC" w:rsidRPr="003F46B3">
        <w:rPr>
          <w:rFonts w:ascii="Times New Roman" w:hAnsi="Times New Roman"/>
          <w:sz w:val="24"/>
        </w:rPr>
        <w:br/>
        <w:t>1</w:t>
      </w:r>
      <w:r w:rsidR="003F46B3">
        <w:rPr>
          <w:rFonts w:ascii="Times New Roman" w:hAnsi="Times New Roman"/>
          <w:sz w:val="24"/>
        </w:rPr>
        <w:t xml:space="preserve">) </w:t>
      </w:r>
      <w:r w:rsidRPr="003F46B3">
        <w:rPr>
          <w:rFonts w:ascii="Times New Roman" w:hAnsi="Times New Roman"/>
          <w:sz w:val="24"/>
        </w:rPr>
        <w:t xml:space="preserve"> </w:t>
      </w:r>
      <w:r w:rsidR="00AF5DBC" w:rsidRPr="003F46B3">
        <w:rPr>
          <w:rFonts w:ascii="Times New Roman" w:hAnsi="Times New Roman"/>
          <w:sz w:val="24"/>
        </w:rPr>
        <w:t>a los productores locales disponer de un nuevo mercado para la colocación de sus productos cercanos a sus fincas y sin intermediarios.</w:t>
      </w:r>
    </w:p>
    <w:p w:rsidR="00AF5DBC" w:rsidRPr="003F46B3" w:rsidRDefault="00AF5DBC" w:rsidP="003F46B3">
      <w:pPr>
        <w:spacing w:line="240" w:lineRule="auto"/>
        <w:rPr>
          <w:rFonts w:ascii="Times New Roman" w:hAnsi="Times New Roman"/>
          <w:sz w:val="24"/>
        </w:rPr>
      </w:pPr>
      <w:r w:rsidRPr="003F46B3">
        <w:rPr>
          <w:rFonts w:ascii="Times New Roman" w:hAnsi="Times New Roman"/>
          <w:sz w:val="24"/>
        </w:rPr>
        <w:t>2</w:t>
      </w:r>
      <w:r w:rsidR="003F46B3">
        <w:rPr>
          <w:rFonts w:ascii="Times New Roman" w:hAnsi="Times New Roman"/>
          <w:sz w:val="24"/>
        </w:rPr>
        <w:t xml:space="preserve">) </w:t>
      </w:r>
      <w:r w:rsidR="009206CB" w:rsidRPr="003F46B3">
        <w:rPr>
          <w:rFonts w:ascii="Times New Roman" w:hAnsi="Times New Roman"/>
          <w:sz w:val="24"/>
        </w:rPr>
        <w:t xml:space="preserve"> </w:t>
      </w:r>
      <w:r w:rsidRPr="003F46B3">
        <w:rPr>
          <w:rFonts w:ascii="Times New Roman" w:hAnsi="Times New Roman"/>
          <w:sz w:val="24"/>
        </w:rPr>
        <w:t>a los vecinos del municipio abastecerse de productos frescos y a mejores precios;</w:t>
      </w:r>
    </w:p>
    <w:p w:rsidR="00AF5DBC" w:rsidRPr="003F46B3" w:rsidRDefault="00AF5DBC" w:rsidP="003F46B3">
      <w:pPr>
        <w:spacing w:line="240" w:lineRule="auto"/>
        <w:rPr>
          <w:rFonts w:ascii="Times New Roman" w:hAnsi="Times New Roman"/>
          <w:sz w:val="24"/>
        </w:rPr>
      </w:pPr>
      <w:r w:rsidRPr="003F46B3">
        <w:rPr>
          <w:rFonts w:ascii="Times New Roman" w:hAnsi="Times New Roman"/>
          <w:sz w:val="24"/>
        </w:rPr>
        <w:t>Que se hace necesario dictar las normas de control por parte de los organismos competentes con el objeto de garantizar el cumplimiento de los fines para los que fue implementado el sistema y la sanidad de los productos ofrecidos;</w:t>
      </w:r>
    </w:p>
    <w:p w:rsidR="00AF5DBC" w:rsidRPr="003F46B3" w:rsidRDefault="00AF5DBC" w:rsidP="003F46B3">
      <w:pPr>
        <w:spacing w:line="240" w:lineRule="auto"/>
        <w:rPr>
          <w:rFonts w:ascii="Times New Roman" w:hAnsi="Times New Roman"/>
          <w:sz w:val="24"/>
        </w:rPr>
      </w:pPr>
      <w:r w:rsidRPr="003F46B3">
        <w:rPr>
          <w:rFonts w:ascii="Times New Roman" w:hAnsi="Times New Roman"/>
          <w:sz w:val="24"/>
        </w:rPr>
        <w:t>Que la instalación de La Feria deberá constituir una actividad que no altere el normal funcionamiento del lugar donde se emplazare, que no atente contra la moral, las buenas costumbres e higiene, sino por el contrario contribuya a través de la actividad económica, al desarrollo de la zona;</w:t>
      </w:r>
    </w:p>
    <w:p w:rsidR="00BF540E" w:rsidRPr="003F46B3" w:rsidRDefault="00AF5DBC" w:rsidP="003F46B3">
      <w:pPr>
        <w:spacing w:line="240" w:lineRule="auto"/>
        <w:rPr>
          <w:rFonts w:ascii="Times New Roman" w:hAnsi="Times New Roman"/>
          <w:sz w:val="24"/>
        </w:rPr>
      </w:pPr>
      <w:r w:rsidRPr="003F46B3">
        <w:rPr>
          <w:rFonts w:ascii="Times New Roman" w:hAnsi="Times New Roman"/>
          <w:sz w:val="24"/>
        </w:rPr>
        <w:t>Que la Municipalidad de Yerba Buena solo persigue con esta iniciativa apoyar el desarrollo de la actividad p</w:t>
      </w:r>
      <w:r w:rsidR="00D922F5" w:rsidRPr="003F46B3">
        <w:rPr>
          <w:rFonts w:ascii="Times New Roman" w:hAnsi="Times New Roman"/>
          <w:sz w:val="24"/>
        </w:rPr>
        <w:t>roductiva local y el beneficio de los vecinos que podrán tener a su alcance productos frescos y a más bajo costo, eliminando dobles fletes e intermediaciones;</w:t>
      </w:r>
    </w:p>
    <w:p w:rsidR="00707FE3" w:rsidRPr="003F46B3" w:rsidRDefault="00D922F5" w:rsidP="003F46B3">
      <w:pPr>
        <w:spacing w:line="240" w:lineRule="auto"/>
        <w:rPr>
          <w:rFonts w:ascii="Times New Roman" w:hAnsi="Times New Roman"/>
          <w:sz w:val="24"/>
        </w:rPr>
      </w:pPr>
      <w:r w:rsidRPr="003F46B3">
        <w:rPr>
          <w:rFonts w:ascii="Times New Roman" w:hAnsi="Times New Roman"/>
          <w:sz w:val="24"/>
        </w:rPr>
        <w:t>Que es necesario complementar el punto 1-8-1 Interface Producción, capítulo 1º del código de Ordenamiento Urbano, Ordenanza nº 613/94;</w:t>
      </w:r>
    </w:p>
    <w:p w:rsidR="002D575E" w:rsidRPr="003F46B3" w:rsidRDefault="005127A4" w:rsidP="003F46B3">
      <w:pPr>
        <w:spacing w:line="240" w:lineRule="auto"/>
        <w:jc w:val="center"/>
        <w:rPr>
          <w:rFonts w:ascii="Times New Roman" w:hAnsi="Times New Roman"/>
          <w:sz w:val="24"/>
        </w:rPr>
      </w:pPr>
      <w:r w:rsidRPr="003F46B3">
        <w:rPr>
          <w:rFonts w:ascii="Times New Roman" w:hAnsi="Times New Roman"/>
          <w:sz w:val="24"/>
        </w:rPr>
        <w:t xml:space="preserve">POR </w:t>
      </w:r>
      <w:r w:rsidR="009206CB" w:rsidRPr="003F46B3">
        <w:rPr>
          <w:rFonts w:ascii="Times New Roman" w:hAnsi="Times New Roman"/>
          <w:sz w:val="24"/>
        </w:rPr>
        <w:t>EL CONCEJO DELIBERANTE SANCIONA CON FUERZA DE ORDENANZA</w:t>
      </w:r>
      <w:r w:rsidR="002D575E" w:rsidRPr="003F46B3">
        <w:rPr>
          <w:rFonts w:ascii="Times New Roman" w:hAnsi="Times New Roman"/>
          <w:sz w:val="24"/>
        </w:rPr>
        <w:t>:</w:t>
      </w:r>
    </w:p>
    <w:p w:rsidR="00D922F5" w:rsidRPr="003F46B3" w:rsidRDefault="00586132" w:rsidP="003F46B3">
      <w:pPr>
        <w:spacing w:line="240" w:lineRule="auto"/>
        <w:rPr>
          <w:rFonts w:ascii="Times New Roman" w:hAnsi="Times New Roman"/>
          <w:sz w:val="24"/>
        </w:rPr>
      </w:pPr>
      <w:r w:rsidRPr="003F46B3">
        <w:rPr>
          <w:rFonts w:ascii="Times New Roman" w:hAnsi="Times New Roman"/>
          <w:sz w:val="24"/>
        </w:rPr>
        <w:t>ARTICULO PRIMERO</w:t>
      </w:r>
      <w:r w:rsidR="009206CB" w:rsidRPr="003F46B3">
        <w:rPr>
          <w:rFonts w:ascii="Times New Roman" w:hAnsi="Times New Roman"/>
          <w:sz w:val="24"/>
        </w:rPr>
        <w:t xml:space="preserve">: </w:t>
      </w:r>
      <w:r w:rsidR="00D922F5" w:rsidRPr="003F46B3">
        <w:rPr>
          <w:rFonts w:ascii="Times New Roman" w:hAnsi="Times New Roman"/>
          <w:sz w:val="24"/>
        </w:rPr>
        <w:t>CREASE el sistema de comercialización con la modalidad denominada “FERIA FRANCA” en el radio urbano de la Municipalidad Yerba Buena.</w:t>
      </w:r>
    </w:p>
    <w:p w:rsidR="00974EE3" w:rsidRPr="003F46B3" w:rsidRDefault="00586132" w:rsidP="003F46B3">
      <w:pPr>
        <w:spacing w:line="240" w:lineRule="auto"/>
        <w:rPr>
          <w:rFonts w:ascii="Times New Roman" w:hAnsi="Times New Roman"/>
          <w:sz w:val="24"/>
        </w:rPr>
      </w:pPr>
      <w:r w:rsidRPr="003F46B3">
        <w:rPr>
          <w:rFonts w:ascii="Times New Roman" w:hAnsi="Times New Roman"/>
          <w:sz w:val="24"/>
        </w:rPr>
        <w:t>ARTICULO SEGUNDO</w:t>
      </w:r>
      <w:r w:rsidR="009206CB" w:rsidRPr="003F46B3">
        <w:rPr>
          <w:rFonts w:ascii="Times New Roman" w:hAnsi="Times New Roman"/>
          <w:sz w:val="24"/>
        </w:rPr>
        <w:t xml:space="preserve">: </w:t>
      </w:r>
      <w:r w:rsidR="00D922F5" w:rsidRPr="003F46B3">
        <w:rPr>
          <w:rFonts w:ascii="Times New Roman" w:hAnsi="Times New Roman"/>
          <w:sz w:val="24"/>
        </w:rPr>
        <w:t>FACULTASE al Departamento Ejecutivo Municipal para que mediante el correspondiente Decreto reglamentario fije la ubicación donde funcionarán las Ferias Francas en base a la conveniencia de feriantes y vecinos en general, o del aconsejamiento de la Comisión Administradora de las Ferias Francas.</w:t>
      </w:r>
    </w:p>
    <w:p w:rsidR="00974EE3" w:rsidRPr="003F46B3" w:rsidRDefault="00586132" w:rsidP="003F46B3">
      <w:pPr>
        <w:spacing w:line="240" w:lineRule="auto"/>
        <w:rPr>
          <w:rFonts w:ascii="Times New Roman" w:hAnsi="Times New Roman"/>
          <w:sz w:val="24"/>
        </w:rPr>
      </w:pPr>
      <w:r w:rsidRPr="003F46B3">
        <w:rPr>
          <w:rFonts w:ascii="Times New Roman" w:hAnsi="Times New Roman"/>
          <w:sz w:val="24"/>
        </w:rPr>
        <w:t>ARTICULO TERCERO</w:t>
      </w:r>
      <w:r w:rsidR="009206CB" w:rsidRPr="003F46B3">
        <w:rPr>
          <w:rFonts w:ascii="Times New Roman" w:hAnsi="Times New Roman"/>
          <w:sz w:val="24"/>
        </w:rPr>
        <w:t xml:space="preserve">: </w:t>
      </w:r>
      <w:r w:rsidR="00D922F5" w:rsidRPr="003F46B3">
        <w:rPr>
          <w:rFonts w:ascii="Times New Roman" w:hAnsi="Times New Roman"/>
          <w:sz w:val="24"/>
        </w:rPr>
        <w:t>FACULTASE al Departamento Ejecutivo Municipal para fijar días y horarios de funcionamiento de las Ferias Francas, pudiendo aumentar y/o disminuir los días y horarios de atención a pedido de la Comisión Administradora, pudiendo autorizar el funcionamiento de una Feria o Minimercado estable y/o permanente.</w:t>
      </w:r>
    </w:p>
    <w:p w:rsidR="00D922F5" w:rsidRPr="003F46B3" w:rsidRDefault="00586132" w:rsidP="003F46B3">
      <w:pPr>
        <w:spacing w:line="240" w:lineRule="auto"/>
        <w:rPr>
          <w:rFonts w:ascii="Times New Roman" w:hAnsi="Times New Roman"/>
          <w:sz w:val="24"/>
        </w:rPr>
      </w:pPr>
      <w:r w:rsidRPr="003F46B3">
        <w:rPr>
          <w:rFonts w:ascii="Times New Roman" w:hAnsi="Times New Roman"/>
          <w:sz w:val="24"/>
        </w:rPr>
        <w:lastRenderedPageBreak/>
        <w:t>ARTICULO CUARTO</w:t>
      </w:r>
      <w:r w:rsidR="009206CB" w:rsidRPr="003F46B3">
        <w:rPr>
          <w:rFonts w:ascii="Times New Roman" w:hAnsi="Times New Roman"/>
          <w:sz w:val="24"/>
        </w:rPr>
        <w:t xml:space="preserve">: </w:t>
      </w:r>
      <w:r w:rsidR="00D922F5" w:rsidRPr="003F46B3">
        <w:rPr>
          <w:rFonts w:ascii="Times New Roman" w:hAnsi="Times New Roman"/>
          <w:sz w:val="24"/>
        </w:rPr>
        <w:t>La Municipalidad fijará el canon respectivo para ocupar un puesto de venta en la Feria Franca.</w:t>
      </w:r>
    </w:p>
    <w:p w:rsidR="00D922F5" w:rsidRPr="003F46B3" w:rsidRDefault="00586132" w:rsidP="003F46B3">
      <w:pPr>
        <w:spacing w:line="240" w:lineRule="auto"/>
        <w:rPr>
          <w:rFonts w:ascii="Times New Roman" w:hAnsi="Times New Roman"/>
          <w:sz w:val="24"/>
        </w:rPr>
      </w:pPr>
      <w:r w:rsidRPr="003F46B3">
        <w:rPr>
          <w:rFonts w:ascii="Times New Roman" w:hAnsi="Times New Roman"/>
          <w:sz w:val="24"/>
        </w:rPr>
        <w:t>ARTICULO QUINTO</w:t>
      </w:r>
      <w:r w:rsidR="009206CB" w:rsidRPr="003F46B3">
        <w:rPr>
          <w:rFonts w:ascii="Times New Roman" w:hAnsi="Times New Roman"/>
          <w:sz w:val="24"/>
        </w:rPr>
        <w:t xml:space="preserve">: </w:t>
      </w:r>
      <w:r w:rsidR="00D922F5" w:rsidRPr="003F46B3">
        <w:rPr>
          <w:rFonts w:ascii="Times New Roman" w:hAnsi="Times New Roman"/>
          <w:sz w:val="24"/>
        </w:rPr>
        <w:t>En el presente sistema de comercialización de Feria Franca, se autorizará únicamente la comercialización de los siguientes productos: Frutas, Hortalizas, Huevos, Miel, Flores, Plantas, Plantines. Los mismos deberán ser de primera calidad frescos, en perfecto estado de conservación y presentación y provenir de quintas, viveros y plantaciones del Departamento Yerba Buena y colindantes salvo aquellos que por sus características particulares, no puedan ser producidos en los Departamentos mencionados.</w:t>
      </w:r>
    </w:p>
    <w:p w:rsidR="00974EE3" w:rsidRPr="003F46B3" w:rsidRDefault="00586132" w:rsidP="003F46B3">
      <w:pPr>
        <w:spacing w:line="240" w:lineRule="auto"/>
        <w:rPr>
          <w:rFonts w:ascii="Times New Roman" w:hAnsi="Times New Roman"/>
          <w:sz w:val="24"/>
        </w:rPr>
      </w:pPr>
      <w:r w:rsidRPr="003F46B3">
        <w:rPr>
          <w:rFonts w:ascii="Times New Roman" w:hAnsi="Times New Roman"/>
          <w:sz w:val="24"/>
        </w:rPr>
        <w:t>ARTICULO SEXTO</w:t>
      </w:r>
      <w:r w:rsidR="009206CB" w:rsidRPr="003F46B3">
        <w:rPr>
          <w:rFonts w:ascii="Times New Roman" w:hAnsi="Times New Roman"/>
          <w:sz w:val="24"/>
        </w:rPr>
        <w:t xml:space="preserve">: </w:t>
      </w:r>
      <w:r w:rsidR="00D922F5" w:rsidRPr="003F46B3">
        <w:rPr>
          <w:rFonts w:ascii="Times New Roman" w:hAnsi="Times New Roman"/>
          <w:sz w:val="24"/>
        </w:rPr>
        <w:t>Queda totalmente prohibida la venta en la Feria o sus alrededores de los siguientes artículos: bebidas alcohólicas, ropa o cualquier otra prenda de vestir, carne faenada de cualquier tipo de animal o animales vivos, artículos de electrónica y cualquier otro artículo no especificado en el artículo 5º.</w:t>
      </w:r>
    </w:p>
    <w:p w:rsidR="00974EE3"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SEPTIMO</w:t>
      </w:r>
      <w:r w:rsidR="009206CB" w:rsidRPr="003F46B3">
        <w:rPr>
          <w:rFonts w:ascii="Times New Roman" w:hAnsi="Times New Roman"/>
          <w:sz w:val="24"/>
        </w:rPr>
        <w:t xml:space="preserve">: </w:t>
      </w:r>
      <w:r w:rsidR="00D922F5" w:rsidRPr="003F46B3">
        <w:rPr>
          <w:rFonts w:ascii="Times New Roman" w:hAnsi="Times New Roman"/>
          <w:sz w:val="24"/>
        </w:rPr>
        <w:t>CREASE el Registro Municipal de Feriantes el que estará a cargo de la Dirección de Ecología y Medio Ambiente, el mismo Organismo controlará y verificará el cumplimiento de lo establecido en la presente Ordenanza.</w:t>
      </w:r>
    </w:p>
    <w:p w:rsidR="00974EE3"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OCTAVO</w:t>
      </w:r>
      <w:r w:rsidR="009206CB" w:rsidRPr="003F46B3">
        <w:rPr>
          <w:rFonts w:ascii="Times New Roman" w:hAnsi="Times New Roman"/>
          <w:sz w:val="24"/>
        </w:rPr>
        <w:t xml:space="preserve">: </w:t>
      </w:r>
      <w:r w:rsidR="00D922F5" w:rsidRPr="003F46B3">
        <w:rPr>
          <w:rFonts w:ascii="Times New Roman" w:hAnsi="Times New Roman"/>
          <w:sz w:val="24"/>
        </w:rPr>
        <w:t>Para ser inscripto en el Registro Municipal de Feriantes y obtener la habilitación para comercializar los productos en la Feria Franca, los interesados deberán cumplimentar los siguientes requisitos:</w:t>
      </w:r>
    </w:p>
    <w:p w:rsidR="00D922F5" w:rsidRPr="003F46B3" w:rsidRDefault="00D922F5" w:rsidP="003F46B3">
      <w:pPr>
        <w:pStyle w:val="Prrafodelista"/>
        <w:numPr>
          <w:ilvl w:val="0"/>
          <w:numId w:val="3"/>
        </w:numPr>
        <w:spacing w:line="240" w:lineRule="auto"/>
        <w:ind w:left="0" w:firstLine="0"/>
        <w:jc w:val="left"/>
        <w:rPr>
          <w:rFonts w:ascii="Times New Roman" w:hAnsi="Times New Roman"/>
          <w:sz w:val="24"/>
        </w:rPr>
      </w:pPr>
      <w:r w:rsidRPr="003F46B3">
        <w:rPr>
          <w:rFonts w:ascii="Times New Roman" w:hAnsi="Times New Roman"/>
          <w:sz w:val="24"/>
        </w:rPr>
        <w:t>Ser productor.</w:t>
      </w:r>
    </w:p>
    <w:p w:rsidR="00D922F5" w:rsidRPr="003F46B3" w:rsidRDefault="00D922F5" w:rsidP="003F46B3">
      <w:pPr>
        <w:pStyle w:val="Prrafodelista"/>
        <w:numPr>
          <w:ilvl w:val="0"/>
          <w:numId w:val="3"/>
        </w:numPr>
        <w:spacing w:line="240" w:lineRule="auto"/>
        <w:ind w:left="0" w:firstLine="0"/>
        <w:jc w:val="left"/>
        <w:rPr>
          <w:rFonts w:ascii="Times New Roman" w:hAnsi="Times New Roman"/>
          <w:sz w:val="24"/>
        </w:rPr>
      </w:pPr>
      <w:r w:rsidRPr="003F46B3">
        <w:rPr>
          <w:rFonts w:ascii="Times New Roman" w:hAnsi="Times New Roman"/>
          <w:sz w:val="24"/>
        </w:rPr>
        <w:t>Presentar una solicitud dirigida al Señor Intendente Municipal donde consten sus datos personales y tipo de mercadería para la que solicita la habilitación de venta.</w:t>
      </w:r>
    </w:p>
    <w:p w:rsidR="00D922F5" w:rsidRPr="003F46B3" w:rsidRDefault="00D922F5" w:rsidP="003F46B3">
      <w:pPr>
        <w:pStyle w:val="Prrafodelista"/>
        <w:numPr>
          <w:ilvl w:val="0"/>
          <w:numId w:val="3"/>
        </w:numPr>
        <w:spacing w:line="240" w:lineRule="auto"/>
        <w:ind w:left="0" w:firstLine="0"/>
        <w:jc w:val="left"/>
        <w:rPr>
          <w:rFonts w:ascii="Times New Roman" w:hAnsi="Times New Roman"/>
          <w:sz w:val="24"/>
        </w:rPr>
      </w:pPr>
      <w:r w:rsidRPr="003F46B3">
        <w:rPr>
          <w:rFonts w:ascii="Times New Roman" w:hAnsi="Times New Roman"/>
          <w:sz w:val="24"/>
        </w:rPr>
        <w:t>Adjuntar constancia de domicilio.</w:t>
      </w:r>
    </w:p>
    <w:p w:rsidR="00D922F5" w:rsidRPr="003F46B3" w:rsidRDefault="00D922F5" w:rsidP="003F46B3">
      <w:pPr>
        <w:pStyle w:val="Prrafodelista"/>
        <w:numPr>
          <w:ilvl w:val="0"/>
          <w:numId w:val="3"/>
        </w:numPr>
        <w:spacing w:line="240" w:lineRule="auto"/>
        <w:ind w:left="0" w:firstLine="0"/>
        <w:jc w:val="left"/>
        <w:rPr>
          <w:rFonts w:ascii="Times New Roman" w:hAnsi="Times New Roman"/>
          <w:sz w:val="24"/>
        </w:rPr>
      </w:pPr>
      <w:r w:rsidRPr="003F46B3">
        <w:rPr>
          <w:rFonts w:ascii="Times New Roman" w:hAnsi="Times New Roman"/>
          <w:sz w:val="24"/>
        </w:rPr>
        <w:t>Presentar Certificado de Sanidad de los productos otorgado por la Municipalidad de Yerba Buena.</w:t>
      </w:r>
    </w:p>
    <w:p w:rsidR="00D922F5" w:rsidRPr="003F46B3" w:rsidRDefault="00586132" w:rsidP="003F46B3">
      <w:pPr>
        <w:spacing w:line="240" w:lineRule="auto"/>
        <w:jc w:val="left"/>
        <w:rPr>
          <w:rFonts w:ascii="Times New Roman" w:hAnsi="Times New Roman"/>
          <w:sz w:val="24"/>
        </w:rPr>
      </w:pPr>
      <w:r w:rsidRPr="003F46B3">
        <w:rPr>
          <w:rFonts w:ascii="Times New Roman" w:hAnsi="Times New Roman"/>
          <w:sz w:val="24"/>
        </w:rPr>
        <w:t xml:space="preserve">ARTICULO NOVENO: </w:t>
      </w:r>
      <w:r w:rsidR="00974EE3" w:rsidRPr="003F46B3">
        <w:rPr>
          <w:rFonts w:ascii="Times New Roman" w:hAnsi="Times New Roman"/>
          <w:sz w:val="24"/>
        </w:rPr>
        <w:t>L</w:t>
      </w:r>
      <w:r w:rsidR="00D922F5" w:rsidRPr="003F46B3">
        <w:rPr>
          <w:rFonts w:ascii="Times New Roman" w:hAnsi="Times New Roman"/>
          <w:sz w:val="24"/>
        </w:rPr>
        <w:t>os permisos para instalar puestos de venta en la Feria Franca serán precarios, personales e intransferibles, y deberán ser renovados anualmente ante la Dirección de Ecología y Medio Ambiente de la Municipalidad de Yerba Buena.</w:t>
      </w:r>
    </w:p>
    <w:p w:rsidR="00AE6F26"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w:t>
      </w:r>
      <w:r w:rsidR="009206CB" w:rsidRPr="003F46B3">
        <w:rPr>
          <w:rFonts w:ascii="Times New Roman" w:hAnsi="Times New Roman"/>
          <w:sz w:val="24"/>
        </w:rPr>
        <w:t xml:space="preserve">: </w:t>
      </w:r>
      <w:r w:rsidR="00974EE3" w:rsidRPr="003F46B3">
        <w:rPr>
          <w:rFonts w:ascii="Times New Roman" w:hAnsi="Times New Roman"/>
          <w:sz w:val="24"/>
        </w:rPr>
        <w:t>L</w:t>
      </w:r>
      <w:r w:rsidR="00AE6F26" w:rsidRPr="003F46B3">
        <w:rPr>
          <w:rFonts w:ascii="Times New Roman" w:hAnsi="Times New Roman"/>
          <w:sz w:val="24"/>
        </w:rPr>
        <w:t>os señores feriantes estarán obligados a observar los siguientes requisitos:</w:t>
      </w:r>
    </w:p>
    <w:p w:rsidR="00AE6F26" w:rsidRPr="003F46B3" w:rsidRDefault="00AE6F26"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Abonar los derechos que establezca la Ordenanza Fiscal Anual.</w:t>
      </w:r>
    </w:p>
    <w:p w:rsidR="00AE6F26" w:rsidRPr="003F46B3" w:rsidRDefault="00AE6F26"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Tener a la vista el correspondiente Carnet de Sanidad tanto del encargado como de los ayudantes.</w:t>
      </w:r>
    </w:p>
    <w:p w:rsidR="00AE6F26" w:rsidRPr="003F46B3" w:rsidRDefault="00AE6F26"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Mantener el mayor aseo de su vestimenta y de los utensillos que utiliza en su tarea.</w:t>
      </w:r>
    </w:p>
    <w:p w:rsidR="00AE6F26" w:rsidRPr="003F46B3" w:rsidRDefault="00AE6F26"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Mantener limpio el espacio que tiene asignado, debiendo contar con un recipiente cerrado donde irá depositando los desechos. Al finalizar la reunión deberá entregar su lugar en perfecto estado de higiene.</w:t>
      </w:r>
    </w:p>
    <w:p w:rsidR="00AE6F26" w:rsidRPr="003F46B3" w:rsidRDefault="00AE6F26"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Colocar los productos en pizarras o carteles perfectamente visibles.</w:t>
      </w:r>
    </w:p>
    <w:p w:rsidR="00AE6F26" w:rsidRPr="003F46B3" w:rsidRDefault="00AE6F26"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Exhibir a requerimiento de las autoridades municipales la constancia de inscripción en el Registro de Feriantes.</w:t>
      </w:r>
    </w:p>
    <w:p w:rsidR="00AE6F26" w:rsidRPr="003F46B3" w:rsidRDefault="00586132" w:rsidP="003F46B3">
      <w:pPr>
        <w:pStyle w:val="Prrafodelista"/>
        <w:numPr>
          <w:ilvl w:val="0"/>
          <w:numId w:val="4"/>
        </w:numPr>
        <w:spacing w:line="240" w:lineRule="auto"/>
        <w:ind w:left="0" w:firstLine="0"/>
        <w:jc w:val="left"/>
        <w:rPr>
          <w:rFonts w:ascii="Times New Roman" w:hAnsi="Times New Roman"/>
          <w:sz w:val="24"/>
        </w:rPr>
      </w:pPr>
      <w:r w:rsidRPr="003F46B3">
        <w:rPr>
          <w:rFonts w:ascii="Times New Roman" w:hAnsi="Times New Roman"/>
          <w:sz w:val="24"/>
        </w:rPr>
        <w:t>ARTICULO DÉCIMO PRIMERO</w:t>
      </w:r>
      <w:r w:rsidR="009206CB" w:rsidRPr="003F46B3">
        <w:rPr>
          <w:rFonts w:ascii="Times New Roman" w:hAnsi="Times New Roman"/>
          <w:sz w:val="24"/>
        </w:rPr>
        <w:t xml:space="preserve">: </w:t>
      </w:r>
      <w:r w:rsidR="00AE6F26" w:rsidRPr="003F46B3">
        <w:rPr>
          <w:rFonts w:ascii="Times New Roman" w:hAnsi="Times New Roman"/>
          <w:sz w:val="24"/>
        </w:rPr>
        <w:t>Las transgresiones a la presente Ordenanza serán penadas con multas o inhabilitación temporaria o permanente, según la gravedad de la falta, por el Honorable Tribunal de Faltas de la Municipalidad de Yerba Buena.</w:t>
      </w:r>
    </w:p>
    <w:p w:rsidR="003F46B3" w:rsidRDefault="00586132" w:rsidP="003F46B3">
      <w:pPr>
        <w:spacing w:line="240" w:lineRule="auto"/>
        <w:jc w:val="left"/>
        <w:rPr>
          <w:rFonts w:ascii="Times New Roman" w:hAnsi="Times New Roman"/>
          <w:sz w:val="24"/>
        </w:rPr>
      </w:pPr>
      <w:r w:rsidRPr="003F46B3">
        <w:rPr>
          <w:rFonts w:ascii="Times New Roman" w:hAnsi="Times New Roman"/>
          <w:sz w:val="24"/>
        </w:rPr>
        <w:lastRenderedPageBreak/>
        <w:t>ARTICULO DÉCIMO SEGUNDO</w:t>
      </w:r>
      <w:r w:rsidR="009206CB" w:rsidRPr="003F46B3">
        <w:rPr>
          <w:rFonts w:ascii="Times New Roman" w:hAnsi="Times New Roman"/>
          <w:sz w:val="24"/>
        </w:rPr>
        <w:t xml:space="preserve">: </w:t>
      </w:r>
      <w:r w:rsidR="00AE6F26" w:rsidRPr="003F46B3">
        <w:rPr>
          <w:rFonts w:ascii="Times New Roman" w:hAnsi="Times New Roman"/>
          <w:sz w:val="24"/>
        </w:rPr>
        <w:t>En la Feria Franca solo podrán venderse por sus propios productores, artículos de consumo de primera calidad y en perfecto estado de conservación, no admitiéndose la presencia de vendedores en consignación o revendedores.</w:t>
      </w:r>
    </w:p>
    <w:p w:rsidR="00AE6F26"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TERCERO</w:t>
      </w:r>
      <w:r w:rsidR="009206CB" w:rsidRPr="003F46B3">
        <w:rPr>
          <w:rFonts w:ascii="Times New Roman" w:hAnsi="Times New Roman"/>
          <w:sz w:val="24"/>
        </w:rPr>
        <w:t xml:space="preserve">: </w:t>
      </w:r>
      <w:r w:rsidR="00AE6F26" w:rsidRPr="003F46B3">
        <w:rPr>
          <w:rFonts w:ascii="Times New Roman" w:hAnsi="Times New Roman"/>
          <w:sz w:val="24"/>
        </w:rPr>
        <w:t>Para la inscripción en el Registro Municipal de feriantes se establecerán prioridades según el siguiente orden:</w:t>
      </w:r>
    </w:p>
    <w:p w:rsidR="00AE6F26" w:rsidRPr="003F46B3" w:rsidRDefault="00AE6F26" w:rsidP="003F46B3">
      <w:pPr>
        <w:pStyle w:val="Prrafodelista"/>
        <w:numPr>
          <w:ilvl w:val="0"/>
          <w:numId w:val="5"/>
        </w:numPr>
        <w:spacing w:line="240" w:lineRule="auto"/>
        <w:ind w:left="0" w:firstLine="0"/>
        <w:jc w:val="left"/>
        <w:rPr>
          <w:rFonts w:ascii="Times New Roman" w:hAnsi="Times New Roman"/>
          <w:sz w:val="24"/>
        </w:rPr>
      </w:pPr>
      <w:r w:rsidRPr="003F46B3">
        <w:rPr>
          <w:rFonts w:ascii="Times New Roman" w:hAnsi="Times New Roman"/>
          <w:sz w:val="24"/>
        </w:rPr>
        <w:t>El Feriante vive y produce en el Departamento de Yerba Buena.</w:t>
      </w:r>
    </w:p>
    <w:p w:rsidR="00BF540E" w:rsidRPr="003F46B3" w:rsidRDefault="00AE6F26" w:rsidP="003F46B3">
      <w:pPr>
        <w:pStyle w:val="Prrafodelista"/>
        <w:numPr>
          <w:ilvl w:val="0"/>
          <w:numId w:val="5"/>
        </w:numPr>
        <w:spacing w:line="240" w:lineRule="auto"/>
        <w:ind w:left="0" w:firstLine="0"/>
        <w:jc w:val="left"/>
        <w:rPr>
          <w:rFonts w:ascii="Times New Roman" w:hAnsi="Times New Roman"/>
          <w:sz w:val="24"/>
        </w:rPr>
      </w:pPr>
      <w:r w:rsidRPr="003F46B3">
        <w:rPr>
          <w:rFonts w:ascii="Times New Roman" w:hAnsi="Times New Roman"/>
          <w:sz w:val="24"/>
        </w:rPr>
        <w:t>El Feriante vive en el Departamento Yerba Buena pero produce fuera del mismo.</w:t>
      </w:r>
    </w:p>
    <w:p w:rsidR="00AE6F26" w:rsidRPr="003F46B3" w:rsidRDefault="00AE6F26" w:rsidP="003F46B3">
      <w:pPr>
        <w:pStyle w:val="Prrafodelista"/>
        <w:numPr>
          <w:ilvl w:val="0"/>
          <w:numId w:val="5"/>
        </w:numPr>
        <w:spacing w:line="240" w:lineRule="auto"/>
        <w:ind w:left="0" w:firstLine="0"/>
        <w:jc w:val="left"/>
        <w:rPr>
          <w:rFonts w:ascii="Times New Roman" w:hAnsi="Times New Roman"/>
          <w:sz w:val="24"/>
        </w:rPr>
      </w:pPr>
      <w:r w:rsidRPr="003F46B3">
        <w:rPr>
          <w:rFonts w:ascii="Times New Roman" w:hAnsi="Times New Roman"/>
          <w:sz w:val="24"/>
        </w:rPr>
        <w:t>El Feriante no vive en el Departamento de Yerba Buena pero produce en él.</w:t>
      </w:r>
    </w:p>
    <w:p w:rsidR="00AE6F26" w:rsidRPr="003F46B3" w:rsidRDefault="00AE6F26" w:rsidP="003F46B3">
      <w:pPr>
        <w:pStyle w:val="Prrafodelista"/>
        <w:numPr>
          <w:ilvl w:val="0"/>
          <w:numId w:val="5"/>
        </w:numPr>
        <w:spacing w:line="240" w:lineRule="auto"/>
        <w:ind w:left="0" w:firstLine="0"/>
        <w:jc w:val="left"/>
        <w:rPr>
          <w:rFonts w:ascii="Times New Roman" w:hAnsi="Times New Roman"/>
          <w:sz w:val="24"/>
        </w:rPr>
      </w:pPr>
      <w:r w:rsidRPr="003F46B3">
        <w:rPr>
          <w:rFonts w:ascii="Times New Roman" w:hAnsi="Times New Roman"/>
          <w:sz w:val="24"/>
        </w:rPr>
        <w:t>El Feriante produce en otros Departamentos.</w:t>
      </w:r>
    </w:p>
    <w:p w:rsidR="00AE6F26" w:rsidRPr="003F46B3" w:rsidRDefault="00AE6F26" w:rsidP="003F46B3">
      <w:pPr>
        <w:pStyle w:val="Prrafodelista"/>
        <w:numPr>
          <w:ilvl w:val="0"/>
          <w:numId w:val="5"/>
        </w:numPr>
        <w:spacing w:line="240" w:lineRule="auto"/>
        <w:ind w:left="0" w:firstLine="0"/>
        <w:jc w:val="left"/>
        <w:rPr>
          <w:rFonts w:ascii="Times New Roman" w:hAnsi="Times New Roman"/>
          <w:sz w:val="24"/>
        </w:rPr>
      </w:pPr>
      <w:r w:rsidRPr="003F46B3">
        <w:rPr>
          <w:rFonts w:ascii="Times New Roman" w:hAnsi="Times New Roman"/>
          <w:sz w:val="24"/>
        </w:rPr>
        <w:t>El Feriante produce productos orgánicos certificados por autoridad competente.</w:t>
      </w:r>
    </w:p>
    <w:p w:rsidR="00AE6F26"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CUARTO</w:t>
      </w:r>
      <w:r w:rsidR="009206CB" w:rsidRPr="003F46B3">
        <w:rPr>
          <w:rFonts w:ascii="Times New Roman" w:hAnsi="Times New Roman"/>
          <w:sz w:val="24"/>
        </w:rPr>
        <w:t xml:space="preserve">: </w:t>
      </w:r>
      <w:r w:rsidR="00AE6F26" w:rsidRPr="003F46B3">
        <w:rPr>
          <w:rFonts w:ascii="Times New Roman" w:hAnsi="Times New Roman"/>
          <w:sz w:val="24"/>
        </w:rPr>
        <w:t>En el caso que el número de Productores Feriantes sea inferior al espacio disponible y al número mínimo establecido para la Feria por la Comisión Administradora, la Municipalidad podrá autorizar el ingreso al Registro Municipal de Feriantes de Productores de Municipios vecinos.</w:t>
      </w:r>
    </w:p>
    <w:p w:rsidR="001B5A2B"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QUINTO</w:t>
      </w:r>
      <w:r w:rsidR="009206CB" w:rsidRPr="003F46B3">
        <w:rPr>
          <w:rFonts w:ascii="Times New Roman" w:hAnsi="Times New Roman"/>
          <w:sz w:val="24"/>
        </w:rPr>
        <w:t xml:space="preserve">: </w:t>
      </w:r>
      <w:r w:rsidR="00AE6F26" w:rsidRPr="003F46B3">
        <w:rPr>
          <w:rFonts w:ascii="Times New Roman" w:hAnsi="Times New Roman"/>
          <w:sz w:val="24"/>
        </w:rPr>
        <w:t>La Dirección de</w:t>
      </w:r>
      <w:r w:rsidR="001B5A2B" w:rsidRPr="003F46B3">
        <w:rPr>
          <w:rFonts w:ascii="Times New Roman" w:hAnsi="Times New Roman"/>
          <w:sz w:val="24"/>
        </w:rPr>
        <w:t xml:space="preserve"> Ecología y Medio Ambiente podrá proceder a la clausura y decomiso de la mercadería de un puesto o clausura de la Feria en su totalidad con carácter transitorio o permanente cuando la gravedad de las infracciones, o razones debidamente fundadas de interés de la población lo hagan necesario.</w:t>
      </w:r>
    </w:p>
    <w:p w:rsidR="001B5A2B"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SEXTO</w:t>
      </w:r>
      <w:r w:rsidR="009206CB" w:rsidRPr="003F46B3">
        <w:rPr>
          <w:rFonts w:ascii="Times New Roman" w:hAnsi="Times New Roman"/>
          <w:sz w:val="24"/>
        </w:rPr>
        <w:t xml:space="preserve">: </w:t>
      </w:r>
      <w:r w:rsidR="001B5A2B" w:rsidRPr="003F46B3">
        <w:rPr>
          <w:rFonts w:ascii="Times New Roman" w:hAnsi="Times New Roman"/>
          <w:sz w:val="24"/>
        </w:rPr>
        <w:t>CREASE la Comisión Administradora de la Feria Franca a los efectos de verificar el cumplimiento de lo establecido en la presente Ordenanza, proponer modificaciones, aunar criterios, compatibilizar intereses, y realizar todas las diligencias tendientes a mejorar el presente sistema de comercialización.</w:t>
      </w:r>
    </w:p>
    <w:p w:rsidR="001B5A2B"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SÉPTIMO</w:t>
      </w:r>
      <w:r w:rsidR="009206CB" w:rsidRPr="003F46B3">
        <w:rPr>
          <w:rFonts w:ascii="Times New Roman" w:hAnsi="Times New Roman"/>
          <w:sz w:val="24"/>
        </w:rPr>
        <w:t xml:space="preserve">: </w:t>
      </w:r>
      <w:r w:rsidR="001B5A2B" w:rsidRPr="003F46B3">
        <w:rPr>
          <w:rFonts w:ascii="Times New Roman" w:hAnsi="Times New Roman"/>
          <w:sz w:val="24"/>
        </w:rPr>
        <w:t>La Comisión creada en el artículo precedente será integrada por dos representantes de los feriantes inscriptos en el Registro Municipal de Feriantes, elegido por ellos por simple mayoría, debiendo acreditar su representatividad mediante nota firmada por votantes. También integrarán la mencionada Comisión dos representantes elegidos por el Ejecutivo Municipal, miembros del Honorable Concejo Deliberante y un vecino, en nombre de los consumidores, nominados por el Departamento Ejecutivo Municipal.</w:t>
      </w:r>
    </w:p>
    <w:p w:rsidR="007466A4"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OCTAVO</w:t>
      </w:r>
      <w:r w:rsidR="009206CB" w:rsidRPr="003F46B3">
        <w:rPr>
          <w:rFonts w:ascii="Times New Roman" w:hAnsi="Times New Roman"/>
          <w:sz w:val="24"/>
        </w:rPr>
        <w:t xml:space="preserve">: </w:t>
      </w:r>
      <w:r w:rsidR="007466A4" w:rsidRPr="003F46B3">
        <w:rPr>
          <w:rFonts w:ascii="Times New Roman" w:hAnsi="Times New Roman"/>
          <w:sz w:val="24"/>
        </w:rPr>
        <w:t>La Comisión Administradora deliberará las veces que considere necesario, inicialmente y ordinariamente al menos una vez al mes, debiendo elegir de entre sus miembros un Presidente y un Secretario, en la primera reunión. Todos los miembros durarán un año en sus funciones pudiendo ser reelectos indefinidamente, estas funciones no contarán con remuneración alguna debiendo ser consideradas carga pública.</w:t>
      </w:r>
    </w:p>
    <w:p w:rsidR="005127A4" w:rsidRPr="003F46B3" w:rsidRDefault="00586132" w:rsidP="003F46B3">
      <w:pPr>
        <w:spacing w:line="240" w:lineRule="auto"/>
        <w:jc w:val="left"/>
        <w:rPr>
          <w:rFonts w:ascii="Times New Roman" w:hAnsi="Times New Roman"/>
          <w:sz w:val="24"/>
        </w:rPr>
      </w:pPr>
      <w:r w:rsidRPr="003F46B3">
        <w:rPr>
          <w:rFonts w:ascii="Times New Roman" w:hAnsi="Times New Roman"/>
          <w:sz w:val="24"/>
        </w:rPr>
        <w:t>ARTICULO DÉCIMO NOVENO</w:t>
      </w:r>
      <w:r w:rsidR="009206CB" w:rsidRPr="003F46B3">
        <w:rPr>
          <w:rFonts w:ascii="Times New Roman" w:hAnsi="Times New Roman"/>
          <w:sz w:val="24"/>
        </w:rPr>
        <w:t xml:space="preserve">: </w:t>
      </w:r>
      <w:r w:rsidR="007466A4" w:rsidRPr="003F46B3">
        <w:rPr>
          <w:rFonts w:ascii="Times New Roman" w:hAnsi="Times New Roman"/>
          <w:sz w:val="24"/>
        </w:rPr>
        <w:t>Queda derogada en virtud de esta Ordenanza la Ordenanza Nº098 de fecha 20 de Noviembre de 1984 y toda otra norma que se oponga a la presente.-ARTICULO VIGESIMO:</w:t>
      </w:r>
      <w:r w:rsidR="003E657F" w:rsidRPr="003F46B3">
        <w:rPr>
          <w:rFonts w:ascii="Times New Roman" w:hAnsi="Times New Roman"/>
          <w:sz w:val="24"/>
        </w:rPr>
        <w:t>COMUNÍQUESE, CÓPIESE y ARCHÍVESE.</w:t>
      </w:r>
      <w:bookmarkStart w:id="0" w:name="_GoBack"/>
      <w:bookmarkEnd w:id="0"/>
      <w:r w:rsidR="003F46B3" w:rsidRPr="003F46B3">
        <w:rPr>
          <w:rFonts w:ascii="Times New Roman" w:hAnsi="Times New Roman"/>
          <w:sz w:val="24"/>
        </w:rPr>
        <w:t xml:space="preserve"> </w:t>
      </w:r>
    </w:p>
    <w:sectPr w:rsidR="005127A4" w:rsidRPr="003F46B3" w:rsidSect="003F46B3">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2902" w:rsidRDefault="00712902" w:rsidP="004E6F55">
      <w:pPr>
        <w:spacing w:after="0" w:line="240" w:lineRule="auto"/>
      </w:pPr>
      <w:r>
        <w:separator/>
      </w:r>
    </w:p>
  </w:endnote>
  <w:endnote w:type="continuationSeparator" w:id="1">
    <w:p w:rsidR="00712902" w:rsidRDefault="00712902" w:rsidP="004E6F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2902" w:rsidRDefault="00712902" w:rsidP="004E6F55">
      <w:pPr>
        <w:spacing w:after="0" w:line="240" w:lineRule="auto"/>
      </w:pPr>
      <w:r>
        <w:separator/>
      </w:r>
    </w:p>
  </w:footnote>
  <w:footnote w:type="continuationSeparator" w:id="1">
    <w:p w:rsidR="00712902" w:rsidRDefault="00712902" w:rsidP="004E6F5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700F1"/>
    <w:multiLevelType w:val="hybridMultilevel"/>
    <w:tmpl w:val="6CAA481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A817610"/>
    <w:multiLevelType w:val="hybridMultilevel"/>
    <w:tmpl w:val="3B1635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B1103D4"/>
    <w:multiLevelType w:val="hybridMultilevel"/>
    <w:tmpl w:val="7516406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5BDF55B3"/>
    <w:multiLevelType w:val="hybridMultilevel"/>
    <w:tmpl w:val="A10605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5127A4"/>
    <w:rsid w:val="00037F5F"/>
    <w:rsid w:val="000776C1"/>
    <w:rsid w:val="000D156D"/>
    <w:rsid w:val="000D6F58"/>
    <w:rsid w:val="000F4580"/>
    <w:rsid w:val="001172CA"/>
    <w:rsid w:val="001B5A2B"/>
    <w:rsid w:val="00222916"/>
    <w:rsid w:val="00245210"/>
    <w:rsid w:val="00270F66"/>
    <w:rsid w:val="002D575E"/>
    <w:rsid w:val="003A2EB0"/>
    <w:rsid w:val="003E657F"/>
    <w:rsid w:val="003F46B3"/>
    <w:rsid w:val="004E6F55"/>
    <w:rsid w:val="005127A4"/>
    <w:rsid w:val="00566BE7"/>
    <w:rsid w:val="00586132"/>
    <w:rsid w:val="005952EA"/>
    <w:rsid w:val="0064198B"/>
    <w:rsid w:val="00655B4A"/>
    <w:rsid w:val="006F2884"/>
    <w:rsid w:val="00707FE3"/>
    <w:rsid w:val="00712902"/>
    <w:rsid w:val="00742476"/>
    <w:rsid w:val="007466A4"/>
    <w:rsid w:val="00777D68"/>
    <w:rsid w:val="007A426D"/>
    <w:rsid w:val="007B73E1"/>
    <w:rsid w:val="007E4BCB"/>
    <w:rsid w:val="007E6ABD"/>
    <w:rsid w:val="007F1AB9"/>
    <w:rsid w:val="00830D7D"/>
    <w:rsid w:val="009206CB"/>
    <w:rsid w:val="00974EE3"/>
    <w:rsid w:val="009A4C12"/>
    <w:rsid w:val="00A703B2"/>
    <w:rsid w:val="00AE6F26"/>
    <w:rsid w:val="00AF5DBC"/>
    <w:rsid w:val="00B923D8"/>
    <w:rsid w:val="00BB2ED4"/>
    <w:rsid w:val="00BD1D5E"/>
    <w:rsid w:val="00BF540E"/>
    <w:rsid w:val="00C049C7"/>
    <w:rsid w:val="00C11024"/>
    <w:rsid w:val="00CE1123"/>
    <w:rsid w:val="00CF1850"/>
    <w:rsid w:val="00D411F9"/>
    <w:rsid w:val="00D922F5"/>
    <w:rsid w:val="00D96AB5"/>
    <w:rsid w:val="00E34AE4"/>
    <w:rsid w:val="00E47BB3"/>
    <w:rsid w:val="00E54D29"/>
    <w:rsid w:val="00EA5245"/>
    <w:rsid w:val="00F924DE"/>
    <w:rsid w:val="00F96995"/>
    <w:rsid w:val="00FC671D"/>
    <w:rsid w:val="00FF69A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E6F55"/>
    <w:pPr>
      <w:tabs>
        <w:tab w:val="center" w:pos="4419"/>
        <w:tab w:val="right" w:pos="8838"/>
      </w:tabs>
    </w:pPr>
  </w:style>
  <w:style w:type="character" w:customStyle="1" w:styleId="EncabezadoCar">
    <w:name w:val="Encabezado Car"/>
    <w:basedOn w:val="Fuentedeprrafopredeter"/>
    <w:link w:val="Encabezado"/>
    <w:uiPriority w:val="99"/>
    <w:semiHidden/>
    <w:rsid w:val="004E6F55"/>
    <w:rPr>
      <w:sz w:val="22"/>
      <w:szCs w:val="22"/>
      <w:lang w:eastAsia="en-US"/>
    </w:rPr>
  </w:style>
  <w:style w:type="paragraph" w:styleId="Piedepgina">
    <w:name w:val="footer"/>
    <w:basedOn w:val="Normal"/>
    <w:link w:val="PiedepginaCar"/>
    <w:uiPriority w:val="99"/>
    <w:semiHidden/>
    <w:unhideWhenUsed/>
    <w:rsid w:val="004E6F55"/>
    <w:pPr>
      <w:tabs>
        <w:tab w:val="center" w:pos="4419"/>
        <w:tab w:val="right" w:pos="8838"/>
      </w:tabs>
    </w:pPr>
  </w:style>
  <w:style w:type="character" w:customStyle="1" w:styleId="PiedepginaCar">
    <w:name w:val="Pie de página Car"/>
    <w:basedOn w:val="Fuentedeprrafopredeter"/>
    <w:link w:val="Piedepgina"/>
    <w:uiPriority w:val="99"/>
    <w:semiHidden/>
    <w:rsid w:val="004E6F55"/>
    <w:rPr>
      <w:sz w:val="22"/>
      <w:szCs w:val="22"/>
      <w:lang w:eastAsia="en-US"/>
    </w:rPr>
  </w:style>
  <w:style w:type="paragraph" w:styleId="Prrafodelista">
    <w:name w:val="List Paragraph"/>
    <w:basedOn w:val="Normal"/>
    <w:uiPriority w:val="72"/>
    <w:qFormat/>
    <w:rsid w:val="00707FE3"/>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18</TotalTime>
  <Pages>3</Pages>
  <Words>1284</Words>
  <Characters>7064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2017-01-19T21:46:00Z</dcterms:created>
  <dcterms:modified xsi:type="dcterms:W3CDTF">2017-06-06T11:53:00Z</dcterms:modified>
</cp:coreProperties>
</file>