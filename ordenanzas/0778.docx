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C2B" w:rsidRPr="006B3F3A" w:rsidRDefault="003C3C2B" w:rsidP="006B3F3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Yerba Buena, 18 de Septiembre de 1996</w:t>
      </w:r>
    </w:p>
    <w:p w:rsidR="003C3C2B" w:rsidRPr="006B3F3A" w:rsidRDefault="003C3C2B" w:rsidP="006B3F3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ORDENANZA Nº 778</w:t>
      </w:r>
    </w:p>
    <w:p w:rsidR="004F6F05" w:rsidRPr="006B3F3A" w:rsidRDefault="003C3C2B" w:rsidP="006B3F3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A43434" w:rsidRPr="006B3F3A">
        <w:rPr>
          <w:rFonts w:ascii="Times New Roman" w:eastAsia="Times New Roman" w:hAnsi="Times New Roman"/>
          <w:sz w:val="24"/>
          <w:szCs w:val="24"/>
          <w:lang w:eastAsia="es-AR"/>
        </w:rPr>
        <w:t>El Expte. Nº 248-V-96, mediante el cual la firma Viluco S.A. ofrece en donación una motoniveladora; y</w:t>
      </w:r>
    </w:p>
    <w:p w:rsidR="00A43434" w:rsidRPr="006B3F3A" w:rsidRDefault="003C3C2B" w:rsidP="006B3F3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A43434" w:rsidRPr="006B3F3A">
        <w:rPr>
          <w:rFonts w:ascii="Times New Roman" w:eastAsia="Times New Roman" w:hAnsi="Times New Roman"/>
          <w:sz w:val="24"/>
          <w:szCs w:val="24"/>
          <w:lang w:eastAsia="es-AR"/>
        </w:rPr>
        <w:t>Que, según consta en el Expte. mencionado, la propiedad de la maquinaria “Motoniveladora Wakefiel Modelo 120 serie Nº GB1958, Unidad AU600/28/A Nº CAU 6693, Motor Leyland Tipo UE 600/82” es de Viluco S.A.;</w:t>
      </w:r>
    </w:p>
    <w:p w:rsidR="00A43434" w:rsidRPr="006B3F3A" w:rsidRDefault="004F6F05" w:rsidP="006B3F3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A43434" w:rsidRPr="006B3F3A">
        <w:rPr>
          <w:rFonts w:ascii="Times New Roman" w:eastAsia="Times New Roman" w:hAnsi="Times New Roman"/>
          <w:sz w:val="24"/>
          <w:szCs w:val="24"/>
          <w:lang w:eastAsia="es-AR"/>
        </w:rPr>
        <w:t>Que la incorporación de una motoniveladora al patrimonio municipal traería aparejado un beneficio a la comunidad ya que se podrían mejorar mas calles de nuestro Municipio;</w:t>
      </w:r>
    </w:p>
    <w:p w:rsidR="004F6F05" w:rsidRPr="006B3F3A" w:rsidRDefault="004F6F05" w:rsidP="006B3F3A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8E2274" w:rsidRPr="006B3F3A">
        <w:rPr>
          <w:rFonts w:ascii="Times New Roman" w:eastAsia="Times New Roman" w:hAnsi="Times New Roman"/>
          <w:sz w:val="24"/>
          <w:szCs w:val="24"/>
          <w:lang w:eastAsia="es-AR"/>
        </w:rPr>
        <w:t>Las atribuciones conferidas por Ley 5.529, Art. 24;</w:t>
      </w:r>
    </w:p>
    <w:p w:rsidR="004F6F05" w:rsidRPr="006B3F3A" w:rsidRDefault="008213C0" w:rsidP="006B3F3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POR </w:t>
      </w:r>
      <w:r w:rsidR="003C3C2B" w:rsidRPr="006B3F3A">
        <w:rPr>
          <w:rFonts w:ascii="Times New Roman" w:eastAsia="Times New Roman" w:hAnsi="Times New Roman"/>
          <w:sz w:val="24"/>
          <w:szCs w:val="24"/>
          <w:lang w:eastAsia="es-AR"/>
        </w:rPr>
        <w:t>EL CONCEJO DELIBERANTE SANCIONA CON FUERZA DE ORDENANZA</w:t>
      </w:r>
    </w:p>
    <w:p w:rsidR="006B3F3A" w:rsidRDefault="009C7914" w:rsidP="006B3F3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3C3C2B"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E2274" w:rsidRPr="006B3F3A">
        <w:rPr>
          <w:rFonts w:ascii="Times New Roman" w:eastAsia="Times New Roman" w:hAnsi="Times New Roman"/>
          <w:sz w:val="24"/>
          <w:szCs w:val="24"/>
          <w:lang w:eastAsia="es-AR"/>
        </w:rPr>
        <w:t>ACEPTASE la donación ofrecida por la firma Viluco S.A. de una motoniveladora WAKEFIELD Mod. 120 Serie Nº GB 1958, Unidad AU600/28/A Nº CAU 6693, Motor Leyland Tipo UE 600/82 Nº 250.</w:t>
      </w:r>
    </w:p>
    <w:p w:rsidR="006B3F3A" w:rsidRDefault="009C7914" w:rsidP="006B3F3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3C3C2B"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E2274" w:rsidRPr="006B3F3A">
        <w:rPr>
          <w:rFonts w:ascii="Times New Roman" w:eastAsia="Times New Roman" w:hAnsi="Times New Roman"/>
          <w:sz w:val="24"/>
          <w:szCs w:val="24"/>
          <w:lang w:eastAsia="es-AR"/>
        </w:rPr>
        <w:t>El D.E.M. deberá efectuar todas las tramitaciones legales a fin de transferir el dominio de la propiedad de la máquina cuyas características se mencionan en el artículo anterior.</w:t>
      </w:r>
    </w:p>
    <w:p w:rsidR="006B3F3A" w:rsidRDefault="009C7914" w:rsidP="006B3F3A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ARTICULO TERCERO</w:t>
      </w:r>
      <w:r w:rsidR="003C3C2B"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37025D" w:rsidRPr="006B3F3A">
        <w:rPr>
          <w:rFonts w:ascii="Times New Roman" w:eastAsia="Times New Roman" w:hAnsi="Times New Roman"/>
          <w:sz w:val="24"/>
          <w:szCs w:val="24"/>
          <w:lang w:eastAsia="es-AR"/>
        </w:rPr>
        <w:t>La máquina en cuestión deberá ser entregada a la Municipalidad funcionando, según lo expresamente ofrecido por la Empresa Viluco S.A</w:t>
      </w:r>
    </w:p>
    <w:p w:rsidR="008213C0" w:rsidRPr="006B3F3A" w:rsidRDefault="009C7914" w:rsidP="006B3F3A">
      <w:pPr>
        <w:spacing w:after="200" w:line="240" w:lineRule="auto"/>
        <w:rPr>
          <w:rFonts w:ascii="Times New Roman" w:hAnsi="Times New Roman"/>
          <w:sz w:val="24"/>
        </w:rPr>
      </w:pPr>
      <w:r w:rsidRPr="006B3F3A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3C3C2B" w:rsidRPr="006B3F3A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6B3F3A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6B3F3A" w:rsidRPr="006B3F3A">
        <w:rPr>
          <w:rFonts w:ascii="Times New Roman" w:hAnsi="Times New Roman"/>
          <w:sz w:val="24"/>
        </w:rPr>
        <w:t xml:space="preserve"> </w:t>
      </w:r>
    </w:p>
    <w:sectPr w:rsidR="008213C0" w:rsidRPr="006B3F3A" w:rsidSect="006B3F3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3434"/>
    <w:rsid w:val="000A19CD"/>
    <w:rsid w:val="00132914"/>
    <w:rsid w:val="001F1D33"/>
    <w:rsid w:val="0020390B"/>
    <w:rsid w:val="00253262"/>
    <w:rsid w:val="003203FA"/>
    <w:rsid w:val="00335277"/>
    <w:rsid w:val="0036089A"/>
    <w:rsid w:val="0037025D"/>
    <w:rsid w:val="00393EC0"/>
    <w:rsid w:val="003C3C2B"/>
    <w:rsid w:val="004645CA"/>
    <w:rsid w:val="004C5F8E"/>
    <w:rsid w:val="004F6F05"/>
    <w:rsid w:val="00513A90"/>
    <w:rsid w:val="006B3F3A"/>
    <w:rsid w:val="00795BC4"/>
    <w:rsid w:val="007E7792"/>
    <w:rsid w:val="008213C0"/>
    <w:rsid w:val="0086463F"/>
    <w:rsid w:val="008E2274"/>
    <w:rsid w:val="009A757B"/>
    <w:rsid w:val="009C09A8"/>
    <w:rsid w:val="009C7914"/>
    <w:rsid w:val="009F7027"/>
    <w:rsid w:val="00A42D22"/>
    <w:rsid w:val="00A43434"/>
    <w:rsid w:val="00A55893"/>
    <w:rsid w:val="00AD50AC"/>
    <w:rsid w:val="00AE4D30"/>
    <w:rsid w:val="00C84AEA"/>
    <w:rsid w:val="00DF5C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11</cp:revision>
  <cp:lastPrinted>2017-05-11T14:07:00Z</cp:lastPrinted>
  <dcterms:created xsi:type="dcterms:W3CDTF">2017-05-11T14:07:00Z</dcterms:created>
  <dcterms:modified xsi:type="dcterms:W3CDTF">2017-06-06T11:52:00Z</dcterms:modified>
</cp:coreProperties>
</file>