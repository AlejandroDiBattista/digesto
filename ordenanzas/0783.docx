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A1B" w:rsidRDefault="00565A1B" w:rsidP="00565A1B">
      <w:pPr>
        <w:jc w:val="right"/>
        <w:rPr>
          <w:rFonts w:ascii="Times New Roman" w:hAnsi="Times New Roman"/>
          <w:u w:val="single"/>
        </w:rPr>
      </w:pPr>
      <w:bookmarkStart w:id="0" w:name="_GoBack"/>
      <w:r>
        <w:rPr>
          <w:rFonts w:ascii="Times New Roman" w:hAnsi="Times New Roman"/>
          <w:u w:val="single"/>
        </w:rPr>
        <w:t>YERBA BUENA, 16 OCT 1996</w:t>
      </w:r>
    </w:p>
    <w:bookmarkEnd w:id="0"/>
    <w:p w:rsidR="000D6F58" w:rsidRDefault="00CE112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="002D575E" w:rsidRPr="00A703B2">
        <w:rPr>
          <w:rFonts w:ascii="Times New Roman" w:hAnsi="Times New Roman"/>
          <w:u w:val="single"/>
        </w:rPr>
        <w:t>CONCEJO DELIBERANTE 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5D3950">
        <w:rPr>
          <w:rFonts w:ascii="Times New Roman" w:hAnsi="Times New Roman"/>
        </w:rPr>
        <w:t>783</w:t>
      </w:r>
    </w:p>
    <w:p w:rsidR="005952EA" w:rsidRDefault="005952EA">
      <w:pPr>
        <w:rPr>
          <w:rFonts w:ascii="Times New Roman" w:hAnsi="Times New Roman"/>
        </w:rPr>
      </w:pPr>
    </w:p>
    <w:p w:rsidR="00E34AE4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</w:t>
      </w:r>
      <w:r w:rsidR="006F2884" w:rsidRPr="00A703B2">
        <w:rPr>
          <w:rFonts w:ascii="Times New Roman" w:hAnsi="Times New Roman"/>
          <w:u w:val="single"/>
        </w:rPr>
        <w:t>ISTO</w:t>
      </w:r>
      <w:r w:rsidRPr="00A703B2">
        <w:rPr>
          <w:rFonts w:ascii="Times New Roman" w:hAnsi="Times New Roman"/>
          <w:u w:val="single"/>
        </w:rPr>
        <w:t>:</w:t>
      </w:r>
      <w:r w:rsidR="005952EA">
        <w:rPr>
          <w:rFonts w:ascii="Times New Roman" w:hAnsi="Times New Roman"/>
        </w:rPr>
        <w:t xml:space="preserve"> </w:t>
      </w:r>
      <w:r w:rsidR="005D3950">
        <w:rPr>
          <w:rFonts w:ascii="Times New Roman" w:hAnsi="Times New Roman"/>
        </w:rPr>
        <w:t>El expte. N°272-V-96, mediante el cual numerosos vecinos de nuestra ciudad solicitan la designación de “Dr. Usandivaras” a un pasaje sin nombre del Marrio Marti Coll; Y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0D6F58" w:rsidRDefault="005D395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F5580">
        <w:rPr>
          <w:rFonts w:ascii="Times New Roman" w:hAnsi="Times New Roman"/>
        </w:rPr>
        <w:t>Que nació hace ya más de 45 años, hijo de un reconocido cirujano y catedrático, se graduó en la Facultad de Medicina de la U.N.T., DEDICÁNDOSE A LA ESPECIALIDAD QUIRÚRGICA EN EL Sanatorio 9 de Julio, establecimientodel que era socio propietario y del que fue motor de su modernización.</w:t>
      </w:r>
    </w:p>
    <w:p w:rsidR="000F5580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Que fue muy competente profesional, como lo demostró en la práctica cotidiana y en los numerosos Congresos Internacionales de los que participó como miembro relator desde su graduación de 1.974.</w:t>
      </w:r>
    </w:p>
    <w:p w:rsidR="000F5580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Que a partir del año siguiente, tras su residencia cumplida en Buenos Aires integró la Sociedad Argentina de Cirugía, estando empeñado en su último tiempo en el perfeccionamiento y la difusión de la Cirugía de Trauma, una especialidad no lo suficientemente desarrollada en nuestro medio.</w:t>
      </w:r>
    </w:p>
    <w:p w:rsidR="000F5580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Que quienes lo conocieron, coinciden en calificarlo como un profesional capaz y capacitado, deminador de la ciencia médica, así como un ser humano</w:t>
      </w:r>
      <w:r w:rsidR="00D8733B">
        <w:rPr>
          <w:rFonts w:ascii="Times New Roman" w:hAnsi="Times New Roman"/>
        </w:rPr>
        <w:t xml:space="preserve"> de vocación altruista, siempre dispuesto a brindar a quienes lo necesitaban su desinteresada, generosa y tranquilizadora ayuda, no ausente si era necesario de su sabio consejo y nunca falta de un sentimiento de amistad y de alegría por la posibilidad que de hacer el bien se le brindaba.</w:t>
      </w:r>
    </w:p>
    <w:p w:rsidR="00D8733B" w:rsidRDefault="00D8733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Que repentina y prematuramente, como Dios sabe proteger y premiar a sus preferidos, el 15 de Octubre de 1995, el Señor se llevó al Dr. Usandivaras, dejando un vacío a todos nosotros que difícilmente pueda ser cubierto.</w:t>
      </w:r>
    </w:p>
    <w:p w:rsidR="00D8733B" w:rsidRDefault="00D8733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Que en definitiva, fue una persona que a través del ejercicio de la medicina, sirvió a toda su comunidad, nos sirvió a todos nosotros, ya sea como amigo o particularmente, a través del desinteresado ejercicio de su profesión.</w:t>
      </w:r>
    </w:p>
    <w:p w:rsidR="000F5580" w:rsidRDefault="000F558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8733B">
        <w:rPr>
          <w:rFonts w:ascii="Times New Roman" w:hAnsi="Times New Roman"/>
        </w:rPr>
        <w:t>POR ELLO:</w:t>
      </w:r>
    </w:p>
    <w:p w:rsid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 xml:space="preserve">EL CONCEJO DELIBERANTE </w:t>
      </w:r>
    </w:p>
    <w:p w:rsidR="002D575E" w:rsidRP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SANCIONA CON FUERZA DE ORDENANZA:</w:t>
      </w:r>
    </w:p>
    <w:p w:rsidR="000D6F58" w:rsidRDefault="005952EA" w:rsidP="000D6F58">
      <w:pPr>
        <w:rPr>
          <w:rFonts w:ascii="Times New Roman" w:hAnsi="Times New Roman"/>
        </w:rPr>
      </w:pPr>
      <w:r w:rsidRPr="005952EA">
        <w:rPr>
          <w:rFonts w:ascii="Times New Roman" w:hAnsi="Times New Roman"/>
          <w:u w:val="single"/>
        </w:rPr>
        <w:t>ARTICULO PRIMERO:</w:t>
      </w:r>
      <w:r w:rsidRPr="000D6F58">
        <w:rPr>
          <w:rFonts w:ascii="Times New Roman" w:hAnsi="Times New Roman"/>
        </w:rPr>
        <w:t xml:space="preserve"> </w:t>
      </w:r>
      <w:r w:rsidR="00D8733B">
        <w:rPr>
          <w:rFonts w:ascii="Times New Roman" w:hAnsi="Times New Roman"/>
        </w:rPr>
        <w:t>designase con el nombre de “DR. MANUEL USANDIVARAS” al pasaje ubicado de Este a Oeste desde Av. Alfredo Guzmán hasta Andrés Villa y que corre entre las calles La Paz y Gral. Lamadrid.</w:t>
      </w:r>
    </w:p>
    <w:p w:rsidR="00A73AC2" w:rsidRDefault="00A73AC2" w:rsidP="000D6F58">
      <w:pPr>
        <w:rPr>
          <w:rFonts w:ascii="Times New Roman" w:hAnsi="Times New Roman"/>
        </w:rPr>
      </w:pPr>
      <w:r>
        <w:rPr>
          <w:rFonts w:ascii="Times New Roman" w:hAnsi="Times New Roman"/>
        </w:rPr>
        <w:t>ARTICULO SEGUNDO: Dese copia a los familiares del Dr. Usandivaras a los fines que hubiera lugar,</w:t>
      </w:r>
    </w:p>
    <w:p w:rsidR="003E657F" w:rsidRPr="00A703B2" w:rsidRDefault="003E657F" w:rsidP="003E657F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ARTÍCULO </w:t>
      </w:r>
      <w:r w:rsidR="00A73AC2">
        <w:rPr>
          <w:rFonts w:ascii="Times New Roman" w:hAnsi="Times New Roman"/>
          <w:u w:val="single"/>
        </w:rPr>
        <w:t>TERCERO</w:t>
      </w:r>
      <w:r w:rsidR="000776C1">
        <w:rPr>
          <w:rFonts w:ascii="Times New Roman" w:hAnsi="Times New Roman"/>
          <w:u w:val="single"/>
        </w:rPr>
        <w:t>.</w:t>
      </w:r>
      <w:r w:rsidR="00A73AC2">
        <w:rPr>
          <w:rFonts w:ascii="Times New Roman" w:hAnsi="Times New Roman"/>
          <w:u w:val="single"/>
        </w:rPr>
        <w:t xml:space="preserve"> </w:t>
      </w:r>
      <w:r w:rsidR="000776C1">
        <w:rPr>
          <w:rFonts w:ascii="Times New Roman" w:hAnsi="Times New Roman"/>
          <w:u w:val="single"/>
        </w:rPr>
        <w:t>-</w:t>
      </w:r>
      <w:r>
        <w:rPr>
          <w:rFonts w:ascii="Times New Roman" w:hAnsi="Times New Roman"/>
          <w:u w:val="single"/>
        </w:rPr>
        <w:t xml:space="preserve"> </w:t>
      </w:r>
      <w:r w:rsidRPr="00C049C7">
        <w:rPr>
          <w:rFonts w:ascii="Times New Roman" w:hAnsi="Times New Roman"/>
        </w:rPr>
        <w:t>COMUNÍQUESE</w:t>
      </w:r>
      <w:r>
        <w:rPr>
          <w:rFonts w:ascii="Times New Roman" w:hAnsi="Times New Roman"/>
        </w:rPr>
        <w:t xml:space="preserve">, </w:t>
      </w:r>
      <w:r w:rsidRPr="00C049C7">
        <w:rPr>
          <w:rFonts w:ascii="Times New Roman" w:hAnsi="Times New Roman"/>
        </w:rPr>
        <w:t>CÓPIESE y ARCHÍVESE.-</w:t>
      </w:r>
    </w:p>
    <w:p w:rsidR="006F2884" w:rsidRPr="00A703B2" w:rsidRDefault="006F2884">
      <w:pPr>
        <w:rPr>
          <w:rFonts w:ascii="Times New Roman" w:hAnsi="Times New Roman"/>
        </w:rPr>
      </w:pPr>
    </w:p>
    <w:sectPr w:rsidR="006F2884" w:rsidRPr="00A703B2" w:rsidSect="006E32A9">
      <w:footerReference w:type="default" r:id="rId7"/>
      <w:pgSz w:w="11906" w:h="16838"/>
      <w:pgMar w:top="1417" w:right="1701" w:bottom="1417" w:left="1701" w:header="708" w:footer="708" w:gutter="0"/>
      <w:pgNumType w:start="7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07FE" w:rsidRDefault="001507FE" w:rsidP="001507FE">
      <w:pPr>
        <w:spacing w:after="0" w:line="240" w:lineRule="auto"/>
      </w:pPr>
      <w:r>
        <w:separator/>
      </w:r>
    </w:p>
  </w:endnote>
  <w:endnote w:type="continuationSeparator" w:id="0">
    <w:p w:rsidR="001507FE" w:rsidRDefault="001507FE" w:rsidP="00150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7FE" w:rsidRPr="00403C54" w:rsidRDefault="001507F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07FE" w:rsidRDefault="001507FE" w:rsidP="001507FE">
      <w:pPr>
        <w:spacing w:after="0" w:line="240" w:lineRule="auto"/>
      </w:pPr>
      <w:r>
        <w:separator/>
      </w:r>
    </w:p>
  </w:footnote>
  <w:footnote w:type="continuationSeparator" w:id="0">
    <w:p w:rsidR="001507FE" w:rsidRDefault="001507FE" w:rsidP="00150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3950"/>
    <w:rsid w:val="000776C1"/>
    <w:rsid w:val="000D6F58"/>
    <w:rsid w:val="000F5580"/>
    <w:rsid w:val="001507FE"/>
    <w:rsid w:val="00222916"/>
    <w:rsid w:val="002D575E"/>
    <w:rsid w:val="00301DE2"/>
    <w:rsid w:val="003E657F"/>
    <w:rsid w:val="00403C54"/>
    <w:rsid w:val="00565A1B"/>
    <w:rsid w:val="005952EA"/>
    <w:rsid w:val="005D3950"/>
    <w:rsid w:val="006E32A9"/>
    <w:rsid w:val="006F2884"/>
    <w:rsid w:val="007B73E1"/>
    <w:rsid w:val="007E6ABD"/>
    <w:rsid w:val="007F1AB9"/>
    <w:rsid w:val="00A703B2"/>
    <w:rsid w:val="00A73AC2"/>
    <w:rsid w:val="00B923D8"/>
    <w:rsid w:val="00BB2ED4"/>
    <w:rsid w:val="00C049C7"/>
    <w:rsid w:val="00CE1123"/>
    <w:rsid w:val="00D012AF"/>
    <w:rsid w:val="00D40A41"/>
    <w:rsid w:val="00D8733B"/>
    <w:rsid w:val="00E34AE4"/>
    <w:rsid w:val="00E47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50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507F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50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7F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&#233;ctor\AppData\Local\Packages\Microsoft.MicrosoftEdge_8wekyb3d8bbwe\TempState\Download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49</TotalTime>
  <Pages>2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cp:lastModifiedBy>Alejandro Di Battista</cp:lastModifiedBy>
  <cp:revision>8</cp:revision>
  <cp:lastPrinted>2018-04-26T14:57:00Z</cp:lastPrinted>
  <dcterms:created xsi:type="dcterms:W3CDTF">2017-04-20T21:47:00Z</dcterms:created>
  <dcterms:modified xsi:type="dcterms:W3CDTF">2018-04-26T14:57:00Z</dcterms:modified>
</cp:coreProperties>
</file>