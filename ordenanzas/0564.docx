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613A" w:rsidRPr="00234277" w:rsidRDefault="0077613A" w:rsidP="00234277">
      <w:pPr>
        <w:spacing w:line="240" w:lineRule="auto"/>
        <w:jc w:val="right"/>
        <w:rPr>
          <w:rFonts w:ascii="Times New Roman" w:hAnsi="Times New Roman"/>
          <w:sz w:val="24"/>
        </w:rPr>
      </w:pPr>
      <w:r w:rsidRPr="00234277">
        <w:rPr>
          <w:rFonts w:ascii="Times New Roman" w:hAnsi="Times New Roman"/>
          <w:sz w:val="24"/>
        </w:rPr>
        <w:t>Yerba Buena, 09 de Septiembre de 1993</w:t>
      </w:r>
    </w:p>
    <w:p w:rsidR="0077613A" w:rsidRPr="00234277" w:rsidRDefault="0077613A" w:rsidP="00234277">
      <w:pPr>
        <w:spacing w:line="240" w:lineRule="auto"/>
        <w:jc w:val="left"/>
        <w:rPr>
          <w:rFonts w:ascii="Times New Roman" w:hAnsi="Times New Roman"/>
          <w:sz w:val="24"/>
        </w:rPr>
      </w:pPr>
      <w:r w:rsidRPr="00234277">
        <w:rPr>
          <w:rFonts w:ascii="Times New Roman" w:hAnsi="Times New Roman"/>
          <w:sz w:val="24"/>
        </w:rPr>
        <w:t>ORDENANZA Nº 564</w:t>
      </w:r>
    </w:p>
    <w:p w:rsidR="00262EDD" w:rsidRPr="00234277" w:rsidRDefault="0077613A" w:rsidP="00234277">
      <w:pPr>
        <w:spacing w:line="240" w:lineRule="auto"/>
        <w:rPr>
          <w:rFonts w:ascii="Times New Roman" w:hAnsi="Times New Roman"/>
          <w:sz w:val="24"/>
        </w:rPr>
      </w:pPr>
      <w:r w:rsidRPr="00234277">
        <w:rPr>
          <w:rFonts w:ascii="Times New Roman" w:hAnsi="Times New Roman"/>
          <w:sz w:val="24"/>
        </w:rPr>
        <w:t xml:space="preserve">VISTO: </w:t>
      </w:r>
      <w:r w:rsidR="00DA3E3C" w:rsidRPr="00234277">
        <w:rPr>
          <w:rFonts w:ascii="Times New Roman" w:hAnsi="Times New Roman"/>
          <w:sz w:val="24"/>
        </w:rPr>
        <w:t xml:space="preserve">La </w:t>
      </w:r>
      <w:r w:rsidR="00262EDD" w:rsidRPr="00234277">
        <w:rPr>
          <w:rFonts w:ascii="Times New Roman" w:hAnsi="Times New Roman"/>
          <w:sz w:val="24"/>
        </w:rPr>
        <w:t>ausencia legislativa Municipal sobre la denominación de los principales paseos y parques públicos existentes en jurisdicción del Municipio de Yerba Buena;</w:t>
      </w:r>
    </w:p>
    <w:p w:rsidR="00A61056" w:rsidRPr="00234277" w:rsidRDefault="00262EDD" w:rsidP="00234277">
      <w:pPr>
        <w:spacing w:line="240" w:lineRule="auto"/>
        <w:rPr>
          <w:rFonts w:ascii="Times New Roman" w:hAnsi="Times New Roman"/>
          <w:sz w:val="24"/>
        </w:rPr>
      </w:pPr>
      <w:r w:rsidRPr="00234277">
        <w:rPr>
          <w:rFonts w:ascii="Times New Roman" w:hAnsi="Times New Roman"/>
          <w:sz w:val="24"/>
        </w:rPr>
        <w:t xml:space="preserve">Que es necesaria </w:t>
      </w:r>
      <w:r w:rsidR="00A61056" w:rsidRPr="00234277">
        <w:rPr>
          <w:rFonts w:ascii="Times New Roman" w:hAnsi="Times New Roman"/>
          <w:sz w:val="24"/>
        </w:rPr>
        <w:t>la denominación de tales sectores a los efectos de su correcta ubicación dentro de la distribución del nomenclador urbano;</w:t>
      </w:r>
    </w:p>
    <w:p w:rsidR="00DA3E3C" w:rsidRPr="00234277" w:rsidRDefault="00A61056" w:rsidP="00234277">
      <w:pPr>
        <w:spacing w:line="240" w:lineRule="auto"/>
        <w:rPr>
          <w:rFonts w:ascii="Times New Roman" w:hAnsi="Times New Roman"/>
          <w:sz w:val="24"/>
        </w:rPr>
      </w:pPr>
      <w:r w:rsidRPr="00234277">
        <w:rPr>
          <w:rFonts w:ascii="Times New Roman" w:hAnsi="Times New Roman"/>
          <w:sz w:val="24"/>
        </w:rPr>
        <w:t>Que para la denominación de parques, paseos y plazoletas deben emplearse los nombres de personalidades que se hayan caracterizado por su vocación de servicio a la comunidad o hayan sido autores de proyectos de bien público; y</w:t>
      </w:r>
    </w:p>
    <w:p w:rsidR="00A61056" w:rsidRPr="00234277" w:rsidRDefault="0077613A" w:rsidP="00234277">
      <w:pPr>
        <w:spacing w:line="240" w:lineRule="auto"/>
        <w:rPr>
          <w:rFonts w:ascii="Times New Roman" w:hAnsi="Times New Roman"/>
          <w:sz w:val="24"/>
        </w:rPr>
      </w:pPr>
      <w:r w:rsidRPr="00234277">
        <w:rPr>
          <w:rFonts w:ascii="Times New Roman" w:hAnsi="Times New Roman"/>
          <w:sz w:val="24"/>
        </w:rPr>
        <w:t xml:space="preserve">CONSIDERANDO: </w:t>
      </w:r>
      <w:r w:rsidR="00DA3E3C" w:rsidRPr="00234277">
        <w:rPr>
          <w:rFonts w:ascii="Times New Roman" w:hAnsi="Times New Roman"/>
          <w:sz w:val="24"/>
        </w:rPr>
        <w:t xml:space="preserve">Que la </w:t>
      </w:r>
      <w:r w:rsidR="00A61056" w:rsidRPr="00234277">
        <w:rPr>
          <w:rFonts w:ascii="Times New Roman" w:hAnsi="Times New Roman"/>
          <w:sz w:val="24"/>
        </w:rPr>
        <w:t xml:space="preserve">plaza de Villa Marcos Paz en cuyas adyacencias se encuentran la Iglesia Parroquial, dependencia de Comisaria Local y Juzgado de Paz, además de ser centro de concentraciones </w:t>
      </w:r>
      <w:r w:rsidR="00A404D7" w:rsidRPr="00234277">
        <w:rPr>
          <w:rFonts w:ascii="Times New Roman" w:hAnsi="Times New Roman"/>
          <w:sz w:val="24"/>
        </w:rPr>
        <w:t>cívicas</w:t>
      </w:r>
      <w:r w:rsidR="00A61056" w:rsidRPr="00234277">
        <w:rPr>
          <w:rFonts w:ascii="Times New Roman" w:hAnsi="Times New Roman"/>
          <w:sz w:val="24"/>
        </w:rPr>
        <w:t xml:space="preserve"> en oportunidad de festejos patrios o </w:t>
      </w:r>
      <w:r w:rsidR="00A404D7" w:rsidRPr="00234277">
        <w:rPr>
          <w:rFonts w:ascii="Times New Roman" w:hAnsi="Times New Roman"/>
          <w:sz w:val="24"/>
        </w:rPr>
        <w:t>históricos</w:t>
      </w:r>
      <w:r w:rsidR="00A61056" w:rsidRPr="00234277">
        <w:rPr>
          <w:rFonts w:ascii="Times New Roman" w:hAnsi="Times New Roman"/>
          <w:sz w:val="24"/>
        </w:rPr>
        <w:t>;</w:t>
      </w:r>
    </w:p>
    <w:p w:rsidR="00A61056" w:rsidRPr="00234277" w:rsidRDefault="00A61056" w:rsidP="00234277">
      <w:pPr>
        <w:spacing w:line="240" w:lineRule="auto"/>
        <w:rPr>
          <w:rFonts w:ascii="Times New Roman" w:hAnsi="Times New Roman"/>
          <w:sz w:val="24"/>
        </w:rPr>
      </w:pPr>
      <w:r w:rsidRPr="00234277">
        <w:rPr>
          <w:rFonts w:ascii="Times New Roman" w:hAnsi="Times New Roman"/>
          <w:sz w:val="24"/>
        </w:rPr>
        <w:t xml:space="preserve">Que el ingeniero Luis F. Nougues, siendo Gobernador de la Provincia, el 31 de Octubre de 1.906, elevó a las entonces </w:t>
      </w:r>
      <w:r w:rsidR="00A404D7" w:rsidRPr="00234277">
        <w:rPr>
          <w:rFonts w:ascii="Times New Roman" w:hAnsi="Times New Roman"/>
          <w:sz w:val="24"/>
        </w:rPr>
        <w:t>Cámaras</w:t>
      </w:r>
      <w:r w:rsidRPr="00234277">
        <w:rPr>
          <w:rFonts w:ascii="Times New Roman" w:hAnsi="Times New Roman"/>
          <w:sz w:val="24"/>
        </w:rPr>
        <w:t xml:space="preserve"> Legislativas un proyecto de una villa “en la parte extrema Oeste de la Avenida Mate de Luna, primer distrito – del Departamento Tafí, acogiendo de esta manera – dice el historiador Carlos </w:t>
      </w:r>
      <w:r w:rsidR="00A404D7" w:rsidRPr="00234277">
        <w:rPr>
          <w:rFonts w:ascii="Times New Roman" w:hAnsi="Times New Roman"/>
          <w:sz w:val="24"/>
        </w:rPr>
        <w:t>Páez</w:t>
      </w:r>
      <w:r w:rsidRPr="00234277">
        <w:rPr>
          <w:rFonts w:ascii="Times New Roman" w:hAnsi="Times New Roman"/>
          <w:sz w:val="24"/>
        </w:rPr>
        <w:t xml:space="preserve"> de la Torre- a una solicitud del vecindario, iniciativa que </w:t>
      </w:r>
      <w:r w:rsidR="00A404D7" w:rsidRPr="00234277">
        <w:rPr>
          <w:rFonts w:ascii="Times New Roman" w:hAnsi="Times New Roman"/>
          <w:sz w:val="24"/>
        </w:rPr>
        <w:t>dio</w:t>
      </w:r>
      <w:r w:rsidRPr="00234277">
        <w:rPr>
          <w:rFonts w:ascii="Times New Roman" w:hAnsi="Times New Roman"/>
          <w:sz w:val="24"/>
        </w:rPr>
        <w:t xml:space="preserve"> nacimiento a la que es actualmente el </w:t>
      </w:r>
      <w:r w:rsidR="00A404D7" w:rsidRPr="00234277">
        <w:rPr>
          <w:rFonts w:ascii="Times New Roman" w:hAnsi="Times New Roman"/>
          <w:sz w:val="24"/>
        </w:rPr>
        <w:t>núcleo</w:t>
      </w:r>
      <w:r w:rsidRPr="00234277">
        <w:rPr>
          <w:rFonts w:ascii="Times New Roman" w:hAnsi="Times New Roman"/>
          <w:sz w:val="24"/>
        </w:rPr>
        <w:t xml:space="preserve"> residencial de Marcos Paz y Yerba Buena, natural prolongación de la Ciudad de San Miguel de Tucumán;</w:t>
      </w:r>
    </w:p>
    <w:p w:rsidR="00DA3E3C" w:rsidRPr="00234277" w:rsidRDefault="00A61056" w:rsidP="00234277">
      <w:pPr>
        <w:spacing w:line="240" w:lineRule="auto"/>
        <w:rPr>
          <w:rFonts w:ascii="Times New Roman" w:hAnsi="Times New Roman"/>
          <w:sz w:val="24"/>
        </w:rPr>
      </w:pPr>
      <w:r w:rsidRPr="00234277">
        <w:rPr>
          <w:rFonts w:ascii="Times New Roman" w:hAnsi="Times New Roman"/>
          <w:sz w:val="24"/>
        </w:rPr>
        <w:t>Que en el mensaje que acompañaba al citado proyecto de Ley, el ilustre Gobernante desaparecido decía “que la amplia y bien conservada avenida</w:t>
      </w:r>
      <w:r w:rsidR="00191CC2" w:rsidRPr="00234277">
        <w:rPr>
          <w:rFonts w:ascii="Times New Roman" w:hAnsi="Times New Roman"/>
          <w:sz w:val="24"/>
        </w:rPr>
        <w:t xml:space="preserve"> en</w:t>
      </w:r>
      <w:r w:rsidRPr="00234277">
        <w:rPr>
          <w:rFonts w:ascii="Times New Roman" w:hAnsi="Times New Roman"/>
          <w:sz w:val="24"/>
        </w:rPr>
        <w:t xml:space="preserve"> cuyo extremo </w:t>
      </w:r>
      <w:r w:rsidR="00191CC2" w:rsidRPr="00234277">
        <w:rPr>
          <w:rFonts w:ascii="Times New Roman" w:hAnsi="Times New Roman"/>
          <w:sz w:val="24"/>
        </w:rPr>
        <w:t>poniente se proyecta</w:t>
      </w:r>
      <w:r w:rsidRPr="00234277">
        <w:rPr>
          <w:rFonts w:ascii="Times New Roman" w:hAnsi="Times New Roman"/>
          <w:sz w:val="24"/>
        </w:rPr>
        <w:t xml:space="preserve"> </w:t>
      </w:r>
      <w:r w:rsidR="00191CC2" w:rsidRPr="00234277">
        <w:rPr>
          <w:rFonts w:ascii="Times New Roman" w:hAnsi="Times New Roman"/>
          <w:sz w:val="24"/>
        </w:rPr>
        <w:t>ubicarlo</w:t>
      </w:r>
      <w:r w:rsidR="0077613A" w:rsidRPr="00234277">
        <w:rPr>
          <w:rFonts w:ascii="Times New Roman" w:hAnsi="Times New Roman"/>
          <w:sz w:val="24"/>
        </w:rPr>
        <w:t xml:space="preserve"> </w:t>
      </w:r>
      <w:r w:rsidR="00234277">
        <w:rPr>
          <w:rFonts w:ascii="Times New Roman" w:hAnsi="Times New Roman"/>
          <w:sz w:val="24"/>
        </w:rPr>
        <w:t xml:space="preserve">                    (</w:t>
      </w:r>
      <w:r w:rsidR="00191CC2" w:rsidRPr="00234277">
        <w:rPr>
          <w:rFonts w:ascii="Times New Roman" w:hAnsi="Times New Roman"/>
          <w:sz w:val="24"/>
        </w:rPr>
        <w:t>al nuevo pueblo</w:t>
      </w:r>
      <w:r w:rsidR="00234277">
        <w:rPr>
          <w:rFonts w:ascii="Times New Roman" w:hAnsi="Times New Roman"/>
          <w:sz w:val="24"/>
        </w:rPr>
        <w:t xml:space="preserve">) , </w:t>
      </w:r>
      <w:r w:rsidR="00191CC2" w:rsidRPr="00234277">
        <w:rPr>
          <w:rFonts w:ascii="Times New Roman" w:hAnsi="Times New Roman"/>
          <w:sz w:val="24"/>
        </w:rPr>
        <w:t xml:space="preserve"> ofrece desde luego, la posibilidad de emplear los medios ordinarios de transporte para trasladarse a la Ciudad, lo que significa una especial ventaja para la mayor gente de negocio y de trabajo, lo cual será aún mayor el día, no lejano, en que quede ligada por la línea de tranvía eléctrico que debe establecerse en la Capital;</w:t>
      </w:r>
    </w:p>
    <w:p w:rsidR="007A5104" w:rsidRPr="00234277" w:rsidRDefault="00191CC2" w:rsidP="00234277">
      <w:pPr>
        <w:spacing w:line="240" w:lineRule="auto"/>
        <w:rPr>
          <w:rFonts w:ascii="Times New Roman" w:hAnsi="Times New Roman"/>
          <w:sz w:val="24"/>
        </w:rPr>
      </w:pPr>
      <w:r w:rsidRPr="00234277">
        <w:rPr>
          <w:rFonts w:ascii="Times New Roman" w:hAnsi="Times New Roman"/>
          <w:sz w:val="24"/>
        </w:rPr>
        <w:t xml:space="preserve">Que en otro </w:t>
      </w:r>
      <w:r w:rsidR="00A404D7" w:rsidRPr="00234277">
        <w:rPr>
          <w:rFonts w:ascii="Times New Roman" w:hAnsi="Times New Roman"/>
          <w:sz w:val="24"/>
        </w:rPr>
        <w:t>párrafo</w:t>
      </w:r>
      <w:r w:rsidRPr="00234277">
        <w:rPr>
          <w:rFonts w:ascii="Times New Roman" w:hAnsi="Times New Roman"/>
          <w:sz w:val="24"/>
        </w:rPr>
        <w:t>, el pionero de éste Municipio, señalaba</w:t>
      </w:r>
      <w:r w:rsidR="00D14BE5" w:rsidRPr="00234277">
        <w:rPr>
          <w:rFonts w:ascii="Times New Roman" w:hAnsi="Times New Roman"/>
          <w:sz w:val="24"/>
        </w:rPr>
        <w:t xml:space="preserve"> </w:t>
      </w:r>
      <w:r w:rsidRPr="00234277">
        <w:rPr>
          <w:rFonts w:ascii="Times New Roman" w:hAnsi="Times New Roman"/>
          <w:sz w:val="24"/>
        </w:rPr>
        <w:t xml:space="preserve">proximidad a las sierras, la facilidad de dotarlo de aguas corrientes con fuentes propias y la gran </w:t>
      </w:r>
      <w:r w:rsidR="00A404D7" w:rsidRPr="00234277">
        <w:rPr>
          <w:rFonts w:ascii="Times New Roman" w:hAnsi="Times New Roman"/>
          <w:sz w:val="24"/>
        </w:rPr>
        <w:t>subdivisión</w:t>
      </w:r>
      <w:r w:rsidRPr="00234277">
        <w:rPr>
          <w:rFonts w:ascii="Times New Roman" w:hAnsi="Times New Roman"/>
          <w:sz w:val="24"/>
        </w:rPr>
        <w:t xml:space="preserve"> de la propiedad en las zonas adyacentes aseguran </w:t>
      </w:r>
      <w:r w:rsidR="007A5104" w:rsidRPr="00234277">
        <w:rPr>
          <w:rFonts w:ascii="Times New Roman" w:hAnsi="Times New Roman"/>
          <w:sz w:val="24"/>
        </w:rPr>
        <w:t xml:space="preserve">al nuevo pueblo una vida y desarrollo cierto debido no solo a la población de la Capital, que buscará en él un punto </w:t>
      </w:r>
      <w:r w:rsidR="00A404D7" w:rsidRPr="00234277">
        <w:rPr>
          <w:rFonts w:ascii="Times New Roman" w:hAnsi="Times New Roman"/>
          <w:sz w:val="24"/>
        </w:rPr>
        <w:t>fácilmente</w:t>
      </w:r>
      <w:r w:rsidR="007A5104" w:rsidRPr="00234277">
        <w:rPr>
          <w:rFonts w:ascii="Times New Roman" w:hAnsi="Times New Roman"/>
          <w:sz w:val="24"/>
        </w:rPr>
        <w:t xml:space="preserve"> accesible, sino el Comercio y las industrias de la región que necesitan un centro de población para concentrarse y crear el mercado de sus </w:t>
      </w:r>
      <w:r w:rsidR="00A404D7" w:rsidRPr="00234277">
        <w:rPr>
          <w:rFonts w:ascii="Times New Roman" w:hAnsi="Times New Roman"/>
          <w:sz w:val="24"/>
        </w:rPr>
        <w:t>transacciones</w:t>
      </w:r>
      <w:r w:rsidR="007A5104" w:rsidRPr="00234277">
        <w:rPr>
          <w:rFonts w:ascii="Times New Roman" w:hAnsi="Times New Roman"/>
          <w:sz w:val="24"/>
        </w:rPr>
        <w:t xml:space="preserve"> diarias;</w:t>
      </w:r>
    </w:p>
    <w:p w:rsidR="007A5104" w:rsidRPr="00234277" w:rsidRDefault="007A5104" w:rsidP="00234277">
      <w:pPr>
        <w:spacing w:line="240" w:lineRule="auto"/>
        <w:rPr>
          <w:rFonts w:ascii="Times New Roman" w:hAnsi="Times New Roman"/>
          <w:sz w:val="24"/>
        </w:rPr>
      </w:pPr>
      <w:r w:rsidRPr="00234277">
        <w:rPr>
          <w:rFonts w:ascii="Times New Roman" w:hAnsi="Times New Roman"/>
          <w:sz w:val="24"/>
        </w:rPr>
        <w:t xml:space="preserve">Que la iniciativa fue sancionada el 07 de diciembre de 1.906, y promulgada tres días </w:t>
      </w:r>
      <w:r w:rsidR="00A404D7" w:rsidRPr="00234277">
        <w:rPr>
          <w:rFonts w:ascii="Times New Roman" w:hAnsi="Times New Roman"/>
          <w:sz w:val="24"/>
        </w:rPr>
        <w:t>después</w:t>
      </w:r>
      <w:r w:rsidRPr="00234277">
        <w:rPr>
          <w:rFonts w:ascii="Times New Roman" w:hAnsi="Times New Roman"/>
          <w:sz w:val="24"/>
        </w:rPr>
        <w:t>.</w:t>
      </w:r>
    </w:p>
    <w:p w:rsidR="007A5104" w:rsidRPr="00234277" w:rsidRDefault="007A5104" w:rsidP="00234277">
      <w:pPr>
        <w:spacing w:line="240" w:lineRule="auto"/>
        <w:rPr>
          <w:rFonts w:ascii="Times New Roman" w:hAnsi="Times New Roman"/>
          <w:sz w:val="24"/>
        </w:rPr>
      </w:pPr>
      <w:r w:rsidRPr="00234277">
        <w:rPr>
          <w:rFonts w:ascii="Times New Roman" w:hAnsi="Times New Roman"/>
          <w:sz w:val="24"/>
        </w:rPr>
        <w:t>Que desde entonces a la actualidad el llamado nuevo pueblo, Marcos Paz, cuya base lo constituyera una donación de 8.000 metros cuadrados, hecha por don Fermín Cariola, no ha dejado de progresar;</w:t>
      </w:r>
    </w:p>
    <w:p w:rsidR="007A5104" w:rsidRPr="00234277" w:rsidRDefault="007A5104" w:rsidP="00234277">
      <w:pPr>
        <w:spacing w:line="240" w:lineRule="auto"/>
        <w:rPr>
          <w:rFonts w:ascii="Times New Roman" w:hAnsi="Times New Roman"/>
          <w:sz w:val="24"/>
        </w:rPr>
      </w:pPr>
      <w:r w:rsidRPr="00234277">
        <w:rPr>
          <w:rFonts w:ascii="Times New Roman" w:hAnsi="Times New Roman"/>
          <w:sz w:val="24"/>
        </w:rPr>
        <w:t>Que la visión de progreso del Ingeniero Luis F. Nougues merece que su nombre se concrete en un paseo público, para modelo de las generaciones presentes y futuras.</w:t>
      </w:r>
    </w:p>
    <w:p w:rsidR="00D14BE5" w:rsidRPr="00234277" w:rsidRDefault="007A5104" w:rsidP="00234277">
      <w:pPr>
        <w:spacing w:line="240" w:lineRule="auto"/>
        <w:rPr>
          <w:rFonts w:ascii="Times New Roman" w:hAnsi="Times New Roman"/>
          <w:sz w:val="24"/>
        </w:rPr>
      </w:pPr>
      <w:r w:rsidRPr="00234277">
        <w:rPr>
          <w:rFonts w:ascii="Times New Roman" w:hAnsi="Times New Roman"/>
          <w:sz w:val="24"/>
        </w:rPr>
        <w:t>Que nada mejor que la plaza existente y en el lugar que surgió de la progresista iniciativa gubernamental lleve el nombre de su autor.</w:t>
      </w:r>
    </w:p>
    <w:p w:rsidR="002D575E" w:rsidRPr="00234277" w:rsidRDefault="00DA3E3C" w:rsidP="00234277">
      <w:pPr>
        <w:spacing w:line="240" w:lineRule="auto"/>
        <w:jc w:val="center"/>
        <w:rPr>
          <w:rFonts w:ascii="Times New Roman" w:hAnsi="Times New Roman"/>
          <w:sz w:val="24"/>
        </w:rPr>
      </w:pPr>
      <w:r w:rsidRPr="00234277">
        <w:rPr>
          <w:rFonts w:ascii="Times New Roman" w:hAnsi="Times New Roman"/>
          <w:sz w:val="24"/>
        </w:rPr>
        <w:lastRenderedPageBreak/>
        <w:t xml:space="preserve">POR </w:t>
      </w:r>
      <w:r w:rsidR="0077613A" w:rsidRPr="00234277">
        <w:rPr>
          <w:rFonts w:ascii="Times New Roman" w:hAnsi="Times New Roman"/>
          <w:sz w:val="24"/>
        </w:rPr>
        <w:t>EL CONCEJO DELIBERANTE SANCIONA CON FUERZA DE ORDENANZA</w:t>
      </w:r>
      <w:r w:rsidR="002D575E" w:rsidRPr="00234277">
        <w:rPr>
          <w:rFonts w:ascii="Times New Roman" w:hAnsi="Times New Roman"/>
          <w:sz w:val="24"/>
        </w:rPr>
        <w:t>:</w:t>
      </w:r>
    </w:p>
    <w:p w:rsidR="00D14BE5" w:rsidRPr="00234277" w:rsidRDefault="000E04F9" w:rsidP="00234277">
      <w:pPr>
        <w:spacing w:line="240" w:lineRule="auto"/>
        <w:rPr>
          <w:rFonts w:ascii="Times New Roman" w:hAnsi="Times New Roman"/>
          <w:sz w:val="24"/>
        </w:rPr>
      </w:pPr>
      <w:r w:rsidRPr="00234277">
        <w:rPr>
          <w:rFonts w:ascii="Times New Roman" w:hAnsi="Times New Roman"/>
          <w:sz w:val="24"/>
        </w:rPr>
        <w:t>ARTICULO PRIMERO</w:t>
      </w:r>
      <w:r w:rsidR="0077613A" w:rsidRPr="00234277">
        <w:rPr>
          <w:rFonts w:ascii="Times New Roman" w:hAnsi="Times New Roman"/>
          <w:sz w:val="24"/>
        </w:rPr>
        <w:t xml:space="preserve">: </w:t>
      </w:r>
      <w:r w:rsidR="007A5104" w:rsidRPr="00234277">
        <w:rPr>
          <w:rFonts w:ascii="Times New Roman" w:hAnsi="Times New Roman"/>
          <w:sz w:val="24"/>
        </w:rPr>
        <w:t xml:space="preserve">DESIGNASE con el nombre de Plaza LUIS F. NOUGUES al solar ubicado en Villa Marcos Paz, entre calles, al Oeste, Florida, al Sud, Domingo F. Sarmiento; al Este, Gral. </w:t>
      </w:r>
      <w:r w:rsidR="00A404D7" w:rsidRPr="00234277">
        <w:rPr>
          <w:rFonts w:ascii="Times New Roman" w:hAnsi="Times New Roman"/>
          <w:sz w:val="24"/>
        </w:rPr>
        <w:t>José</w:t>
      </w:r>
      <w:r w:rsidR="007A5104" w:rsidRPr="00234277">
        <w:rPr>
          <w:rFonts w:ascii="Times New Roman" w:hAnsi="Times New Roman"/>
          <w:sz w:val="24"/>
        </w:rPr>
        <w:t xml:space="preserve"> de San Martín y al Norte Fermín Cariola.</w:t>
      </w:r>
    </w:p>
    <w:p w:rsidR="007A5104" w:rsidRPr="00234277" w:rsidRDefault="000E04F9" w:rsidP="00234277">
      <w:pPr>
        <w:spacing w:line="240" w:lineRule="auto"/>
        <w:rPr>
          <w:rFonts w:ascii="Times New Roman" w:hAnsi="Times New Roman"/>
          <w:sz w:val="24"/>
        </w:rPr>
      </w:pPr>
      <w:r w:rsidRPr="00234277">
        <w:rPr>
          <w:rFonts w:ascii="Times New Roman" w:hAnsi="Times New Roman"/>
          <w:sz w:val="24"/>
        </w:rPr>
        <w:t>ARTICULO SEGUNDO</w:t>
      </w:r>
      <w:r w:rsidR="0077613A" w:rsidRPr="00234277">
        <w:rPr>
          <w:rFonts w:ascii="Times New Roman" w:hAnsi="Times New Roman"/>
          <w:sz w:val="24"/>
        </w:rPr>
        <w:t xml:space="preserve">: </w:t>
      </w:r>
      <w:r w:rsidR="007A5104" w:rsidRPr="00234277">
        <w:rPr>
          <w:rFonts w:ascii="Times New Roman" w:hAnsi="Times New Roman"/>
          <w:sz w:val="24"/>
        </w:rPr>
        <w:t>FACULTASE al Departamento Ejecutivo Municipal a través de la Dirección de Cultura a tomar los recaudos necesarios para el diseño de indicadores referenciales como así también los estudios tendientes a la implantación de un monumento en homenaje al Ilustre Gobernante, fundador de Villa Marcos Paz</w:t>
      </w:r>
    </w:p>
    <w:p w:rsidR="006F2884" w:rsidRPr="00234277" w:rsidRDefault="000E04F9" w:rsidP="00234277">
      <w:pPr>
        <w:spacing w:line="240" w:lineRule="auto"/>
        <w:rPr>
          <w:rFonts w:ascii="Times New Roman" w:hAnsi="Times New Roman"/>
          <w:sz w:val="24"/>
        </w:rPr>
      </w:pPr>
      <w:r w:rsidRPr="00234277">
        <w:rPr>
          <w:rFonts w:ascii="Times New Roman" w:hAnsi="Times New Roman"/>
          <w:sz w:val="24"/>
        </w:rPr>
        <w:t>ARTICULO TERCERO</w:t>
      </w:r>
      <w:r w:rsidR="0077613A" w:rsidRPr="00234277">
        <w:rPr>
          <w:rFonts w:ascii="Times New Roman" w:hAnsi="Times New Roman"/>
          <w:sz w:val="24"/>
        </w:rPr>
        <w:t xml:space="preserve">: </w:t>
      </w:r>
      <w:r w:rsidR="003E657F" w:rsidRPr="00234277">
        <w:rPr>
          <w:rFonts w:ascii="Times New Roman" w:hAnsi="Times New Roman"/>
          <w:sz w:val="24"/>
        </w:rPr>
        <w:t>COMUNÍQUESE, CÓPIESE y ARCHÍVESE.</w:t>
      </w:r>
      <w:r w:rsidR="00234277" w:rsidRPr="00234277">
        <w:rPr>
          <w:rFonts w:ascii="Times New Roman" w:hAnsi="Times New Roman"/>
          <w:sz w:val="24"/>
        </w:rPr>
        <w:t xml:space="preserve"> </w:t>
      </w:r>
    </w:p>
    <w:sectPr w:rsidR="006F2884" w:rsidRPr="00234277" w:rsidSect="00234277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DA3E3C"/>
    <w:rsid w:val="000776C1"/>
    <w:rsid w:val="000A1CEE"/>
    <w:rsid w:val="000D6F58"/>
    <w:rsid w:val="000E04F9"/>
    <w:rsid w:val="000F67D5"/>
    <w:rsid w:val="00107898"/>
    <w:rsid w:val="00191CC2"/>
    <w:rsid w:val="00222916"/>
    <w:rsid w:val="00234277"/>
    <w:rsid w:val="002618C9"/>
    <w:rsid w:val="00262EDD"/>
    <w:rsid w:val="002D575E"/>
    <w:rsid w:val="0030280C"/>
    <w:rsid w:val="00373391"/>
    <w:rsid w:val="003E657F"/>
    <w:rsid w:val="003F02DE"/>
    <w:rsid w:val="00504951"/>
    <w:rsid w:val="00565C98"/>
    <w:rsid w:val="00580D35"/>
    <w:rsid w:val="005952EA"/>
    <w:rsid w:val="006172DD"/>
    <w:rsid w:val="006F2884"/>
    <w:rsid w:val="00704DF1"/>
    <w:rsid w:val="0077613A"/>
    <w:rsid w:val="007A5104"/>
    <w:rsid w:val="007B73E1"/>
    <w:rsid w:val="007E6ABD"/>
    <w:rsid w:val="007F1AB9"/>
    <w:rsid w:val="008444B2"/>
    <w:rsid w:val="0087061E"/>
    <w:rsid w:val="008D4F39"/>
    <w:rsid w:val="008F5626"/>
    <w:rsid w:val="0090537A"/>
    <w:rsid w:val="00905F2F"/>
    <w:rsid w:val="009869F3"/>
    <w:rsid w:val="00A235EC"/>
    <w:rsid w:val="00A404D7"/>
    <w:rsid w:val="00A42B2E"/>
    <w:rsid w:val="00A61056"/>
    <w:rsid w:val="00A703B2"/>
    <w:rsid w:val="00AD234C"/>
    <w:rsid w:val="00B278C5"/>
    <w:rsid w:val="00B923D8"/>
    <w:rsid w:val="00BB2ED4"/>
    <w:rsid w:val="00C00B78"/>
    <w:rsid w:val="00C049C7"/>
    <w:rsid w:val="00CE1123"/>
    <w:rsid w:val="00D14BE5"/>
    <w:rsid w:val="00D51A47"/>
    <w:rsid w:val="00DA3E3C"/>
    <w:rsid w:val="00DE34E1"/>
    <w:rsid w:val="00DF6354"/>
    <w:rsid w:val="00E34AE4"/>
    <w:rsid w:val="00E47BB3"/>
    <w:rsid w:val="00F93D3C"/>
    <w:rsid w:val="00FA78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vellaneda%20-%20Iramain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9</TotalTime>
  <Pages>2</Pages>
  <Words>565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</cp:lastModifiedBy>
  <cp:revision>19</cp:revision>
  <dcterms:created xsi:type="dcterms:W3CDTF">2017-02-22T21:41:00Z</dcterms:created>
  <dcterms:modified xsi:type="dcterms:W3CDTF">2017-06-06T11:49:00Z</dcterms:modified>
</cp:coreProperties>
</file>