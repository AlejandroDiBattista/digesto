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EC0" w:rsidRPr="007D2EC0" w:rsidRDefault="007D2EC0" w:rsidP="007D2EC0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7D2EC0">
        <w:rPr>
          <w:rFonts w:ascii="Book Antiqua" w:eastAsia="Times New Roman" w:hAnsi="Book Antiqua"/>
          <w:sz w:val="24"/>
          <w:szCs w:val="24"/>
          <w:lang w:eastAsia="es-AR"/>
        </w:rPr>
        <w:t>Yerba Buena, 29 de Agosto de 2002</w:t>
      </w:r>
    </w:p>
    <w:p w:rsidR="007D2EC0" w:rsidRPr="006508D1" w:rsidRDefault="007D2EC0" w:rsidP="007D2EC0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508D1">
        <w:rPr>
          <w:rFonts w:ascii="Book Antiqua" w:eastAsia="Times New Roman" w:hAnsi="Book Antiqua"/>
          <w:b/>
          <w:sz w:val="24"/>
          <w:szCs w:val="24"/>
          <w:lang w:eastAsia="es-AR"/>
        </w:rPr>
        <w:t>ORDENANZA Nº 1257</w:t>
      </w:r>
    </w:p>
    <w:p w:rsidR="007D2EC0" w:rsidRPr="006508D1" w:rsidRDefault="007D2EC0" w:rsidP="007D2EC0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508D1">
        <w:rPr>
          <w:rFonts w:ascii="Book Antiqua" w:eastAsia="Times New Roman" w:hAnsi="Book Antiqua"/>
          <w:b/>
          <w:sz w:val="24"/>
          <w:szCs w:val="24"/>
          <w:lang w:eastAsia="es-AR"/>
        </w:rPr>
        <w:t>VISTO</w:t>
      </w:r>
      <w:r w:rsidR="005E405D" w:rsidRPr="006508D1">
        <w:rPr>
          <w:rFonts w:ascii="Book Antiqua" w:eastAsia="Times New Roman" w:hAnsi="Book Antiqua"/>
          <w:b/>
          <w:sz w:val="24"/>
          <w:szCs w:val="24"/>
          <w:lang w:eastAsia="es-AR"/>
        </w:rPr>
        <w:t xml:space="preserve">: </w:t>
      </w:r>
    </w:p>
    <w:p w:rsidR="009F01C1" w:rsidRPr="006508D1" w:rsidRDefault="00EA3C2C" w:rsidP="007D2EC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508D1">
        <w:rPr>
          <w:rFonts w:ascii="Book Antiqua" w:eastAsia="Times New Roman" w:hAnsi="Book Antiqua"/>
          <w:sz w:val="24"/>
          <w:szCs w:val="24"/>
          <w:lang w:eastAsia="es-AR"/>
        </w:rPr>
        <w:t>La Ordenanza N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6508D1">
        <w:rPr>
          <w:rFonts w:ascii="Book Antiqua" w:eastAsia="Times New Roman" w:hAnsi="Book Antiqua"/>
          <w:sz w:val="24"/>
          <w:szCs w:val="24"/>
          <w:lang w:eastAsia="es-AR"/>
        </w:rPr>
        <w:t>989 de fecha 14/08/99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508D1">
        <w:rPr>
          <w:rFonts w:ascii="Book Antiqua" w:eastAsia="Times New Roman" w:hAnsi="Book Antiqua"/>
          <w:sz w:val="24"/>
          <w:szCs w:val="24"/>
          <w:lang w:eastAsia="es-AR"/>
        </w:rPr>
        <w:t>la cual fue promulgada por Decreto</w:t>
      </w:r>
      <w:r w:rsidR="0036419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>(</w:t>
      </w:r>
      <w:r w:rsidRPr="006508D1">
        <w:rPr>
          <w:rFonts w:ascii="Book Antiqua" w:eastAsia="Times New Roman" w:hAnsi="Book Antiqua"/>
          <w:sz w:val="24"/>
          <w:szCs w:val="24"/>
          <w:lang w:eastAsia="es-AR"/>
        </w:rPr>
        <w:t>SH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>)</w:t>
      </w:r>
      <w:r w:rsidR="0036419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6508D1">
        <w:rPr>
          <w:rFonts w:ascii="Book Antiqua" w:eastAsia="Times New Roman" w:hAnsi="Book Antiqua"/>
          <w:sz w:val="24"/>
          <w:szCs w:val="24"/>
          <w:lang w:eastAsia="es-AR"/>
        </w:rPr>
        <w:t>N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6508D1">
        <w:rPr>
          <w:rFonts w:ascii="Book Antiqua" w:eastAsia="Times New Roman" w:hAnsi="Book Antiqua"/>
          <w:sz w:val="24"/>
          <w:szCs w:val="24"/>
          <w:lang w:eastAsia="es-AR"/>
        </w:rPr>
        <w:t>235 de fecha 17/08/99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Pr="006508D1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7D2EC0" w:rsidRPr="006508D1" w:rsidRDefault="007D2EC0" w:rsidP="007D2EC0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508D1">
        <w:rPr>
          <w:rFonts w:ascii="Book Antiqua" w:eastAsia="Times New Roman" w:hAnsi="Book Antiqua"/>
          <w:b/>
          <w:sz w:val="24"/>
          <w:szCs w:val="24"/>
          <w:lang w:eastAsia="es-AR"/>
        </w:rPr>
        <w:t>CONSIDERANDO</w:t>
      </w:r>
      <w:r w:rsidR="005E405D" w:rsidRPr="006508D1">
        <w:rPr>
          <w:rFonts w:ascii="Book Antiqua" w:eastAsia="Times New Roman" w:hAnsi="Book Antiqua"/>
          <w:b/>
          <w:sz w:val="24"/>
          <w:szCs w:val="24"/>
          <w:lang w:eastAsia="es-AR"/>
        </w:rPr>
        <w:t xml:space="preserve">: </w:t>
      </w:r>
    </w:p>
    <w:p w:rsidR="00364190" w:rsidRPr="006508D1" w:rsidRDefault="005E405D" w:rsidP="007D2EC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508D1">
        <w:rPr>
          <w:rFonts w:ascii="Book Antiqua" w:eastAsia="Times New Roman" w:hAnsi="Book Antiqua"/>
          <w:sz w:val="24"/>
          <w:szCs w:val="24"/>
          <w:lang w:eastAsia="es-AR"/>
        </w:rPr>
        <w:t>Que a través de la citada Ordenanza se faculta al Departamento Ejecutivo Municipal a ceder a favor del Superior Gobierno de la Provincia los montos necesarios con destino a la amortización del préstamo otorgado a esta Municipalidad por la suma de $104.509, 00 con más los intereses que se fijen para esta operación;</w:t>
      </w:r>
    </w:p>
    <w:p w:rsidR="00364190" w:rsidRPr="006508D1" w:rsidRDefault="00E50CC4" w:rsidP="007D2EC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508D1">
        <w:rPr>
          <w:rFonts w:ascii="Book Antiqua" w:eastAsia="Times New Roman" w:hAnsi="Book Antiqua"/>
          <w:sz w:val="24"/>
          <w:szCs w:val="24"/>
          <w:lang w:eastAsia="es-AR"/>
        </w:rPr>
        <w:t>Que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508D1">
        <w:rPr>
          <w:rFonts w:ascii="Book Antiqua" w:eastAsia="Times New Roman" w:hAnsi="Book Antiqua"/>
          <w:sz w:val="24"/>
          <w:szCs w:val="24"/>
          <w:lang w:eastAsia="es-AR"/>
        </w:rPr>
        <w:t>a pedido del Sr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6508D1">
        <w:rPr>
          <w:rFonts w:ascii="Book Antiqua" w:eastAsia="Times New Roman" w:hAnsi="Book Antiqua"/>
          <w:sz w:val="24"/>
          <w:szCs w:val="24"/>
          <w:lang w:eastAsia="es-AR"/>
        </w:rPr>
        <w:t>Secretario de Hacienda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508D1">
        <w:rPr>
          <w:rFonts w:ascii="Book Antiqua" w:eastAsia="Times New Roman" w:hAnsi="Book Antiqua"/>
          <w:sz w:val="24"/>
          <w:szCs w:val="24"/>
          <w:lang w:eastAsia="es-AR"/>
        </w:rPr>
        <w:t>es necesario modificar la Ordenanza en su Artículo Primero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>;</w:t>
      </w:r>
    </w:p>
    <w:p w:rsidR="00364190" w:rsidRPr="006508D1" w:rsidRDefault="00E50CC4" w:rsidP="007D2EC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508D1">
        <w:rPr>
          <w:rFonts w:ascii="Book Antiqua" w:eastAsia="Times New Roman" w:hAnsi="Book Antiqua"/>
          <w:sz w:val="24"/>
          <w:szCs w:val="24"/>
          <w:lang w:eastAsia="es-AR"/>
        </w:rPr>
        <w:t>Por ello y en uso de las facultades que le confiere el Decreto Provincial N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6508D1">
        <w:rPr>
          <w:rFonts w:ascii="Book Antiqua" w:eastAsia="Times New Roman" w:hAnsi="Book Antiqua"/>
          <w:sz w:val="24"/>
          <w:szCs w:val="24"/>
          <w:lang w:eastAsia="es-AR"/>
        </w:rPr>
        <w:t>822/1 de fecha 29/05/00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>,</w:t>
      </w:r>
    </w:p>
    <w:p w:rsidR="009F01C1" w:rsidRPr="006508D1" w:rsidRDefault="00364190" w:rsidP="00364190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508D1">
        <w:rPr>
          <w:rFonts w:ascii="Book Antiqua" w:eastAsia="Times New Roman" w:hAnsi="Book Antiqua"/>
          <w:b/>
          <w:sz w:val="24"/>
          <w:szCs w:val="24"/>
          <w:lang w:eastAsia="es-AR"/>
        </w:rPr>
        <w:t>EL INTERVENTOR MUNICIPAL SANCIONA CON FUERZA DE ORDENANZA</w:t>
      </w:r>
    </w:p>
    <w:p w:rsidR="00364190" w:rsidRPr="006508D1" w:rsidRDefault="00BB46FD" w:rsidP="00BB46FD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B46FD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</w:t>
      </w:r>
      <w:r w:rsidR="005E405D" w:rsidRPr="005E405D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5E405D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1B5605" w:rsidRPr="006508D1">
        <w:rPr>
          <w:rFonts w:ascii="Book Antiqua" w:eastAsia="Times New Roman" w:hAnsi="Book Antiqua"/>
          <w:sz w:val="24"/>
          <w:szCs w:val="24"/>
          <w:lang w:eastAsia="es-AR"/>
        </w:rPr>
        <w:t>MODIFICASE el Artículo Primero de la Ordenanza N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1B5605" w:rsidRPr="006508D1">
        <w:rPr>
          <w:rFonts w:ascii="Book Antiqua" w:eastAsia="Times New Roman" w:hAnsi="Book Antiqua"/>
          <w:sz w:val="24"/>
          <w:szCs w:val="24"/>
          <w:lang w:eastAsia="es-AR"/>
        </w:rPr>
        <w:t>989 de fecha 14/08/99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B5605" w:rsidRPr="006508D1">
        <w:rPr>
          <w:rFonts w:ascii="Book Antiqua" w:eastAsia="Times New Roman" w:hAnsi="Book Antiqua"/>
          <w:sz w:val="24"/>
          <w:szCs w:val="24"/>
          <w:lang w:eastAsia="es-AR"/>
        </w:rPr>
        <w:t>el que queda redactado de la siguiente manera</w:t>
      </w:r>
      <w:r w:rsidR="005E405D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364190" w:rsidRPr="006508D1" w:rsidRDefault="005E405D" w:rsidP="007D2EC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508D1">
        <w:rPr>
          <w:rFonts w:ascii="Book Antiqua" w:eastAsia="Times New Roman" w:hAnsi="Book Antiqua"/>
          <w:sz w:val="24"/>
          <w:szCs w:val="24"/>
          <w:lang w:eastAsia="es-AR"/>
        </w:rPr>
        <w:t>“FACULTASE al Departamento Ejecutivo a ceder a favor del Superior Gobierno de la Provincia los montos necesarios de la coparticipación de impuestos (Ley Nº 6316) Fondo de Desarrollo del Interior (Ley Nº 6651 y modificatorias) y cualquier otro recurso de libre disponibilidad, con destino a la amortización del préstamo por la suma de $104.509 (Pesos ciento cuatro mil quinientos nueve) con más los intereses que se fijen para la operación de referencia”.</w:t>
      </w:r>
    </w:p>
    <w:p w:rsidR="008213C0" w:rsidRPr="007D2EC0" w:rsidRDefault="00BB46FD" w:rsidP="007D2EC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BB46FD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</w:t>
      </w:r>
      <w:r w:rsidR="005E405D" w:rsidRPr="005E405D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5E405D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6508D1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6508D1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 w:rsidR="007D2EC0" w:rsidRPr="006508D1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6508D1" w:rsidRPr="007D2EC0">
        <w:rPr>
          <w:rFonts w:ascii="Book Antiqua" w:hAnsi="Book Antiqua"/>
          <w:sz w:val="24"/>
        </w:rPr>
        <w:t xml:space="preserve"> </w:t>
      </w:r>
    </w:p>
    <w:sectPr w:rsidR="008213C0" w:rsidRPr="007D2EC0" w:rsidSect="0055518D">
      <w:footerReference w:type="default" r:id="rId6"/>
      <w:pgSz w:w="11906" w:h="16838"/>
      <w:pgMar w:top="1417" w:right="1134" w:bottom="1134" w:left="1701" w:header="709" w:footer="709" w:gutter="0"/>
      <w:pgNumType w:start="11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7B6B" w:rsidRDefault="00657B6B" w:rsidP="00657B6B">
      <w:pPr>
        <w:spacing w:after="0" w:line="240" w:lineRule="auto"/>
      </w:pPr>
      <w:r>
        <w:separator/>
      </w:r>
    </w:p>
  </w:endnote>
  <w:endnote w:type="continuationSeparator" w:id="0">
    <w:p w:rsidR="00657B6B" w:rsidRDefault="00657B6B" w:rsidP="00657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7B6B" w:rsidRPr="0055518D" w:rsidRDefault="00657B6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7B6B" w:rsidRDefault="00657B6B" w:rsidP="00657B6B">
      <w:pPr>
        <w:spacing w:after="0" w:line="240" w:lineRule="auto"/>
      </w:pPr>
      <w:r>
        <w:separator/>
      </w:r>
    </w:p>
  </w:footnote>
  <w:footnote w:type="continuationSeparator" w:id="0">
    <w:p w:rsidR="00657B6B" w:rsidRDefault="00657B6B" w:rsidP="00657B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A3C2C"/>
    <w:rsid w:val="000D70F1"/>
    <w:rsid w:val="0010243F"/>
    <w:rsid w:val="00122327"/>
    <w:rsid w:val="001B5605"/>
    <w:rsid w:val="001F1D33"/>
    <w:rsid w:val="0020390B"/>
    <w:rsid w:val="00253262"/>
    <w:rsid w:val="002A684E"/>
    <w:rsid w:val="002E7272"/>
    <w:rsid w:val="003203FA"/>
    <w:rsid w:val="00335277"/>
    <w:rsid w:val="00360473"/>
    <w:rsid w:val="00364190"/>
    <w:rsid w:val="00370C8E"/>
    <w:rsid w:val="003C3A91"/>
    <w:rsid w:val="00417651"/>
    <w:rsid w:val="004F449C"/>
    <w:rsid w:val="00530BA8"/>
    <w:rsid w:val="00535AA8"/>
    <w:rsid w:val="0055518D"/>
    <w:rsid w:val="005728FC"/>
    <w:rsid w:val="005D15DC"/>
    <w:rsid w:val="005D4A24"/>
    <w:rsid w:val="005E405D"/>
    <w:rsid w:val="00623E26"/>
    <w:rsid w:val="006508D1"/>
    <w:rsid w:val="00657B6B"/>
    <w:rsid w:val="007D2EC0"/>
    <w:rsid w:val="007E7792"/>
    <w:rsid w:val="008213C0"/>
    <w:rsid w:val="008651B3"/>
    <w:rsid w:val="008B57A0"/>
    <w:rsid w:val="008E2384"/>
    <w:rsid w:val="00960675"/>
    <w:rsid w:val="009A36C8"/>
    <w:rsid w:val="009B59DB"/>
    <w:rsid w:val="009C09A8"/>
    <w:rsid w:val="009F01C1"/>
    <w:rsid w:val="00A4171B"/>
    <w:rsid w:val="00A90B40"/>
    <w:rsid w:val="00A96C64"/>
    <w:rsid w:val="00AD04C8"/>
    <w:rsid w:val="00AE4D30"/>
    <w:rsid w:val="00B815FD"/>
    <w:rsid w:val="00B970B7"/>
    <w:rsid w:val="00BB46FD"/>
    <w:rsid w:val="00BC0851"/>
    <w:rsid w:val="00C53427"/>
    <w:rsid w:val="00C82683"/>
    <w:rsid w:val="00C84AEA"/>
    <w:rsid w:val="00CE7FF6"/>
    <w:rsid w:val="00CF053D"/>
    <w:rsid w:val="00D1490F"/>
    <w:rsid w:val="00D7791E"/>
    <w:rsid w:val="00DF4F05"/>
    <w:rsid w:val="00E50CC4"/>
    <w:rsid w:val="00EA3C2C"/>
    <w:rsid w:val="00ED663F"/>
    <w:rsid w:val="00F932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57B6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57B6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57B6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57B6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Alejandro Di Battista</cp:lastModifiedBy>
  <cp:revision>25</cp:revision>
  <cp:lastPrinted>2017-10-04T15:16:00Z</cp:lastPrinted>
  <dcterms:created xsi:type="dcterms:W3CDTF">2017-05-11T14:08:00Z</dcterms:created>
  <dcterms:modified xsi:type="dcterms:W3CDTF">2017-10-04T15:16:00Z</dcterms:modified>
</cp:coreProperties>
</file>