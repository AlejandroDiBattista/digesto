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13A6" w:rsidRPr="00D213A6" w:rsidRDefault="00D213A6" w:rsidP="00D213A6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D213A6">
        <w:rPr>
          <w:rFonts w:ascii="Times New Roman" w:hAnsi="Times New Roman"/>
          <w:sz w:val="24"/>
        </w:rPr>
        <w:t>Yerba Buena, 04 de Diciembre de 1984</w:t>
      </w:r>
    </w:p>
    <w:p w:rsidR="00D213A6" w:rsidRPr="00D213A6" w:rsidRDefault="00D213A6" w:rsidP="00D213A6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D213A6">
        <w:rPr>
          <w:rFonts w:ascii="Times New Roman" w:hAnsi="Times New Roman"/>
          <w:b/>
          <w:sz w:val="24"/>
        </w:rPr>
        <w:t>ORDENANZA Nº 112</w:t>
      </w:r>
    </w:p>
    <w:p w:rsidR="00D213A6" w:rsidRPr="00D213A6" w:rsidRDefault="00D213A6" w:rsidP="00D213A6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D213A6">
        <w:rPr>
          <w:rFonts w:ascii="Times New Roman" w:hAnsi="Times New Roman"/>
          <w:b/>
          <w:sz w:val="24"/>
        </w:rPr>
        <w:t xml:space="preserve">VISTO: </w:t>
      </w:r>
    </w:p>
    <w:p w:rsidR="00F36481" w:rsidRPr="00D213A6" w:rsidRDefault="00D213A6" w:rsidP="00D213A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F36481" w:rsidRPr="00D213A6">
        <w:rPr>
          <w:rFonts w:ascii="Times New Roman" w:hAnsi="Times New Roman"/>
          <w:sz w:val="24"/>
        </w:rPr>
        <w:t>Que la educación es muy importante para la grandeza y desarrollo de los pueblos; y</w:t>
      </w:r>
    </w:p>
    <w:p w:rsidR="00D213A6" w:rsidRPr="00D213A6" w:rsidRDefault="00D213A6" w:rsidP="00D213A6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D213A6">
        <w:rPr>
          <w:rFonts w:ascii="Times New Roman" w:hAnsi="Times New Roman"/>
          <w:b/>
          <w:sz w:val="24"/>
        </w:rPr>
        <w:t xml:space="preserve">CONSIDERANDO: </w:t>
      </w:r>
    </w:p>
    <w:p w:rsidR="00765179" w:rsidRPr="00D213A6" w:rsidRDefault="00D213A6" w:rsidP="00D213A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F36481" w:rsidRPr="00D213A6">
        <w:rPr>
          <w:rFonts w:ascii="Times New Roman" w:hAnsi="Times New Roman"/>
          <w:sz w:val="24"/>
        </w:rPr>
        <w:t>Que los distintos ciclos</w:t>
      </w:r>
      <w:r w:rsidR="00EE3EA3" w:rsidRPr="00D213A6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(</w:t>
      </w:r>
      <w:r w:rsidR="00F36481" w:rsidRPr="00D213A6">
        <w:rPr>
          <w:rFonts w:ascii="Times New Roman" w:hAnsi="Times New Roman"/>
          <w:sz w:val="24"/>
        </w:rPr>
        <w:t>primario, secundario</w:t>
      </w:r>
      <w:r>
        <w:rPr>
          <w:rFonts w:ascii="Times New Roman" w:hAnsi="Times New Roman"/>
          <w:sz w:val="24"/>
        </w:rPr>
        <w:t xml:space="preserve">) </w:t>
      </w:r>
      <w:r w:rsidR="00EE3EA3" w:rsidRPr="00D213A6">
        <w:rPr>
          <w:rFonts w:ascii="Times New Roman" w:hAnsi="Times New Roman"/>
          <w:sz w:val="24"/>
        </w:rPr>
        <w:t xml:space="preserve"> </w:t>
      </w:r>
      <w:r w:rsidR="00F36481" w:rsidRPr="00D213A6">
        <w:rPr>
          <w:rFonts w:ascii="Times New Roman" w:hAnsi="Times New Roman"/>
          <w:sz w:val="24"/>
        </w:rPr>
        <w:t>educacionales, le requiere un esfuerzo al niño, y/o joven estudiante y es fundamental motivar al estudiantado para que cumpla con su educación, tratando de superarse día a día porque de acuerdo a su preparación será la grandeza y el desarrollo de Nuestra República Argentina.</w:t>
      </w:r>
    </w:p>
    <w:p w:rsidR="002D575E" w:rsidRPr="00D213A6" w:rsidRDefault="00D213A6" w:rsidP="00D213A6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D213A6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D213A6">
        <w:rPr>
          <w:rFonts w:ascii="Times New Roman" w:hAnsi="Times New Roman"/>
          <w:sz w:val="24"/>
        </w:rPr>
        <w:t>:</w:t>
      </w:r>
    </w:p>
    <w:p w:rsidR="000D6F58" w:rsidRPr="00D213A6" w:rsidRDefault="00970158" w:rsidP="00D213A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213A6">
        <w:rPr>
          <w:rFonts w:ascii="Times New Roman" w:hAnsi="Times New Roman"/>
          <w:sz w:val="24"/>
          <w:u w:val="single"/>
        </w:rPr>
        <w:t>ARTICULO PRIMERO</w:t>
      </w:r>
      <w:r w:rsidR="00EE3EA3" w:rsidRPr="00D213A6">
        <w:rPr>
          <w:rFonts w:ascii="Times New Roman" w:hAnsi="Times New Roman"/>
          <w:sz w:val="24"/>
          <w:u w:val="single"/>
        </w:rPr>
        <w:t>:</w:t>
      </w:r>
      <w:r w:rsidR="00EE3EA3" w:rsidRPr="00D213A6">
        <w:rPr>
          <w:rFonts w:ascii="Times New Roman" w:hAnsi="Times New Roman"/>
          <w:sz w:val="24"/>
        </w:rPr>
        <w:t xml:space="preserve"> </w:t>
      </w:r>
      <w:r w:rsidR="00765179" w:rsidRPr="00D213A6">
        <w:rPr>
          <w:rFonts w:ascii="Times New Roman" w:hAnsi="Times New Roman"/>
          <w:sz w:val="24"/>
        </w:rPr>
        <w:t>Facúltase al Departamento Ejecutivo, por intermedio de la Secretaría que corresponda a premiar a los abanderados y escoltas de los ciclos primarios y secundarios de las escuelas, colegios e Institutos, Nacionales y Provinciales que funcionen en el Municipio de Yerba Buena.</w:t>
      </w:r>
    </w:p>
    <w:p w:rsidR="00765179" w:rsidRPr="00D213A6" w:rsidRDefault="00970158" w:rsidP="00D213A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213A6">
        <w:rPr>
          <w:rFonts w:ascii="Times New Roman" w:hAnsi="Times New Roman"/>
          <w:sz w:val="24"/>
          <w:u w:val="single"/>
        </w:rPr>
        <w:t>ARTICULO SEGUNDO</w:t>
      </w:r>
      <w:r w:rsidR="00EE3EA3" w:rsidRPr="00D213A6">
        <w:rPr>
          <w:rFonts w:ascii="Times New Roman" w:hAnsi="Times New Roman"/>
          <w:sz w:val="24"/>
          <w:u w:val="single"/>
        </w:rPr>
        <w:t>:</w:t>
      </w:r>
      <w:r w:rsidR="00EE3EA3" w:rsidRPr="00D213A6">
        <w:rPr>
          <w:rFonts w:ascii="Times New Roman" w:hAnsi="Times New Roman"/>
          <w:sz w:val="24"/>
        </w:rPr>
        <w:t xml:space="preserve"> </w:t>
      </w:r>
      <w:r w:rsidR="00DE2B75" w:rsidRPr="00D213A6">
        <w:rPr>
          <w:rFonts w:ascii="Times New Roman" w:hAnsi="Times New Roman"/>
          <w:sz w:val="24"/>
        </w:rPr>
        <w:t>Los premios serán entregados anualmente y a partir del ciclo 1985. Consistiendo los mismos en 1</w:t>
      </w:r>
      <w:r w:rsidR="00EE3EA3" w:rsidRPr="00D213A6">
        <w:rPr>
          <w:rFonts w:ascii="Times New Roman" w:hAnsi="Times New Roman"/>
          <w:sz w:val="24"/>
        </w:rPr>
        <w:t xml:space="preserve"> </w:t>
      </w:r>
      <w:r w:rsidR="00D213A6">
        <w:rPr>
          <w:rFonts w:ascii="Times New Roman" w:hAnsi="Times New Roman"/>
          <w:sz w:val="24"/>
        </w:rPr>
        <w:t xml:space="preserve"> (</w:t>
      </w:r>
      <w:r w:rsidR="00DE2B75" w:rsidRPr="00D213A6">
        <w:rPr>
          <w:rFonts w:ascii="Times New Roman" w:hAnsi="Times New Roman"/>
          <w:sz w:val="24"/>
        </w:rPr>
        <w:t>uno</w:t>
      </w:r>
      <w:r w:rsidR="00D213A6">
        <w:rPr>
          <w:rFonts w:ascii="Times New Roman" w:hAnsi="Times New Roman"/>
          <w:sz w:val="24"/>
        </w:rPr>
        <w:t xml:space="preserve">) </w:t>
      </w:r>
      <w:r w:rsidR="00EE3EA3" w:rsidRPr="00D213A6">
        <w:rPr>
          <w:rFonts w:ascii="Times New Roman" w:hAnsi="Times New Roman"/>
          <w:sz w:val="24"/>
        </w:rPr>
        <w:t xml:space="preserve"> </w:t>
      </w:r>
      <w:r w:rsidR="00DE2B75" w:rsidRPr="00D213A6">
        <w:rPr>
          <w:rFonts w:ascii="Times New Roman" w:hAnsi="Times New Roman"/>
          <w:sz w:val="24"/>
        </w:rPr>
        <w:t>medalla de plata</w:t>
      </w:r>
      <w:r w:rsidR="00B64471" w:rsidRPr="00D213A6">
        <w:rPr>
          <w:rFonts w:ascii="Times New Roman" w:hAnsi="Times New Roman"/>
          <w:sz w:val="24"/>
        </w:rPr>
        <w:t xml:space="preserve"> de no más de 5 grs. y un pergamino al abanderado; y un pergamino al escolta.</w:t>
      </w:r>
    </w:p>
    <w:p w:rsidR="00B64471" w:rsidRPr="00D213A6" w:rsidRDefault="00970158" w:rsidP="00D213A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213A6">
        <w:rPr>
          <w:rFonts w:ascii="Times New Roman" w:hAnsi="Times New Roman"/>
          <w:sz w:val="24"/>
          <w:u w:val="single"/>
        </w:rPr>
        <w:t>ARTICULO TERCERO</w:t>
      </w:r>
      <w:r w:rsidR="00EE3EA3" w:rsidRPr="00D213A6">
        <w:rPr>
          <w:rFonts w:ascii="Times New Roman" w:hAnsi="Times New Roman"/>
          <w:sz w:val="24"/>
          <w:u w:val="single"/>
        </w:rPr>
        <w:t>:</w:t>
      </w:r>
      <w:r w:rsidR="00EE3EA3" w:rsidRPr="00D213A6">
        <w:rPr>
          <w:rFonts w:ascii="Times New Roman" w:hAnsi="Times New Roman"/>
          <w:sz w:val="24"/>
        </w:rPr>
        <w:t xml:space="preserve"> </w:t>
      </w:r>
      <w:r w:rsidR="00B64471" w:rsidRPr="00D213A6">
        <w:rPr>
          <w:rFonts w:ascii="Times New Roman" w:hAnsi="Times New Roman"/>
          <w:sz w:val="24"/>
        </w:rPr>
        <w:t>Las disposiciones de la Presente Ordenanza comunicará a los establecimientos escolares correspondientes.</w:t>
      </w:r>
    </w:p>
    <w:p w:rsidR="006F2884" w:rsidRPr="00D213A6" w:rsidRDefault="00970158" w:rsidP="00D213A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213A6">
        <w:rPr>
          <w:rFonts w:ascii="Times New Roman" w:hAnsi="Times New Roman"/>
          <w:sz w:val="24"/>
          <w:u w:val="single"/>
        </w:rPr>
        <w:t>ARTICULO CUARTO:</w:t>
      </w:r>
      <w:r w:rsidR="00EE3EA3" w:rsidRPr="00D213A6">
        <w:rPr>
          <w:rFonts w:ascii="Times New Roman" w:hAnsi="Times New Roman"/>
          <w:sz w:val="24"/>
        </w:rPr>
        <w:t xml:space="preserve">. </w:t>
      </w:r>
      <w:r w:rsidR="000776C1" w:rsidRPr="00D213A6">
        <w:rPr>
          <w:rFonts w:ascii="Times New Roman" w:hAnsi="Times New Roman"/>
          <w:sz w:val="24"/>
        </w:rPr>
        <w:t>-</w:t>
      </w:r>
      <w:r w:rsidR="003E657F" w:rsidRPr="00D213A6">
        <w:rPr>
          <w:rFonts w:ascii="Times New Roman" w:hAnsi="Times New Roman"/>
          <w:sz w:val="24"/>
        </w:rPr>
        <w:t xml:space="preserve"> COMUNÍQUESE, CÓPIESE y ARCHÍVESE.</w:t>
      </w:r>
      <w:r w:rsidR="00D213A6" w:rsidRPr="00D213A6">
        <w:rPr>
          <w:rFonts w:ascii="Times New Roman" w:hAnsi="Times New Roman"/>
          <w:sz w:val="24"/>
        </w:rPr>
        <w:t xml:space="preserve"> </w:t>
      </w:r>
    </w:p>
    <w:sectPr w:rsidR="006F2884" w:rsidRPr="00D213A6" w:rsidSect="00F804D0">
      <w:footerReference w:type="default" r:id="rId7"/>
      <w:pgSz w:w="11906" w:h="16838"/>
      <w:pgMar w:top="1417" w:right="1701" w:bottom="1417" w:left="1701" w:header="709" w:footer="709" w:gutter="0"/>
      <w:pgNumType w:start="7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57001" w:rsidRDefault="00B57001" w:rsidP="00B57001">
      <w:pPr>
        <w:spacing w:after="0" w:line="240" w:lineRule="auto"/>
      </w:pPr>
      <w:r>
        <w:separator/>
      </w:r>
    </w:p>
  </w:endnote>
  <w:endnote w:type="continuationSeparator" w:id="0">
    <w:p w:rsidR="00B57001" w:rsidRDefault="00B57001" w:rsidP="00B57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7001" w:rsidRPr="00705F31" w:rsidRDefault="00B5700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57001" w:rsidRDefault="00B57001" w:rsidP="00B57001">
      <w:pPr>
        <w:spacing w:after="0" w:line="240" w:lineRule="auto"/>
      </w:pPr>
      <w:r>
        <w:separator/>
      </w:r>
    </w:p>
  </w:footnote>
  <w:footnote w:type="continuationSeparator" w:id="0">
    <w:p w:rsidR="00B57001" w:rsidRDefault="00B57001" w:rsidP="00B570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36481"/>
    <w:rsid w:val="000776C1"/>
    <w:rsid w:val="000D6F58"/>
    <w:rsid w:val="00123686"/>
    <w:rsid w:val="001C6B1C"/>
    <w:rsid w:val="001E0AA0"/>
    <w:rsid w:val="001E69CB"/>
    <w:rsid w:val="00222916"/>
    <w:rsid w:val="002B65C8"/>
    <w:rsid w:val="002D0B67"/>
    <w:rsid w:val="002D575E"/>
    <w:rsid w:val="002E540E"/>
    <w:rsid w:val="002F35F7"/>
    <w:rsid w:val="003C4B01"/>
    <w:rsid w:val="003E657F"/>
    <w:rsid w:val="0040687A"/>
    <w:rsid w:val="00426D2F"/>
    <w:rsid w:val="00433AC8"/>
    <w:rsid w:val="00473E27"/>
    <w:rsid w:val="00492438"/>
    <w:rsid w:val="005114D3"/>
    <w:rsid w:val="00550A7C"/>
    <w:rsid w:val="005952EA"/>
    <w:rsid w:val="006935F4"/>
    <w:rsid w:val="006E01D8"/>
    <w:rsid w:val="006F2884"/>
    <w:rsid w:val="00705F31"/>
    <w:rsid w:val="00765179"/>
    <w:rsid w:val="007B73E1"/>
    <w:rsid w:val="007D5BF4"/>
    <w:rsid w:val="007E6ABD"/>
    <w:rsid w:val="007F1AB9"/>
    <w:rsid w:val="0080009F"/>
    <w:rsid w:val="008E15A1"/>
    <w:rsid w:val="009272A8"/>
    <w:rsid w:val="00945505"/>
    <w:rsid w:val="00970158"/>
    <w:rsid w:val="009F04AA"/>
    <w:rsid w:val="009F7B1B"/>
    <w:rsid w:val="00A703B2"/>
    <w:rsid w:val="00B57001"/>
    <w:rsid w:val="00B64471"/>
    <w:rsid w:val="00B923D8"/>
    <w:rsid w:val="00BB2ED4"/>
    <w:rsid w:val="00C049C7"/>
    <w:rsid w:val="00C35692"/>
    <w:rsid w:val="00C46D05"/>
    <w:rsid w:val="00CE1123"/>
    <w:rsid w:val="00CE132B"/>
    <w:rsid w:val="00D213A6"/>
    <w:rsid w:val="00DA5DD6"/>
    <w:rsid w:val="00DE2B75"/>
    <w:rsid w:val="00E2728D"/>
    <w:rsid w:val="00E34AE4"/>
    <w:rsid w:val="00E4471A"/>
    <w:rsid w:val="00E47BB3"/>
    <w:rsid w:val="00EE3EA3"/>
    <w:rsid w:val="00F21789"/>
    <w:rsid w:val="00F36481"/>
    <w:rsid w:val="00F45872"/>
    <w:rsid w:val="00F76B8C"/>
    <w:rsid w:val="00F804D0"/>
    <w:rsid w:val="00FA5F49"/>
    <w:rsid w:val="00FE62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570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57001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B570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57001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40</TotalTime>
  <Pages>1</Pages>
  <Words>189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27</cp:revision>
  <cp:lastPrinted>2018-04-26T14:53:00Z</cp:lastPrinted>
  <dcterms:created xsi:type="dcterms:W3CDTF">2017-03-23T12:15:00Z</dcterms:created>
  <dcterms:modified xsi:type="dcterms:W3CDTF">2018-04-26T14:53:00Z</dcterms:modified>
</cp:coreProperties>
</file>