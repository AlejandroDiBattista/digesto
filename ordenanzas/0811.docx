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5361" w:rsidRPr="002E5361" w:rsidRDefault="002E5361" w:rsidP="002E5361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2E5361">
        <w:rPr>
          <w:rFonts w:ascii="Times New Roman" w:hAnsi="Times New Roman"/>
          <w:sz w:val="24"/>
        </w:rPr>
        <w:t>Yerba Buena, 12 de Marzo de 1997</w:t>
      </w:r>
    </w:p>
    <w:p w:rsidR="002E5361" w:rsidRPr="002E5361" w:rsidRDefault="002E5361" w:rsidP="002E5361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2E5361">
        <w:rPr>
          <w:rFonts w:ascii="Times New Roman" w:hAnsi="Times New Roman"/>
          <w:b/>
          <w:sz w:val="24"/>
        </w:rPr>
        <w:t>ORDENANZA Nº 811</w:t>
      </w:r>
    </w:p>
    <w:p w:rsidR="002E5361" w:rsidRPr="002E5361" w:rsidRDefault="002E5361" w:rsidP="002E5361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2E5361">
        <w:rPr>
          <w:rFonts w:ascii="Times New Roman" w:hAnsi="Times New Roman"/>
          <w:b/>
          <w:sz w:val="24"/>
        </w:rPr>
        <w:t xml:space="preserve">VISTO: </w:t>
      </w:r>
    </w:p>
    <w:p w:rsidR="0021131A" w:rsidRPr="002E5361" w:rsidRDefault="002E5361" w:rsidP="002E5361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682930" w:rsidRPr="002E5361">
        <w:rPr>
          <w:rFonts w:ascii="Times New Roman" w:hAnsi="Times New Roman"/>
          <w:sz w:val="24"/>
        </w:rPr>
        <w:t>El Expte. N</w:t>
      </w:r>
      <w:r>
        <w:rPr>
          <w:rFonts w:ascii="Times New Roman" w:hAnsi="Times New Roman"/>
          <w:sz w:val="24"/>
        </w:rPr>
        <w:t xml:space="preserve">º </w:t>
      </w:r>
      <w:r w:rsidR="00682930" w:rsidRPr="002E5361">
        <w:rPr>
          <w:rFonts w:ascii="Times New Roman" w:hAnsi="Times New Roman"/>
          <w:sz w:val="24"/>
        </w:rPr>
        <w:t>7135-M17-k-1996, mediante el cual los padres del extinto Arq. Roberto Guido Koch exjefe de Edificación Privada de esta Municipalidad, ofrecen en su nombre la donación e una bordeadora de Césped; y</w:t>
      </w:r>
    </w:p>
    <w:p w:rsidR="002E5361" w:rsidRPr="002E5361" w:rsidRDefault="002E5361" w:rsidP="002E5361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2E5361">
        <w:rPr>
          <w:rFonts w:ascii="Times New Roman" w:hAnsi="Times New Roman"/>
          <w:b/>
          <w:sz w:val="24"/>
        </w:rPr>
        <w:t xml:space="preserve">CONSIDERANDO: </w:t>
      </w:r>
    </w:p>
    <w:p w:rsidR="0058706D" w:rsidRPr="002E5361" w:rsidRDefault="002E5361" w:rsidP="002E5361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21131A" w:rsidRPr="002E5361">
        <w:rPr>
          <w:rFonts w:ascii="Times New Roman" w:hAnsi="Times New Roman"/>
          <w:sz w:val="24"/>
        </w:rPr>
        <w:t>Que el</w:t>
      </w:r>
      <w:r w:rsidR="00682930" w:rsidRPr="002E5361">
        <w:rPr>
          <w:rFonts w:ascii="Times New Roman" w:hAnsi="Times New Roman"/>
          <w:sz w:val="24"/>
        </w:rPr>
        <w:t xml:space="preserve"> destino de la misma es el cementerio Jardín Municipal, para contribuir a las mejoras y cuidados que se están realizando en el lugar donde descansan los restos de sus seres queridos;</w:t>
      </w:r>
    </w:p>
    <w:p w:rsidR="002D575E" w:rsidRPr="002E5361" w:rsidRDefault="005F0428" w:rsidP="005F0428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5F0428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2E5361">
        <w:rPr>
          <w:rFonts w:ascii="Times New Roman" w:hAnsi="Times New Roman"/>
          <w:sz w:val="24"/>
        </w:rPr>
        <w:t>:</w:t>
      </w:r>
    </w:p>
    <w:p w:rsidR="002E5361" w:rsidRDefault="00EC59C6" w:rsidP="002E5361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E5361">
        <w:rPr>
          <w:rFonts w:ascii="Times New Roman" w:hAnsi="Times New Roman"/>
          <w:sz w:val="24"/>
          <w:u w:val="single"/>
        </w:rPr>
        <w:t>ARTICULO PRIMERO</w:t>
      </w:r>
      <w:r w:rsidR="008E349E" w:rsidRPr="002E5361">
        <w:rPr>
          <w:rFonts w:ascii="Times New Roman" w:hAnsi="Times New Roman"/>
          <w:sz w:val="24"/>
          <w:u w:val="single"/>
        </w:rPr>
        <w:t>:</w:t>
      </w:r>
      <w:r w:rsidR="008E349E" w:rsidRPr="002E5361">
        <w:rPr>
          <w:rFonts w:ascii="Times New Roman" w:hAnsi="Times New Roman"/>
          <w:sz w:val="24"/>
        </w:rPr>
        <w:t xml:space="preserve"> </w:t>
      </w:r>
      <w:r w:rsidR="00682930" w:rsidRPr="002E5361">
        <w:rPr>
          <w:rFonts w:ascii="Times New Roman" w:hAnsi="Times New Roman"/>
          <w:sz w:val="24"/>
        </w:rPr>
        <w:t>ACEPTASE la DONACION de una bordeadora de Césped marca “plumita” junior 350w, efectuada por los Sres. ROBERTO PEDRO KOCH Y ADA CASTRO DE KOCH, con destino al Cementerio Jardín Municipal.</w:t>
      </w:r>
    </w:p>
    <w:p w:rsidR="006F2884" w:rsidRPr="002E5361" w:rsidRDefault="003E657F" w:rsidP="002E5361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E5361">
        <w:rPr>
          <w:rFonts w:ascii="Times New Roman" w:hAnsi="Times New Roman"/>
          <w:sz w:val="24"/>
        </w:rPr>
        <w:t xml:space="preserve">ARTÍCULO </w:t>
      </w:r>
      <w:r w:rsidR="0021131A" w:rsidRPr="002E5361">
        <w:rPr>
          <w:rFonts w:ascii="Times New Roman" w:hAnsi="Times New Roman"/>
          <w:sz w:val="24"/>
        </w:rPr>
        <w:t>SEGUNDO</w:t>
      </w:r>
      <w:r w:rsidR="000776C1" w:rsidRPr="002E5361">
        <w:rPr>
          <w:rFonts w:ascii="Times New Roman" w:hAnsi="Times New Roman"/>
          <w:sz w:val="24"/>
        </w:rPr>
        <w:t>.-</w:t>
      </w:r>
      <w:r w:rsidRPr="002E5361">
        <w:rPr>
          <w:rFonts w:ascii="Times New Roman" w:hAnsi="Times New Roman"/>
          <w:sz w:val="24"/>
        </w:rPr>
        <w:t xml:space="preserve"> COMUNÍQUESE, CÓPIESE y ARCHÍVESE.</w:t>
      </w:r>
      <w:r w:rsidR="002E5361" w:rsidRPr="002E5361">
        <w:rPr>
          <w:rFonts w:ascii="Times New Roman" w:hAnsi="Times New Roman"/>
          <w:sz w:val="24"/>
        </w:rPr>
        <w:t xml:space="preserve"> </w:t>
      </w:r>
    </w:p>
    <w:sectPr w:rsidR="006F2884" w:rsidRPr="002E5361" w:rsidSect="002E5373">
      <w:footerReference w:type="default" r:id="rId7"/>
      <w:pgSz w:w="11906" w:h="16838"/>
      <w:pgMar w:top="1417" w:right="1701" w:bottom="1417" w:left="1701" w:header="709" w:footer="709" w:gutter="0"/>
      <w:pgNumType w:start="82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5373" w:rsidRDefault="002E5373" w:rsidP="002E5373">
      <w:pPr>
        <w:spacing w:after="0" w:line="240" w:lineRule="auto"/>
      </w:pPr>
      <w:r>
        <w:separator/>
      </w:r>
    </w:p>
  </w:endnote>
  <w:endnote w:type="continuationSeparator" w:id="0">
    <w:p w:rsidR="002E5373" w:rsidRDefault="002E5373" w:rsidP="002E5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5373" w:rsidRPr="009D100C" w:rsidRDefault="002E537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5373" w:rsidRDefault="002E5373" w:rsidP="002E5373">
      <w:pPr>
        <w:spacing w:after="0" w:line="240" w:lineRule="auto"/>
      </w:pPr>
      <w:r>
        <w:separator/>
      </w:r>
    </w:p>
  </w:footnote>
  <w:footnote w:type="continuationSeparator" w:id="0">
    <w:p w:rsidR="002E5373" w:rsidRDefault="002E5373" w:rsidP="002E53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1131A"/>
    <w:rsid w:val="000776C1"/>
    <w:rsid w:val="000D6F58"/>
    <w:rsid w:val="00134562"/>
    <w:rsid w:val="00181DC2"/>
    <w:rsid w:val="001E0E0E"/>
    <w:rsid w:val="0021131A"/>
    <w:rsid w:val="00222916"/>
    <w:rsid w:val="002C015B"/>
    <w:rsid w:val="002D575E"/>
    <w:rsid w:val="002E5361"/>
    <w:rsid w:val="002E5373"/>
    <w:rsid w:val="003347D2"/>
    <w:rsid w:val="00361EA3"/>
    <w:rsid w:val="003C594B"/>
    <w:rsid w:val="003E657F"/>
    <w:rsid w:val="00410FBF"/>
    <w:rsid w:val="004827A6"/>
    <w:rsid w:val="0056008B"/>
    <w:rsid w:val="0058706D"/>
    <w:rsid w:val="005952EA"/>
    <w:rsid w:val="005F0428"/>
    <w:rsid w:val="0060485E"/>
    <w:rsid w:val="00682930"/>
    <w:rsid w:val="006F2884"/>
    <w:rsid w:val="00713861"/>
    <w:rsid w:val="007B73E1"/>
    <w:rsid w:val="007C0E71"/>
    <w:rsid w:val="007E6ABD"/>
    <w:rsid w:val="007F1AB9"/>
    <w:rsid w:val="008C294A"/>
    <w:rsid w:val="008E349E"/>
    <w:rsid w:val="0090640E"/>
    <w:rsid w:val="009D100C"/>
    <w:rsid w:val="00A13DB0"/>
    <w:rsid w:val="00A703B2"/>
    <w:rsid w:val="00AD6733"/>
    <w:rsid w:val="00B923D8"/>
    <w:rsid w:val="00B97A37"/>
    <w:rsid w:val="00BB2ED4"/>
    <w:rsid w:val="00BD46D7"/>
    <w:rsid w:val="00C00ABF"/>
    <w:rsid w:val="00C049C7"/>
    <w:rsid w:val="00CE1123"/>
    <w:rsid w:val="00E34AE4"/>
    <w:rsid w:val="00E47BB3"/>
    <w:rsid w:val="00E61EE9"/>
    <w:rsid w:val="00EC59C6"/>
    <w:rsid w:val="00F6508A"/>
    <w:rsid w:val="00F93307"/>
    <w:rsid w:val="00FA18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E53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E537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2E53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E5373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</TotalTime>
  <Pages>1</Pages>
  <Words>121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20</cp:revision>
  <cp:lastPrinted>2018-04-26T14:58:00Z</cp:lastPrinted>
  <dcterms:created xsi:type="dcterms:W3CDTF">2017-03-16T19:44:00Z</dcterms:created>
  <dcterms:modified xsi:type="dcterms:W3CDTF">2018-04-26T14:58:00Z</dcterms:modified>
</cp:coreProperties>
</file>