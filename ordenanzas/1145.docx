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F42" w:rsidRPr="00817990" w:rsidRDefault="00344F42" w:rsidP="00817990">
      <w:pPr>
        <w:spacing w:line="240" w:lineRule="auto"/>
        <w:jc w:val="right"/>
        <w:rPr>
          <w:rFonts w:ascii="Times New Roman" w:hAnsi="Times New Roman"/>
          <w:sz w:val="24"/>
        </w:rPr>
      </w:pPr>
      <w:r w:rsidRPr="00817990">
        <w:rPr>
          <w:rFonts w:ascii="Times New Roman" w:hAnsi="Times New Roman"/>
          <w:sz w:val="24"/>
        </w:rPr>
        <w:t>Yerba Buena, 19 de Marzo de 2001</w:t>
      </w:r>
    </w:p>
    <w:p w:rsidR="00344F42" w:rsidRPr="00817990" w:rsidRDefault="00344F42" w:rsidP="00817990">
      <w:pPr>
        <w:spacing w:line="240" w:lineRule="auto"/>
        <w:jc w:val="left"/>
        <w:rPr>
          <w:rFonts w:ascii="Times New Roman" w:hAnsi="Times New Roman"/>
          <w:sz w:val="24"/>
        </w:rPr>
      </w:pPr>
      <w:r w:rsidRPr="00817990">
        <w:rPr>
          <w:rFonts w:ascii="Times New Roman" w:hAnsi="Times New Roman"/>
          <w:sz w:val="24"/>
        </w:rPr>
        <w:t>ORDENANZA Nº 1145</w:t>
      </w:r>
    </w:p>
    <w:p w:rsidR="002C4EB2" w:rsidRPr="00817990" w:rsidRDefault="00344F42" w:rsidP="00817990">
      <w:pPr>
        <w:spacing w:line="240" w:lineRule="auto"/>
        <w:rPr>
          <w:rFonts w:ascii="Times New Roman" w:hAnsi="Times New Roman"/>
          <w:sz w:val="24"/>
        </w:rPr>
      </w:pPr>
      <w:r w:rsidRPr="00817990">
        <w:rPr>
          <w:rFonts w:ascii="Times New Roman" w:hAnsi="Times New Roman"/>
          <w:sz w:val="24"/>
        </w:rPr>
        <w:t xml:space="preserve">VISTO: </w:t>
      </w:r>
      <w:r w:rsidR="002C4EB2" w:rsidRPr="00817990">
        <w:rPr>
          <w:rFonts w:ascii="Times New Roman" w:hAnsi="Times New Roman"/>
          <w:sz w:val="24"/>
        </w:rPr>
        <w:t>El Expte. Nº 3332-M17-P-00 presentado por la Sra. Silvia Fátima Páramo en representación de su madre Sra. Nayat Jorge Horaiki de Páramo; y</w:t>
      </w:r>
    </w:p>
    <w:p w:rsidR="002C4EB2" w:rsidRPr="00817990" w:rsidRDefault="00344F42" w:rsidP="00817990">
      <w:pPr>
        <w:spacing w:line="240" w:lineRule="auto"/>
        <w:rPr>
          <w:rFonts w:ascii="Times New Roman" w:hAnsi="Times New Roman"/>
          <w:sz w:val="24"/>
        </w:rPr>
      </w:pPr>
      <w:r w:rsidRPr="00817990">
        <w:rPr>
          <w:rFonts w:ascii="Times New Roman" w:hAnsi="Times New Roman"/>
          <w:sz w:val="24"/>
        </w:rPr>
        <w:t xml:space="preserve">CONSIDERANDO: </w:t>
      </w:r>
      <w:r w:rsidR="0021131A" w:rsidRPr="00817990">
        <w:rPr>
          <w:rFonts w:ascii="Times New Roman" w:hAnsi="Times New Roman"/>
          <w:sz w:val="24"/>
        </w:rPr>
        <w:t>Que</w:t>
      </w:r>
      <w:r w:rsidR="00DE3713" w:rsidRPr="00817990">
        <w:rPr>
          <w:rFonts w:ascii="Times New Roman" w:hAnsi="Times New Roman"/>
          <w:sz w:val="24"/>
        </w:rPr>
        <w:t>,</w:t>
      </w:r>
      <w:r w:rsidR="004D135F" w:rsidRPr="00817990">
        <w:rPr>
          <w:rFonts w:ascii="Times New Roman" w:hAnsi="Times New Roman"/>
          <w:sz w:val="24"/>
        </w:rPr>
        <w:t xml:space="preserve"> </w:t>
      </w:r>
      <w:r w:rsidR="002C4EB2" w:rsidRPr="00817990">
        <w:rPr>
          <w:rFonts w:ascii="Times New Roman" w:hAnsi="Times New Roman"/>
          <w:sz w:val="24"/>
        </w:rPr>
        <w:t>mediante el mismo se eleva copia del Acta del año 1971 por la cual los Sres. Carlota Rosa del V. Nanterne de Horaiki, Abraham Horaiki, Nayat Horaiki de Páramo y Olga Horaiki de Montero,</w:t>
      </w:r>
      <w:r w:rsidR="00985DF9" w:rsidRPr="00817990">
        <w:rPr>
          <w:rFonts w:ascii="Times New Roman" w:hAnsi="Times New Roman"/>
          <w:sz w:val="24"/>
        </w:rPr>
        <w:t xml:space="preserve"> </w:t>
      </w:r>
      <w:r w:rsidR="002C4EB2" w:rsidRPr="00817990">
        <w:rPr>
          <w:rFonts w:ascii="Times New Roman" w:hAnsi="Times New Roman"/>
          <w:sz w:val="24"/>
        </w:rPr>
        <w:t>quienes fueran propietarios de un Inmueble mayor extensión Padrón origen Nº 382.250, hoy anulado, Circunscripción I – Sec. I, Lámina 1, Parcela 52-c-3; donan a favor de la entonces Comuna Rural de Yerba Buena</w:t>
      </w:r>
      <w:r w:rsidRPr="00817990">
        <w:rPr>
          <w:rFonts w:ascii="Times New Roman" w:hAnsi="Times New Roman"/>
          <w:sz w:val="24"/>
        </w:rPr>
        <w:t xml:space="preserve"> </w:t>
      </w:r>
      <w:r w:rsidR="00817990">
        <w:rPr>
          <w:rFonts w:ascii="Times New Roman" w:hAnsi="Times New Roman"/>
          <w:sz w:val="24"/>
        </w:rPr>
        <w:t xml:space="preserve">                    (</w:t>
      </w:r>
      <w:r w:rsidR="002C4EB2" w:rsidRPr="00817990">
        <w:rPr>
          <w:rFonts w:ascii="Times New Roman" w:hAnsi="Times New Roman"/>
          <w:sz w:val="24"/>
        </w:rPr>
        <w:t>hoy Municipalidad</w:t>
      </w:r>
      <w:r w:rsidR="00817990">
        <w:rPr>
          <w:rFonts w:ascii="Times New Roman" w:hAnsi="Times New Roman"/>
          <w:sz w:val="24"/>
        </w:rPr>
        <w:t xml:space="preserve">) </w:t>
      </w:r>
      <w:r w:rsidRPr="00817990">
        <w:rPr>
          <w:rFonts w:ascii="Times New Roman" w:hAnsi="Times New Roman"/>
          <w:sz w:val="24"/>
        </w:rPr>
        <w:t xml:space="preserve"> </w:t>
      </w:r>
      <w:r w:rsidR="002C4EB2" w:rsidRPr="00817990">
        <w:rPr>
          <w:rFonts w:ascii="Times New Roman" w:hAnsi="Times New Roman"/>
          <w:sz w:val="24"/>
        </w:rPr>
        <w:t>una fracción destinada a calle pública, de 17,32 de frente por un contrafrente de 17,32 en el sentido N-S y 82,15 mts. De longitud en el sentido E-O, quedando excluido de donación el martillo de 12 mts. Por 33 mts. Que corre de N. a S.; hoy remanente anexado el inmueble lindero Este Padrón Nº 382.681</w:t>
      </w:r>
      <w:r w:rsidRPr="00817990">
        <w:rPr>
          <w:rFonts w:ascii="Times New Roman" w:hAnsi="Times New Roman"/>
          <w:sz w:val="24"/>
        </w:rPr>
        <w:t xml:space="preserve"> </w:t>
      </w:r>
      <w:r w:rsidR="00817990">
        <w:rPr>
          <w:rFonts w:ascii="Times New Roman" w:hAnsi="Times New Roman"/>
          <w:sz w:val="24"/>
        </w:rPr>
        <w:t xml:space="preserve">                    (</w:t>
      </w:r>
      <w:r w:rsidR="002C4EB2" w:rsidRPr="00817990">
        <w:rPr>
          <w:rFonts w:ascii="Times New Roman" w:hAnsi="Times New Roman"/>
          <w:sz w:val="24"/>
        </w:rPr>
        <w:t>plano 784 – Serie F</w:t>
      </w:r>
      <w:r w:rsidR="00817990">
        <w:rPr>
          <w:rFonts w:ascii="Times New Roman" w:hAnsi="Times New Roman"/>
          <w:sz w:val="24"/>
        </w:rPr>
        <w:t xml:space="preserve">) ; </w:t>
      </w:r>
    </w:p>
    <w:p w:rsidR="002C4EB2" w:rsidRPr="00817990" w:rsidRDefault="002C4EB2" w:rsidP="00817990">
      <w:pPr>
        <w:spacing w:line="240" w:lineRule="auto"/>
        <w:rPr>
          <w:rFonts w:ascii="Times New Roman" w:hAnsi="Times New Roman"/>
          <w:sz w:val="24"/>
        </w:rPr>
      </w:pPr>
      <w:r w:rsidRPr="00817990">
        <w:rPr>
          <w:rFonts w:ascii="Times New Roman" w:hAnsi="Times New Roman"/>
          <w:sz w:val="24"/>
        </w:rPr>
        <w:t>Que la entonces Comuna Rural de Yerba Buena ha cumplimentado con el cargo y destino de la donación, por cuanto la calle donada se encuentra abierta y librada al uso público desde el año 1971;</w:t>
      </w:r>
    </w:p>
    <w:p w:rsidR="002C4EB2" w:rsidRPr="00817990" w:rsidRDefault="002C4EB2" w:rsidP="00817990">
      <w:pPr>
        <w:spacing w:line="240" w:lineRule="auto"/>
        <w:rPr>
          <w:rFonts w:ascii="Times New Roman" w:hAnsi="Times New Roman"/>
          <w:sz w:val="24"/>
        </w:rPr>
      </w:pPr>
      <w:r w:rsidRPr="00817990">
        <w:rPr>
          <w:rFonts w:ascii="Times New Roman" w:hAnsi="Times New Roman"/>
          <w:sz w:val="24"/>
        </w:rPr>
        <w:t>Que las medidas reales de la calle, hoy primera cuadra de calle Pringles, según planos aprobados por la Dirección General de Catastro de la Provincia, Planos Nº 130 Serie B año 1968 y Nº 784 Serie F – Expte. 6226-C-72, no concuerdan con las medidas estipuladas en el Acta Folio 149 de donación por cuanto existe un quiebre angular, siendo las mismas según el acto de mensura de 17,32 en el sentido Norte- Sur por 45,48m. y 39,71 m. en acera Norte sentido Este-Oeste, y, 47,00 m. y 35,15m. en acera Sur sentido Este-Oeste;</w:t>
      </w:r>
    </w:p>
    <w:p w:rsidR="002C4EB2" w:rsidRPr="00817990" w:rsidRDefault="002C4EB2" w:rsidP="00817990">
      <w:pPr>
        <w:spacing w:line="240" w:lineRule="auto"/>
        <w:rPr>
          <w:rFonts w:ascii="Times New Roman" w:hAnsi="Times New Roman"/>
          <w:sz w:val="24"/>
        </w:rPr>
      </w:pPr>
      <w:r w:rsidRPr="00817990">
        <w:rPr>
          <w:rFonts w:ascii="Times New Roman" w:hAnsi="Times New Roman"/>
          <w:sz w:val="24"/>
        </w:rPr>
        <w:t>Que han tomado intervención las áreas competentes, Dirección de Catastro, Edificación y Planeamiento, y la Dirección de Asuntos Jurídicos, quienes conforme a los antecedentes obrantes aconsejan que se debe perfeccionar las actuaciones administrativas, y en consecuencia dictar el instrumento legal de aceptación de donación;</w:t>
      </w:r>
    </w:p>
    <w:p w:rsidR="002C4EB2" w:rsidRPr="00817990" w:rsidRDefault="002C4EB2" w:rsidP="00817990">
      <w:pPr>
        <w:spacing w:line="240" w:lineRule="auto"/>
        <w:rPr>
          <w:rFonts w:ascii="Times New Roman" w:hAnsi="Times New Roman"/>
          <w:sz w:val="24"/>
        </w:rPr>
      </w:pPr>
      <w:r w:rsidRPr="00817990">
        <w:rPr>
          <w:rFonts w:ascii="Times New Roman" w:hAnsi="Times New Roman"/>
          <w:sz w:val="24"/>
        </w:rPr>
        <w:t>Por ello y en virtud de las facultades que le confiere el Decreto Nº 822/1 de fecha 19 de Mayo de 2000, emitido por el Poder Ejecutivo Provincial;</w:t>
      </w:r>
    </w:p>
    <w:p w:rsidR="00EC632D" w:rsidRPr="00817990" w:rsidRDefault="002D575E" w:rsidP="00817990">
      <w:pPr>
        <w:spacing w:line="240" w:lineRule="auto"/>
        <w:jc w:val="center"/>
        <w:rPr>
          <w:rFonts w:ascii="Times New Roman" w:hAnsi="Times New Roman"/>
          <w:sz w:val="24"/>
        </w:rPr>
      </w:pPr>
      <w:r w:rsidRPr="00817990">
        <w:rPr>
          <w:rFonts w:ascii="Times New Roman" w:hAnsi="Times New Roman"/>
          <w:sz w:val="24"/>
        </w:rPr>
        <w:t>EL</w:t>
      </w:r>
      <w:r w:rsidR="00EC632D" w:rsidRPr="00817990">
        <w:rPr>
          <w:rFonts w:ascii="Times New Roman" w:hAnsi="Times New Roman"/>
          <w:sz w:val="24"/>
        </w:rPr>
        <w:t xml:space="preserve"> INTERVENTOR MUNICIPAL SANCIONA Y PROMULGA</w:t>
      </w:r>
    </w:p>
    <w:p w:rsidR="002D575E" w:rsidRPr="00817990" w:rsidRDefault="002D575E" w:rsidP="00817990">
      <w:pPr>
        <w:spacing w:line="240" w:lineRule="auto"/>
        <w:jc w:val="center"/>
        <w:rPr>
          <w:rFonts w:ascii="Times New Roman" w:hAnsi="Times New Roman"/>
          <w:sz w:val="24"/>
        </w:rPr>
      </w:pPr>
      <w:r w:rsidRPr="00817990">
        <w:rPr>
          <w:rFonts w:ascii="Times New Roman" w:hAnsi="Times New Roman"/>
          <w:sz w:val="24"/>
        </w:rPr>
        <w:t xml:space="preserve"> CON FUERZA DE ORDENANZA:</w:t>
      </w:r>
    </w:p>
    <w:p w:rsidR="00817990" w:rsidRDefault="00685BB2" w:rsidP="00817990">
      <w:pPr>
        <w:spacing w:line="240" w:lineRule="auto"/>
        <w:rPr>
          <w:rFonts w:ascii="Times New Roman" w:hAnsi="Times New Roman"/>
          <w:sz w:val="24"/>
        </w:rPr>
      </w:pPr>
      <w:r w:rsidRPr="00817990">
        <w:rPr>
          <w:rFonts w:ascii="Times New Roman" w:hAnsi="Times New Roman"/>
          <w:sz w:val="24"/>
        </w:rPr>
        <w:t>ARTICULO PRIMERO</w:t>
      </w:r>
      <w:r w:rsidR="00344F42" w:rsidRPr="00817990">
        <w:rPr>
          <w:rFonts w:ascii="Times New Roman" w:hAnsi="Times New Roman"/>
          <w:sz w:val="24"/>
        </w:rPr>
        <w:t xml:space="preserve">: </w:t>
      </w:r>
      <w:r w:rsidR="0093450A" w:rsidRPr="00817990">
        <w:rPr>
          <w:rFonts w:ascii="Times New Roman" w:hAnsi="Times New Roman"/>
          <w:sz w:val="24"/>
        </w:rPr>
        <w:t>A</w:t>
      </w:r>
      <w:r w:rsidR="00EC632D" w:rsidRPr="00817990">
        <w:rPr>
          <w:rFonts w:ascii="Times New Roman" w:hAnsi="Times New Roman"/>
          <w:sz w:val="24"/>
        </w:rPr>
        <w:t>CEPTASE la donación efectuada mediante Acta del 22 de Junio del año 1971</w:t>
      </w:r>
      <w:r w:rsidR="00344F42" w:rsidRPr="00817990">
        <w:rPr>
          <w:rFonts w:ascii="Times New Roman" w:hAnsi="Times New Roman"/>
          <w:sz w:val="24"/>
        </w:rPr>
        <w:t xml:space="preserve"> </w:t>
      </w:r>
      <w:r w:rsidR="00817990">
        <w:rPr>
          <w:rFonts w:ascii="Times New Roman" w:hAnsi="Times New Roman"/>
          <w:sz w:val="24"/>
        </w:rPr>
        <w:t xml:space="preserve">                    (</w:t>
      </w:r>
      <w:r w:rsidR="00EC632D" w:rsidRPr="00817990">
        <w:rPr>
          <w:rFonts w:ascii="Times New Roman" w:hAnsi="Times New Roman"/>
          <w:sz w:val="24"/>
        </w:rPr>
        <w:t>Folio 149</w:t>
      </w:r>
      <w:r w:rsidR="00817990">
        <w:rPr>
          <w:rFonts w:ascii="Times New Roman" w:hAnsi="Times New Roman"/>
          <w:sz w:val="24"/>
        </w:rPr>
        <w:t xml:space="preserve">) </w:t>
      </w:r>
      <w:r w:rsidR="00344F42" w:rsidRPr="00817990">
        <w:rPr>
          <w:rFonts w:ascii="Times New Roman" w:hAnsi="Times New Roman"/>
          <w:sz w:val="24"/>
        </w:rPr>
        <w:t xml:space="preserve"> </w:t>
      </w:r>
      <w:r w:rsidR="00EC632D" w:rsidRPr="00817990">
        <w:rPr>
          <w:rFonts w:ascii="Times New Roman" w:hAnsi="Times New Roman"/>
          <w:sz w:val="24"/>
        </w:rPr>
        <w:t>por los Sres.: Carlota Rosa del Valle Nanterne de Horaiki, L.C. Nº 8.920.089; Abraham Horaiki, C.I. Nº 106.587; Nayat Horaiki de Páramo, C.I. Nº 197.706 y Olga Horaiki de Montero, C.I. Nº 197.705, todos con domicilio en Camino del Perú y calle Pringles</w:t>
      </w:r>
      <w:r w:rsidR="00344F42" w:rsidRPr="00817990">
        <w:rPr>
          <w:rFonts w:ascii="Times New Roman" w:hAnsi="Times New Roman"/>
          <w:sz w:val="24"/>
        </w:rPr>
        <w:t xml:space="preserve"> </w:t>
      </w:r>
      <w:r w:rsidR="00817990">
        <w:rPr>
          <w:rFonts w:ascii="Times New Roman" w:hAnsi="Times New Roman"/>
          <w:sz w:val="24"/>
        </w:rPr>
        <w:t xml:space="preserve">                    (</w:t>
      </w:r>
      <w:r w:rsidR="00EC632D" w:rsidRPr="00817990">
        <w:rPr>
          <w:rFonts w:ascii="Times New Roman" w:hAnsi="Times New Roman"/>
          <w:sz w:val="24"/>
        </w:rPr>
        <w:t>Yerba Buena</w:t>
      </w:r>
      <w:r w:rsidR="00817990">
        <w:rPr>
          <w:rFonts w:ascii="Times New Roman" w:hAnsi="Times New Roman"/>
          <w:sz w:val="24"/>
        </w:rPr>
        <w:t xml:space="preserve">) , </w:t>
      </w:r>
      <w:r w:rsidR="00EC632D" w:rsidRPr="00817990">
        <w:rPr>
          <w:rFonts w:ascii="Times New Roman" w:hAnsi="Times New Roman"/>
          <w:sz w:val="24"/>
        </w:rPr>
        <w:t xml:space="preserve"> de una fracción de terreno cuyas medidas son 17,32 de frente por un contrafrente de 17,32 en el sentido N-S y 82,15 mts. De longitud en el sentido E-O, que fuera un inmueble mayor extensión Padrón Nº 382.250, hoy anulado.</w:t>
      </w:r>
    </w:p>
    <w:p w:rsidR="006F2884" w:rsidRPr="00817990" w:rsidRDefault="0093450A" w:rsidP="00817990">
      <w:pPr>
        <w:spacing w:line="240" w:lineRule="auto"/>
        <w:rPr>
          <w:rFonts w:ascii="Times New Roman" w:hAnsi="Times New Roman"/>
          <w:sz w:val="24"/>
        </w:rPr>
      </w:pPr>
      <w:r w:rsidRPr="00817990">
        <w:rPr>
          <w:rFonts w:ascii="Times New Roman" w:hAnsi="Times New Roman"/>
          <w:sz w:val="24"/>
        </w:rPr>
        <w:t>A</w:t>
      </w:r>
      <w:r w:rsidR="003E657F" w:rsidRPr="00817990">
        <w:rPr>
          <w:rFonts w:ascii="Times New Roman" w:hAnsi="Times New Roman"/>
          <w:sz w:val="24"/>
        </w:rPr>
        <w:t xml:space="preserve">RTÍCULO </w:t>
      </w:r>
      <w:r w:rsidR="0021131A" w:rsidRPr="00817990">
        <w:rPr>
          <w:rFonts w:ascii="Times New Roman" w:hAnsi="Times New Roman"/>
          <w:sz w:val="24"/>
        </w:rPr>
        <w:t>SEGUNDO</w:t>
      </w:r>
      <w:r w:rsidR="000776C1" w:rsidRPr="00817990">
        <w:rPr>
          <w:rFonts w:ascii="Times New Roman" w:hAnsi="Times New Roman"/>
          <w:sz w:val="24"/>
        </w:rPr>
        <w:t>.-</w:t>
      </w:r>
      <w:r w:rsidR="003E657F" w:rsidRPr="00817990">
        <w:rPr>
          <w:rFonts w:ascii="Times New Roman" w:hAnsi="Times New Roman"/>
          <w:sz w:val="24"/>
        </w:rPr>
        <w:t xml:space="preserve"> COMUNÍQUESE, CÓPIESE y ARCHÍVESE.</w:t>
      </w:r>
      <w:r w:rsidR="00817990" w:rsidRPr="00817990">
        <w:rPr>
          <w:rFonts w:ascii="Times New Roman" w:hAnsi="Times New Roman"/>
          <w:sz w:val="24"/>
        </w:rPr>
        <w:t xml:space="preserve"> </w:t>
      </w:r>
    </w:p>
    <w:sectPr w:rsidR="006F2884" w:rsidRPr="00817990" w:rsidSect="0081799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21131A"/>
    <w:rsid w:val="00010085"/>
    <w:rsid w:val="000776C1"/>
    <w:rsid w:val="000D6F58"/>
    <w:rsid w:val="00125341"/>
    <w:rsid w:val="001A5BF9"/>
    <w:rsid w:val="001A71A3"/>
    <w:rsid w:val="001C5D27"/>
    <w:rsid w:val="0021131A"/>
    <w:rsid w:val="00222916"/>
    <w:rsid w:val="002C4EB2"/>
    <w:rsid w:val="002D575E"/>
    <w:rsid w:val="00332B6E"/>
    <w:rsid w:val="003347D2"/>
    <w:rsid w:val="00344F42"/>
    <w:rsid w:val="003A6535"/>
    <w:rsid w:val="003B118E"/>
    <w:rsid w:val="003E657F"/>
    <w:rsid w:val="004C7534"/>
    <w:rsid w:val="004D135F"/>
    <w:rsid w:val="005952EA"/>
    <w:rsid w:val="00682930"/>
    <w:rsid w:val="00685BB2"/>
    <w:rsid w:val="006B479C"/>
    <w:rsid w:val="006F2884"/>
    <w:rsid w:val="00790DA7"/>
    <w:rsid w:val="007B73E1"/>
    <w:rsid w:val="007E6ABD"/>
    <w:rsid w:val="007F1AB9"/>
    <w:rsid w:val="00817990"/>
    <w:rsid w:val="008E74FC"/>
    <w:rsid w:val="0093450A"/>
    <w:rsid w:val="00985DF9"/>
    <w:rsid w:val="00A1103D"/>
    <w:rsid w:val="00A703B2"/>
    <w:rsid w:val="00B00C3F"/>
    <w:rsid w:val="00B71122"/>
    <w:rsid w:val="00B923D8"/>
    <w:rsid w:val="00BB2ED4"/>
    <w:rsid w:val="00BD1EBF"/>
    <w:rsid w:val="00C049C7"/>
    <w:rsid w:val="00C27580"/>
    <w:rsid w:val="00CE1123"/>
    <w:rsid w:val="00D7110F"/>
    <w:rsid w:val="00DE3713"/>
    <w:rsid w:val="00E34AE4"/>
    <w:rsid w:val="00E47BB3"/>
    <w:rsid w:val="00EB752B"/>
    <w:rsid w:val="00EC632D"/>
    <w:rsid w:val="00EF7862"/>
    <w:rsid w:val="00F04D1B"/>
    <w:rsid w:val="00FE7D1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TotalTime>
  <Pages>1</Pages>
  <Words>453</Words>
  <Characters>2494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2017-03-16T22:00:00Z</dcterms:created>
  <dcterms:modified xsi:type="dcterms:W3CDTF">2017-06-06T11:55:00Z</dcterms:modified>
</cp:coreProperties>
</file>