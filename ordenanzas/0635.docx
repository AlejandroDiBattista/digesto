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609" w:rsidRPr="000B364C" w:rsidRDefault="00531609" w:rsidP="000B364C">
      <w:pPr>
        <w:spacing w:line="240" w:lineRule="auto"/>
        <w:jc w:val="right"/>
        <w:rPr>
          <w:rFonts w:ascii="Times New Roman" w:hAnsi="Times New Roman"/>
          <w:sz w:val="24"/>
        </w:rPr>
      </w:pPr>
      <w:r w:rsidRPr="000B364C">
        <w:rPr>
          <w:rFonts w:ascii="Times New Roman" w:hAnsi="Times New Roman"/>
          <w:sz w:val="24"/>
        </w:rPr>
        <w:t>Yerba Buena, 24 de Mayo de 1994</w:t>
      </w:r>
    </w:p>
    <w:p w:rsidR="00531609" w:rsidRPr="000B364C" w:rsidRDefault="00531609" w:rsidP="000B364C">
      <w:pPr>
        <w:spacing w:line="240" w:lineRule="auto"/>
        <w:jc w:val="left"/>
        <w:rPr>
          <w:rFonts w:ascii="Times New Roman" w:hAnsi="Times New Roman"/>
          <w:sz w:val="24"/>
        </w:rPr>
      </w:pPr>
      <w:r w:rsidRPr="000B364C">
        <w:rPr>
          <w:rFonts w:ascii="Times New Roman" w:hAnsi="Times New Roman"/>
          <w:sz w:val="24"/>
        </w:rPr>
        <w:t>ORDENANZA Nº 635</w:t>
      </w:r>
    </w:p>
    <w:p w:rsidR="00E568F0" w:rsidRPr="000B364C" w:rsidRDefault="00531609" w:rsidP="000B364C">
      <w:pPr>
        <w:spacing w:line="240" w:lineRule="auto"/>
        <w:rPr>
          <w:rFonts w:ascii="Times New Roman" w:hAnsi="Times New Roman"/>
          <w:sz w:val="24"/>
        </w:rPr>
      </w:pPr>
      <w:r w:rsidRPr="000B364C">
        <w:rPr>
          <w:rFonts w:ascii="Times New Roman" w:hAnsi="Times New Roman"/>
          <w:sz w:val="24"/>
        </w:rPr>
        <w:t xml:space="preserve">VISTO: </w:t>
      </w:r>
      <w:r w:rsidR="00536A28" w:rsidRPr="000B364C">
        <w:rPr>
          <w:rFonts w:ascii="Times New Roman" w:hAnsi="Times New Roman"/>
          <w:sz w:val="24"/>
        </w:rPr>
        <w:t>Que la Diagonal Norte que nace en calle Sarmiento al 2000 y se extiende hasta Av. Solano Vera no fue designada aun; y</w:t>
      </w:r>
    </w:p>
    <w:p w:rsidR="001B4407" w:rsidRPr="000B364C" w:rsidRDefault="00531609" w:rsidP="000B364C">
      <w:pPr>
        <w:spacing w:line="240" w:lineRule="auto"/>
        <w:rPr>
          <w:rFonts w:ascii="Times New Roman" w:hAnsi="Times New Roman"/>
          <w:sz w:val="24"/>
        </w:rPr>
      </w:pPr>
      <w:r w:rsidRPr="000B364C">
        <w:rPr>
          <w:rFonts w:ascii="Times New Roman" w:hAnsi="Times New Roman"/>
          <w:sz w:val="24"/>
        </w:rPr>
        <w:t xml:space="preserve">CONSIDERANDO: </w:t>
      </w:r>
      <w:r w:rsidR="00AA7A89" w:rsidRPr="000B364C">
        <w:rPr>
          <w:rFonts w:ascii="Times New Roman" w:hAnsi="Times New Roman"/>
          <w:sz w:val="24"/>
        </w:rPr>
        <w:t>Que</w:t>
      </w:r>
      <w:r w:rsidR="00536A28" w:rsidRPr="000B364C">
        <w:rPr>
          <w:rFonts w:ascii="Times New Roman" w:hAnsi="Times New Roman"/>
          <w:sz w:val="24"/>
        </w:rPr>
        <w:t xml:space="preserve"> vecinos de nuestra zona se destacaron en su quehacer diario, proporcionándonos en su trayectoria de vida su experiencia para ayudarnos a mejorar la calidad de vida de nuestros vecinos;</w:t>
      </w:r>
    </w:p>
    <w:p w:rsidR="00E568F0" w:rsidRPr="000B364C" w:rsidRDefault="00536A28" w:rsidP="000B364C">
      <w:pPr>
        <w:spacing w:line="240" w:lineRule="auto"/>
        <w:rPr>
          <w:rFonts w:ascii="Times New Roman" w:hAnsi="Times New Roman"/>
          <w:sz w:val="24"/>
        </w:rPr>
      </w:pPr>
      <w:r w:rsidRPr="000B364C">
        <w:rPr>
          <w:rFonts w:ascii="Times New Roman" w:hAnsi="Times New Roman"/>
          <w:sz w:val="24"/>
        </w:rPr>
        <w:t>Que el Sr. Manuel Mardoqueo Araujo, honorable extinto vecino, responde a estas características ya que llevo a</w:t>
      </w:r>
      <w:r w:rsidR="00E568F0" w:rsidRPr="000B364C">
        <w:rPr>
          <w:rFonts w:ascii="Times New Roman" w:hAnsi="Times New Roman"/>
          <w:sz w:val="24"/>
        </w:rPr>
        <w:t xml:space="preserve"> </w:t>
      </w:r>
      <w:r w:rsidRPr="000B364C">
        <w:rPr>
          <w:rFonts w:ascii="Times New Roman" w:hAnsi="Times New Roman"/>
          <w:sz w:val="24"/>
        </w:rPr>
        <w:t>cabo invalorable e incansable gestión como directivo del Club Unión Aconquija, tratando de brindar espacios de sana recreación y esparcimiento a jóvenes de nuestra Cuidad;</w:t>
      </w:r>
    </w:p>
    <w:p w:rsidR="00536A28" w:rsidRPr="000B364C" w:rsidRDefault="00536A28" w:rsidP="000B364C">
      <w:pPr>
        <w:spacing w:line="240" w:lineRule="auto"/>
        <w:rPr>
          <w:rFonts w:ascii="Times New Roman" w:hAnsi="Times New Roman"/>
          <w:sz w:val="24"/>
        </w:rPr>
      </w:pPr>
      <w:r w:rsidRPr="000B364C">
        <w:rPr>
          <w:rFonts w:ascii="Times New Roman" w:hAnsi="Times New Roman"/>
          <w:sz w:val="24"/>
        </w:rPr>
        <w:t xml:space="preserve">Que en merito a su escuela </w:t>
      </w:r>
      <w:r w:rsidR="000257D5" w:rsidRPr="000B364C">
        <w:rPr>
          <w:rFonts w:ascii="Times New Roman" w:hAnsi="Times New Roman"/>
          <w:sz w:val="24"/>
        </w:rPr>
        <w:t>de vida, una calle o pasaje de esta Ciudad debiera ser designada con su nombre como un justo homenaje a su persona;</w:t>
      </w:r>
    </w:p>
    <w:p w:rsidR="002D575E" w:rsidRPr="000B364C" w:rsidRDefault="004859E6" w:rsidP="000B364C">
      <w:pPr>
        <w:spacing w:line="240" w:lineRule="auto"/>
        <w:jc w:val="center"/>
        <w:rPr>
          <w:rFonts w:ascii="Times New Roman" w:hAnsi="Times New Roman"/>
          <w:sz w:val="24"/>
        </w:rPr>
      </w:pPr>
      <w:r w:rsidRPr="000B364C">
        <w:rPr>
          <w:rFonts w:ascii="Times New Roman" w:hAnsi="Times New Roman"/>
          <w:sz w:val="24"/>
        </w:rPr>
        <w:t xml:space="preserve">POR </w:t>
      </w:r>
      <w:r w:rsidR="00531609" w:rsidRPr="000B364C">
        <w:rPr>
          <w:rFonts w:ascii="Times New Roman" w:hAnsi="Times New Roman"/>
          <w:sz w:val="24"/>
        </w:rPr>
        <w:t>EL CONCEJO DELIBERANTE SANCIONA CON FUERZA DE ORDENANZA</w:t>
      </w:r>
      <w:r w:rsidR="002D575E" w:rsidRPr="000B364C">
        <w:rPr>
          <w:rFonts w:ascii="Times New Roman" w:hAnsi="Times New Roman"/>
          <w:sz w:val="24"/>
        </w:rPr>
        <w:t>:</w:t>
      </w:r>
    </w:p>
    <w:p w:rsidR="000B364C" w:rsidRDefault="00FF1124" w:rsidP="000B364C">
      <w:pPr>
        <w:spacing w:line="240" w:lineRule="auto"/>
        <w:rPr>
          <w:rFonts w:ascii="Times New Roman" w:hAnsi="Times New Roman"/>
          <w:sz w:val="24"/>
        </w:rPr>
      </w:pPr>
      <w:r w:rsidRPr="000B364C">
        <w:rPr>
          <w:rFonts w:ascii="Times New Roman" w:hAnsi="Times New Roman"/>
          <w:sz w:val="24"/>
        </w:rPr>
        <w:t>ARTICULO PRIMERO</w:t>
      </w:r>
      <w:r w:rsidR="00531609" w:rsidRPr="000B364C">
        <w:rPr>
          <w:rFonts w:ascii="Times New Roman" w:hAnsi="Times New Roman"/>
          <w:sz w:val="24"/>
        </w:rPr>
        <w:t xml:space="preserve">: </w:t>
      </w:r>
      <w:r w:rsidR="000257D5" w:rsidRPr="000B364C">
        <w:rPr>
          <w:rFonts w:ascii="Times New Roman" w:hAnsi="Times New Roman"/>
          <w:sz w:val="24"/>
        </w:rPr>
        <w:t>DESIGNASE con el nombre de MANUEL MARDOQUEO ARAUJO</w:t>
      </w:r>
      <w:r w:rsidR="00E568F0" w:rsidRPr="000B364C">
        <w:rPr>
          <w:rFonts w:ascii="Times New Roman" w:hAnsi="Times New Roman"/>
          <w:sz w:val="24"/>
        </w:rPr>
        <w:t xml:space="preserve"> </w:t>
      </w:r>
      <w:r w:rsidR="000257D5" w:rsidRPr="000B364C">
        <w:rPr>
          <w:rFonts w:ascii="Times New Roman" w:hAnsi="Times New Roman"/>
          <w:sz w:val="24"/>
        </w:rPr>
        <w:t>a la diagonal que nace en calle Sarmiento al 2000, hacia el Sur hasta Av. Solano Vera.</w:t>
      </w:r>
    </w:p>
    <w:p w:rsidR="006F2884" w:rsidRPr="000B364C" w:rsidRDefault="003E657F" w:rsidP="000B364C">
      <w:pPr>
        <w:spacing w:line="240" w:lineRule="auto"/>
        <w:rPr>
          <w:rFonts w:ascii="Times New Roman" w:hAnsi="Times New Roman"/>
          <w:sz w:val="24"/>
        </w:rPr>
      </w:pPr>
      <w:r w:rsidRPr="000B364C">
        <w:rPr>
          <w:rFonts w:ascii="Times New Roman" w:hAnsi="Times New Roman"/>
          <w:sz w:val="24"/>
        </w:rPr>
        <w:t>ARTÍCULO</w:t>
      </w:r>
      <w:r w:rsidR="00E568F0" w:rsidRPr="000B364C">
        <w:rPr>
          <w:rFonts w:ascii="Times New Roman" w:hAnsi="Times New Roman"/>
          <w:sz w:val="24"/>
        </w:rPr>
        <w:t xml:space="preserve"> </w:t>
      </w:r>
      <w:r w:rsidRPr="000B364C">
        <w:rPr>
          <w:rFonts w:ascii="Times New Roman" w:hAnsi="Times New Roman"/>
          <w:sz w:val="24"/>
        </w:rPr>
        <w:t>COMUNÍQUESE, CÓPIESE y ARCHÍVESE.</w:t>
      </w:r>
      <w:r w:rsidR="000B364C" w:rsidRPr="000B364C">
        <w:rPr>
          <w:rFonts w:ascii="Times New Roman" w:hAnsi="Times New Roman"/>
          <w:sz w:val="24"/>
        </w:rPr>
        <w:t xml:space="preserve"> </w:t>
      </w:r>
    </w:p>
    <w:sectPr w:rsidR="006F2884" w:rsidRPr="000B364C" w:rsidSect="000B364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536A28"/>
    <w:rsid w:val="000022C3"/>
    <w:rsid w:val="000257D5"/>
    <w:rsid w:val="00063F98"/>
    <w:rsid w:val="000776C1"/>
    <w:rsid w:val="000B364C"/>
    <w:rsid w:val="000D6F58"/>
    <w:rsid w:val="0010743B"/>
    <w:rsid w:val="001B4407"/>
    <w:rsid w:val="001D3479"/>
    <w:rsid w:val="00222916"/>
    <w:rsid w:val="002D575E"/>
    <w:rsid w:val="002D7723"/>
    <w:rsid w:val="00355ADC"/>
    <w:rsid w:val="00365F74"/>
    <w:rsid w:val="003E657F"/>
    <w:rsid w:val="00415F06"/>
    <w:rsid w:val="00475461"/>
    <w:rsid w:val="004859E6"/>
    <w:rsid w:val="00490FE0"/>
    <w:rsid w:val="004C0D4B"/>
    <w:rsid w:val="00531609"/>
    <w:rsid w:val="00536A28"/>
    <w:rsid w:val="005952EA"/>
    <w:rsid w:val="005D7B77"/>
    <w:rsid w:val="00660723"/>
    <w:rsid w:val="00672CFF"/>
    <w:rsid w:val="006A6456"/>
    <w:rsid w:val="006F2884"/>
    <w:rsid w:val="00732938"/>
    <w:rsid w:val="007B73E1"/>
    <w:rsid w:val="007D4D4B"/>
    <w:rsid w:val="007E6ABD"/>
    <w:rsid w:val="007F1AB9"/>
    <w:rsid w:val="00885DAD"/>
    <w:rsid w:val="009219F2"/>
    <w:rsid w:val="009B180B"/>
    <w:rsid w:val="00A546C6"/>
    <w:rsid w:val="00A703B2"/>
    <w:rsid w:val="00A853E5"/>
    <w:rsid w:val="00AA7A89"/>
    <w:rsid w:val="00AD0821"/>
    <w:rsid w:val="00B923D8"/>
    <w:rsid w:val="00B96FC2"/>
    <w:rsid w:val="00BB2ED4"/>
    <w:rsid w:val="00BE6900"/>
    <w:rsid w:val="00C049C7"/>
    <w:rsid w:val="00C71E1F"/>
    <w:rsid w:val="00C755F5"/>
    <w:rsid w:val="00CE1123"/>
    <w:rsid w:val="00E15D22"/>
    <w:rsid w:val="00E34AE4"/>
    <w:rsid w:val="00E47BB3"/>
    <w:rsid w:val="00E568F0"/>
    <w:rsid w:val="00EB01A4"/>
    <w:rsid w:val="00EE4FFA"/>
    <w:rsid w:val="00F74C41"/>
    <w:rsid w:val="00F8439B"/>
    <w:rsid w:val="00FF1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caty\PLANTILLA%20BA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BASE.dotx</Template>
  <TotalTime>15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dcterms:created xsi:type="dcterms:W3CDTF">2016-12-28T13:39:00Z</dcterms:created>
  <dcterms:modified xsi:type="dcterms:W3CDTF">2017-06-06T11:50:00Z</dcterms:modified>
</cp:coreProperties>
</file>