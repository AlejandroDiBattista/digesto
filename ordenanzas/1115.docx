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B6C" w:rsidRPr="00013B6C" w:rsidRDefault="00013B6C" w:rsidP="00013B6C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09 de Octubre de 2000</w:t>
      </w:r>
    </w:p>
    <w:p w:rsidR="00013B6C" w:rsidRPr="00013B6C" w:rsidRDefault="00013B6C" w:rsidP="00013B6C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1115</w:t>
      </w:r>
    </w:p>
    <w:p w:rsidR="00013B6C" w:rsidRPr="00013B6C" w:rsidRDefault="00013B6C" w:rsidP="00013B6C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6D30CD" w:rsidRPr="00013B6C" w:rsidRDefault="00013B6C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546F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El Anticipo financiero Reintegrable de $120.000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7546F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ciento veinte mil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546F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otorgado a este Municipio por el Superior Gobierno de la Provincia; y</w:t>
      </w:r>
    </w:p>
    <w:p w:rsidR="00013B6C" w:rsidRPr="00013B6C" w:rsidRDefault="00013B6C" w:rsidP="00013B6C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8213C0" w:rsidRPr="00013B6C" w:rsidRDefault="00013B6C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546F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mismo </w:t>
      </w:r>
      <w:r w:rsidR="00E91CA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fue otorgado a pedido de esta Intervención, el que fuera tramitado en el Ministro de Economía – secretaría de estado de hacienda, mediante Expte.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E91CA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547/370 de fecha 29 de </w:t>
      </w:r>
      <w:r w:rsidR="004A0CC3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setiembre de 2000, para ser destinado al pago de haberes del Personal Municipal correspondiente al mes de setiembre de 2000;</w:t>
      </w:r>
    </w:p>
    <w:p w:rsidR="004A0CC3" w:rsidRPr="00013B6C" w:rsidRDefault="004A0CC3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Que en virtud de lo expuesto, es procedente aceptar el referido Anticipo y, además, efectuar la cesión a favor del Superior Gobierno de la Provincia de los fondos de la Coparticipación de Impuestos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Ley 6.316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fondo de Desarrollo del Interior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ley 6.651 y modificatorias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y/o cualquier otro Recurso, con destino a la amortización de dicho Anticipo Financiero;</w:t>
      </w:r>
    </w:p>
    <w:p w:rsidR="004A0CC3" w:rsidRPr="00013B6C" w:rsidRDefault="004A0CC3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Que, a tales efectos, corresponde emitir el instrumento legal pertinente;</w:t>
      </w:r>
    </w:p>
    <w:p w:rsidR="003A6B55" w:rsidRPr="00013B6C" w:rsidRDefault="004A0CC3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 y en uso de las facultades que le confiere el Decreto N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822/1 de fecha 19 de Mayo de 2000, emitida por el Poder Ejecutivo Provincial,</w:t>
      </w:r>
    </w:p>
    <w:p w:rsidR="008213C0" w:rsidRPr="00013B6C" w:rsidRDefault="008213C0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013B6C" w:rsidRDefault="004A0CC3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EL INTERVENTOR MUNICIPAL</w:t>
      </w:r>
    </w:p>
    <w:p w:rsidR="008213C0" w:rsidRPr="00013B6C" w:rsidRDefault="008213C0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</w:t>
      </w:r>
      <w:r w:rsidR="004A0CC3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Y PROMULGA</w:t>
      </w:r>
      <w:r w:rsidR="003A6B55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CON FUERZA DE</w:t>
      </w:r>
    </w:p>
    <w:p w:rsidR="003A6B55" w:rsidRPr="00013B6C" w:rsidRDefault="008213C0" w:rsidP="00013B6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013B6C" w:rsidRDefault="009E349D" w:rsidP="00013B6C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Aceptase el Anticipo Financiero Reintegrable de $120.000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Ciento veinte mil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otorgado a la Municipalidad de Yerba Buena por el Superior Gobierno de la Provincia.</w:t>
      </w:r>
    </w:p>
    <w:p w:rsidR="00013B6C" w:rsidRDefault="009E349D" w:rsidP="00013B6C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Cédese a favor del Superior Gobierno de la Provincia los montos necesarios de la Coparticipación de Impuestos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Ley 6.316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Fondo de Desarrollo del Interior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Ley 6.651 y modificatorias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y/o cualquier otro Recurso de libre disponibilidad, con destino a la amortización de dicho Anticipo Financiero.</w:t>
      </w:r>
    </w:p>
    <w:p w:rsidR="00013B6C" w:rsidRDefault="009E349D" w:rsidP="00013B6C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575E8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Autorizase</w:t>
      </w:r>
      <w:r w:rsidR="00C50AB2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Superior Gobierno de la Provincia a retener los montos necesarios para los servicios de amortización e intereses del Anticipo Financiero Reintegrable acordado a este Municipio, de la Coparticipación de Impuesto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C50AB2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Ley 6.316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C50AB2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Fondo de Desarrollo del Interior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C50AB2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Ley 6.651 y modificatorias</w:t>
      </w:r>
      <w:r w:rsid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50AB2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y/o cualquier otro Recurso de libre disponibilidad.</w:t>
      </w:r>
    </w:p>
    <w:p w:rsidR="008213C0" w:rsidRPr="00013B6C" w:rsidRDefault="009E349D" w:rsidP="00013B6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CUARTO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7D38CF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013B6C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013B6C" w:rsidRPr="00013B6C">
        <w:rPr>
          <w:rFonts w:ascii="Times New Roman" w:hAnsi="Times New Roman" w:cs="Times New Roman"/>
          <w:sz w:val="24"/>
        </w:rPr>
        <w:t xml:space="preserve"> </w:t>
      </w:r>
    </w:p>
    <w:sectPr w:rsidR="008213C0" w:rsidRPr="00013B6C" w:rsidSect="00BE61E1">
      <w:footerReference w:type="default" r:id="rId6"/>
      <w:pgSz w:w="11906" w:h="16838"/>
      <w:pgMar w:top="1417" w:right="1701" w:bottom="1417" w:left="1701" w:header="709" w:footer="709" w:gutter="0"/>
      <w:pgNumType w:start="11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61E1" w:rsidRDefault="00BE61E1" w:rsidP="00BE61E1">
      <w:pPr>
        <w:spacing w:after="0" w:line="240" w:lineRule="auto"/>
      </w:pPr>
      <w:r>
        <w:separator/>
      </w:r>
    </w:p>
  </w:endnote>
  <w:endnote w:type="continuationSeparator" w:id="0">
    <w:p w:rsidR="00BE61E1" w:rsidRDefault="00BE61E1" w:rsidP="00BE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1E1" w:rsidRPr="00EE1200" w:rsidRDefault="00BE61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61E1" w:rsidRDefault="00BE61E1" w:rsidP="00BE61E1">
      <w:pPr>
        <w:spacing w:after="0" w:line="240" w:lineRule="auto"/>
      </w:pPr>
      <w:r>
        <w:separator/>
      </w:r>
    </w:p>
  </w:footnote>
  <w:footnote w:type="continuationSeparator" w:id="0">
    <w:p w:rsidR="00BE61E1" w:rsidRDefault="00BE61E1" w:rsidP="00BE6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46F8"/>
    <w:rsid w:val="00013B6C"/>
    <w:rsid w:val="00163370"/>
    <w:rsid w:val="001A3ECC"/>
    <w:rsid w:val="001F1D33"/>
    <w:rsid w:val="00253262"/>
    <w:rsid w:val="003203FA"/>
    <w:rsid w:val="003343DC"/>
    <w:rsid w:val="00335277"/>
    <w:rsid w:val="00341AC4"/>
    <w:rsid w:val="003575E8"/>
    <w:rsid w:val="003A6B55"/>
    <w:rsid w:val="00491DD4"/>
    <w:rsid w:val="004A0CC3"/>
    <w:rsid w:val="004E0C14"/>
    <w:rsid w:val="006D30CD"/>
    <w:rsid w:val="007546F8"/>
    <w:rsid w:val="00774CAF"/>
    <w:rsid w:val="007D38CF"/>
    <w:rsid w:val="007E7792"/>
    <w:rsid w:val="008003FC"/>
    <w:rsid w:val="008213C0"/>
    <w:rsid w:val="00847DD9"/>
    <w:rsid w:val="008A5932"/>
    <w:rsid w:val="008C6428"/>
    <w:rsid w:val="00930E5A"/>
    <w:rsid w:val="00984112"/>
    <w:rsid w:val="009C09A8"/>
    <w:rsid w:val="009E349D"/>
    <w:rsid w:val="00AE4D30"/>
    <w:rsid w:val="00B53BC4"/>
    <w:rsid w:val="00B63E60"/>
    <w:rsid w:val="00BD01B3"/>
    <w:rsid w:val="00BE61E1"/>
    <w:rsid w:val="00C50AB2"/>
    <w:rsid w:val="00CD1C98"/>
    <w:rsid w:val="00D07253"/>
    <w:rsid w:val="00DB3382"/>
    <w:rsid w:val="00DF6B35"/>
    <w:rsid w:val="00E91CAF"/>
    <w:rsid w:val="00EB7476"/>
    <w:rsid w:val="00EE1200"/>
    <w:rsid w:val="00F57CAA"/>
    <w:rsid w:val="00F76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E61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61E1"/>
  </w:style>
  <w:style w:type="paragraph" w:styleId="Piedepgina">
    <w:name w:val="footer"/>
    <w:basedOn w:val="Normal"/>
    <w:link w:val="PiedepginaCar"/>
    <w:uiPriority w:val="99"/>
    <w:semiHidden/>
    <w:unhideWhenUsed/>
    <w:rsid w:val="00BE61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61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48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2018-04-26T15:00:00Z</cp:lastPrinted>
  <dcterms:created xsi:type="dcterms:W3CDTF">2017-01-31T13:18:00Z</dcterms:created>
  <dcterms:modified xsi:type="dcterms:W3CDTF">2018-04-26T15:00:00Z</dcterms:modified>
</cp:coreProperties>
</file>