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E21" w:rsidRPr="00606E21" w:rsidRDefault="00606E21" w:rsidP="00606E2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06E21">
        <w:rPr>
          <w:rFonts w:ascii="Book Antiqua" w:hAnsi="Book Antiqua"/>
          <w:sz w:val="24"/>
        </w:rPr>
        <w:t>Yerba Buena, 12 de Enero de 1996</w:t>
      </w:r>
    </w:p>
    <w:p w:rsidR="00606E21" w:rsidRPr="00947AB9" w:rsidRDefault="00606E21" w:rsidP="00606E21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947AB9">
        <w:rPr>
          <w:rFonts w:ascii="Book Antiqua" w:hAnsi="Book Antiqua"/>
          <w:b/>
          <w:sz w:val="24"/>
        </w:rPr>
        <w:t>ORDENANZA Nº 732</w:t>
      </w:r>
    </w:p>
    <w:p w:rsidR="00606E21" w:rsidRPr="00947AB9" w:rsidRDefault="00606E21" w:rsidP="00606E2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947AB9">
        <w:rPr>
          <w:rFonts w:ascii="Book Antiqua" w:hAnsi="Book Antiqua"/>
          <w:b/>
          <w:sz w:val="24"/>
        </w:rPr>
        <w:t>VISTO:</w:t>
      </w:r>
    </w:p>
    <w:p w:rsidR="00034419" w:rsidRPr="00947AB9" w:rsidRDefault="00034419" w:rsidP="00606E21">
      <w:pPr>
        <w:keepNext/>
        <w:spacing w:after="180" w:line="240" w:lineRule="auto"/>
        <w:rPr>
          <w:rFonts w:ascii="Book Antiqua" w:hAnsi="Book Antiqua"/>
          <w:sz w:val="24"/>
        </w:rPr>
      </w:pPr>
      <w:r w:rsidRPr="00947AB9">
        <w:rPr>
          <w:rFonts w:ascii="Book Antiqua" w:hAnsi="Book Antiqua"/>
          <w:sz w:val="24"/>
        </w:rPr>
        <w:t>Que por razones operativas de funcionamiento de la Municipalidad</w:t>
      </w:r>
      <w:r w:rsidR="00606E21" w:rsidRPr="00947AB9">
        <w:rPr>
          <w:rFonts w:ascii="Book Antiqua" w:hAnsi="Book Antiqua"/>
          <w:sz w:val="24"/>
        </w:rPr>
        <w:t xml:space="preserve">, </w:t>
      </w:r>
      <w:r w:rsidRPr="00947AB9">
        <w:rPr>
          <w:rFonts w:ascii="Book Antiqua" w:hAnsi="Book Antiqua"/>
          <w:sz w:val="24"/>
        </w:rPr>
        <w:t>se hace necesario contar con un vehículo</w:t>
      </w:r>
      <w:r w:rsidR="00E97B05" w:rsidRPr="00947AB9">
        <w:rPr>
          <w:rFonts w:ascii="Book Antiqua" w:hAnsi="Book Antiqua"/>
          <w:sz w:val="24"/>
        </w:rPr>
        <w:t xml:space="preserve"> </w:t>
      </w:r>
      <w:r w:rsidR="00606E21" w:rsidRPr="00947AB9">
        <w:rPr>
          <w:rFonts w:ascii="Book Antiqua" w:hAnsi="Book Antiqua"/>
          <w:sz w:val="24"/>
        </w:rPr>
        <w:t>(</w:t>
      </w:r>
      <w:r w:rsidRPr="00947AB9">
        <w:rPr>
          <w:rFonts w:ascii="Book Antiqua" w:hAnsi="Book Antiqua"/>
          <w:sz w:val="24"/>
        </w:rPr>
        <w:t>automóvil</w:t>
      </w:r>
      <w:r w:rsidR="00606E21" w:rsidRPr="00947AB9">
        <w:rPr>
          <w:rFonts w:ascii="Book Antiqua" w:hAnsi="Book Antiqua"/>
          <w:sz w:val="24"/>
        </w:rPr>
        <w:t>)</w:t>
      </w:r>
      <w:r w:rsidR="00E97B05" w:rsidRPr="00947AB9">
        <w:rPr>
          <w:rFonts w:ascii="Book Antiqua" w:hAnsi="Book Antiqua"/>
          <w:sz w:val="24"/>
        </w:rPr>
        <w:t xml:space="preserve"> </w:t>
      </w:r>
      <w:r w:rsidRPr="00947AB9">
        <w:rPr>
          <w:rFonts w:ascii="Book Antiqua" w:hAnsi="Book Antiqua"/>
          <w:sz w:val="24"/>
        </w:rPr>
        <w:t xml:space="preserve">para trasladarlo de funcionarios del </w:t>
      </w:r>
      <w:r w:rsidR="00465163" w:rsidRPr="00947AB9">
        <w:rPr>
          <w:rFonts w:ascii="Book Antiqua" w:hAnsi="Book Antiqua"/>
          <w:sz w:val="24"/>
        </w:rPr>
        <w:t>D.E.M.</w:t>
      </w:r>
      <w:r w:rsidRPr="00947AB9">
        <w:rPr>
          <w:rFonts w:ascii="Book Antiqua" w:hAnsi="Book Antiqua"/>
          <w:sz w:val="24"/>
        </w:rPr>
        <w:t>y</w:t>
      </w:r>
    </w:p>
    <w:p w:rsidR="00606E21" w:rsidRPr="00947AB9" w:rsidRDefault="00606E21" w:rsidP="00606E21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947AB9">
        <w:rPr>
          <w:rFonts w:ascii="Book Antiqua" w:hAnsi="Book Antiqua"/>
          <w:b/>
          <w:sz w:val="24"/>
        </w:rPr>
        <w:t>CONSIDERANDO:</w:t>
      </w:r>
    </w:p>
    <w:p w:rsidR="00E97B05" w:rsidRPr="00947AB9" w:rsidRDefault="00034419" w:rsidP="00606E21">
      <w:pPr>
        <w:keepNext/>
        <w:spacing w:after="180" w:line="240" w:lineRule="auto"/>
        <w:rPr>
          <w:rFonts w:ascii="Book Antiqua" w:hAnsi="Book Antiqua"/>
          <w:sz w:val="24"/>
        </w:rPr>
      </w:pPr>
      <w:r w:rsidRPr="00947AB9">
        <w:rPr>
          <w:rFonts w:ascii="Book Antiqua" w:hAnsi="Book Antiqua"/>
          <w:sz w:val="24"/>
        </w:rPr>
        <w:t>Que de acuerdo a las pautas económicas y financieras que ofrece el mercado automovilístivo</w:t>
      </w:r>
      <w:r w:rsidR="00606E21" w:rsidRPr="00947AB9">
        <w:rPr>
          <w:rFonts w:ascii="Book Antiqua" w:hAnsi="Book Antiqua"/>
          <w:sz w:val="24"/>
        </w:rPr>
        <w:t xml:space="preserve">, </w:t>
      </w:r>
      <w:r w:rsidRPr="00947AB9">
        <w:rPr>
          <w:rFonts w:ascii="Book Antiqua" w:hAnsi="Book Antiqua"/>
          <w:sz w:val="24"/>
        </w:rPr>
        <w:t>es factible acceder a planes de ahorro para la compra de automóviles</w:t>
      </w:r>
      <w:r w:rsidR="00606E21" w:rsidRPr="00947AB9">
        <w:rPr>
          <w:rFonts w:ascii="Book Antiqua" w:hAnsi="Book Antiqua"/>
          <w:sz w:val="24"/>
        </w:rPr>
        <w:t xml:space="preserve">, </w:t>
      </w:r>
      <w:r w:rsidRPr="00947AB9">
        <w:rPr>
          <w:rFonts w:ascii="Book Antiqua" w:hAnsi="Book Antiqua"/>
          <w:sz w:val="24"/>
        </w:rPr>
        <w:t>con cuotas accesibles y a largo plazo</w:t>
      </w:r>
      <w:r w:rsidR="00606E21" w:rsidRPr="00947AB9">
        <w:rPr>
          <w:rFonts w:ascii="Book Antiqua" w:hAnsi="Book Antiqua"/>
          <w:sz w:val="24"/>
        </w:rPr>
        <w:t>;</w:t>
      </w:r>
    </w:p>
    <w:p w:rsidR="00E97B05" w:rsidRPr="00947AB9" w:rsidRDefault="00034419" w:rsidP="00606E21">
      <w:pPr>
        <w:keepNext/>
        <w:spacing w:after="180" w:line="240" w:lineRule="auto"/>
        <w:rPr>
          <w:rFonts w:ascii="Book Antiqua" w:hAnsi="Book Antiqua"/>
          <w:sz w:val="24"/>
        </w:rPr>
      </w:pPr>
      <w:r w:rsidRPr="00947AB9">
        <w:rPr>
          <w:rFonts w:ascii="Book Antiqua" w:hAnsi="Book Antiqua"/>
          <w:sz w:val="24"/>
        </w:rPr>
        <w:t>Que teniendo en cuenta la modalidad de la operatoria a realizar</w:t>
      </w:r>
      <w:r w:rsidR="00606E21" w:rsidRPr="00947AB9">
        <w:rPr>
          <w:rFonts w:ascii="Book Antiqua" w:hAnsi="Book Antiqua"/>
          <w:sz w:val="24"/>
        </w:rPr>
        <w:t xml:space="preserve">, </w:t>
      </w:r>
      <w:r w:rsidRPr="00947AB9">
        <w:rPr>
          <w:rFonts w:ascii="Book Antiqua" w:hAnsi="Book Antiqua"/>
          <w:sz w:val="24"/>
        </w:rPr>
        <w:t>es necesario contar con la autorización del H</w:t>
      </w:r>
      <w:r w:rsidR="00606E21" w:rsidRPr="00947AB9">
        <w:rPr>
          <w:rFonts w:ascii="Book Antiqua" w:hAnsi="Book Antiqua"/>
          <w:sz w:val="24"/>
        </w:rPr>
        <w:t xml:space="preserve">. </w:t>
      </w:r>
      <w:r w:rsidRPr="00947AB9">
        <w:rPr>
          <w:rFonts w:ascii="Book Antiqua" w:hAnsi="Book Antiqua"/>
          <w:sz w:val="24"/>
        </w:rPr>
        <w:t>Concejo Deliberante</w:t>
      </w:r>
      <w:r w:rsidR="00606E21" w:rsidRPr="00947AB9">
        <w:rPr>
          <w:rFonts w:ascii="Book Antiqua" w:hAnsi="Book Antiqua"/>
          <w:sz w:val="24"/>
        </w:rPr>
        <w:t>;</w:t>
      </w:r>
    </w:p>
    <w:p w:rsidR="00E97B05" w:rsidRPr="00947AB9" w:rsidRDefault="00E97B05" w:rsidP="00E97B0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47AB9">
        <w:rPr>
          <w:rFonts w:ascii="Book Antiqua" w:hAnsi="Book Antiqua"/>
          <w:b/>
          <w:sz w:val="24"/>
        </w:rPr>
        <w:t>EL CONCEJO DELIBERANTE SANCIONA CON FUERZA DE ORDENANZA</w:t>
      </w:r>
      <w:r w:rsidR="00606E21" w:rsidRPr="00947AB9">
        <w:rPr>
          <w:rFonts w:ascii="Book Antiqua" w:hAnsi="Book Antiqua"/>
          <w:sz w:val="24"/>
        </w:rPr>
        <w:t>:</w:t>
      </w:r>
    </w:p>
    <w:p w:rsidR="00E97B05" w:rsidRPr="00947AB9" w:rsidRDefault="0067721F" w:rsidP="0067721F">
      <w:pPr>
        <w:keepNext/>
        <w:spacing w:after="180" w:line="240" w:lineRule="auto"/>
        <w:rPr>
          <w:rFonts w:ascii="Book Antiqua" w:hAnsi="Book Antiqua"/>
          <w:sz w:val="24"/>
        </w:rPr>
      </w:pPr>
      <w:r w:rsidRPr="0067721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947AB9">
        <w:rPr>
          <w:rFonts w:ascii="Book Antiqua" w:hAnsi="Book Antiqua"/>
          <w:sz w:val="24"/>
        </w:rPr>
        <w:t xml:space="preserve"> </w:t>
      </w:r>
      <w:r w:rsidR="00034419" w:rsidRPr="00947AB9">
        <w:rPr>
          <w:rFonts w:ascii="Book Antiqua" w:hAnsi="Book Antiqua"/>
          <w:sz w:val="24"/>
        </w:rPr>
        <w:t xml:space="preserve">AUTORIZASE al </w:t>
      </w:r>
      <w:r w:rsidR="00465163" w:rsidRPr="00947AB9">
        <w:rPr>
          <w:rFonts w:ascii="Book Antiqua" w:hAnsi="Book Antiqua"/>
          <w:sz w:val="24"/>
        </w:rPr>
        <w:t>D.E.M.</w:t>
      </w:r>
      <w:r w:rsidR="00034419" w:rsidRPr="00947AB9">
        <w:rPr>
          <w:rFonts w:ascii="Book Antiqua" w:hAnsi="Book Antiqua"/>
          <w:sz w:val="24"/>
        </w:rPr>
        <w:t>a suscribir</w:t>
      </w:r>
      <w:r w:rsidR="00606E21" w:rsidRPr="00947AB9">
        <w:rPr>
          <w:rFonts w:ascii="Book Antiqua" w:hAnsi="Book Antiqua"/>
          <w:sz w:val="24"/>
        </w:rPr>
        <w:t xml:space="preserve">, </w:t>
      </w:r>
      <w:r w:rsidR="00034419" w:rsidRPr="00947AB9">
        <w:rPr>
          <w:rFonts w:ascii="Book Antiqua" w:hAnsi="Book Antiqua"/>
          <w:sz w:val="24"/>
        </w:rPr>
        <w:t>con todas las facultades de la ley un plan de ahorro</w:t>
      </w:r>
      <w:r w:rsidR="00606E21" w:rsidRPr="00947AB9">
        <w:rPr>
          <w:rFonts w:ascii="Book Antiqua" w:hAnsi="Book Antiqua"/>
          <w:sz w:val="24"/>
        </w:rPr>
        <w:t xml:space="preserve">, </w:t>
      </w:r>
      <w:r w:rsidR="00034419" w:rsidRPr="00947AB9">
        <w:rPr>
          <w:rFonts w:ascii="Book Antiqua" w:hAnsi="Book Antiqua"/>
          <w:sz w:val="24"/>
        </w:rPr>
        <w:t>para la adquisición de un automóvil para uso oficial del intendente</w:t>
      </w:r>
      <w:r w:rsidR="00606E21" w:rsidRPr="00947AB9">
        <w:rPr>
          <w:rFonts w:ascii="Book Antiqua" w:hAnsi="Book Antiqua"/>
          <w:sz w:val="24"/>
        </w:rPr>
        <w:t xml:space="preserve">, </w:t>
      </w:r>
      <w:r w:rsidR="00034419" w:rsidRPr="00947AB9">
        <w:rPr>
          <w:rFonts w:ascii="Book Antiqua" w:hAnsi="Book Antiqua"/>
          <w:sz w:val="24"/>
        </w:rPr>
        <w:t>y que pasará a formar parte del patrimonio Municipal</w:t>
      </w:r>
      <w:r w:rsidR="00606E21" w:rsidRPr="00947AB9">
        <w:rPr>
          <w:rFonts w:ascii="Book Antiqua" w:hAnsi="Book Antiqua"/>
          <w:sz w:val="24"/>
        </w:rPr>
        <w:t>.</w:t>
      </w:r>
    </w:p>
    <w:p w:rsidR="00E97B05" w:rsidRPr="00947AB9" w:rsidRDefault="0067721F" w:rsidP="0067721F">
      <w:pPr>
        <w:keepNext/>
        <w:spacing w:after="180" w:line="240" w:lineRule="auto"/>
        <w:rPr>
          <w:rFonts w:ascii="Book Antiqua" w:hAnsi="Book Antiqua"/>
          <w:sz w:val="24"/>
        </w:rPr>
      </w:pPr>
      <w:r w:rsidRPr="0067721F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947AB9">
        <w:rPr>
          <w:rFonts w:ascii="Book Antiqua" w:hAnsi="Book Antiqua"/>
          <w:sz w:val="24"/>
        </w:rPr>
        <w:t xml:space="preserve"> </w:t>
      </w:r>
      <w:r w:rsidR="00034419" w:rsidRPr="00947AB9">
        <w:rPr>
          <w:rFonts w:ascii="Book Antiqua" w:hAnsi="Book Antiqua"/>
          <w:sz w:val="24"/>
        </w:rPr>
        <w:t>Los gastos que demanden la erogación de lo dispuesto en el artículo primero se imputará a las partidas específicas del Presupuesto Municipal</w:t>
      </w:r>
      <w:r w:rsidR="00606E21" w:rsidRPr="00947AB9">
        <w:rPr>
          <w:rFonts w:ascii="Book Antiqua" w:hAnsi="Book Antiqua"/>
          <w:sz w:val="24"/>
        </w:rPr>
        <w:t>.</w:t>
      </w:r>
    </w:p>
    <w:p w:rsidR="006F2884" w:rsidRPr="00606E21" w:rsidRDefault="0067721F" w:rsidP="00606E21">
      <w:pPr>
        <w:keepNext/>
        <w:spacing w:after="180" w:line="240" w:lineRule="auto"/>
        <w:rPr>
          <w:rFonts w:ascii="Book Antiqua" w:hAnsi="Book Antiqua"/>
          <w:sz w:val="24"/>
        </w:rPr>
      </w:pPr>
      <w:r w:rsidRPr="0067721F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947AB9">
        <w:rPr>
          <w:rFonts w:ascii="Book Antiqua" w:hAnsi="Book Antiqua"/>
          <w:sz w:val="24"/>
        </w:rPr>
        <w:t xml:space="preserve"> </w:t>
      </w:r>
      <w:r w:rsidR="003E657F" w:rsidRPr="00947AB9">
        <w:rPr>
          <w:rFonts w:ascii="Book Antiqua" w:hAnsi="Book Antiqua"/>
          <w:sz w:val="24"/>
        </w:rPr>
        <w:t>COMUNÍQUESE</w:t>
      </w:r>
      <w:r w:rsidR="00606E21" w:rsidRPr="00947AB9">
        <w:rPr>
          <w:rFonts w:ascii="Book Antiqua" w:hAnsi="Book Antiqua"/>
          <w:sz w:val="24"/>
        </w:rPr>
        <w:t xml:space="preserve">, </w:t>
      </w:r>
      <w:bookmarkStart w:id="0" w:name="_GoBack"/>
      <w:bookmarkEnd w:id="0"/>
      <w:r w:rsidR="003E657F" w:rsidRPr="00947AB9">
        <w:rPr>
          <w:rFonts w:ascii="Book Antiqua" w:hAnsi="Book Antiqua"/>
          <w:sz w:val="24"/>
        </w:rPr>
        <w:t>CÓPIESE y ARCHÍVESE</w:t>
      </w:r>
      <w:r w:rsidR="00606E21" w:rsidRPr="00947AB9">
        <w:rPr>
          <w:rFonts w:ascii="Book Antiqua" w:hAnsi="Book Antiqua"/>
          <w:sz w:val="24"/>
        </w:rPr>
        <w:t>.</w:t>
      </w:r>
      <w:r w:rsidR="00947AB9" w:rsidRPr="00606E21">
        <w:rPr>
          <w:rFonts w:ascii="Book Antiqua" w:hAnsi="Book Antiqua"/>
          <w:sz w:val="24"/>
        </w:rPr>
        <w:t xml:space="preserve"> </w:t>
      </w:r>
    </w:p>
    <w:sectPr w:rsidR="006F2884" w:rsidRPr="00606E21" w:rsidSect="00937CC9">
      <w:footerReference w:type="default" r:id="rId7"/>
      <w:pgSz w:w="11906" w:h="16838"/>
      <w:pgMar w:top="1417" w:right="1134" w:bottom="1134" w:left="1701" w:header="709" w:footer="709" w:gutter="0"/>
      <w:pgNumType w:start="66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2D67" w:rsidRDefault="007B2D67" w:rsidP="007B2D67">
      <w:pPr>
        <w:spacing w:after="0" w:line="240" w:lineRule="auto"/>
      </w:pPr>
      <w:r>
        <w:separator/>
      </w:r>
    </w:p>
  </w:endnote>
  <w:endnote w:type="continuationSeparator" w:id="0">
    <w:p w:rsidR="007B2D67" w:rsidRDefault="007B2D67" w:rsidP="007B2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2D67" w:rsidRPr="00937CC9" w:rsidRDefault="007B2D6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2D67" w:rsidRDefault="007B2D67" w:rsidP="007B2D67">
      <w:pPr>
        <w:spacing w:after="0" w:line="240" w:lineRule="auto"/>
      </w:pPr>
      <w:r>
        <w:separator/>
      </w:r>
    </w:p>
  </w:footnote>
  <w:footnote w:type="continuationSeparator" w:id="0">
    <w:p w:rsidR="007B2D67" w:rsidRDefault="007B2D67" w:rsidP="007B2D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34419"/>
    <w:rsid w:val="000110EE"/>
    <w:rsid w:val="0003225E"/>
    <w:rsid w:val="00034419"/>
    <w:rsid w:val="000776C1"/>
    <w:rsid w:val="000A243A"/>
    <w:rsid w:val="000C4BD6"/>
    <w:rsid w:val="000D6F58"/>
    <w:rsid w:val="001253F0"/>
    <w:rsid w:val="00200177"/>
    <w:rsid w:val="00211A87"/>
    <w:rsid w:val="00222916"/>
    <w:rsid w:val="002D34DF"/>
    <w:rsid w:val="002D575E"/>
    <w:rsid w:val="002E0B2B"/>
    <w:rsid w:val="0034686C"/>
    <w:rsid w:val="003E657F"/>
    <w:rsid w:val="00465163"/>
    <w:rsid w:val="005409A5"/>
    <w:rsid w:val="005952EA"/>
    <w:rsid w:val="005D5B7C"/>
    <w:rsid w:val="00606E21"/>
    <w:rsid w:val="00610E51"/>
    <w:rsid w:val="00612544"/>
    <w:rsid w:val="0067721F"/>
    <w:rsid w:val="00693824"/>
    <w:rsid w:val="006F2884"/>
    <w:rsid w:val="006F56BC"/>
    <w:rsid w:val="0073792A"/>
    <w:rsid w:val="007548D1"/>
    <w:rsid w:val="007B2D67"/>
    <w:rsid w:val="007B73E1"/>
    <w:rsid w:val="007D5C7B"/>
    <w:rsid w:val="007E3794"/>
    <w:rsid w:val="007E4BF9"/>
    <w:rsid w:val="007E6ABD"/>
    <w:rsid w:val="007F1AB9"/>
    <w:rsid w:val="0080181A"/>
    <w:rsid w:val="00867477"/>
    <w:rsid w:val="008F1F0A"/>
    <w:rsid w:val="00937CC9"/>
    <w:rsid w:val="00947AB9"/>
    <w:rsid w:val="00950AB2"/>
    <w:rsid w:val="0096332C"/>
    <w:rsid w:val="00A14F52"/>
    <w:rsid w:val="00A703B2"/>
    <w:rsid w:val="00AE167E"/>
    <w:rsid w:val="00B07F0C"/>
    <w:rsid w:val="00B326A9"/>
    <w:rsid w:val="00B55EDB"/>
    <w:rsid w:val="00B923D8"/>
    <w:rsid w:val="00BA01B8"/>
    <w:rsid w:val="00BB2ED4"/>
    <w:rsid w:val="00C049C7"/>
    <w:rsid w:val="00C602FE"/>
    <w:rsid w:val="00C60D52"/>
    <w:rsid w:val="00C7335D"/>
    <w:rsid w:val="00CD200A"/>
    <w:rsid w:val="00CD29C5"/>
    <w:rsid w:val="00CE1123"/>
    <w:rsid w:val="00CE6578"/>
    <w:rsid w:val="00D07E40"/>
    <w:rsid w:val="00D21C63"/>
    <w:rsid w:val="00DB7CC5"/>
    <w:rsid w:val="00DC021F"/>
    <w:rsid w:val="00E34AE4"/>
    <w:rsid w:val="00E47BB3"/>
    <w:rsid w:val="00E6725C"/>
    <w:rsid w:val="00E97B05"/>
    <w:rsid w:val="00F4294A"/>
    <w:rsid w:val="00F5560D"/>
    <w:rsid w:val="00FB01F6"/>
    <w:rsid w:val="00FD0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B2D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B2D6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B2D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B2D67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29</cp:revision>
  <cp:lastPrinted>2017-10-04T15:13:00Z</cp:lastPrinted>
  <dcterms:created xsi:type="dcterms:W3CDTF">2017-01-10T20:29:00Z</dcterms:created>
  <dcterms:modified xsi:type="dcterms:W3CDTF">2017-10-04T15:13:00Z</dcterms:modified>
</cp:coreProperties>
</file>