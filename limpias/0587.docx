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6A8" w:rsidRPr="00D666A8" w:rsidRDefault="00D666A8" w:rsidP="00D666A8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D666A8">
        <w:rPr>
          <w:rFonts w:ascii="Book Antiqua" w:hAnsi="Book Antiqua"/>
          <w:sz w:val="24"/>
        </w:rPr>
        <w:t>Yerba Buena, 09 de Diciembre de 1993</w:t>
      </w:r>
    </w:p>
    <w:p w:rsidR="00D666A8" w:rsidRPr="00920574" w:rsidRDefault="00D666A8" w:rsidP="00D666A8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920574">
        <w:rPr>
          <w:rFonts w:ascii="Book Antiqua" w:hAnsi="Book Antiqua"/>
          <w:b/>
          <w:sz w:val="24"/>
        </w:rPr>
        <w:t>ORDENANZA Nº 587</w:t>
      </w:r>
    </w:p>
    <w:p w:rsidR="00BE5AF8" w:rsidRPr="00920574" w:rsidRDefault="00BE5AF8" w:rsidP="00BE5AF8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920574">
        <w:rPr>
          <w:rFonts w:ascii="Book Antiqua" w:hAnsi="Book Antiqua"/>
          <w:b/>
          <w:sz w:val="24"/>
        </w:rPr>
        <w:t>EL CONCEJO DELIBERANTE SANCIONA CON FUERZA DE ORDENANZA</w:t>
      </w:r>
      <w:r w:rsidR="00A16CF5" w:rsidRPr="00920574">
        <w:rPr>
          <w:rFonts w:ascii="Book Antiqua" w:hAnsi="Book Antiqua"/>
          <w:sz w:val="24"/>
        </w:rPr>
        <w:t xml:space="preserve">: </w:t>
      </w:r>
    </w:p>
    <w:p w:rsidR="00BE5AF8" w:rsidRPr="00920574" w:rsidRDefault="00284088" w:rsidP="00284088">
      <w:pPr>
        <w:keepNext/>
        <w:spacing w:after="180" w:line="240" w:lineRule="auto"/>
        <w:rPr>
          <w:rFonts w:ascii="Book Antiqua" w:hAnsi="Book Antiqua"/>
          <w:sz w:val="24"/>
        </w:rPr>
      </w:pPr>
      <w:r w:rsidRPr="00284088">
        <w:rPr>
          <w:rFonts w:ascii="Book Antiqua" w:hAnsi="Book Antiqua"/>
          <w:sz w:val="24"/>
          <w:u w:val="single"/>
        </w:rPr>
        <w:t>ARTÍCULO PRIMERO</w:t>
      </w:r>
      <w:r w:rsidR="00A16CF5" w:rsidRPr="00A16CF5">
        <w:rPr>
          <w:rFonts w:ascii="Book Antiqua" w:hAnsi="Book Antiqua"/>
          <w:sz w:val="24"/>
        </w:rPr>
        <w:t>:</w:t>
      </w:r>
      <w:r w:rsidR="00A16CF5" w:rsidRPr="00920574">
        <w:rPr>
          <w:rFonts w:ascii="Book Antiqua" w:hAnsi="Book Antiqua"/>
          <w:sz w:val="24"/>
        </w:rPr>
        <w:t xml:space="preserve"> DEROGASE la Ordenanza Nº 477 del 22/06/1992.</w:t>
      </w:r>
    </w:p>
    <w:p w:rsidR="006F2884" w:rsidRPr="00D666A8" w:rsidRDefault="00284088" w:rsidP="00D666A8">
      <w:pPr>
        <w:keepNext/>
        <w:spacing w:after="180" w:line="240" w:lineRule="auto"/>
        <w:rPr>
          <w:rFonts w:ascii="Book Antiqua" w:hAnsi="Book Antiqua"/>
          <w:sz w:val="24"/>
        </w:rPr>
      </w:pPr>
      <w:r w:rsidRPr="00284088">
        <w:rPr>
          <w:rFonts w:ascii="Book Antiqua" w:hAnsi="Book Antiqua"/>
          <w:sz w:val="24"/>
          <w:u w:val="single"/>
        </w:rPr>
        <w:t>ARTÍCULO SEGUNDO</w:t>
      </w:r>
      <w:r w:rsidR="00A16CF5" w:rsidRPr="00A16CF5">
        <w:rPr>
          <w:rFonts w:ascii="Book Antiqua" w:hAnsi="Book Antiqua"/>
          <w:sz w:val="24"/>
        </w:rPr>
        <w:t>:</w:t>
      </w:r>
      <w:r w:rsidR="00A16CF5" w:rsidRPr="00920574">
        <w:rPr>
          <w:rFonts w:ascii="Book Antiqua" w:hAnsi="Book Antiqua"/>
          <w:sz w:val="24"/>
        </w:rPr>
        <w:t xml:space="preserve"> </w:t>
      </w:r>
      <w:r w:rsidR="003E657F" w:rsidRPr="00920574">
        <w:rPr>
          <w:rFonts w:ascii="Book Antiqua" w:hAnsi="Book Antiqua"/>
          <w:sz w:val="24"/>
        </w:rPr>
        <w:t>COMUNÍQUESE</w:t>
      </w:r>
      <w:r w:rsidR="00D666A8" w:rsidRPr="00920574">
        <w:rPr>
          <w:rFonts w:ascii="Book Antiqua" w:hAnsi="Book Antiqua"/>
          <w:sz w:val="24"/>
        </w:rPr>
        <w:t xml:space="preserve">, </w:t>
      </w:r>
      <w:r w:rsidR="003E657F" w:rsidRPr="00920574">
        <w:rPr>
          <w:rFonts w:ascii="Book Antiqua" w:hAnsi="Book Antiqua"/>
          <w:sz w:val="24"/>
        </w:rPr>
        <w:t>CÓPIESE y ARCHÍVESE</w:t>
      </w:r>
      <w:r w:rsidR="00D666A8" w:rsidRPr="00920574">
        <w:rPr>
          <w:rFonts w:ascii="Book Antiqua" w:hAnsi="Book Antiqua"/>
          <w:sz w:val="24"/>
        </w:rPr>
        <w:t>.</w:t>
      </w:r>
      <w:r w:rsidR="00920574" w:rsidRPr="00D666A8">
        <w:rPr>
          <w:rFonts w:ascii="Book Antiqua" w:hAnsi="Book Antiqua"/>
          <w:sz w:val="24"/>
        </w:rPr>
        <w:t xml:space="preserve"> </w:t>
      </w:r>
    </w:p>
    <w:sectPr w:rsidR="006F2884" w:rsidRPr="00D666A8" w:rsidSect="00455A35">
      <w:footerReference w:type="default" r:id="rId7"/>
      <w:pgSz w:w="11906" w:h="16838"/>
      <w:pgMar w:top="1417" w:right="1134" w:bottom="1134" w:left="1701" w:header="709" w:footer="709" w:gutter="0"/>
      <w:pgNumType w:start="46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3E55" w:rsidRDefault="00E33E55" w:rsidP="00E33E55">
      <w:pPr>
        <w:spacing w:after="0" w:line="240" w:lineRule="auto"/>
      </w:pPr>
      <w:r>
        <w:separator/>
      </w:r>
    </w:p>
  </w:endnote>
  <w:endnote w:type="continuationSeparator" w:id="0">
    <w:p w:rsidR="00E33E55" w:rsidRDefault="00E33E55" w:rsidP="00E33E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3E55" w:rsidRPr="00455A35" w:rsidRDefault="00E33E5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3E55" w:rsidRDefault="00E33E55" w:rsidP="00E33E55">
      <w:pPr>
        <w:spacing w:after="0" w:line="240" w:lineRule="auto"/>
      </w:pPr>
      <w:r>
        <w:separator/>
      </w:r>
    </w:p>
  </w:footnote>
  <w:footnote w:type="continuationSeparator" w:id="0">
    <w:p w:rsidR="00E33E55" w:rsidRDefault="00E33E55" w:rsidP="00E33E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732B2"/>
    <w:rsid w:val="00003003"/>
    <w:rsid w:val="000732B2"/>
    <w:rsid w:val="00075B7F"/>
    <w:rsid w:val="000776C1"/>
    <w:rsid w:val="000835F8"/>
    <w:rsid w:val="000C3483"/>
    <w:rsid w:val="000D6F58"/>
    <w:rsid w:val="000E1198"/>
    <w:rsid w:val="00136801"/>
    <w:rsid w:val="00160AA2"/>
    <w:rsid w:val="00222916"/>
    <w:rsid w:val="002631F7"/>
    <w:rsid w:val="002675B8"/>
    <w:rsid w:val="00284088"/>
    <w:rsid w:val="002D0373"/>
    <w:rsid w:val="002D575E"/>
    <w:rsid w:val="00333426"/>
    <w:rsid w:val="00391F3B"/>
    <w:rsid w:val="003E657F"/>
    <w:rsid w:val="00432B86"/>
    <w:rsid w:val="00455A35"/>
    <w:rsid w:val="004B24B0"/>
    <w:rsid w:val="00533983"/>
    <w:rsid w:val="00542B99"/>
    <w:rsid w:val="005952EA"/>
    <w:rsid w:val="005A4FAB"/>
    <w:rsid w:val="005B6935"/>
    <w:rsid w:val="005D3C66"/>
    <w:rsid w:val="00612845"/>
    <w:rsid w:val="00635D0F"/>
    <w:rsid w:val="006A6C89"/>
    <w:rsid w:val="006C502C"/>
    <w:rsid w:val="006D5EA4"/>
    <w:rsid w:val="006F2884"/>
    <w:rsid w:val="00793AD0"/>
    <w:rsid w:val="007B73E1"/>
    <w:rsid w:val="007E6ABD"/>
    <w:rsid w:val="007F1AB9"/>
    <w:rsid w:val="008D4FD2"/>
    <w:rsid w:val="00920574"/>
    <w:rsid w:val="0092764B"/>
    <w:rsid w:val="00930A9B"/>
    <w:rsid w:val="00935370"/>
    <w:rsid w:val="00980D25"/>
    <w:rsid w:val="00A14603"/>
    <w:rsid w:val="00A16CF5"/>
    <w:rsid w:val="00A275D4"/>
    <w:rsid w:val="00A703B2"/>
    <w:rsid w:val="00A97B33"/>
    <w:rsid w:val="00AC5F2B"/>
    <w:rsid w:val="00AE6F23"/>
    <w:rsid w:val="00AF4677"/>
    <w:rsid w:val="00B923D8"/>
    <w:rsid w:val="00BB2ED4"/>
    <w:rsid w:val="00BC29FB"/>
    <w:rsid w:val="00BE5AF8"/>
    <w:rsid w:val="00C049C7"/>
    <w:rsid w:val="00C112BA"/>
    <w:rsid w:val="00C34B99"/>
    <w:rsid w:val="00C61D51"/>
    <w:rsid w:val="00CD07DD"/>
    <w:rsid w:val="00CE1123"/>
    <w:rsid w:val="00D11C1C"/>
    <w:rsid w:val="00D47366"/>
    <w:rsid w:val="00D666A8"/>
    <w:rsid w:val="00D76F2C"/>
    <w:rsid w:val="00DD1199"/>
    <w:rsid w:val="00E2032C"/>
    <w:rsid w:val="00E27FC5"/>
    <w:rsid w:val="00E33E55"/>
    <w:rsid w:val="00E34AE4"/>
    <w:rsid w:val="00E4343B"/>
    <w:rsid w:val="00E47BB3"/>
    <w:rsid w:val="00F4273F"/>
    <w:rsid w:val="00FA39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33E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33E5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33E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33E55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</TotalTime>
  <Pages>1</Pages>
  <Words>35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30</cp:revision>
  <cp:lastPrinted>2017-10-04T15:12:00Z</cp:lastPrinted>
  <dcterms:created xsi:type="dcterms:W3CDTF">2016-12-29T21:44:00Z</dcterms:created>
  <dcterms:modified xsi:type="dcterms:W3CDTF">2017-10-04T15:12:00Z</dcterms:modified>
</cp:coreProperties>
</file>