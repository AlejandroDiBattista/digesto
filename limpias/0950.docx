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175" w:rsidRPr="009C6175" w:rsidRDefault="009C6175" w:rsidP="009C617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C6175">
        <w:rPr>
          <w:rFonts w:ascii="Book Antiqua" w:hAnsi="Book Antiqua"/>
          <w:sz w:val="24"/>
        </w:rPr>
        <w:t>Yerba Buena, 02 de Septiembre de 1998</w:t>
      </w:r>
    </w:p>
    <w:p w:rsidR="009C6175" w:rsidRPr="009C6175" w:rsidRDefault="009C6175" w:rsidP="009C617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C6175">
        <w:rPr>
          <w:rFonts w:ascii="Book Antiqua" w:hAnsi="Book Antiqua"/>
          <w:b/>
          <w:sz w:val="24"/>
        </w:rPr>
        <w:t>ORDENANZA Nº 950</w:t>
      </w:r>
    </w:p>
    <w:p w:rsidR="009C6175" w:rsidRPr="009C6175" w:rsidRDefault="009C6175" w:rsidP="009C617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C6175">
        <w:rPr>
          <w:rFonts w:ascii="Book Antiqua" w:hAnsi="Book Antiqua"/>
          <w:b/>
          <w:sz w:val="24"/>
        </w:rPr>
        <w:t>VISTO:</w:t>
      </w:r>
    </w:p>
    <w:p w:rsidR="00886ED1" w:rsidRPr="009C6175" w:rsidRDefault="009C6175" w:rsidP="009C617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C417F" w:rsidRPr="009C6175">
        <w:rPr>
          <w:rFonts w:ascii="Book Antiqua" w:hAnsi="Book Antiqua"/>
          <w:sz w:val="24"/>
        </w:rPr>
        <w:t>La ordenanza Fiscal Año 1</w:t>
      </w:r>
      <w:r>
        <w:rPr>
          <w:rFonts w:ascii="Book Antiqua" w:hAnsi="Book Antiqua"/>
          <w:sz w:val="24"/>
        </w:rPr>
        <w:t xml:space="preserve">. </w:t>
      </w:r>
      <w:r w:rsidR="004C417F" w:rsidRPr="009C6175">
        <w:rPr>
          <w:rFonts w:ascii="Book Antiqua" w:hAnsi="Book Antiqua"/>
          <w:sz w:val="24"/>
        </w:rPr>
        <w:t>998</w:t>
      </w:r>
      <w:r>
        <w:rPr>
          <w:rFonts w:ascii="Book Antiqua" w:hAnsi="Book Antiqua"/>
          <w:sz w:val="24"/>
        </w:rPr>
        <w:t xml:space="preserve">; </w:t>
      </w:r>
      <w:r w:rsidR="004C417F" w:rsidRPr="009C6175">
        <w:rPr>
          <w:rFonts w:ascii="Book Antiqua" w:hAnsi="Book Antiqua"/>
          <w:sz w:val="24"/>
        </w:rPr>
        <w:t>y</w:t>
      </w:r>
    </w:p>
    <w:p w:rsidR="009C6175" w:rsidRPr="009C6175" w:rsidRDefault="009C6175" w:rsidP="009C617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C6175">
        <w:rPr>
          <w:rFonts w:ascii="Book Antiqua" w:hAnsi="Book Antiqua"/>
          <w:b/>
          <w:sz w:val="24"/>
        </w:rPr>
        <w:t>CONSIDERANDO:</w:t>
      </w:r>
    </w:p>
    <w:p w:rsidR="006D75F5" w:rsidRPr="009C6175" w:rsidRDefault="009C6175" w:rsidP="009C617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C417F" w:rsidRPr="009C6175">
        <w:rPr>
          <w:rFonts w:ascii="Book Antiqua" w:hAnsi="Book Antiqua"/>
          <w:sz w:val="24"/>
        </w:rPr>
        <w:t>Que la misma fue aprobada el 01 de Julio de 1</w:t>
      </w:r>
      <w:r>
        <w:rPr>
          <w:rFonts w:ascii="Book Antiqua" w:hAnsi="Book Antiqua"/>
          <w:sz w:val="24"/>
        </w:rPr>
        <w:t xml:space="preserve">. </w:t>
      </w:r>
      <w:r w:rsidR="004C417F" w:rsidRPr="009C6175">
        <w:rPr>
          <w:rFonts w:ascii="Book Antiqua" w:hAnsi="Book Antiqua"/>
          <w:sz w:val="24"/>
        </w:rPr>
        <w:t>998</w:t>
      </w:r>
      <w:r>
        <w:rPr>
          <w:rFonts w:ascii="Book Antiqua" w:hAnsi="Book Antiqua"/>
          <w:sz w:val="24"/>
        </w:rPr>
        <w:t xml:space="preserve">; </w:t>
      </w:r>
    </w:p>
    <w:p w:rsidR="006D75F5" w:rsidRPr="009C6175" w:rsidRDefault="00420437" w:rsidP="009C6175">
      <w:pPr>
        <w:keepNext/>
        <w:spacing w:after="180" w:line="240" w:lineRule="auto"/>
        <w:rPr>
          <w:rFonts w:ascii="Book Antiqua" w:hAnsi="Book Antiqua"/>
          <w:sz w:val="24"/>
        </w:rPr>
      </w:pPr>
      <w:r w:rsidRPr="009C6175">
        <w:rPr>
          <w:rFonts w:ascii="Book Antiqua" w:hAnsi="Book Antiqua"/>
          <w:sz w:val="24"/>
        </w:rPr>
        <w:t>Que existe un número de contribuyentes que abonaron anticipadamente el cargo correspondiente a las contribuciones que inciden sobre los inmuebles del periodo fiscal en curso antes del 30 de Junio del corriente año y en el recibo de los mismos se consigno que se trata de u pago a cuenta o sujeto a reajuste</w:t>
      </w:r>
      <w:r w:rsidR="009C6175">
        <w:rPr>
          <w:rFonts w:ascii="Book Antiqua" w:hAnsi="Book Antiqua"/>
          <w:sz w:val="24"/>
        </w:rPr>
        <w:t xml:space="preserve">; </w:t>
      </w:r>
    </w:p>
    <w:p w:rsidR="006D75F5" w:rsidRPr="009C6175" w:rsidRDefault="004C417F" w:rsidP="009C6175">
      <w:pPr>
        <w:keepNext/>
        <w:spacing w:after="180" w:line="240" w:lineRule="auto"/>
        <w:rPr>
          <w:rFonts w:ascii="Book Antiqua" w:hAnsi="Book Antiqua"/>
          <w:sz w:val="24"/>
        </w:rPr>
      </w:pPr>
      <w:r w:rsidRPr="009C6175">
        <w:rPr>
          <w:rFonts w:ascii="Book Antiqua" w:hAnsi="Book Antiqua"/>
          <w:sz w:val="24"/>
        </w:rPr>
        <w:t>Que en su artículo trigésimo noveno la Ordenanza N</w:t>
      </w:r>
      <w:r w:rsidR="009C6175">
        <w:rPr>
          <w:rFonts w:ascii="Book Antiqua" w:hAnsi="Book Antiqua"/>
          <w:sz w:val="24"/>
        </w:rPr>
        <w:t xml:space="preserve">º </w:t>
      </w:r>
      <w:r w:rsidRPr="009C6175">
        <w:rPr>
          <w:rFonts w:ascii="Book Antiqua" w:hAnsi="Book Antiqua"/>
          <w:sz w:val="24"/>
        </w:rPr>
        <w:t>932 establece efecto retroactivo al 1</w:t>
      </w:r>
      <w:r w:rsidR="009C6175">
        <w:rPr>
          <w:rFonts w:ascii="Book Antiqua" w:hAnsi="Book Antiqua"/>
          <w:sz w:val="24"/>
        </w:rPr>
        <w:t xml:space="preserve">º </w:t>
      </w:r>
      <w:r w:rsidRPr="009C6175">
        <w:rPr>
          <w:rFonts w:ascii="Book Antiqua" w:hAnsi="Book Antiqua"/>
          <w:sz w:val="24"/>
        </w:rPr>
        <w:t>de Enero de 1</w:t>
      </w:r>
      <w:r w:rsidR="009C6175">
        <w:rPr>
          <w:rFonts w:ascii="Book Antiqua" w:hAnsi="Book Antiqua"/>
          <w:sz w:val="24"/>
        </w:rPr>
        <w:t xml:space="preserve">. </w:t>
      </w:r>
      <w:r w:rsidRPr="009C6175">
        <w:rPr>
          <w:rFonts w:ascii="Book Antiqua" w:hAnsi="Book Antiqua"/>
          <w:sz w:val="24"/>
        </w:rPr>
        <w:t>998 a las contribuciones del Título I y que habiendo sido modificados los montos de dichas contribuciones es necesario dejar a salvo los derechos de aquellos contribuyentes que cumplieron con su obligación fiscal antes de la de la Ordenanza N</w:t>
      </w:r>
      <w:r w:rsidR="009C6175">
        <w:rPr>
          <w:rFonts w:ascii="Book Antiqua" w:hAnsi="Book Antiqua"/>
          <w:sz w:val="24"/>
        </w:rPr>
        <w:t xml:space="preserve">º </w:t>
      </w:r>
      <w:r w:rsidRPr="009C6175">
        <w:rPr>
          <w:rFonts w:ascii="Book Antiqua" w:hAnsi="Book Antiqua"/>
          <w:sz w:val="24"/>
        </w:rPr>
        <w:t>932/98</w:t>
      </w:r>
      <w:r w:rsidR="009C6175">
        <w:rPr>
          <w:rFonts w:ascii="Book Antiqua" w:hAnsi="Book Antiqua"/>
          <w:sz w:val="24"/>
        </w:rPr>
        <w:t xml:space="preserve">; </w:t>
      </w:r>
    </w:p>
    <w:p w:rsidR="009C6175" w:rsidRPr="009C6175" w:rsidRDefault="009C6175" w:rsidP="009C617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C617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6D75F5" w:rsidRPr="009C6175" w:rsidRDefault="009C6175" w:rsidP="009C6175">
      <w:pPr>
        <w:keepNext/>
        <w:spacing w:after="180" w:line="240" w:lineRule="auto"/>
        <w:rPr>
          <w:rFonts w:ascii="Book Antiqua" w:hAnsi="Book Antiqua"/>
          <w:sz w:val="24"/>
        </w:rPr>
      </w:pPr>
      <w:r w:rsidRPr="009C617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C417F" w:rsidRPr="009C6175">
        <w:rPr>
          <w:rFonts w:ascii="Book Antiqua" w:hAnsi="Book Antiqua"/>
          <w:sz w:val="24"/>
        </w:rPr>
        <w:t>ESTABLECESE que las contribuciones que inciden sobre los inmuebles</w:t>
      </w:r>
      <w:r>
        <w:rPr>
          <w:rFonts w:ascii="Book Antiqua" w:hAnsi="Book Antiqua"/>
          <w:sz w:val="24"/>
        </w:rPr>
        <w:t xml:space="preserve">, </w:t>
      </w:r>
      <w:r w:rsidR="004C417F" w:rsidRPr="009C6175">
        <w:rPr>
          <w:rFonts w:ascii="Book Antiqua" w:hAnsi="Book Antiqua"/>
          <w:sz w:val="24"/>
        </w:rPr>
        <w:t>abonadas en su totalidad antes del 1</w:t>
      </w:r>
      <w:r>
        <w:rPr>
          <w:rFonts w:ascii="Book Antiqua" w:hAnsi="Book Antiqua"/>
          <w:sz w:val="24"/>
        </w:rPr>
        <w:t xml:space="preserve">º </w:t>
      </w:r>
      <w:r w:rsidR="004C417F" w:rsidRPr="009C6175">
        <w:rPr>
          <w:rFonts w:ascii="Book Antiqua" w:hAnsi="Book Antiqua"/>
          <w:sz w:val="24"/>
        </w:rPr>
        <w:t>de Julio de 1</w:t>
      </w:r>
      <w:r>
        <w:rPr>
          <w:rFonts w:ascii="Book Antiqua" w:hAnsi="Book Antiqua"/>
          <w:sz w:val="24"/>
        </w:rPr>
        <w:t xml:space="preserve">. </w:t>
      </w:r>
      <w:r w:rsidR="004C417F" w:rsidRPr="009C6175">
        <w:rPr>
          <w:rFonts w:ascii="Book Antiqua" w:hAnsi="Book Antiqua"/>
          <w:sz w:val="24"/>
        </w:rPr>
        <w:t>998 sean considerados como pago total para el año fiscal en curso</w:t>
      </w:r>
      <w:r>
        <w:rPr>
          <w:rFonts w:ascii="Book Antiqua" w:hAnsi="Book Antiqua"/>
          <w:sz w:val="24"/>
        </w:rPr>
        <w:t xml:space="preserve">. </w:t>
      </w:r>
    </w:p>
    <w:p w:rsidR="006F2884" w:rsidRPr="009C6175" w:rsidRDefault="009C6175" w:rsidP="009C6175">
      <w:pPr>
        <w:keepNext/>
        <w:spacing w:after="180" w:line="240" w:lineRule="auto"/>
        <w:rPr>
          <w:rFonts w:ascii="Book Antiqua" w:hAnsi="Book Antiqua"/>
          <w:sz w:val="24"/>
        </w:rPr>
      </w:pPr>
      <w:r w:rsidRPr="009C617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9C6175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9C6175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9C6175" w:rsidSect="009C6175">
      <w:footerReference w:type="default" r:id="rId7"/>
      <w:pgSz w:w="11906" w:h="16838"/>
      <w:pgMar w:top="1417" w:right="1134" w:bottom="1134" w:left="1701" w:header="709" w:footer="709" w:gutter="0"/>
      <w:pgNumType w:start="8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5796" w:rsidRDefault="00415796" w:rsidP="00415796">
      <w:pPr>
        <w:spacing w:after="0" w:line="240" w:lineRule="auto"/>
      </w:pPr>
      <w:r>
        <w:separator/>
      </w:r>
    </w:p>
  </w:endnote>
  <w:endnote w:type="continuationSeparator" w:id="0">
    <w:p w:rsidR="00415796" w:rsidRDefault="00415796" w:rsidP="00415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796" w:rsidRPr="00675A4F" w:rsidRDefault="0041579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5796" w:rsidRDefault="00415796" w:rsidP="00415796">
      <w:pPr>
        <w:spacing w:after="0" w:line="240" w:lineRule="auto"/>
      </w:pPr>
      <w:r>
        <w:separator/>
      </w:r>
    </w:p>
  </w:footnote>
  <w:footnote w:type="continuationSeparator" w:id="0">
    <w:p w:rsidR="00415796" w:rsidRDefault="00415796" w:rsidP="00415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0437"/>
    <w:rsid w:val="00027D52"/>
    <w:rsid w:val="00034C46"/>
    <w:rsid w:val="000776C1"/>
    <w:rsid w:val="000D6F58"/>
    <w:rsid w:val="00136CF8"/>
    <w:rsid w:val="00147932"/>
    <w:rsid w:val="00190EF6"/>
    <w:rsid w:val="001C342E"/>
    <w:rsid w:val="001D41EF"/>
    <w:rsid w:val="001F7FB2"/>
    <w:rsid w:val="00222916"/>
    <w:rsid w:val="00224A3E"/>
    <w:rsid w:val="0023189F"/>
    <w:rsid w:val="002D575E"/>
    <w:rsid w:val="00300ABA"/>
    <w:rsid w:val="003049E1"/>
    <w:rsid w:val="00342D24"/>
    <w:rsid w:val="003B3564"/>
    <w:rsid w:val="003E657F"/>
    <w:rsid w:val="003F4C91"/>
    <w:rsid w:val="00415796"/>
    <w:rsid w:val="00417F86"/>
    <w:rsid w:val="00420437"/>
    <w:rsid w:val="004824E2"/>
    <w:rsid w:val="0048762F"/>
    <w:rsid w:val="004A1729"/>
    <w:rsid w:val="004C417F"/>
    <w:rsid w:val="004C5DD9"/>
    <w:rsid w:val="004F28FE"/>
    <w:rsid w:val="004F6A28"/>
    <w:rsid w:val="00527DB8"/>
    <w:rsid w:val="005952EA"/>
    <w:rsid w:val="006626A6"/>
    <w:rsid w:val="00675A4F"/>
    <w:rsid w:val="006A2EC9"/>
    <w:rsid w:val="006D75F5"/>
    <w:rsid w:val="006F2884"/>
    <w:rsid w:val="0070042B"/>
    <w:rsid w:val="00707113"/>
    <w:rsid w:val="007B73E1"/>
    <w:rsid w:val="007C6011"/>
    <w:rsid w:val="007E6ABD"/>
    <w:rsid w:val="007F1AB9"/>
    <w:rsid w:val="00886ED1"/>
    <w:rsid w:val="008F5027"/>
    <w:rsid w:val="00984F27"/>
    <w:rsid w:val="009C6175"/>
    <w:rsid w:val="00A550B8"/>
    <w:rsid w:val="00A703B2"/>
    <w:rsid w:val="00AE28D9"/>
    <w:rsid w:val="00B115AE"/>
    <w:rsid w:val="00B26BF5"/>
    <w:rsid w:val="00B923D8"/>
    <w:rsid w:val="00BB2ED4"/>
    <w:rsid w:val="00BC39E2"/>
    <w:rsid w:val="00BD6FB8"/>
    <w:rsid w:val="00C049C7"/>
    <w:rsid w:val="00C41D3D"/>
    <w:rsid w:val="00CE1123"/>
    <w:rsid w:val="00D24B1F"/>
    <w:rsid w:val="00D60C02"/>
    <w:rsid w:val="00E3427B"/>
    <w:rsid w:val="00E34AE4"/>
    <w:rsid w:val="00E47BB3"/>
    <w:rsid w:val="00F21877"/>
    <w:rsid w:val="00F9230B"/>
    <w:rsid w:val="00FB448D"/>
    <w:rsid w:val="00FD2E5C"/>
    <w:rsid w:val="00FF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F09F44-8B8C-4AE1-ACFF-6C02DF78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157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1579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157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1579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2017-10-04T15:15:00Z</cp:lastPrinted>
  <dcterms:created xsi:type="dcterms:W3CDTF">2016-12-20T20:34:00Z</dcterms:created>
  <dcterms:modified xsi:type="dcterms:W3CDTF">2018-07-06T12:49:00Z</dcterms:modified>
</cp:coreProperties>
</file>