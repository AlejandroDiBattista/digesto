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BFA" w:rsidRPr="00241BFA" w:rsidRDefault="00241BFA" w:rsidP="00241BFA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241BFA">
        <w:rPr>
          <w:rFonts w:ascii="Book Antiqua" w:hAnsi="Book Antiqua"/>
          <w:sz w:val="24"/>
        </w:rPr>
        <w:t>Yerba Buena, 04 de Enero de 1999</w:t>
      </w:r>
    </w:p>
    <w:p w:rsidR="00241BFA" w:rsidRPr="00241BFA" w:rsidRDefault="00241BFA" w:rsidP="00241BFA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241BFA">
        <w:rPr>
          <w:rFonts w:ascii="Book Antiqua" w:hAnsi="Book Antiqua"/>
          <w:b/>
          <w:sz w:val="24"/>
        </w:rPr>
        <w:t>ORDENANZA Nº 971</w:t>
      </w:r>
    </w:p>
    <w:p w:rsidR="00241BFA" w:rsidRPr="00241BFA" w:rsidRDefault="00241BFA" w:rsidP="00241BF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41BFA">
        <w:rPr>
          <w:rFonts w:ascii="Book Antiqua" w:hAnsi="Book Antiqua"/>
          <w:b/>
          <w:sz w:val="24"/>
        </w:rPr>
        <w:t>VISTO:</w:t>
      </w:r>
    </w:p>
    <w:p w:rsidR="00523084" w:rsidRPr="00241BFA" w:rsidRDefault="00241BFA" w:rsidP="00241BF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D7ADE" w:rsidRPr="00241BFA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1D7ADE" w:rsidRPr="00241BFA">
        <w:rPr>
          <w:rFonts w:ascii="Book Antiqua" w:hAnsi="Book Antiqua"/>
          <w:sz w:val="24"/>
        </w:rPr>
        <w:t>335/89 y sus modificatorias</w:t>
      </w:r>
      <w:r>
        <w:rPr>
          <w:rFonts w:ascii="Book Antiqua" w:hAnsi="Book Antiqua"/>
          <w:sz w:val="24"/>
        </w:rPr>
        <w:t xml:space="preserve">; </w:t>
      </w:r>
      <w:r w:rsidR="001D7ADE" w:rsidRPr="00241BFA">
        <w:rPr>
          <w:rFonts w:ascii="Book Antiqua" w:hAnsi="Book Antiqua"/>
          <w:sz w:val="24"/>
        </w:rPr>
        <w:t>y</w:t>
      </w:r>
    </w:p>
    <w:p w:rsidR="00241BFA" w:rsidRPr="00241BFA" w:rsidRDefault="00241BFA" w:rsidP="00241BFA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241BFA">
        <w:rPr>
          <w:rFonts w:ascii="Book Antiqua" w:hAnsi="Book Antiqua"/>
          <w:b/>
          <w:sz w:val="24"/>
        </w:rPr>
        <w:t>CONSIDERANDO:</w:t>
      </w:r>
    </w:p>
    <w:p w:rsidR="00DD00A0" w:rsidRPr="00241BFA" w:rsidRDefault="00241BFA" w:rsidP="00241BFA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21CB5" w:rsidRPr="00241BFA">
        <w:rPr>
          <w:rFonts w:ascii="Book Antiqua" w:hAnsi="Book Antiqua"/>
          <w:sz w:val="24"/>
        </w:rPr>
        <w:t>Las atribuciones conferidas a este Cuerpo por la Ley N</w:t>
      </w:r>
      <w:r>
        <w:rPr>
          <w:rFonts w:ascii="Book Antiqua" w:hAnsi="Book Antiqua"/>
          <w:sz w:val="24"/>
        </w:rPr>
        <w:t xml:space="preserve">º </w:t>
      </w:r>
      <w:r w:rsidR="00321CB5" w:rsidRPr="00241BFA">
        <w:rPr>
          <w:rFonts w:ascii="Book Antiqua" w:hAnsi="Book Antiqua"/>
          <w:sz w:val="24"/>
        </w:rPr>
        <w:t xml:space="preserve">5520 y modificatorias </w:t>
      </w:r>
      <w:r>
        <w:rPr>
          <w:rFonts w:ascii="Book Antiqua" w:hAnsi="Book Antiqua"/>
          <w:sz w:val="24"/>
        </w:rPr>
        <w:t xml:space="preserve"> (</w:t>
      </w:r>
      <w:r w:rsidR="00321CB5" w:rsidRPr="00241BFA">
        <w:rPr>
          <w:rFonts w:ascii="Book Antiqua" w:hAnsi="Book Antiqua"/>
          <w:sz w:val="24"/>
        </w:rPr>
        <w:t>Orgánica de Municipalidades</w:t>
      </w:r>
      <w:r>
        <w:rPr>
          <w:rFonts w:ascii="Book Antiqua" w:hAnsi="Book Antiqua"/>
          <w:sz w:val="24"/>
        </w:rPr>
        <w:t xml:space="preserve">) </w:t>
      </w:r>
    </w:p>
    <w:p w:rsidR="00241BFA" w:rsidRPr="00241BFA" w:rsidRDefault="00241BFA" w:rsidP="00241BFA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41BFA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93649" w:rsidRPr="00241BFA" w:rsidRDefault="00241BFA" w:rsidP="00241BFA">
      <w:pPr>
        <w:keepNext/>
        <w:spacing w:after="180" w:line="240" w:lineRule="auto"/>
        <w:rPr>
          <w:rFonts w:ascii="Book Antiqua" w:hAnsi="Book Antiqua"/>
          <w:sz w:val="24"/>
        </w:rPr>
      </w:pPr>
      <w:r w:rsidRPr="00241BFA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1D7ADE" w:rsidRPr="00241BFA">
        <w:rPr>
          <w:rFonts w:ascii="Book Antiqua" w:hAnsi="Book Antiqua"/>
          <w:sz w:val="24"/>
        </w:rPr>
        <w:t>DEROGASE la Ordenanza N</w:t>
      </w:r>
      <w:r>
        <w:rPr>
          <w:rFonts w:ascii="Book Antiqua" w:hAnsi="Book Antiqua"/>
          <w:sz w:val="24"/>
        </w:rPr>
        <w:t xml:space="preserve">º </w:t>
      </w:r>
      <w:r w:rsidR="001D7ADE" w:rsidRPr="00241BFA">
        <w:rPr>
          <w:rFonts w:ascii="Book Antiqua" w:hAnsi="Book Antiqua"/>
          <w:sz w:val="24"/>
        </w:rPr>
        <w:t>335 del</w:t>
      </w:r>
      <w:r w:rsidR="00B93649" w:rsidRPr="00241BFA">
        <w:rPr>
          <w:rFonts w:ascii="Book Antiqua" w:hAnsi="Book Antiqua"/>
          <w:sz w:val="24"/>
        </w:rPr>
        <w:t xml:space="preserve"> 07 de Junio de 1989 a partir de la sanción de la presente</w:t>
      </w:r>
    </w:p>
    <w:p w:rsidR="006F2884" w:rsidRPr="00241BFA" w:rsidRDefault="00241BFA" w:rsidP="00241BFA">
      <w:pPr>
        <w:keepNext/>
        <w:spacing w:after="180" w:line="240" w:lineRule="auto"/>
        <w:rPr>
          <w:rFonts w:ascii="Book Antiqua" w:hAnsi="Book Antiqua"/>
          <w:sz w:val="24"/>
        </w:rPr>
      </w:pPr>
      <w:r w:rsidRPr="00241BFA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241BFA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241BFA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241BFA" w:rsidSect="00241BFA">
      <w:footerReference w:type="default" r:id="rId7"/>
      <w:pgSz w:w="11906" w:h="16838"/>
      <w:pgMar w:top="1417" w:right="1134" w:bottom="1134" w:left="1701" w:header="709" w:footer="709" w:gutter="0"/>
      <w:pgNumType w:start="9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2DFD" w:rsidRDefault="00072DFD" w:rsidP="00072DFD">
      <w:pPr>
        <w:spacing w:after="0" w:line="240" w:lineRule="auto"/>
      </w:pPr>
      <w:r>
        <w:separator/>
      </w:r>
    </w:p>
  </w:endnote>
  <w:endnote w:type="continuationSeparator" w:id="0">
    <w:p w:rsidR="00072DFD" w:rsidRDefault="00072DFD" w:rsidP="00072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2DFD" w:rsidRPr="00BF1BD5" w:rsidRDefault="00072DF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2DFD" w:rsidRDefault="00072DFD" w:rsidP="00072DFD">
      <w:pPr>
        <w:spacing w:after="0" w:line="240" w:lineRule="auto"/>
      </w:pPr>
      <w:r>
        <w:separator/>
      </w:r>
    </w:p>
  </w:footnote>
  <w:footnote w:type="continuationSeparator" w:id="0">
    <w:p w:rsidR="00072DFD" w:rsidRDefault="00072DFD" w:rsidP="00072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7ADE"/>
    <w:rsid w:val="00072DFD"/>
    <w:rsid w:val="000736EB"/>
    <w:rsid w:val="000776C1"/>
    <w:rsid w:val="000A1F56"/>
    <w:rsid w:val="000A2050"/>
    <w:rsid w:val="000C17BB"/>
    <w:rsid w:val="000D6A5B"/>
    <w:rsid w:val="000D6F58"/>
    <w:rsid w:val="00173097"/>
    <w:rsid w:val="00176807"/>
    <w:rsid w:val="001832E6"/>
    <w:rsid w:val="001B48B2"/>
    <w:rsid w:val="001D7ADE"/>
    <w:rsid w:val="00222916"/>
    <w:rsid w:val="00241BFA"/>
    <w:rsid w:val="00250638"/>
    <w:rsid w:val="002D575E"/>
    <w:rsid w:val="002E2B8E"/>
    <w:rsid w:val="00304DD3"/>
    <w:rsid w:val="00321CB5"/>
    <w:rsid w:val="003332D8"/>
    <w:rsid w:val="00375922"/>
    <w:rsid w:val="003D7DD8"/>
    <w:rsid w:val="003E657F"/>
    <w:rsid w:val="004E17AE"/>
    <w:rsid w:val="00523084"/>
    <w:rsid w:val="005952EA"/>
    <w:rsid w:val="005B6F39"/>
    <w:rsid w:val="005B7751"/>
    <w:rsid w:val="005D16CF"/>
    <w:rsid w:val="005D5496"/>
    <w:rsid w:val="00625AA6"/>
    <w:rsid w:val="00654896"/>
    <w:rsid w:val="00680B26"/>
    <w:rsid w:val="006F2884"/>
    <w:rsid w:val="007B5F68"/>
    <w:rsid w:val="007B73E1"/>
    <w:rsid w:val="007E6ABD"/>
    <w:rsid w:val="007F1AB9"/>
    <w:rsid w:val="008666F4"/>
    <w:rsid w:val="009266E9"/>
    <w:rsid w:val="009E1FD2"/>
    <w:rsid w:val="009E3A43"/>
    <w:rsid w:val="00A05878"/>
    <w:rsid w:val="00A703B2"/>
    <w:rsid w:val="00A97A45"/>
    <w:rsid w:val="00B366B5"/>
    <w:rsid w:val="00B923D8"/>
    <w:rsid w:val="00B93649"/>
    <w:rsid w:val="00BB2ED4"/>
    <w:rsid w:val="00BF1BD5"/>
    <w:rsid w:val="00C049C7"/>
    <w:rsid w:val="00C1584D"/>
    <w:rsid w:val="00C3431F"/>
    <w:rsid w:val="00CA5C22"/>
    <w:rsid w:val="00CC595C"/>
    <w:rsid w:val="00CE1123"/>
    <w:rsid w:val="00D0720E"/>
    <w:rsid w:val="00D111F5"/>
    <w:rsid w:val="00D12EF4"/>
    <w:rsid w:val="00D73C9E"/>
    <w:rsid w:val="00DD00A0"/>
    <w:rsid w:val="00DF1A40"/>
    <w:rsid w:val="00E34AE4"/>
    <w:rsid w:val="00E47BB3"/>
    <w:rsid w:val="00EB1CD9"/>
    <w:rsid w:val="00EB5888"/>
    <w:rsid w:val="00F17F72"/>
    <w:rsid w:val="00FE15EF"/>
    <w:rsid w:val="00FF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88F5AC1-F1B2-4FC0-87BF-6D0ABC65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72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72DF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72D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72DF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2016-12-20T12:46:00Z</dcterms:created>
  <dcterms:modified xsi:type="dcterms:W3CDTF">2018-07-06T12:51:00Z</dcterms:modified>
</cp:coreProperties>
</file>