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FBD" w:rsidRPr="00B90FBD" w:rsidRDefault="00B90FBD" w:rsidP="00B90FB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90FBD">
        <w:rPr>
          <w:rFonts w:ascii="Book Antiqua" w:hAnsi="Book Antiqua"/>
          <w:sz w:val="24"/>
        </w:rPr>
        <w:t>Yerba Buena, 13 de Diciembre de 1995</w:t>
      </w:r>
    </w:p>
    <w:p w:rsidR="00B90FBD" w:rsidRPr="00F1607B" w:rsidRDefault="00B90FBD" w:rsidP="00B90FB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1607B">
        <w:rPr>
          <w:rFonts w:ascii="Book Antiqua" w:hAnsi="Book Antiqua"/>
          <w:b/>
          <w:sz w:val="24"/>
        </w:rPr>
        <w:t>ORDENANZA Nº 724</w:t>
      </w:r>
    </w:p>
    <w:p w:rsidR="00B90FBD" w:rsidRPr="00F1607B" w:rsidRDefault="00B90FBD" w:rsidP="00B90FB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1607B">
        <w:rPr>
          <w:rFonts w:ascii="Book Antiqua" w:hAnsi="Book Antiqua"/>
          <w:b/>
          <w:sz w:val="24"/>
        </w:rPr>
        <w:t>VISTO</w:t>
      </w:r>
      <w:r w:rsidR="0015505D" w:rsidRPr="00F1607B">
        <w:rPr>
          <w:rFonts w:ascii="Book Antiqua" w:hAnsi="Book Antiqua"/>
          <w:b/>
          <w:sz w:val="24"/>
        </w:rPr>
        <w:t xml:space="preserve">: </w:t>
      </w:r>
    </w:p>
    <w:p w:rsidR="00982ED4" w:rsidRPr="00F1607B" w:rsidRDefault="00710FC8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F1607B">
        <w:rPr>
          <w:rFonts w:ascii="Book Antiqua" w:hAnsi="Book Antiqua"/>
          <w:sz w:val="24"/>
        </w:rPr>
        <w:t>El Expte</w:t>
      </w:r>
      <w:r w:rsidR="00B90FBD" w:rsidRPr="00F1607B">
        <w:rPr>
          <w:rFonts w:ascii="Book Antiqua" w:hAnsi="Book Antiqua"/>
          <w:sz w:val="24"/>
        </w:rPr>
        <w:t xml:space="preserve">. </w:t>
      </w:r>
      <w:r w:rsidRPr="00F1607B">
        <w:rPr>
          <w:rFonts w:ascii="Book Antiqua" w:hAnsi="Book Antiqua"/>
          <w:sz w:val="24"/>
        </w:rPr>
        <w:t>5927-J-95</w:t>
      </w:r>
      <w:r w:rsidR="00B90FBD" w:rsidRPr="00F1607B">
        <w:rPr>
          <w:rFonts w:ascii="Book Antiqua" w:hAnsi="Book Antiqua"/>
          <w:sz w:val="24"/>
        </w:rPr>
        <w:t xml:space="preserve">, </w:t>
      </w:r>
      <w:r w:rsidRPr="00F1607B">
        <w:rPr>
          <w:rFonts w:ascii="Book Antiqua" w:hAnsi="Book Antiqua"/>
          <w:sz w:val="24"/>
        </w:rPr>
        <w:t>presentado por el Sr</w:t>
      </w:r>
      <w:r w:rsidR="00B90FBD" w:rsidRPr="00F1607B">
        <w:rPr>
          <w:rFonts w:ascii="Book Antiqua" w:hAnsi="Book Antiqua"/>
          <w:sz w:val="24"/>
        </w:rPr>
        <w:t xml:space="preserve">. </w:t>
      </w:r>
      <w:r w:rsidRPr="00F1607B">
        <w:rPr>
          <w:rFonts w:ascii="Book Antiqua" w:hAnsi="Book Antiqua"/>
          <w:sz w:val="24"/>
        </w:rPr>
        <w:t>JAIME MIGUEL ORLANDO</w:t>
      </w:r>
      <w:r w:rsidR="00B90FBD" w:rsidRPr="00F1607B">
        <w:rPr>
          <w:rFonts w:ascii="Book Antiqua" w:hAnsi="Book Antiqua"/>
          <w:sz w:val="24"/>
        </w:rPr>
        <w:t xml:space="preserve">, </w:t>
      </w:r>
      <w:r w:rsidRPr="00F1607B">
        <w:rPr>
          <w:rFonts w:ascii="Book Antiqua" w:hAnsi="Book Antiqua"/>
          <w:sz w:val="24"/>
        </w:rPr>
        <w:t>solicitando en donación un terreno en el Cementerio Municipal</w:t>
      </w:r>
      <w:r w:rsidR="00B90FBD" w:rsidRPr="00F1607B">
        <w:rPr>
          <w:rFonts w:ascii="Book Antiqua" w:hAnsi="Book Antiqua"/>
          <w:sz w:val="24"/>
        </w:rPr>
        <w:t xml:space="preserve">; </w:t>
      </w:r>
      <w:r w:rsidRPr="00F1607B">
        <w:rPr>
          <w:rFonts w:ascii="Book Antiqua" w:hAnsi="Book Antiqua"/>
          <w:sz w:val="24"/>
        </w:rPr>
        <w:t>y</w:t>
      </w:r>
    </w:p>
    <w:p w:rsidR="00B90FBD" w:rsidRPr="00F1607B" w:rsidRDefault="00B90FBD" w:rsidP="00B90FB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1607B">
        <w:rPr>
          <w:rFonts w:ascii="Book Antiqua" w:hAnsi="Book Antiqua"/>
          <w:b/>
          <w:sz w:val="24"/>
        </w:rPr>
        <w:t>CONSIDERANDO</w:t>
      </w:r>
      <w:r w:rsidR="0015505D" w:rsidRPr="00F1607B">
        <w:rPr>
          <w:rFonts w:ascii="Book Antiqua" w:hAnsi="Book Antiqua"/>
          <w:b/>
          <w:sz w:val="24"/>
        </w:rPr>
        <w:t xml:space="preserve">: </w:t>
      </w:r>
    </w:p>
    <w:p w:rsidR="00735559" w:rsidRPr="00F1607B" w:rsidRDefault="0015505D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F1607B">
        <w:rPr>
          <w:rFonts w:ascii="Book Antiqua" w:hAnsi="Book Antiqua"/>
          <w:sz w:val="24"/>
        </w:rPr>
        <w:t>Que, el SR. Jaime M. Orlando es agente Municipal con Catg. 10 con una asignación mensual de $200,00 y padre de mellizos, pero que lamentablemente al nacer falleció una de sus hijas el día 02/06/95, que es para quien solicita el terreno la cual se encuentra descansando en un terreno prestado en el Cementerio del Norte.</w:t>
      </w:r>
    </w:p>
    <w:p w:rsidR="00735559" w:rsidRPr="00F1607B" w:rsidRDefault="00710FC8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F1607B">
        <w:rPr>
          <w:rFonts w:ascii="Book Antiqua" w:hAnsi="Book Antiqua"/>
          <w:sz w:val="24"/>
        </w:rPr>
        <w:t>Que</w:t>
      </w:r>
      <w:r w:rsidR="00B90FBD" w:rsidRPr="00F1607B">
        <w:rPr>
          <w:rFonts w:ascii="Book Antiqua" w:hAnsi="Book Antiqua"/>
          <w:sz w:val="24"/>
        </w:rPr>
        <w:t xml:space="preserve">, </w:t>
      </w:r>
      <w:r w:rsidRPr="00F1607B">
        <w:rPr>
          <w:rFonts w:ascii="Book Antiqua" w:hAnsi="Book Antiqua"/>
          <w:sz w:val="24"/>
        </w:rPr>
        <w:t>el informe producido por la asistente/social Sra</w:t>
      </w:r>
      <w:r w:rsidR="00B90FBD" w:rsidRPr="00F1607B">
        <w:rPr>
          <w:rFonts w:ascii="Book Antiqua" w:hAnsi="Book Antiqua"/>
          <w:sz w:val="24"/>
        </w:rPr>
        <w:t xml:space="preserve">. </w:t>
      </w:r>
      <w:r w:rsidRPr="00F1607B">
        <w:rPr>
          <w:rFonts w:ascii="Book Antiqua" w:hAnsi="Book Antiqua"/>
          <w:sz w:val="24"/>
        </w:rPr>
        <w:t>Bernarda Cano de Gauffin</w:t>
      </w:r>
      <w:r w:rsidR="00B90FBD" w:rsidRPr="00F1607B">
        <w:rPr>
          <w:rFonts w:ascii="Book Antiqua" w:hAnsi="Book Antiqua"/>
          <w:sz w:val="24"/>
        </w:rPr>
        <w:t xml:space="preserve">, </w:t>
      </w:r>
      <w:r w:rsidRPr="00F1607B">
        <w:rPr>
          <w:rFonts w:ascii="Book Antiqua" w:hAnsi="Book Antiqua"/>
          <w:sz w:val="24"/>
        </w:rPr>
        <w:t>es muy claro en la acuciante situación económica que atraviesa la flia</w:t>
      </w:r>
      <w:r w:rsidR="00B90FBD" w:rsidRPr="00F1607B">
        <w:rPr>
          <w:rFonts w:ascii="Book Antiqua" w:hAnsi="Book Antiqua"/>
          <w:sz w:val="24"/>
        </w:rPr>
        <w:t xml:space="preserve">. </w:t>
      </w:r>
      <w:r w:rsidRPr="00F1607B">
        <w:rPr>
          <w:rFonts w:ascii="Book Antiqua" w:hAnsi="Book Antiqua"/>
          <w:sz w:val="24"/>
        </w:rPr>
        <w:t>Jaime</w:t>
      </w:r>
      <w:r w:rsidR="00B90FBD" w:rsidRPr="00F1607B">
        <w:rPr>
          <w:rFonts w:ascii="Book Antiqua" w:hAnsi="Book Antiqua"/>
          <w:sz w:val="24"/>
        </w:rPr>
        <w:t>.</w:t>
      </w:r>
    </w:p>
    <w:p w:rsidR="00735559" w:rsidRPr="00F1607B" w:rsidRDefault="0015505D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F1607B">
        <w:rPr>
          <w:rFonts w:ascii="Book Antiqua" w:hAnsi="Book Antiqua"/>
          <w:sz w:val="24"/>
        </w:rPr>
        <w:t>Que, la jefa de Sección Cementerios informa la disponibilidad de un terreno jardinero de 1,60mts x 2.70mts; ubicado en C-4- Fila 6- Lote Nº 16;</w:t>
      </w:r>
    </w:p>
    <w:p w:rsidR="00735559" w:rsidRPr="00F1607B" w:rsidRDefault="00BC39A2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F1607B">
        <w:rPr>
          <w:rFonts w:ascii="Book Antiqua" w:hAnsi="Book Antiqua"/>
          <w:sz w:val="24"/>
        </w:rPr>
        <w:t>Que, conforme a la Ley Nº 5529 y sus modificatorias el H. C. Deliberante, se encuentra autorizado a otorgar donaciones.</w:t>
      </w:r>
    </w:p>
    <w:p w:rsidR="00735559" w:rsidRPr="00F1607B" w:rsidRDefault="00735559" w:rsidP="0073555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1607B">
        <w:rPr>
          <w:rFonts w:ascii="Book Antiqua" w:hAnsi="Book Antiqua"/>
          <w:b/>
          <w:sz w:val="24"/>
        </w:rPr>
        <w:t>EL CONCEJO DELIBERANTE SANCIONA CON FUERZA DE ORDENANZA</w:t>
      </w:r>
      <w:r w:rsidR="0015505D" w:rsidRPr="00F1607B">
        <w:rPr>
          <w:rFonts w:ascii="Book Antiqua" w:hAnsi="Book Antiqua"/>
          <w:sz w:val="24"/>
        </w:rPr>
        <w:t xml:space="preserve">: </w:t>
      </w:r>
    </w:p>
    <w:p w:rsidR="00735559" w:rsidRPr="00F1607B" w:rsidRDefault="00521FB5" w:rsidP="00521FB5">
      <w:pPr>
        <w:keepNext/>
        <w:spacing w:after="180" w:line="240" w:lineRule="auto"/>
        <w:rPr>
          <w:rFonts w:ascii="Book Antiqua" w:hAnsi="Book Antiqua"/>
          <w:sz w:val="24"/>
        </w:rPr>
      </w:pPr>
      <w:r w:rsidRPr="00521FB5">
        <w:rPr>
          <w:rFonts w:ascii="Book Antiqua" w:hAnsi="Book Antiqua"/>
          <w:sz w:val="24"/>
          <w:u w:val="single"/>
        </w:rPr>
        <w:t>ARTÍCULO PRIMERO</w:t>
      </w:r>
      <w:r w:rsidR="0015505D" w:rsidRPr="0015505D">
        <w:rPr>
          <w:rFonts w:ascii="Book Antiqua" w:hAnsi="Book Antiqua"/>
          <w:sz w:val="24"/>
        </w:rPr>
        <w:t>:</w:t>
      </w:r>
      <w:r w:rsidR="0015505D" w:rsidRPr="00F1607B">
        <w:rPr>
          <w:rFonts w:ascii="Book Antiqua" w:hAnsi="Book Antiqua"/>
          <w:sz w:val="24"/>
        </w:rPr>
        <w:t xml:space="preserve"> OTORGASE en carácter de donación un terreno en el Cementerio Municipal de Yerba Buena, al SR. JAIME, M. ORLANDO, ubicado en C-4-F-6-Lote numero 16 de las siguientes medidas; 1.60 x 2,70.</w:t>
      </w:r>
    </w:p>
    <w:p w:rsidR="00735559" w:rsidRPr="00F1607B" w:rsidRDefault="00521FB5" w:rsidP="00521FB5">
      <w:pPr>
        <w:keepNext/>
        <w:spacing w:after="180" w:line="240" w:lineRule="auto"/>
        <w:rPr>
          <w:rFonts w:ascii="Book Antiqua" w:hAnsi="Book Antiqua"/>
          <w:sz w:val="24"/>
        </w:rPr>
      </w:pPr>
      <w:r w:rsidRPr="00521FB5">
        <w:rPr>
          <w:rFonts w:ascii="Book Antiqua" w:hAnsi="Book Antiqua"/>
          <w:sz w:val="24"/>
          <w:u w:val="single"/>
        </w:rPr>
        <w:t>ARTÍCULO SEGUNDO</w:t>
      </w:r>
      <w:r w:rsidR="0015505D" w:rsidRPr="0015505D">
        <w:rPr>
          <w:rFonts w:ascii="Book Antiqua" w:hAnsi="Book Antiqua"/>
          <w:sz w:val="24"/>
        </w:rPr>
        <w:t>:</w:t>
      </w:r>
      <w:r w:rsidR="0015505D" w:rsidRPr="00F1607B">
        <w:rPr>
          <w:rFonts w:ascii="Book Antiqua" w:hAnsi="Book Antiqua"/>
          <w:sz w:val="24"/>
        </w:rPr>
        <w:t xml:space="preserve"> </w:t>
      </w:r>
      <w:r w:rsidR="006B22F7" w:rsidRPr="00F1607B">
        <w:rPr>
          <w:rFonts w:ascii="Book Antiqua" w:hAnsi="Book Antiqua"/>
          <w:sz w:val="24"/>
        </w:rPr>
        <w:t>FACULTASE al Departamento Ejecutivo Municipal a otorgar la documentación necesaria</w:t>
      </w:r>
      <w:r w:rsidR="00B90FBD" w:rsidRPr="00F1607B">
        <w:rPr>
          <w:rFonts w:ascii="Book Antiqua" w:hAnsi="Book Antiqua"/>
          <w:sz w:val="24"/>
        </w:rPr>
        <w:t xml:space="preserve">, </w:t>
      </w:r>
      <w:r w:rsidR="006B22F7" w:rsidRPr="00F1607B">
        <w:rPr>
          <w:rFonts w:ascii="Book Antiqua" w:hAnsi="Book Antiqua"/>
          <w:sz w:val="24"/>
        </w:rPr>
        <w:t>a favor del Sr</w:t>
      </w:r>
      <w:r w:rsidR="00B90FBD" w:rsidRPr="00F1607B">
        <w:rPr>
          <w:rFonts w:ascii="Book Antiqua" w:hAnsi="Book Antiqua"/>
          <w:sz w:val="24"/>
        </w:rPr>
        <w:t xml:space="preserve">. </w:t>
      </w:r>
      <w:r w:rsidR="006B22F7" w:rsidRPr="00F1607B">
        <w:rPr>
          <w:rFonts w:ascii="Book Antiqua" w:hAnsi="Book Antiqua"/>
          <w:sz w:val="24"/>
        </w:rPr>
        <w:t>Jaime</w:t>
      </w:r>
      <w:r w:rsidR="00924674" w:rsidRPr="00F1607B">
        <w:rPr>
          <w:rFonts w:ascii="Book Antiqua" w:hAnsi="Book Antiqua"/>
          <w:sz w:val="24"/>
        </w:rPr>
        <w:t xml:space="preserve"> </w:t>
      </w:r>
      <w:r w:rsidR="006B22F7" w:rsidRPr="00F1607B">
        <w:rPr>
          <w:rFonts w:ascii="Book Antiqua" w:hAnsi="Book Antiqua"/>
          <w:sz w:val="24"/>
        </w:rPr>
        <w:t>M</w:t>
      </w:r>
      <w:r w:rsidR="00B90FBD" w:rsidRPr="00F1607B">
        <w:rPr>
          <w:rFonts w:ascii="Book Antiqua" w:hAnsi="Book Antiqua"/>
          <w:sz w:val="24"/>
        </w:rPr>
        <w:t xml:space="preserve">. </w:t>
      </w:r>
      <w:r w:rsidR="006B22F7" w:rsidRPr="00F1607B">
        <w:rPr>
          <w:rFonts w:ascii="Book Antiqua" w:hAnsi="Book Antiqua"/>
          <w:sz w:val="24"/>
        </w:rPr>
        <w:t>ORLANDO</w:t>
      </w:r>
      <w:r w:rsidR="00B90FBD" w:rsidRPr="00F1607B">
        <w:rPr>
          <w:rFonts w:ascii="Book Antiqua" w:hAnsi="Book Antiqua"/>
          <w:sz w:val="24"/>
        </w:rPr>
        <w:t xml:space="preserve">, </w:t>
      </w:r>
      <w:r w:rsidR="006B22F7" w:rsidRPr="00F1607B">
        <w:rPr>
          <w:rFonts w:ascii="Book Antiqua" w:hAnsi="Book Antiqua"/>
          <w:sz w:val="24"/>
        </w:rPr>
        <w:t>acreditando su titularidad</w:t>
      </w:r>
      <w:r w:rsidR="00B90FBD" w:rsidRPr="00F1607B">
        <w:rPr>
          <w:rFonts w:ascii="Book Antiqua" w:hAnsi="Book Antiqua"/>
          <w:sz w:val="24"/>
        </w:rPr>
        <w:t>.</w:t>
      </w:r>
    </w:p>
    <w:p w:rsidR="006F2884" w:rsidRPr="00F1607B" w:rsidRDefault="00521FB5" w:rsidP="00B90FBD">
      <w:pPr>
        <w:keepNext/>
        <w:spacing w:after="180" w:line="240" w:lineRule="auto"/>
        <w:rPr>
          <w:rFonts w:ascii="Book Antiqua" w:hAnsi="Book Antiqua"/>
          <w:sz w:val="24"/>
        </w:rPr>
      </w:pPr>
      <w:r w:rsidRPr="00521FB5">
        <w:rPr>
          <w:rFonts w:ascii="Book Antiqua" w:hAnsi="Book Antiqua"/>
          <w:sz w:val="24"/>
          <w:u w:val="single"/>
        </w:rPr>
        <w:t>ARTÍCULO TERCERO</w:t>
      </w:r>
      <w:r w:rsidR="0015505D" w:rsidRPr="0015505D">
        <w:rPr>
          <w:rFonts w:ascii="Book Antiqua" w:hAnsi="Book Antiqua"/>
          <w:sz w:val="24"/>
        </w:rPr>
        <w:t>:</w:t>
      </w:r>
      <w:r w:rsidR="0015505D" w:rsidRPr="00F1607B">
        <w:rPr>
          <w:rFonts w:ascii="Book Antiqua" w:hAnsi="Book Antiqua"/>
          <w:sz w:val="24"/>
        </w:rPr>
        <w:t xml:space="preserve"> </w:t>
      </w:r>
      <w:r w:rsidR="003E657F" w:rsidRPr="00F1607B">
        <w:rPr>
          <w:rFonts w:ascii="Book Antiqua" w:hAnsi="Book Antiqua"/>
          <w:sz w:val="24"/>
        </w:rPr>
        <w:t>COMUNÍQUESE</w:t>
      </w:r>
      <w:r w:rsidR="00B90FBD" w:rsidRPr="00F1607B">
        <w:rPr>
          <w:rFonts w:ascii="Book Antiqua" w:hAnsi="Book Antiqua"/>
          <w:sz w:val="24"/>
        </w:rPr>
        <w:t xml:space="preserve">, </w:t>
      </w:r>
      <w:r w:rsidR="003E657F" w:rsidRPr="00F1607B">
        <w:rPr>
          <w:rFonts w:ascii="Book Antiqua" w:hAnsi="Book Antiqua"/>
          <w:sz w:val="24"/>
        </w:rPr>
        <w:t>CÓPIESE y ARCHÍVESE</w:t>
      </w:r>
      <w:r w:rsidR="00B90FBD" w:rsidRPr="00F1607B">
        <w:rPr>
          <w:rFonts w:ascii="Book Antiqua" w:hAnsi="Book Antiqua"/>
          <w:sz w:val="24"/>
        </w:rPr>
        <w:t>.</w:t>
      </w:r>
    </w:p>
    <w:sectPr w:rsidR="006F2884" w:rsidRPr="00F1607B" w:rsidSect="00FC5418">
      <w:footerReference w:type="default" r:id="rId7"/>
      <w:pgSz w:w="11906" w:h="16838"/>
      <w:pgMar w:top="1417" w:right="1134" w:bottom="1134" w:left="1701" w:header="709" w:footer="709" w:gutter="0"/>
      <w:pgNumType w:start="6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378B" w:rsidRDefault="00FB378B" w:rsidP="00FB378B">
      <w:pPr>
        <w:spacing w:after="0" w:line="240" w:lineRule="auto"/>
      </w:pPr>
      <w:r>
        <w:separator/>
      </w:r>
    </w:p>
  </w:endnote>
  <w:endnote w:type="continuationSeparator" w:id="0">
    <w:p w:rsidR="00FB378B" w:rsidRDefault="00FB378B" w:rsidP="00FB3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78B" w:rsidRPr="00FC5418" w:rsidRDefault="00FB37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378B" w:rsidRDefault="00FB378B" w:rsidP="00FB378B">
      <w:pPr>
        <w:spacing w:after="0" w:line="240" w:lineRule="auto"/>
      </w:pPr>
      <w:r>
        <w:separator/>
      </w:r>
    </w:p>
  </w:footnote>
  <w:footnote w:type="continuationSeparator" w:id="0">
    <w:p w:rsidR="00FB378B" w:rsidRDefault="00FB378B" w:rsidP="00FB3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0FC8"/>
    <w:rsid w:val="00002D62"/>
    <w:rsid w:val="000776C1"/>
    <w:rsid w:val="000B5771"/>
    <w:rsid w:val="000C304A"/>
    <w:rsid w:val="000D6F58"/>
    <w:rsid w:val="000E068D"/>
    <w:rsid w:val="001149BA"/>
    <w:rsid w:val="00115C93"/>
    <w:rsid w:val="00151E0D"/>
    <w:rsid w:val="0015505D"/>
    <w:rsid w:val="001B5659"/>
    <w:rsid w:val="001E2B02"/>
    <w:rsid w:val="0020213A"/>
    <w:rsid w:val="00222916"/>
    <w:rsid w:val="00241CE2"/>
    <w:rsid w:val="00280E46"/>
    <w:rsid w:val="002D575E"/>
    <w:rsid w:val="00382380"/>
    <w:rsid w:val="003E657F"/>
    <w:rsid w:val="00521FB5"/>
    <w:rsid w:val="00544AEA"/>
    <w:rsid w:val="00574555"/>
    <w:rsid w:val="005952EA"/>
    <w:rsid w:val="005C124F"/>
    <w:rsid w:val="00620525"/>
    <w:rsid w:val="006423A7"/>
    <w:rsid w:val="006A1E69"/>
    <w:rsid w:val="006B22F7"/>
    <w:rsid w:val="006B7437"/>
    <w:rsid w:val="006E7353"/>
    <w:rsid w:val="006F2884"/>
    <w:rsid w:val="00710FC8"/>
    <w:rsid w:val="00735559"/>
    <w:rsid w:val="007B73E1"/>
    <w:rsid w:val="007E0107"/>
    <w:rsid w:val="007E6ABD"/>
    <w:rsid w:val="007F1AB9"/>
    <w:rsid w:val="008215B5"/>
    <w:rsid w:val="008215F0"/>
    <w:rsid w:val="00837E38"/>
    <w:rsid w:val="0084498F"/>
    <w:rsid w:val="00854765"/>
    <w:rsid w:val="00881D31"/>
    <w:rsid w:val="0091773B"/>
    <w:rsid w:val="009224F1"/>
    <w:rsid w:val="00922D01"/>
    <w:rsid w:val="00924674"/>
    <w:rsid w:val="00982ED4"/>
    <w:rsid w:val="00997D7A"/>
    <w:rsid w:val="009A6B86"/>
    <w:rsid w:val="009D340D"/>
    <w:rsid w:val="00A07C6D"/>
    <w:rsid w:val="00A31692"/>
    <w:rsid w:val="00A637F0"/>
    <w:rsid w:val="00A703B2"/>
    <w:rsid w:val="00AB4C91"/>
    <w:rsid w:val="00AE5D9F"/>
    <w:rsid w:val="00B233CE"/>
    <w:rsid w:val="00B23410"/>
    <w:rsid w:val="00B35468"/>
    <w:rsid w:val="00B53FBB"/>
    <w:rsid w:val="00B772EE"/>
    <w:rsid w:val="00B90FBD"/>
    <w:rsid w:val="00B923D8"/>
    <w:rsid w:val="00BB2ED4"/>
    <w:rsid w:val="00BC39A2"/>
    <w:rsid w:val="00BF1588"/>
    <w:rsid w:val="00C049C7"/>
    <w:rsid w:val="00C158EE"/>
    <w:rsid w:val="00C57B4F"/>
    <w:rsid w:val="00C62AAA"/>
    <w:rsid w:val="00CE1123"/>
    <w:rsid w:val="00D27B46"/>
    <w:rsid w:val="00D80C16"/>
    <w:rsid w:val="00D93173"/>
    <w:rsid w:val="00E34AE4"/>
    <w:rsid w:val="00E47BB3"/>
    <w:rsid w:val="00E75654"/>
    <w:rsid w:val="00F1607B"/>
    <w:rsid w:val="00F40DC1"/>
    <w:rsid w:val="00F551F7"/>
    <w:rsid w:val="00F74095"/>
    <w:rsid w:val="00FB378B"/>
    <w:rsid w:val="00FC5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B37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378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B37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B378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28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2017-10-04T15:13:00Z</cp:lastPrinted>
  <dcterms:created xsi:type="dcterms:W3CDTF">2016-12-26T12:59:00Z</dcterms:created>
  <dcterms:modified xsi:type="dcterms:W3CDTF">2017-10-04T15:13:00Z</dcterms:modified>
</cp:coreProperties>
</file>