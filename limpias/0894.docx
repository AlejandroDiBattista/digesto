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2F8" w:rsidRPr="003802F8" w:rsidRDefault="003802F8" w:rsidP="003802F8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12 de Diciembre de 1997</w:t>
      </w:r>
    </w:p>
    <w:p w:rsidR="003802F8" w:rsidRPr="003802F8" w:rsidRDefault="003802F8" w:rsidP="003802F8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894</w:t>
      </w:r>
    </w:p>
    <w:p w:rsidR="003802F8" w:rsidRPr="003802F8" w:rsidRDefault="003802F8" w:rsidP="003802F8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9261E2" w:rsidRPr="003802F8" w:rsidRDefault="003802F8" w:rsidP="003802F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F3F86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El ofrecimiento de donación con cargo de ampliación del Cementerio Parque San Agustín realizado con la Actuación Notarial para certificación de firmas SERIE H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F3F86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EF3F86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010288 del Escribano Juan Carlos Benedicto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F3F86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con una superficie en conjunto de 22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EF3F86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611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F3F86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38mts</w:t>
      </w:r>
      <w:r w:rsidR="00EF3F86" w:rsidRPr="003802F8">
        <w:rPr>
          <w:rFonts w:ascii="Book Antiqua" w:eastAsia="Times New Roman" w:hAnsi="Book Antiqua" w:cs="Times New Roman"/>
          <w:sz w:val="24"/>
          <w:szCs w:val="24"/>
          <w:vertAlign w:val="superscript"/>
          <w:lang w:eastAsia="es-AR"/>
        </w:rPr>
        <w:t>2</w:t>
      </w:r>
      <w:r w:rsidR="00EF3F86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y</w:t>
      </w:r>
    </w:p>
    <w:p w:rsidR="003802F8" w:rsidRPr="003802F8" w:rsidRDefault="003802F8" w:rsidP="003802F8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D2762E" w:rsidRPr="003802F8" w:rsidRDefault="003802F8" w:rsidP="003802F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Que la Comisión Bi-Poderes formada por Resolución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066/97</w:t>
      </w:r>
      <w:r w:rsidR="00D2762E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M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.)  </w:t>
      </w:r>
      <w:r w:rsidR="00D2762E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de fecha 12-03-97</w:t>
      </w:r>
      <w:r w:rsidR="004A1475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y Resolución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656/97 del </w:t>
      </w:r>
      <w:r w:rsidR="002B584E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H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B584E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B584E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 la Municipalidad de Yerba Buena y por la Empresa San Agustín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se expide favorablemente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2762E" w:rsidRPr="003802F8" w:rsidRDefault="001A4428" w:rsidP="003802F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4A1475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Asesoría Letrada</w:t>
      </w:r>
      <w:r w:rsid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manifiesta que no existen inconvenientes para el dictado de este Ordenamiento legal bajo las condiciones de los donantes</w:t>
      </w:r>
      <w:r w:rsid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2762E" w:rsidRPr="003802F8" w:rsidRDefault="00831E0E" w:rsidP="003802F8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Por todo ello</w:t>
      </w:r>
      <w:r w:rsid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y en usos de las facultades conferidas por Ley N</w:t>
      </w:r>
      <w:r w:rsid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5529 y sus reformas</w:t>
      </w:r>
      <w:r w:rsid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4A1475" w:rsidRPr="003802F8" w:rsidRDefault="003802F8" w:rsidP="003802F8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D2762E" w:rsidRPr="003802F8" w:rsidRDefault="003802F8" w:rsidP="003802F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A4428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ACEPTESE la donación con cargo </w:t>
      </w:r>
      <w:r w:rsidR="009305F9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a favor de la Municipal de Yerba Buena con el cargo de la concesión de Uso del Dominio Público y del Servicio Público para la explotación integral del Cementerio Parque de</w:t>
      </w:r>
      <w:r w:rsidR="004A1475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305F9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San Agustín</w:t>
      </w:r>
      <w:r w:rsidR="004A1475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305F9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 favor de la Empresa San Agustín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</w:t>
      </w:r>
      <w:r w:rsidR="009305F9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o quien este designe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305F9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según consta en el acta de donación como anexo uno de este instrumente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2762E" w:rsidRPr="003802F8" w:rsidRDefault="003802F8" w:rsidP="003802F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305F9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A esta ampliación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305F9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se acuerda que le corresponden todos los beneficios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305F9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exenciones y alcances de la legislación que usa y goza La Empresa San Agustín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</w:t>
      </w:r>
    </w:p>
    <w:p w:rsidR="00D2762E" w:rsidRPr="003802F8" w:rsidRDefault="003802F8" w:rsidP="003802F8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02F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D871BC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Queda perfectamente establecido que los actos administrativos que como consecuencia de esta ampliación se dictan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871BC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sean a través de Ordenanzas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871BC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Decretos o Resoluciones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871BC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hasta que se formalice el correspondiente convenio solo se reputaran invalidas total o parcialmente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871BC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si transcurrido treinta días corridos de su publicación en el Boletin Oficial o notificados fehacientemente a la Empresa San Agustín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</w:t>
      </w:r>
      <w:r w:rsidR="00D871BC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lo que ocurra 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871BC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no impugnan cualesquiera de las medidas adoptadas o que no hubieren sido consentidas expresamente por la Empresa San Agustín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</w:t>
      </w:r>
      <w:r w:rsidR="00D871BC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con anterioridad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3802F8" w:rsidRDefault="003802F8" w:rsidP="003802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802F8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3802F8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3802F8" w:rsidSect="003802F8">
      <w:footerReference w:type="default" r:id="rId6"/>
      <w:pgSz w:w="11906" w:h="16838"/>
      <w:pgMar w:top="1417" w:right="1134" w:bottom="1134" w:left="1701" w:header="709" w:footer="709" w:gutter="0"/>
      <w:pgNumType w:start="8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820" w:rsidRDefault="00967820" w:rsidP="00967820">
      <w:pPr>
        <w:spacing w:after="0" w:line="240" w:lineRule="auto"/>
      </w:pPr>
      <w:r>
        <w:separator/>
      </w:r>
    </w:p>
  </w:endnote>
  <w:endnote w:type="continuationSeparator" w:id="0">
    <w:p w:rsidR="00967820" w:rsidRDefault="00967820" w:rsidP="00967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7820" w:rsidRPr="00251B74" w:rsidRDefault="0096782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820" w:rsidRDefault="00967820" w:rsidP="00967820">
      <w:pPr>
        <w:spacing w:after="0" w:line="240" w:lineRule="auto"/>
      </w:pPr>
      <w:r>
        <w:separator/>
      </w:r>
    </w:p>
  </w:footnote>
  <w:footnote w:type="continuationSeparator" w:id="0">
    <w:p w:rsidR="00967820" w:rsidRDefault="00967820" w:rsidP="00967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409B"/>
    <w:rsid w:val="00126930"/>
    <w:rsid w:val="001A4428"/>
    <w:rsid w:val="0021415D"/>
    <w:rsid w:val="00221BE2"/>
    <w:rsid w:val="00251B74"/>
    <w:rsid w:val="00253262"/>
    <w:rsid w:val="002B584E"/>
    <w:rsid w:val="002D628D"/>
    <w:rsid w:val="00335277"/>
    <w:rsid w:val="003417BB"/>
    <w:rsid w:val="0037704D"/>
    <w:rsid w:val="003802F8"/>
    <w:rsid w:val="0038606A"/>
    <w:rsid w:val="00421475"/>
    <w:rsid w:val="004A1475"/>
    <w:rsid w:val="004E5AA2"/>
    <w:rsid w:val="004F56B1"/>
    <w:rsid w:val="00526261"/>
    <w:rsid w:val="005C35B5"/>
    <w:rsid w:val="005D3F1A"/>
    <w:rsid w:val="00624399"/>
    <w:rsid w:val="00637762"/>
    <w:rsid w:val="00640BD2"/>
    <w:rsid w:val="006621E9"/>
    <w:rsid w:val="006D0CE0"/>
    <w:rsid w:val="00705DF1"/>
    <w:rsid w:val="007B4C4C"/>
    <w:rsid w:val="007C1ACD"/>
    <w:rsid w:val="008213C0"/>
    <w:rsid w:val="0082243E"/>
    <w:rsid w:val="00831E0E"/>
    <w:rsid w:val="009261E2"/>
    <w:rsid w:val="009305F9"/>
    <w:rsid w:val="00967820"/>
    <w:rsid w:val="009C09A8"/>
    <w:rsid w:val="009D6A89"/>
    <w:rsid w:val="009D7683"/>
    <w:rsid w:val="00A81485"/>
    <w:rsid w:val="00AD3274"/>
    <w:rsid w:val="00B23F0A"/>
    <w:rsid w:val="00B36291"/>
    <w:rsid w:val="00B4409B"/>
    <w:rsid w:val="00BE6C97"/>
    <w:rsid w:val="00CD2E3B"/>
    <w:rsid w:val="00CF28AB"/>
    <w:rsid w:val="00CF6A90"/>
    <w:rsid w:val="00D14DFA"/>
    <w:rsid w:val="00D2762E"/>
    <w:rsid w:val="00D44754"/>
    <w:rsid w:val="00D5460E"/>
    <w:rsid w:val="00D871BC"/>
    <w:rsid w:val="00DB7E7C"/>
    <w:rsid w:val="00E1757D"/>
    <w:rsid w:val="00E540D3"/>
    <w:rsid w:val="00EF3F86"/>
    <w:rsid w:val="00F30D7D"/>
    <w:rsid w:val="00F65182"/>
    <w:rsid w:val="00FE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C4022F-20CA-4269-B87A-C02047AB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678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7820"/>
  </w:style>
  <w:style w:type="paragraph" w:styleId="Piedepgina">
    <w:name w:val="footer"/>
    <w:basedOn w:val="Normal"/>
    <w:link w:val="PiedepginaCar"/>
    <w:uiPriority w:val="99"/>
    <w:semiHidden/>
    <w:unhideWhenUsed/>
    <w:rsid w:val="009678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7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41</TotalTime>
  <Pages>1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2017-10-04T15:14:00Z</cp:lastPrinted>
  <dcterms:created xsi:type="dcterms:W3CDTF">2017-01-04T14:52:00Z</dcterms:created>
  <dcterms:modified xsi:type="dcterms:W3CDTF">2018-07-06T12:46:00Z</dcterms:modified>
</cp:coreProperties>
</file>