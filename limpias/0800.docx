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109" w:rsidRPr="00436109" w:rsidRDefault="00436109" w:rsidP="00436109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36109">
        <w:rPr>
          <w:rFonts w:ascii="Book Antiqua" w:hAnsi="Book Antiqua"/>
          <w:sz w:val="24"/>
        </w:rPr>
        <w:t>Yerba Buena, 23 de Diciembre de 1996</w:t>
      </w:r>
    </w:p>
    <w:p w:rsidR="00436109" w:rsidRPr="00A248D9" w:rsidRDefault="00436109" w:rsidP="00436109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A248D9">
        <w:rPr>
          <w:rFonts w:ascii="Book Antiqua" w:hAnsi="Book Antiqua"/>
          <w:b/>
          <w:sz w:val="24"/>
        </w:rPr>
        <w:t>ORDENANZA Nº 800</w:t>
      </w:r>
    </w:p>
    <w:p w:rsidR="00436109" w:rsidRPr="00A248D9" w:rsidRDefault="00436109" w:rsidP="00436109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248D9">
        <w:rPr>
          <w:rFonts w:ascii="Book Antiqua" w:hAnsi="Book Antiqua"/>
          <w:b/>
          <w:sz w:val="24"/>
        </w:rPr>
        <w:t>VISTO</w:t>
      </w:r>
      <w:r w:rsidR="00E6627D" w:rsidRPr="00A248D9">
        <w:rPr>
          <w:rFonts w:ascii="Book Antiqua" w:hAnsi="Book Antiqua"/>
          <w:b/>
          <w:sz w:val="24"/>
        </w:rPr>
        <w:t xml:space="preserve">: </w:t>
      </w:r>
    </w:p>
    <w:p w:rsidR="00A51F2D" w:rsidRPr="00A248D9" w:rsidRDefault="005B5BEE" w:rsidP="00436109">
      <w:pPr>
        <w:keepNext/>
        <w:spacing w:after="180" w:line="240" w:lineRule="auto"/>
        <w:rPr>
          <w:rFonts w:ascii="Book Antiqua" w:hAnsi="Book Antiqua"/>
          <w:sz w:val="24"/>
        </w:rPr>
      </w:pPr>
      <w:r w:rsidRPr="00A248D9">
        <w:rPr>
          <w:rFonts w:ascii="Book Antiqua" w:hAnsi="Book Antiqua"/>
          <w:sz w:val="24"/>
        </w:rPr>
        <w:t>La Plaza</w:t>
      </w:r>
      <w:r w:rsidR="007E6277" w:rsidRPr="00A248D9">
        <w:rPr>
          <w:rFonts w:ascii="Book Antiqua" w:hAnsi="Book Antiqua"/>
          <w:sz w:val="24"/>
        </w:rPr>
        <w:t xml:space="preserve"> </w:t>
      </w:r>
      <w:r w:rsidR="00436109" w:rsidRPr="00A248D9">
        <w:rPr>
          <w:rFonts w:ascii="Book Antiqua" w:hAnsi="Book Antiqua"/>
          <w:sz w:val="24"/>
        </w:rPr>
        <w:t>(</w:t>
      </w:r>
      <w:r w:rsidRPr="00A248D9">
        <w:rPr>
          <w:rFonts w:ascii="Book Antiqua" w:hAnsi="Book Antiqua"/>
          <w:sz w:val="24"/>
        </w:rPr>
        <w:t>sin nombre</w:t>
      </w:r>
      <w:r w:rsidR="00436109" w:rsidRPr="00A248D9">
        <w:rPr>
          <w:rFonts w:ascii="Book Antiqua" w:hAnsi="Book Antiqua"/>
          <w:sz w:val="24"/>
        </w:rPr>
        <w:t>)</w:t>
      </w:r>
      <w:r w:rsidR="007E6277" w:rsidRPr="00A248D9">
        <w:rPr>
          <w:rFonts w:ascii="Book Antiqua" w:hAnsi="Book Antiqua"/>
          <w:sz w:val="24"/>
        </w:rPr>
        <w:t xml:space="preserve"> </w:t>
      </w:r>
      <w:r w:rsidRPr="00A248D9">
        <w:rPr>
          <w:rFonts w:ascii="Book Antiqua" w:hAnsi="Book Antiqua"/>
          <w:sz w:val="24"/>
        </w:rPr>
        <w:t>ubicada en Avda</w:t>
      </w:r>
      <w:r w:rsidR="00436109" w:rsidRPr="00A248D9">
        <w:rPr>
          <w:rFonts w:ascii="Book Antiqua" w:hAnsi="Book Antiqua"/>
          <w:sz w:val="24"/>
        </w:rPr>
        <w:t xml:space="preserve">. </w:t>
      </w:r>
      <w:r w:rsidRPr="00A248D9">
        <w:rPr>
          <w:rFonts w:ascii="Book Antiqua" w:hAnsi="Book Antiqua"/>
          <w:sz w:val="24"/>
        </w:rPr>
        <w:t>Presidente Perón y calle Los Fresnos</w:t>
      </w:r>
      <w:r w:rsidR="00436109" w:rsidRPr="00A248D9">
        <w:rPr>
          <w:rFonts w:ascii="Book Antiqua" w:hAnsi="Book Antiqua"/>
          <w:sz w:val="24"/>
        </w:rPr>
        <w:t xml:space="preserve">; </w:t>
      </w:r>
      <w:r w:rsidRPr="00A248D9">
        <w:rPr>
          <w:rFonts w:ascii="Book Antiqua" w:hAnsi="Book Antiqua"/>
          <w:sz w:val="24"/>
        </w:rPr>
        <w:t>y</w:t>
      </w:r>
    </w:p>
    <w:p w:rsidR="00436109" w:rsidRPr="00A248D9" w:rsidRDefault="00436109" w:rsidP="00436109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248D9">
        <w:rPr>
          <w:rFonts w:ascii="Book Antiqua" w:hAnsi="Book Antiqua"/>
          <w:b/>
          <w:sz w:val="24"/>
        </w:rPr>
        <w:t>CONSIDERANDO</w:t>
      </w:r>
      <w:r w:rsidR="00E6627D" w:rsidRPr="00A248D9">
        <w:rPr>
          <w:rFonts w:ascii="Book Antiqua" w:hAnsi="Book Antiqua"/>
          <w:b/>
          <w:sz w:val="24"/>
        </w:rPr>
        <w:t xml:space="preserve">: </w:t>
      </w:r>
    </w:p>
    <w:p w:rsidR="007E6277" w:rsidRPr="00A248D9" w:rsidRDefault="002A6FFF" w:rsidP="00436109">
      <w:pPr>
        <w:keepNext/>
        <w:spacing w:after="180" w:line="240" w:lineRule="auto"/>
        <w:rPr>
          <w:rFonts w:ascii="Book Antiqua" w:hAnsi="Book Antiqua"/>
          <w:sz w:val="24"/>
        </w:rPr>
      </w:pPr>
      <w:r w:rsidRPr="00A248D9">
        <w:rPr>
          <w:rFonts w:ascii="Book Antiqua" w:hAnsi="Book Antiqua"/>
          <w:sz w:val="24"/>
        </w:rPr>
        <w:t>Que</w:t>
      </w:r>
      <w:r w:rsidR="00436109" w:rsidRPr="00A248D9">
        <w:rPr>
          <w:rFonts w:ascii="Book Antiqua" w:hAnsi="Book Antiqua"/>
          <w:sz w:val="24"/>
        </w:rPr>
        <w:t xml:space="preserve">, </w:t>
      </w:r>
      <w:r w:rsidR="005B5BEE" w:rsidRPr="00A248D9">
        <w:rPr>
          <w:rFonts w:ascii="Book Antiqua" w:hAnsi="Book Antiqua"/>
          <w:sz w:val="24"/>
        </w:rPr>
        <w:t>la Comisión de Madres del Barrio Los Fresnos</w:t>
      </w:r>
      <w:r w:rsidR="00436109" w:rsidRPr="00A248D9">
        <w:rPr>
          <w:rFonts w:ascii="Book Antiqua" w:hAnsi="Book Antiqua"/>
          <w:sz w:val="24"/>
        </w:rPr>
        <w:t xml:space="preserve">, </w:t>
      </w:r>
      <w:r w:rsidR="005B5BEE" w:rsidRPr="00A248D9">
        <w:rPr>
          <w:rFonts w:ascii="Book Antiqua" w:hAnsi="Book Antiqua"/>
          <w:sz w:val="24"/>
        </w:rPr>
        <w:t>prestan conformidad con sus firmas</w:t>
      </w:r>
      <w:r w:rsidR="00436109" w:rsidRPr="00A248D9">
        <w:rPr>
          <w:rFonts w:ascii="Book Antiqua" w:hAnsi="Book Antiqua"/>
          <w:sz w:val="24"/>
        </w:rPr>
        <w:t xml:space="preserve">, </w:t>
      </w:r>
      <w:r w:rsidR="005B5BEE" w:rsidRPr="00A248D9">
        <w:rPr>
          <w:rFonts w:ascii="Book Antiqua" w:hAnsi="Book Antiqua"/>
          <w:sz w:val="24"/>
        </w:rPr>
        <w:t>de la presente iniciativa</w:t>
      </w:r>
      <w:r w:rsidR="00436109" w:rsidRPr="00A248D9">
        <w:rPr>
          <w:rFonts w:ascii="Book Antiqua" w:hAnsi="Book Antiqua"/>
          <w:sz w:val="24"/>
        </w:rPr>
        <w:t>;</w:t>
      </w:r>
    </w:p>
    <w:p w:rsidR="007E6277" w:rsidRPr="00A248D9" w:rsidRDefault="005B5BEE" w:rsidP="00436109">
      <w:pPr>
        <w:keepNext/>
        <w:spacing w:after="180" w:line="240" w:lineRule="auto"/>
        <w:rPr>
          <w:rFonts w:ascii="Book Antiqua" w:hAnsi="Book Antiqua"/>
          <w:sz w:val="24"/>
        </w:rPr>
      </w:pPr>
      <w:r w:rsidRPr="00A248D9">
        <w:rPr>
          <w:rFonts w:ascii="Book Antiqua" w:hAnsi="Book Antiqua"/>
          <w:sz w:val="24"/>
        </w:rPr>
        <w:t>Que las Autoridades del Cenáculo Argentino-Libanes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avalan la decisión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de imponer el nombre de Plaza Beirut</w:t>
      </w:r>
      <w:r w:rsidR="00436109" w:rsidRPr="00A248D9">
        <w:rPr>
          <w:rFonts w:ascii="Book Antiqua" w:hAnsi="Book Antiqua"/>
          <w:sz w:val="24"/>
        </w:rPr>
        <w:t>;</w:t>
      </w:r>
    </w:p>
    <w:p w:rsidR="007E6277" w:rsidRPr="00A248D9" w:rsidRDefault="005B5BEE" w:rsidP="00436109">
      <w:pPr>
        <w:keepNext/>
        <w:spacing w:after="180" w:line="240" w:lineRule="auto"/>
        <w:rPr>
          <w:rFonts w:ascii="Book Antiqua" w:hAnsi="Book Antiqua"/>
          <w:sz w:val="24"/>
        </w:rPr>
      </w:pPr>
      <w:r w:rsidRPr="00A248D9">
        <w:rPr>
          <w:rFonts w:ascii="Book Antiqua" w:hAnsi="Book Antiqua"/>
          <w:sz w:val="24"/>
        </w:rPr>
        <w:t>Que el nombre de Beirut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Capital del Líbano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es el reconocimiento a tan noble raza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que supo ver en América su Segundo Hogar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e i</w:t>
      </w:r>
      <w:r w:rsidR="00545183" w:rsidRPr="00A248D9">
        <w:rPr>
          <w:rFonts w:ascii="Book Antiqua" w:hAnsi="Book Antiqua"/>
          <w:sz w:val="24"/>
        </w:rPr>
        <w:t xml:space="preserve">nsertarse rápida y alegremente </w:t>
      </w:r>
      <w:r w:rsidRPr="00A248D9">
        <w:rPr>
          <w:rFonts w:ascii="Book Antiqua" w:hAnsi="Book Antiqua"/>
          <w:sz w:val="24"/>
        </w:rPr>
        <w:t>a nuestra</w:t>
      </w:r>
      <w:r w:rsidR="00545183" w:rsidRPr="00A248D9">
        <w:rPr>
          <w:rFonts w:ascii="Book Antiqua" w:hAnsi="Book Antiqua"/>
          <w:sz w:val="24"/>
        </w:rPr>
        <w:t>s costumbres</w:t>
      </w:r>
      <w:r w:rsidR="00436109" w:rsidRPr="00A248D9">
        <w:rPr>
          <w:rFonts w:ascii="Book Antiqua" w:hAnsi="Book Antiqua"/>
          <w:sz w:val="24"/>
        </w:rPr>
        <w:t>;</w:t>
      </w:r>
    </w:p>
    <w:p w:rsidR="007E6277" w:rsidRPr="00A248D9" w:rsidRDefault="00545183" w:rsidP="00436109">
      <w:pPr>
        <w:keepNext/>
        <w:spacing w:after="180" w:line="240" w:lineRule="auto"/>
        <w:rPr>
          <w:rFonts w:ascii="Book Antiqua" w:hAnsi="Book Antiqua"/>
          <w:sz w:val="24"/>
        </w:rPr>
      </w:pPr>
      <w:r w:rsidRPr="00A248D9">
        <w:rPr>
          <w:rFonts w:ascii="Book Antiqua" w:hAnsi="Book Antiqua"/>
          <w:sz w:val="24"/>
        </w:rPr>
        <w:t>Que Beirut</w:t>
      </w:r>
      <w:r w:rsidR="00436109" w:rsidRPr="00A248D9">
        <w:rPr>
          <w:rFonts w:ascii="Book Antiqua" w:hAnsi="Book Antiqua"/>
          <w:sz w:val="24"/>
        </w:rPr>
        <w:t xml:space="preserve"> </w:t>
      </w:r>
      <w:r w:rsidRPr="00A248D9">
        <w:rPr>
          <w:rFonts w:ascii="Book Antiqua" w:hAnsi="Book Antiqua"/>
          <w:sz w:val="24"/>
        </w:rPr>
        <w:t>Madre de Leyes y Nodriza- como se conoce en la Historia y en el presente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Ciudad creadora de la Primera Escuela de Derecho del Mundo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fundada en el Siglo II de la Era Cristiana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albergando en su Seno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profesores de renombre universal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convirtiéndose en célebres Jurisconsultos del Imperio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asimismo se le reconoce el mérito de haber suavizado la rigidez del derecho romano primitivo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con la introducción de los principios del llamado “derecho de gentes”</w:t>
      </w:r>
      <w:r w:rsidR="00436109" w:rsidRPr="00A248D9">
        <w:rPr>
          <w:rFonts w:ascii="Book Antiqua" w:hAnsi="Book Antiqua"/>
          <w:sz w:val="24"/>
        </w:rPr>
        <w:t>;</w:t>
      </w:r>
    </w:p>
    <w:p w:rsidR="007E6277" w:rsidRPr="00A248D9" w:rsidRDefault="00545183" w:rsidP="00436109">
      <w:pPr>
        <w:keepNext/>
        <w:spacing w:after="180" w:line="240" w:lineRule="auto"/>
        <w:rPr>
          <w:rFonts w:ascii="Book Antiqua" w:hAnsi="Book Antiqua"/>
          <w:sz w:val="24"/>
        </w:rPr>
      </w:pPr>
      <w:r w:rsidRPr="00A248D9">
        <w:rPr>
          <w:rFonts w:ascii="Book Antiqua" w:hAnsi="Book Antiqua"/>
          <w:sz w:val="24"/>
        </w:rPr>
        <w:t>Que Beirut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imagen condensada del Líbano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ha sabido conservar su alta posición como Centro de encuentros humanos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religiosos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e ideas libres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su espíritu acogedor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es una de las constantes mas enraizadas en el corazón y en la mente del Pueblo Libanés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su apego a la Independencia</w:t>
      </w:r>
      <w:r w:rsidR="00436109" w:rsidRPr="00A248D9">
        <w:rPr>
          <w:rFonts w:ascii="Book Antiqua" w:hAnsi="Book Antiqua"/>
          <w:sz w:val="24"/>
        </w:rPr>
        <w:t xml:space="preserve">, </w:t>
      </w:r>
      <w:r w:rsidRPr="00A248D9">
        <w:rPr>
          <w:rFonts w:ascii="Book Antiqua" w:hAnsi="Book Antiqua"/>
          <w:sz w:val="24"/>
        </w:rPr>
        <w:t>su necesidad de libertad</w:t>
      </w:r>
      <w:r w:rsidR="00436109" w:rsidRPr="00A248D9">
        <w:rPr>
          <w:rFonts w:ascii="Book Antiqua" w:hAnsi="Book Antiqua"/>
          <w:sz w:val="24"/>
        </w:rPr>
        <w:t xml:space="preserve">; </w:t>
      </w:r>
      <w:r w:rsidRPr="00A248D9">
        <w:rPr>
          <w:rFonts w:ascii="Book Antiqua" w:hAnsi="Book Antiqua"/>
          <w:sz w:val="24"/>
        </w:rPr>
        <w:t>su espíritu liberal es la combinación de todos estos factores que debe su carácter original y su rol histórico</w:t>
      </w:r>
      <w:r w:rsidR="00436109" w:rsidRPr="00A248D9">
        <w:rPr>
          <w:rFonts w:ascii="Book Antiqua" w:hAnsi="Book Antiqua"/>
          <w:sz w:val="24"/>
        </w:rPr>
        <w:t>;</w:t>
      </w:r>
    </w:p>
    <w:p w:rsidR="007E6277" w:rsidRPr="00A248D9" w:rsidRDefault="00E6627D" w:rsidP="00436109">
      <w:pPr>
        <w:keepNext/>
        <w:spacing w:after="180" w:line="240" w:lineRule="auto"/>
        <w:rPr>
          <w:rFonts w:ascii="Book Antiqua" w:hAnsi="Book Antiqua"/>
          <w:sz w:val="24"/>
        </w:rPr>
      </w:pPr>
      <w:r w:rsidRPr="00A248D9">
        <w:rPr>
          <w:rFonts w:ascii="Book Antiqua" w:hAnsi="Book Antiqua"/>
          <w:sz w:val="24"/>
        </w:rPr>
        <w:t>Que el Pueblo Libanés en la historia, es el primer País Cristiano, siendo considerada Tierra Santa, porque el Líbano respondía a las condiciones necesarias, Histórica-Geográfica y Cultural- para ser la primera tierra en el mundo en dar buena recepción a la doctrina de Jesús Nazareno, y fue San Judas que anunció en la Ciudad de Beirut, la buena nueva, adquiriendo La Palma del Martirio, llegando a ser Beirut en el Siglo IV, Sede Episcopal; y el Primer Milagro de Jesús de Transformar el agua en vino, fue en el Pueblo de Canaa; Que la presente plaza, con las grutas a la Virgen Nuestra Señora del Rosario, la Virgen del Valle a pocos metros, el deseo de sus inmediatos vecinos, (Bº Los Fresnos) su ubicación geográfica al pie del cerro, semejante a las famosas montañas del Líbano, nuestra profunda Fe y vocación religiosa, nuestro espíritu democrático, nuestros deseos de libertad, nuestra vocación Hospitalaria, en esta hermosa Ciudad de Yerba Buena, armonizan en forma profunda y delicada esta similitud de pueblos, que nos funde en uno mismo para sentir ésta alegría, y el privilegio para la historia de ser Yerba Buena, la Primera Ciudad den el Mundo de imponer el Nombre de Beirut a este hermoso lugar, regocijo eterno a las risas de nuestros hijos, cantar de pájaros, alegrías de juegos y meditaciones, clima de paz y felicidad, que es el sueño y deseo de nuestro Señor;</w:t>
      </w:r>
    </w:p>
    <w:p w:rsidR="007E6277" w:rsidRPr="00A248D9" w:rsidRDefault="007E6277" w:rsidP="007E6277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248D9">
        <w:rPr>
          <w:rFonts w:ascii="Book Antiqua" w:hAnsi="Book Antiqua"/>
          <w:b/>
          <w:sz w:val="24"/>
        </w:rPr>
        <w:lastRenderedPageBreak/>
        <w:t>EL CONCEJO DELIBERANTE SANCIONA CON FUERZA DE ORDENANZA</w:t>
      </w:r>
      <w:r w:rsidR="00E6627D" w:rsidRPr="00A248D9">
        <w:rPr>
          <w:rFonts w:ascii="Book Antiqua" w:hAnsi="Book Antiqua"/>
          <w:sz w:val="24"/>
        </w:rPr>
        <w:t xml:space="preserve">: </w:t>
      </w:r>
    </w:p>
    <w:p w:rsidR="007E6277" w:rsidRPr="00A248D9" w:rsidRDefault="00091D6E" w:rsidP="00091D6E">
      <w:pPr>
        <w:keepNext/>
        <w:spacing w:after="180" w:line="240" w:lineRule="auto"/>
        <w:rPr>
          <w:rFonts w:ascii="Book Antiqua" w:hAnsi="Book Antiqua"/>
          <w:sz w:val="24"/>
        </w:rPr>
      </w:pPr>
      <w:r w:rsidRPr="00091D6E">
        <w:rPr>
          <w:rFonts w:ascii="Book Antiqua" w:hAnsi="Book Antiqua"/>
          <w:sz w:val="24"/>
          <w:u w:val="single"/>
        </w:rPr>
        <w:t>ARTÍCULO PRIMERO</w:t>
      </w:r>
      <w:r w:rsidR="00E6627D" w:rsidRPr="00E6627D">
        <w:rPr>
          <w:rFonts w:ascii="Book Antiqua" w:hAnsi="Book Antiqua"/>
          <w:sz w:val="24"/>
        </w:rPr>
        <w:t>:</w:t>
      </w:r>
      <w:r w:rsidR="00E6627D" w:rsidRPr="00A248D9">
        <w:rPr>
          <w:rFonts w:ascii="Book Antiqua" w:hAnsi="Book Antiqua"/>
          <w:sz w:val="24"/>
        </w:rPr>
        <w:t xml:space="preserve"> </w:t>
      </w:r>
      <w:r w:rsidR="00D67DC3" w:rsidRPr="00A248D9">
        <w:rPr>
          <w:rFonts w:ascii="Book Antiqua" w:hAnsi="Book Antiqua"/>
          <w:sz w:val="24"/>
        </w:rPr>
        <w:t>DESIGNASE con el Nombre de “BEIRUT” a la Plaza ubicada en Avda</w:t>
      </w:r>
      <w:r w:rsidR="00436109" w:rsidRPr="00A248D9">
        <w:rPr>
          <w:rFonts w:ascii="Book Antiqua" w:hAnsi="Book Antiqua"/>
          <w:sz w:val="24"/>
        </w:rPr>
        <w:t xml:space="preserve">. </w:t>
      </w:r>
      <w:r w:rsidR="00D67DC3" w:rsidRPr="00A248D9">
        <w:rPr>
          <w:rFonts w:ascii="Book Antiqua" w:hAnsi="Book Antiqua"/>
          <w:sz w:val="24"/>
        </w:rPr>
        <w:t>Presidente Perón y calle Los Fresnos</w:t>
      </w:r>
      <w:r w:rsidR="00436109" w:rsidRPr="00A248D9">
        <w:rPr>
          <w:rFonts w:ascii="Book Antiqua" w:hAnsi="Book Antiqua"/>
          <w:sz w:val="24"/>
        </w:rPr>
        <w:t>.</w:t>
      </w:r>
    </w:p>
    <w:p w:rsidR="007E6277" w:rsidRPr="00A248D9" w:rsidRDefault="00091D6E" w:rsidP="00091D6E">
      <w:pPr>
        <w:keepNext/>
        <w:spacing w:after="180" w:line="240" w:lineRule="auto"/>
        <w:rPr>
          <w:rFonts w:ascii="Book Antiqua" w:hAnsi="Book Antiqua"/>
          <w:sz w:val="24"/>
        </w:rPr>
      </w:pPr>
      <w:r w:rsidRPr="00091D6E">
        <w:rPr>
          <w:rFonts w:ascii="Book Antiqua" w:hAnsi="Book Antiqua"/>
          <w:sz w:val="24"/>
          <w:u w:val="single"/>
        </w:rPr>
        <w:t>ARTÍCULO SEGUNDO</w:t>
      </w:r>
      <w:r w:rsidR="00E6627D" w:rsidRPr="00E6627D">
        <w:rPr>
          <w:rFonts w:ascii="Book Antiqua" w:hAnsi="Book Antiqua"/>
          <w:sz w:val="24"/>
        </w:rPr>
        <w:t>:</w:t>
      </w:r>
      <w:r w:rsidR="00E6627D" w:rsidRPr="00A248D9">
        <w:rPr>
          <w:rFonts w:ascii="Book Antiqua" w:hAnsi="Book Antiqua"/>
          <w:sz w:val="24"/>
        </w:rPr>
        <w:t xml:space="preserve"> El acto de imposición se llevará a cabo el día 30 de Diciembre de 1996 a 20,00hs</w:t>
      </w:r>
    </w:p>
    <w:p w:rsidR="007E6277" w:rsidRPr="00A248D9" w:rsidRDefault="00091D6E" w:rsidP="00091D6E">
      <w:pPr>
        <w:keepNext/>
        <w:spacing w:after="180" w:line="240" w:lineRule="auto"/>
        <w:rPr>
          <w:rFonts w:ascii="Book Antiqua" w:hAnsi="Book Antiqua"/>
          <w:sz w:val="24"/>
        </w:rPr>
      </w:pPr>
      <w:r w:rsidRPr="00091D6E">
        <w:rPr>
          <w:rFonts w:ascii="Book Antiqua" w:hAnsi="Book Antiqua"/>
          <w:sz w:val="24"/>
          <w:u w:val="single"/>
        </w:rPr>
        <w:t>ARTÍCULO TERCERO</w:t>
      </w:r>
      <w:r w:rsidR="00E6627D" w:rsidRPr="00E6627D">
        <w:rPr>
          <w:rFonts w:ascii="Book Antiqua" w:hAnsi="Book Antiqua"/>
          <w:sz w:val="24"/>
        </w:rPr>
        <w:t>:</w:t>
      </w:r>
      <w:r w:rsidR="00E6627D" w:rsidRPr="00A248D9">
        <w:rPr>
          <w:rFonts w:ascii="Book Antiqua" w:hAnsi="Book Antiqua"/>
          <w:sz w:val="24"/>
        </w:rPr>
        <w:t xml:space="preserve"> </w:t>
      </w:r>
      <w:r w:rsidR="003E657F" w:rsidRPr="00A248D9">
        <w:rPr>
          <w:rFonts w:ascii="Book Antiqua" w:hAnsi="Book Antiqua"/>
          <w:sz w:val="24"/>
        </w:rPr>
        <w:t>COMUNÍQUESE</w:t>
      </w:r>
      <w:r w:rsidR="00436109" w:rsidRPr="00A248D9">
        <w:rPr>
          <w:rFonts w:ascii="Book Antiqua" w:hAnsi="Book Antiqua"/>
          <w:sz w:val="24"/>
        </w:rPr>
        <w:t xml:space="preserve">, </w:t>
      </w:r>
      <w:r w:rsidR="00DF5264" w:rsidRPr="00A248D9">
        <w:rPr>
          <w:rFonts w:ascii="Book Antiqua" w:hAnsi="Book Antiqua"/>
          <w:sz w:val="24"/>
        </w:rPr>
        <w:t>CÓPIESE y ARCHÍVESE</w:t>
      </w:r>
      <w:r w:rsidR="00436109" w:rsidRPr="00A248D9">
        <w:rPr>
          <w:rFonts w:ascii="Book Antiqua" w:hAnsi="Book Antiqua"/>
          <w:sz w:val="24"/>
        </w:rPr>
        <w:t>.</w:t>
      </w:r>
    </w:p>
    <w:sectPr w:rsidR="007E6277" w:rsidRPr="00A248D9" w:rsidSect="0060761A">
      <w:footerReference w:type="default" r:id="rId7"/>
      <w:pgSz w:w="11906" w:h="16838"/>
      <w:pgMar w:top="1417" w:right="1134" w:bottom="1134" w:left="1701" w:header="709" w:footer="709" w:gutter="0"/>
      <w:pgNumType w:start="75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2DF8" w:rsidRDefault="008D2DF8" w:rsidP="008D2DF8">
      <w:pPr>
        <w:spacing w:after="0" w:line="240" w:lineRule="auto"/>
      </w:pPr>
      <w:r>
        <w:separator/>
      </w:r>
    </w:p>
  </w:endnote>
  <w:endnote w:type="continuationSeparator" w:id="0">
    <w:p w:rsidR="008D2DF8" w:rsidRDefault="008D2DF8" w:rsidP="008D2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2DF8" w:rsidRPr="0060761A" w:rsidRDefault="008D2DF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2DF8" w:rsidRDefault="008D2DF8" w:rsidP="008D2DF8">
      <w:pPr>
        <w:spacing w:after="0" w:line="240" w:lineRule="auto"/>
      </w:pPr>
      <w:r>
        <w:separator/>
      </w:r>
    </w:p>
  </w:footnote>
  <w:footnote w:type="continuationSeparator" w:id="0">
    <w:p w:rsidR="008D2DF8" w:rsidRDefault="008D2DF8" w:rsidP="008D2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A6FFF"/>
    <w:rsid w:val="000078D4"/>
    <w:rsid w:val="000531CB"/>
    <w:rsid w:val="00070986"/>
    <w:rsid w:val="00072654"/>
    <w:rsid w:val="000776C1"/>
    <w:rsid w:val="00091D6E"/>
    <w:rsid w:val="000D6F58"/>
    <w:rsid w:val="00123BDD"/>
    <w:rsid w:val="00157425"/>
    <w:rsid w:val="00167F1F"/>
    <w:rsid w:val="00200B33"/>
    <w:rsid w:val="00222916"/>
    <w:rsid w:val="002A6FFF"/>
    <w:rsid w:val="002D575E"/>
    <w:rsid w:val="002E7C05"/>
    <w:rsid w:val="003B5ADB"/>
    <w:rsid w:val="003E657F"/>
    <w:rsid w:val="00426437"/>
    <w:rsid w:val="0043253A"/>
    <w:rsid w:val="00436109"/>
    <w:rsid w:val="00492B07"/>
    <w:rsid w:val="004F3BFC"/>
    <w:rsid w:val="005130E7"/>
    <w:rsid w:val="005256A3"/>
    <w:rsid w:val="00545183"/>
    <w:rsid w:val="0055108C"/>
    <w:rsid w:val="0056226F"/>
    <w:rsid w:val="005952EA"/>
    <w:rsid w:val="005B1905"/>
    <w:rsid w:val="005B5BEE"/>
    <w:rsid w:val="0060761A"/>
    <w:rsid w:val="00646527"/>
    <w:rsid w:val="00651BD7"/>
    <w:rsid w:val="00690556"/>
    <w:rsid w:val="006F2884"/>
    <w:rsid w:val="007B73E1"/>
    <w:rsid w:val="007D2DD6"/>
    <w:rsid w:val="007E6277"/>
    <w:rsid w:val="007E6ABD"/>
    <w:rsid w:val="007F1AB9"/>
    <w:rsid w:val="007F1BE3"/>
    <w:rsid w:val="008378D9"/>
    <w:rsid w:val="00867AB9"/>
    <w:rsid w:val="00894C02"/>
    <w:rsid w:val="008D2DF8"/>
    <w:rsid w:val="0095712F"/>
    <w:rsid w:val="009A36AD"/>
    <w:rsid w:val="009C6B81"/>
    <w:rsid w:val="00A13DF0"/>
    <w:rsid w:val="00A151EE"/>
    <w:rsid w:val="00A248D9"/>
    <w:rsid w:val="00A51F2D"/>
    <w:rsid w:val="00A703B2"/>
    <w:rsid w:val="00AE2118"/>
    <w:rsid w:val="00B923D8"/>
    <w:rsid w:val="00B979CF"/>
    <w:rsid w:val="00BB2ED4"/>
    <w:rsid w:val="00C049C7"/>
    <w:rsid w:val="00C405D2"/>
    <w:rsid w:val="00CE1123"/>
    <w:rsid w:val="00D42EAA"/>
    <w:rsid w:val="00D45246"/>
    <w:rsid w:val="00D67DC3"/>
    <w:rsid w:val="00D77E8C"/>
    <w:rsid w:val="00DA7AFF"/>
    <w:rsid w:val="00DF5264"/>
    <w:rsid w:val="00E34AE4"/>
    <w:rsid w:val="00E47BB3"/>
    <w:rsid w:val="00E6627D"/>
    <w:rsid w:val="00E663C5"/>
    <w:rsid w:val="00EF4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D2D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D2DF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D2D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D2DF8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2</Pages>
  <Words>485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25</cp:revision>
  <cp:lastPrinted>2017-10-04T15:14:00Z</cp:lastPrinted>
  <dcterms:created xsi:type="dcterms:W3CDTF">2016-12-29T14:12:00Z</dcterms:created>
  <dcterms:modified xsi:type="dcterms:W3CDTF">2017-10-04T15:14:00Z</dcterms:modified>
</cp:coreProperties>
</file>