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BC9" w:rsidRPr="00A73BC9" w:rsidRDefault="00A73BC9" w:rsidP="00A73BC9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A73BC9">
        <w:rPr>
          <w:rFonts w:ascii="Book Antiqua" w:hAnsi="Book Antiqua"/>
          <w:sz w:val="24"/>
        </w:rPr>
        <w:t>Yerba Buena, 17 de Julio de 1996</w:t>
      </w:r>
    </w:p>
    <w:p w:rsidR="00A73BC9" w:rsidRPr="00A73BC9" w:rsidRDefault="00A73BC9" w:rsidP="00A73BC9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A73BC9">
        <w:rPr>
          <w:rFonts w:ascii="Book Antiqua" w:hAnsi="Book Antiqua"/>
          <w:b/>
          <w:sz w:val="24"/>
        </w:rPr>
        <w:t>ORDENANZA Nº 756</w:t>
      </w:r>
    </w:p>
    <w:p w:rsidR="00A73BC9" w:rsidRPr="00A73BC9" w:rsidRDefault="00A73BC9" w:rsidP="00A73BC9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A73BC9">
        <w:rPr>
          <w:rFonts w:ascii="Book Antiqua" w:hAnsi="Book Antiqua"/>
          <w:b/>
          <w:sz w:val="24"/>
        </w:rPr>
        <w:t>VISTO:</w:t>
      </w:r>
    </w:p>
    <w:p w:rsidR="00BA4B9C" w:rsidRPr="00A73BC9" w:rsidRDefault="00A73BC9" w:rsidP="00A73BC9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A2725A" w:rsidRPr="00A73BC9">
        <w:rPr>
          <w:rFonts w:ascii="Book Antiqua" w:hAnsi="Book Antiqua"/>
          <w:sz w:val="24"/>
        </w:rPr>
        <w:t xml:space="preserve">La actuación N° 1037/96 a través de la cual </w:t>
      </w:r>
      <w:r w:rsidR="008D6867" w:rsidRPr="00A73BC9">
        <w:rPr>
          <w:rFonts w:ascii="Book Antiqua" w:hAnsi="Book Antiqua"/>
          <w:sz w:val="24"/>
        </w:rPr>
        <w:t>el sindicato de Obreros y Empleados Municipales solicita se implemente</w:t>
      </w:r>
      <w:r w:rsidR="00277167" w:rsidRPr="00A73BC9">
        <w:rPr>
          <w:rFonts w:ascii="Book Antiqua" w:hAnsi="Book Antiqua"/>
          <w:sz w:val="24"/>
        </w:rPr>
        <w:t xml:space="preserve"> un in</w:t>
      </w:r>
      <w:r w:rsidR="008D6867" w:rsidRPr="00A73BC9">
        <w:rPr>
          <w:rFonts w:ascii="Book Antiqua" w:hAnsi="Book Antiqua"/>
          <w:sz w:val="24"/>
        </w:rPr>
        <w:t>centivo para los empleados que concurren normalmente a la Escuela</w:t>
      </w:r>
      <w:r w:rsidR="00277167" w:rsidRPr="00A73BC9">
        <w:rPr>
          <w:rFonts w:ascii="Book Antiqua" w:hAnsi="Book Antiqua"/>
          <w:sz w:val="24"/>
        </w:rPr>
        <w:t xml:space="preserve"> de Adultos</w:t>
      </w:r>
      <w:r>
        <w:rPr>
          <w:rFonts w:ascii="Book Antiqua" w:hAnsi="Book Antiqua"/>
          <w:sz w:val="24"/>
        </w:rPr>
        <w:t xml:space="preserve">; </w:t>
      </w:r>
      <w:r w:rsidR="00277167" w:rsidRPr="00A73BC9">
        <w:rPr>
          <w:rFonts w:ascii="Book Antiqua" w:hAnsi="Book Antiqua"/>
          <w:sz w:val="24"/>
        </w:rPr>
        <w:t>y</w:t>
      </w:r>
    </w:p>
    <w:p w:rsidR="00A73BC9" w:rsidRPr="00A73BC9" w:rsidRDefault="00A73BC9" w:rsidP="00A73BC9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A73BC9">
        <w:rPr>
          <w:rFonts w:ascii="Book Antiqua" w:hAnsi="Book Antiqua"/>
          <w:b/>
          <w:sz w:val="24"/>
        </w:rPr>
        <w:t>CONSIDERANDO:</w:t>
      </w:r>
    </w:p>
    <w:p w:rsidR="00F56E38" w:rsidRPr="00A73BC9" w:rsidRDefault="00A73BC9" w:rsidP="00A73BC9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277167" w:rsidRPr="00A73BC9">
        <w:rPr>
          <w:rFonts w:ascii="Book Antiqua" w:hAnsi="Book Antiqua"/>
          <w:sz w:val="24"/>
        </w:rPr>
        <w:t>Que para el Departamento Ejecutivo es de fundamental importancia la educación del personal</w:t>
      </w:r>
      <w:r>
        <w:rPr>
          <w:rFonts w:ascii="Book Antiqua" w:hAnsi="Book Antiqua"/>
          <w:sz w:val="24"/>
        </w:rPr>
        <w:t xml:space="preserve">; </w:t>
      </w:r>
    </w:p>
    <w:p w:rsidR="00A73BC9" w:rsidRPr="00A73BC9" w:rsidRDefault="00277167" w:rsidP="00A73BC9">
      <w:pPr>
        <w:keepNext/>
        <w:spacing w:after="180" w:line="240" w:lineRule="auto"/>
        <w:rPr>
          <w:rFonts w:ascii="Book Antiqua" w:hAnsi="Book Antiqua"/>
          <w:sz w:val="24"/>
        </w:rPr>
      </w:pPr>
      <w:r w:rsidRPr="00A73BC9">
        <w:rPr>
          <w:rFonts w:ascii="Book Antiqua" w:hAnsi="Book Antiqua"/>
          <w:sz w:val="24"/>
        </w:rPr>
        <w:t>Que es loable el planteo de la Organización Gremial tendiente a incentivar emprendimientos de este tipo</w:t>
      </w:r>
      <w:r w:rsidR="00A73BC9">
        <w:rPr>
          <w:rFonts w:ascii="Book Antiqua" w:hAnsi="Book Antiqua"/>
          <w:sz w:val="24"/>
        </w:rPr>
        <w:t xml:space="preserve">: </w:t>
      </w:r>
    </w:p>
    <w:p w:rsidR="00F56E38" w:rsidRPr="00A73BC9" w:rsidRDefault="00277167" w:rsidP="00A73BC9">
      <w:pPr>
        <w:keepNext/>
        <w:spacing w:after="180" w:line="240" w:lineRule="auto"/>
        <w:rPr>
          <w:rFonts w:ascii="Book Antiqua" w:hAnsi="Book Antiqua"/>
          <w:sz w:val="24"/>
        </w:rPr>
      </w:pPr>
      <w:r w:rsidRPr="00A73BC9">
        <w:rPr>
          <w:rFonts w:ascii="Book Antiqua" w:hAnsi="Book Antiqua"/>
          <w:sz w:val="24"/>
        </w:rPr>
        <w:t>Que en virtud de ello se ha dispuesto otorgar un reconocimiento económico por Asistencia y un incremento de Categoría por completar el ciclo</w:t>
      </w:r>
      <w:r w:rsidR="00A73BC9">
        <w:rPr>
          <w:rFonts w:ascii="Book Antiqua" w:hAnsi="Book Antiqua"/>
          <w:sz w:val="24"/>
        </w:rPr>
        <w:t xml:space="preserve">; </w:t>
      </w:r>
    </w:p>
    <w:p w:rsidR="00A73BC9" w:rsidRPr="00A73BC9" w:rsidRDefault="00A73BC9" w:rsidP="00A73BC9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A73BC9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F56E38" w:rsidRPr="00A73BC9" w:rsidRDefault="00A73BC9" w:rsidP="00A73BC9">
      <w:pPr>
        <w:keepNext/>
        <w:spacing w:after="180" w:line="240" w:lineRule="auto"/>
        <w:rPr>
          <w:rFonts w:ascii="Book Antiqua" w:hAnsi="Book Antiqua"/>
          <w:sz w:val="24"/>
        </w:rPr>
      </w:pPr>
      <w:r w:rsidRPr="00A73BC9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277167" w:rsidRPr="00A73BC9">
        <w:rPr>
          <w:rFonts w:ascii="Book Antiqua" w:hAnsi="Book Antiqua"/>
          <w:sz w:val="24"/>
        </w:rPr>
        <w:t>FIJASE</w:t>
      </w:r>
      <w:r>
        <w:rPr>
          <w:rFonts w:ascii="Book Antiqua" w:hAnsi="Book Antiqua"/>
          <w:sz w:val="24"/>
        </w:rPr>
        <w:t xml:space="preserve">, </w:t>
      </w:r>
      <w:r w:rsidR="00277167" w:rsidRPr="00A73BC9">
        <w:rPr>
          <w:rFonts w:ascii="Book Antiqua" w:hAnsi="Book Antiqua"/>
          <w:sz w:val="24"/>
        </w:rPr>
        <w:t>a partir de l01-04-96</w:t>
      </w:r>
      <w:r>
        <w:rPr>
          <w:rFonts w:ascii="Book Antiqua" w:hAnsi="Book Antiqua"/>
          <w:sz w:val="24"/>
        </w:rPr>
        <w:t xml:space="preserve">, </w:t>
      </w:r>
      <w:r w:rsidR="00277167" w:rsidRPr="00A73BC9">
        <w:rPr>
          <w:rFonts w:ascii="Book Antiqua" w:hAnsi="Book Antiqua"/>
          <w:sz w:val="24"/>
        </w:rPr>
        <w:t>un Adicional Remunerativo Mensual de $20</w:t>
      </w:r>
      <w:r>
        <w:rPr>
          <w:rFonts w:ascii="Book Antiqua" w:hAnsi="Book Antiqua"/>
          <w:sz w:val="24"/>
        </w:rPr>
        <w:t>.  (</w:t>
      </w:r>
      <w:r w:rsidR="00277167" w:rsidRPr="00A73BC9">
        <w:rPr>
          <w:rFonts w:ascii="Book Antiqua" w:hAnsi="Book Antiqua"/>
          <w:sz w:val="24"/>
        </w:rPr>
        <w:t>pesos veinte</w:t>
      </w:r>
      <w:r>
        <w:rPr>
          <w:rFonts w:ascii="Book Antiqua" w:hAnsi="Book Antiqua"/>
          <w:sz w:val="24"/>
        </w:rPr>
        <w:t xml:space="preserve">) </w:t>
      </w:r>
      <w:r w:rsidR="00F56E38" w:rsidRPr="00A73BC9">
        <w:rPr>
          <w:rFonts w:ascii="Book Antiqua" w:hAnsi="Book Antiqua"/>
          <w:sz w:val="24"/>
        </w:rPr>
        <w:t xml:space="preserve"> </w:t>
      </w:r>
      <w:r w:rsidR="00277167" w:rsidRPr="00A73BC9">
        <w:rPr>
          <w:rFonts w:ascii="Book Antiqua" w:hAnsi="Book Antiqua"/>
          <w:sz w:val="24"/>
        </w:rPr>
        <w:t>para todo el Personal Municipal y del Honorable Concejo Deliberante</w:t>
      </w:r>
      <w:r>
        <w:rPr>
          <w:rFonts w:ascii="Book Antiqua" w:hAnsi="Book Antiqua"/>
          <w:sz w:val="24"/>
        </w:rPr>
        <w:t xml:space="preserve">, </w:t>
      </w:r>
      <w:r w:rsidR="00277167" w:rsidRPr="00A73BC9">
        <w:rPr>
          <w:rFonts w:ascii="Book Antiqua" w:hAnsi="Book Antiqua"/>
          <w:sz w:val="24"/>
        </w:rPr>
        <w:t>que concurriendo a la Escuela de Adultos</w:t>
      </w:r>
      <w:r>
        <w:rPr>
          <w:rFonts w:ascii="Book Antiqua" w:hAnsi="Book Antiqua"/>
          <w:sz w:val="24"/>
        </w:rPr>
        <w:t xml:space="preserve">, </w:t>
      </w:r>
      <w:r w:rsidR="00277167" w:rsidRPr="00A73BC9">
        <w:rPr>
          <w:rFonts w:ascii="Book Antiqua" w:hAnsi="Book Antiqua"/>
          <w:sz w:val="24"/>
        </w:rPr>
        <w:t>complete una asistencia mensual superior al 80%</w:t>
      </w:r>
      <w:r w:rsidR="00F56E38" w:rsidRPr="00A73BC9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C37112" w:rsidRPr="00A73BC9">
        <w:rPr>
          <w:rFonts w:ascii="Book Antiqua" w:hAnsi="Book Antiqua"/>
          <w:sz w:val="24"/>
        </w:rPr>
        <w:t>Ochenta</w:t>
      </w:r>
      <w:r w:rsidR="00277167" w:rsidRPr="00A73BC9">
        <w:rPr>
          <w:rFonts w:ascii="Book Antiqua" w:hAnsi="Book Antiqua"/>
          <w:sz w:val="24"/>
        </w:rPr>
        <w:t xml:space="preserve"> por ciento</w:t>
      </w:r>
      <w:r>
        <w:rPr>
          <w:rFonts w:ascii="Book Antiqua" w:hAnsi="Book Antiqua"/>
          <w:sz w:val="24"/>
        </w:rPr>
        <w:t xml:space="preserve">) </w:t>
      </w:r>
      <w:r w:rsidR="00F56E38" w:rsidRPr="00A73BC9">
        <w:rPr>
          <w:rFonts w:ascii="Book Antiqua" w:hAnsi="Book Antiqua"/>
          <w:sz w:val="24"/>
        </w:rPr>
        <w:t xml:space="preserve"> </w:t>
      </w:r>
      <w:r w:rsidR="00277167" w:rsidRPr="00A73BC9">
        <w:rPr>
          <w:rFonts w:ascii="Book Antiqua" w:hAnsi="Book Antiqua"/>
          <w:sz w:val="24"/>
        </w:rPr>
        <w:t>de las clases que su dictan</w:t>
      </w:r>
      <w:r>
        <w:rPr>
          <w:rFonts w:ascii="Book Antiqua" w:hAnsi="Book Antiqua"/>
          <w:sz w:val="24"/>
        </w:rPr>
        <w:t xml:space="preserve">. </w:t>
      </w:r>
      <w:r w:rsidR="00277167" w:rsidRPr="00A73BC9">
        <w:rPr>
          <w:rFonts w:ascii="Book Antiqua" w:hAnsi="Book Antiqua"/>
          <w:sz w:val="24"/>
        </w:rPr>
        <w:t xml:space="preserve">Este requisito deberá ser </w:t>
      </w:r>
      <w:r w:rsidR="00C37112" w:rsidRPr="00A73BC9">
        <w:rPr>
          <w:rFonts w:ascii="Book Antiqua" w:hAnsi="Book Antiqua"/>
          <w:sz w:val="24"/>
        </w:rPr>
        <w:t>certificado</w:t>
      </w:r>
      <w:r w:rsidR="00277167" w:rsidRPr="00A73BC9">
        <w:rPr>
          <w:rFonts w:ascii="Book Antiqua" w:hAnsi="Book Antiqua"/>
          <w:sz w:val="24"/>
        </w:rPr>
        <w:t xml:space="preserve"> por la Dirección ó autoridad responsable de la citada Escuela</w:t>
      </w:r>
      <w:r>
        <w:rPr>
          <w:rFonts w:ascii="Book Antiqua" w:hAnsi="Book Antiqua"/>
          <w:sz w:val="24"/>
        </w:rPr>
        <w:t xml:space="preserve">. </w:t>
      </w:r>
    </w:p>
    <w:p w:rsidR="00F56E38" w:rsidRPr="00A73BC9" w:rsidRDefault="00A73BC9" w:rsidP="00A73BC9">
      <w:pPr>
        <w:keepNext/>
        <w:spacing w:after="180" w:line="240" w:lineRule="auto"/>
        <w:rPr>
          <w:rFonts w:ascii="Book Antiqua" w:hAnsi="Book Antiqua"/>
          <w:sz w:val="24"/>
        </w:rPr>
      </w:pPr>
      <w:r w:rsidRPr="00A73BC9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277167" w:rsidRPr="00A73BC9">
        <w:rPr>
          <w:rFonts w:ascii="Book Antiqua" w:hAnsi="Book Antiqua"/>
          <w:sz w:val="24"/>
        </w:rPr>
        <w:t>Dispónese el incremento de una</w:t>
      </w:r>
      <w:r w:rsidR="00F56E38" w:rsidRPr="00A73BC9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277167" w:rsidRPr="00A73BC9">
        <w:rPr>
          <w:rFonts w:ascii="Book Antiqua" w:hAnsi="Book Antiqua"/>
          <w:sz w:val="24"/>
        </w:rPr>
        <w:t>1</w:t>
      </w:r>
      <w:r>
        <w:rPr>
          <w:rFonts w:ascii="Book Antiqua" w:hAnsi="Book Antiqua"/>
          <w:sz w:val="24"/>
        </w:rPr>
        <w:t xml:space="preserve">) </w:t>
      </w:r>
      <w:r w:rsidR="00F56E38" w:rsidRPr="00A73BC9">
        <w:rPr>
          <w:rFonts w:ascii="Book Antiqua" w:hAnsi="Book Antiqua"/>
          <w:sz w:val="24"/>
        </w:rPr>
        <w:t xml:space="preserve"> </w:t>
      </w:r>
      <w:r w:rsidR="00277167" w:rsidRPr="00A73BC9">
        <w:rPr>
          <w:rFonts w:ascii="Book Antiqua" w:hAnsi="Book Antiqua"/>
          <w:sz w:val="24"/>
        </w:rPr>
        <w:t xml:space="preserve">categoría por sobre la que actualmente </w:t>
      </w:r>
      <w:r w:rsidR="00C37112" w:rsidRPr="00A73BC9">
        <w:rPr>
          <w:rFonts w:ascii="Book Antiqua" w:hAnsi="Book Antiqua"/>
          <w:sz w:val="24"/>
        </w:rPr>
        <w:t>reviste</w:t>
      </w:r>
      <w:r>
        <w:rPr>
          <w:rFonts w:ascii="Book Antiqua" w:hAnsi="Book Antiqua"/>
          <w:sz w:val="24"/>
        </w:rPr>
        <w:t xml:space="preserve">, </w:t>
      </w:r>
      <w:r w:rsidR="00C37112" w:rsidRPr="00A73BC9">
        <w:rPr>
          <w:rFonts w:ascii="Book Antiqua" w:hAnsi="Book Antiqua"/>
          <w:sz w:val="24"/>
        </w:rPr>
        <w:t>al personal municipal que apruebe el ciclo de Educación del Adulto</w:t>
      </w:r>
      <w:r>
        <w:rPr>
          <w:rFonts w:ascii="Book Antiqua" w:hAnsi="Book Antiqua"/>
          <w:sz w:val="24"/>
        </w:rPr>
        <w:t xml:space="preserve">. </w:t>
      </w:r>
      <w:r w:rsidR="00C37112" w:rsidRPr="00A73BC9">
        <w:rPr>
          <w:rFonts w:ascii="Book Antiqua" w:hAnsi="Book Antiqua"/>
          <w:sz w:val="24"/>
        </w:rPr>
        <w:t>Este beneficio será de aplicación a partir del mes siguiente al de la presentación del Certificado correspondiente</w:t>
      </w:r>
      <w:r>
        <w:rPr>
          <w:rFonts w:ascii="Book Antiqua" w:hAnsi="Book Antiqua"/>
          <w:sz w:val="24"/>
        </w:rPr>
        <w:t xml:space="preserve">. </w:t>
      </w:r>
    </w:p>
    <w:p w:rsidR="006F2884" w:rsidRPr="00A73BC9" w:rsidRDefault="00A73BC9" w:rsidP="00A73BC9">
      <w:pPr>
        <w:keepNext/>
        <w:spacing w:after="180" w:line="240" w:lineRule="auto"/>
        <w:rPr>
          <w:rFonts w:ascii="Book Antiqua" w:hAnsi="Book Antiqua"/>
          <w:sz w:val="24"/>
        </w:rPr>
      </w:pPr>
      <w:r w:rsidRPr="00A73BC9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A73BC9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A73BC9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A73BC9" w:rsidSect="00A73BC9">
      <w:footerReference w:type="default" r:id="rId7"/>
      <w:pgSz w:w="11906" w:h="16838"/>
      <w:pgMar w:top="1417" w:right="1134" w:bottom="1134" w:left="1701" w:header="709" w:footer="709" w:gutter="0"/>
      <w:pgNumType w:start="70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7763" w:rsidRDefault="00177763" w:rsidP="00177763">
      <w:pPr>
        <w:spacing w:after="0" w:line="240" w:lineRule="auto"/>
      </w:pPr>
      <w:r>
        <w:separator/>
      </w:r>
    </w:p>
  </w:endnote>
  <w:endnote w:type="continuationSeparator" w:id="0">
    <w:p w:rsidR="00177763" w:rsidRDefault="00177763" w:rsidP="001777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7763" w:rsidRPr="00672474" w:rsidRDefault="0017776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7763" w:rsidRDefault="00177763" w:rsidP="00177763">
      <w:pPr>
        <w:spacing w:after="0" w:line="240" w:lineRule="auto"/>
      </w:pPr>
      <w:r>
        <w:separator/>
      </w:r>
    </w:p>
  </w:footnote>
  <w:footnote w:type="continuationSeparator" w:id="0">
    <w:p w:rsidR="00177763" w:rsidRDefault="00177763" w:rsidP="001777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2725A"/>
    <w:rsid w:val="000776C1"/>
    <w:rsid w:val="000A30E5"/>
    <w:rsid w:val="000D6F58"/>
    <w:rsid w:val="00177763"/>
    <w:rsid w:val="0019722E"/>
    <w:rsid w:val="001C2D2D"/>
    <w:rsid w:val="001F6073"/>
    <w:rsid w:val="0020549D"/>
    <w:rsid w:val="00222916"/>
    <w:rsid w:val="00240A59"/>
    <w:rsid w:val="002465D6"/>
    <w:rsid w:val="00260062"/>
    <w:rsid w:val="002725DF"/>
    <w:rsid w:val="00277167"/>
    <w:rsid w:val="002951F1"/>
    <w:rsid w:val="002D575E"/>
    <w:rsid w:val="003059E1"/>
    <w:rsid w:val="003C14F4"/>
    <w:rsid w:val="003E2B53"/>
    <w:rsid w:val="003E657F"/>
    <w:rsid w:val="004F45DC"/>
    <w:rsid w:val="005014EE"/>
    <w:rsid w:val="005952EA"/>
    <w:rsid w:val="00601B41"/>
    <w:rsid w:val="00626C0F"/>
    <w:rsid w:val="00666537"/>
    <w:rsid w:val="00672474"/>
    <w:rsid w:val="006C2585"/>
    <w:rsid w:val="006F2884"/>
    <w:rsid w:val="007934B6"/>
    <w:rsid w:val="007B73E1"/>
    <w:rsid w:val="007E6ABD"/>
    <w:rsid w:val="007F1AB9"/>
    <w:rsid w:val="007F22AF"/>
    <w:rsid w:val="00811DDB"/>
    <w:rsid w:val="0083366E"/>
    <w:rsid w:val="008C252D"/>
    <w:rsid w:val="008D6867"/>
    <w:rsid w:val="0099046E"/>
    <w:rsid w:val="009A0E6F"/>
    <w:rsid w:val="009A1FA5"/>
    <w:rsid w:val="00A2725A"/>
    <w:rsid w:val="00A703B2"/>
    <w:rsid w:val="00A73BC9"/>
    <w:rsid w:val="00A81DD6"/>
    <w:rsid w:val="00AC25BE"/>
    <w:rsid w:val="00AC68E4"/>
    <w:rsid w:val="00AD1D49"/>
    <w:rsid w:val="00AD4219"/>
    <w:rsid w:val="00B54A7E"/>
    <w:rsid w:val="00B923D8"/>
    <w:rsid w:val="00BA4B9C"/>
    <w:rsid w:val="00BA4D09"/>
    <w:rsid w:val="00BB2ED4"/>
    <w:rsid w:val="00BD18C1"/>
    <w:rsid w:val="00C049C7"/>
    <w:rsid w:val="00C1752A"/>
    <w:rsid w:val="00C37112"/>
    <w:rsid w:val="00C91F49"/>
    <w:rsid w:val="00CC1B05"/>
    <w:rsid w:val="00CD7927"/>
    <w:rsid w:val="00CE1123"/>
    <w:rsid w:val="00CF0D85"/>
    <w:rsid w:val="00DF2DBB"/>
    <w:rsid w:val="00E34AE4"/>
    <w:rsid w:val="00E47BB3"/>
    <w:rsid w:val="00E64E7F"/>
    <w:rsid w:val="00E71438"/>
    <w:rsid w:val="00F56E38"/>
    <w:rsid w:val="00F7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F24ABD5-6293-4010-A4F0-4143639EB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777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7776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1777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7776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33</TotalTime>
  <Pages>1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Usuario de Windows</cp:lastModifiedBy>
  <cp:revision>27</cp:revision>
  <cp:lastPrinted>2017-10-04T15:13:00Z</cp:lastPrinted>
  <dcterms:created xsi:type="dcterms:W3CDTF">2016-12-21T22:23:00Z</dcterms:created>
  <dcterms:modified xsi:type="dcterms:W3CDTF">2018-07-06T12:36:00Z</dcterms:modified>
</cp:coreProperties>
</file>