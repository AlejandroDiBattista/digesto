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CB1" w:rsidRPr="00CB3CB1" w:rsidRDefault="00CB3CB1" w:rsidP="00CB3CB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B3CB1">
        <w:rPr>
          <w:rFonts w:ascii="Book Antiqua" w:hAnsi="Book Antiqua"/>
          <w:sz w:val="24"/>
        </w:rPr>
        <w:t>Yerba Buena, 25 de Abril de 1994</w:t>
      </w:r>
    </w:p>
    <w:p w:rsidR="00CB3CB1" w:rsidRPr="00CB3CB1" w:rsidRDefault="00CB3CB1" w:rsidP="00CB3CB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CB3CB1">
        <w:rPr>
          <w:rFonts w:ascii="Book Antiqua" w:hAnsi="Book Antiqua"/>
          <w:b/>
          <w:sz w:val="24"/>
        </w:rPr>
        <w:t>ORDENANZA Nº 632</w:t>
      </w:r>
    </w:p>
    <w:p w:rsidR="00CB3CB1" w:rsidRPr="00CB3CB1" w:rsidRDefault="00CB3CB1" w:rsidP="00CB3CB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B3CB1">
        <w:rPr>
          <w:rFonts w:ascii="Book Antiqua" w:hAnsi="Book Antiqua"/>
          <w:b/>
          <w:sz w:val="24"/>
        </w:rPr>
        <w:t>VISTO:</w:t>
      </w:r>
    </w:p>
    <w:p w:rsidR="00E34AE4" w:rsidRPr="00CB3CB1" w:rsidRDefault="00CB3CB1" w:rsidP="00CB3CB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65A5B" w:rsidRPr="00CB3CB1">
        <w:rPr>
          <w:rFonts w:ascii="Book Antiqua" w:hAnsi="Book Antiqua"/>
          <w:sz w:val="24"/>
        </w:rPr>
        <w:t>Las Ordenanzas Municipales N° 095 y 314 del 06/11/84 y 06/09/88 respectivamente</w:t>
      </w:r>
      <w:r>
        <w:rPr>
          <w:rFonts w:ascii="Book Antiqua" w:hAnsi="Book Antiqua"/>
          <w:sz w:val="24"/>
        </w:rPr>
        <w:t xml:space="preserve">; </w:t>
      </w:r>
      <w:r w:rsidR="00265A5B" w:rsidRPr="00CB3CB1">
        <w:rPr>
          <w:rFonts w:ascii="Book Antiqua" w:hAnsi="Book Antiqua"/>
          <w:sz w:val="24"/>
        </w:rPr>
        <w:t>y</w:t>
      </w:r>
    </w:p>
    <w:p w:rsidR="00CB3CB1" w:rsidRPr="00CB3CB1" w:rsidRDefault="00CB3CB1" w:rsidP="00CB3CB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B3CB1">
        <w:rPr>
          <w:rFonts w:ascii="Book Antiqua" w:hAnsi="Book Antiqua"/>
          <w:b/>
          <w:sz w:val="24"/>
        </w:rPr>
        <w:t>CONSIDERANDO:</w:t>
      </w:r>
    </w:p>
    <w:p w:rsidR="00C65815" w:rsidRPr="00CB3CB1" w:rsidRDefault="00CB3CB1" w:rsidP="00CB3CB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65A5B" w:rsidRPr="00CB3CB1">
        <w:rPr>
          <w:rFonts w:ascii="Book Antiqua" w:hAnsi="Book Antiqua"/>
          <w:sz w:val="24"/>
        </w:rPr>
        <w:t>Que las contribuciones que se perciben por los conceptos que allí se mencionan</w:t>
      </w:r>
      <w:r>
        <w:rPr>
          <w:rFonts w:ascii="Book Antiqua" w:hAnsi="Book Antiqua"/>
          <w:sz w:val="24"/>
        </w:rPr>
        <w:t xml:space="preserve">, </w:t>
      </w:r>
      <w:r w:rsidR="00265A5B" w:rsidRPr="00CB3CB1">
        <w:rPr>
          <w:rFonts w:ascii="Book Antiqua" w:hAnsi="Book Antiqua"/>
          <w:sz w:val="24"/>
        </w:rPr>
        <w:t>de</w:t>
      </w:r>
      <w:r w:rsidR="00191427" w:rsidRPr="00CB3CB1">
        <w:rPr>
          <w:rFonts w:ascii="Book Antiqua" w:hAnsi="Book Antiqua"/>
          <w:sz w:val="24"/>
        </w:rPr>
        <w:t>ben ser efectuadas en su totalidad a garantizar el crédito autorizado por Ordenanza N° 623/94</w:t>
      </w:r>
      <w:r>
        <w:rPr>
          <w:rFonts w:ascii="Book Antiqua" w:hAnsi="Book Antiqua"/>
          <w:sz w:val="24"/>
        </w:rPr>
        <w:t xml:space="preserve">; </w:t>
      </w:r>
    </w:p>
    <w:p w:rsidR="00C65815" w:rsidRPr="00CB3CB1" w:rsidRDefault="00191427" w:rsidP="00CB3CB1">
      <w:pPr>
        <w:keepNext/>
        <w:spacing w:after="180" w:line="240" w:lineRule="auto"/>
        <w:rPr>
          <w:rFonts w:ascii="Book Antiqua" w:hAnsi="Book Antiqua"/>
          <w:sz w:val="24"/>
        </w:rPr>
      </w:pPr>
      <w:r w:rsidRPr="00CB3CB1">
        <w:rPr>
          <w:rFonts w:ascii="Book Antiqua" w:hAnsi="Book Antiqua"/>
          <w:sz w:val="24"/>
        </w:rPr>
        <w:t>Que atento a ello deben derogarse las cláusulas de afectación de su producido a otras áreas municipales</w:t>
      </w:r>
      <w:r w:rsidR="00CB3CB1">
        <w:rPr>
          <w:rFonts w:ascii="Book Antiqua" w:hAnsi="Book Antiqua"/>
          <w:sz w:val="24"/>
        </w:rPr>
        <w:t xml:space="preserve">; </w:t>
      </w:r>
    </w:p>
    <w:p w:rsidR="00C65815" w:rsidRPr="00CB3CB1" w:rsidRDefault="00191427" w:rsidP="00CB3CB1">
      <w:pPr>
        <w:keepNext/>
        <w:spacing w:after="180" w:line="240" w:lineRule="auto"/>
        <w:rPr>
          <w:rFonts w:ascii="Book Antiqua" w:hAnsi="Book Antiqua"/>
          <w:sz w:val="24"/>
        </w:rPr>
      </w:pPr>
      <w:r w:rsidRPr="00CB3CB1">
        <w:rPr>
          <w:rFonts w:ascii="Book Antiqua" w:hAnsi="Book Antiqua"/>
          <w:sz w:val="24"/>
        </w:rPr>
        <w:t>Que esto no implica de ninguna manera que se deje de atender las áreas de Educacion</w:t>
      </w:r>
      <w:r w:rsidR="00CB3CB1">
        <w:rPr>
          <w:rFonts w:ascii="Book Antiqua" w:hAnsi="Book Antiqua"/>
          <w:sz w:val="24"/>
        </w:rPr>
        <w:t xml:space="preserve">, </w:t>
      </w:r>
      <w:r w:rsidRPr="00CB3CB1">
        <w:rPr>
          <w:rFonts w:ascii="Book Antiqua" w:hAnsi="Book Antiqua"/>
          <w:sz w:val="24"/>
        </w:rPr>
        <w:t>Salud y Obras Publicas</w:t>
      </w:r>
      <w:r w:rsidR="00CB3CB1">
        <w:rPr>
          <w:rFonts w:ascii="Book Antiqua" w:hAnsi="Book Antiqua"/>
          <w:sz w:val="24"/>
        </w:rPr>
        <w:t xml:space="preserve">, </w:t>
      </w:r>
      <w:r w:rsidRPr="00CB3CB1">
        <w:rPr>
          <w:rFonts w:ascii="Book Antiqua" w:hAnsi="Book Antiqua"/>
          <w:sz w:val="24"/>
        </w:rPr>
        <w:t>ya que los fondos del crédito según Ordenanza N° 582/93 tienen destino especifico que engloban estas obligaciones municipales</w:t>
      </w:r>
      <w:r w:rsidR="00CB3CB1">
        <w:rPr>
          <w:rFonts w:ascii="Book Antiqua" w:hAnsi="Book Antiqua"/>
          <w:sz w:val="24"/>
        </w:rPr>
        <w:t xml:space="preserve">; </w:t>
      </w:r>
    </w:p>
    <w:p w:rsidR="00CB3CB1" w:rsidRPr="00CB3CB1" w:rsidRDefault="00CB3CB1" w:rsidP="00CB3CB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B3CB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C65815" w:rsidRPr="00CB3CB1" w:rsidRDefault="00CB3CB1" w:rsidP="00CB3CB1">
      <w:pPr>
        <w:keepNext/>
        <w:spacing w:after="180" w:line="240" w:lineRule="auto"/>
        <w:rPr>
          <w:rFonts w:ascii="Book Antiqua" w:hAnsi="Book Antiqua"/>
          <w:sz w:val="24"/>
        </w:rPr>
      </w:pPr>
      <w:r w:rsidRPr="00CB3CB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91427" w:rsidRPr="00CB3CB1">
        <w:rPr>
          <w:rFonts w:ascii="Book Antiqua" w:hAnsi="Book Antiqua"/>
          <w:sz w:val="24"/>
        </w:rPr>
        <w:t xml:space="preserve">DEROGASE el </w:t>
      </w:r>
      <w:r w:rsidR="00A1264B" w:rsidRPr="00CB3CB1">
        <w:rPr>
          <w:rFonts w:ascii="Book Antiqua" w:hAnsi="Book Antiqua"/>
          <w:sz w:val="24"/>
        </w:rPr>
        <w:t>artículo</w:t>
      </w:r>
      <w:r w:rsidR="00191427" w:rsidRPr="00CB3CB1">
        <w:rPr>
          <w:rFonts w:ascii="Book Antiqua" w:hAnsi="Book Antiqua"/>
          <w:sz w:val="24"/>
        </w:rPr>
        <w:t xml:space="preserve"> sexto de la Ordenanza Municipal N° 095 del 06/11/1984</w:t>
      </w:r>
      <w:r>
        <w:rPr>
          <w:rFonts w:ascii="Book Antiqua" w:hAnsi="Book Antiqua"/>
          <w:sz w:val="24"/>
        </w:rPr>
        <w:t xml:space="preserve">. </w:t>
      </w:r>
    </w:p>
    <w:p w:rsidR="00C65815" w:rsidRPr="00CB3CB1" w:rsidRDefault="00CB3CB1" w:rsidP="00CB3CB1">
      <w:pPr>
        <w:keepNext/>
        <w:spacing w:after="180" w:line="240" w:lineRule="auto"/>
        <w:rPr>
          <w:rFonts w:ascii="Book Antiqua" w:hAnsi="Book Antiqua"/>
          <w:sz w:val="24"/>
        </w:rPr>
      </w:pPr>
      <w:r w:rsidRPr="00CB3CB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91427" w:rsidRPr="00CB3CB1">
        <w:rPr>
          <w:rFonts w:ascii="Book Antiqua" w:hAnsi="Book Antiqua"/>
          <w:sz w:val="24"/>
        </w:rPr>
        <w:t>DEROGASE</w:t>
      </w:r>
      <w:r w:rsidR="00A1264B" w:rsidRPr="00CB3CB1">
        <w:rPr>
          <w:rFonts w:ascii="Book Antiqua" w:hAnsi="Book Antiqua"/>
          <w:sz w:val="24"/>
        </w:rPr>
        <w:t xml:space="preserve"> el artículo séptimo de la Ordenanza Municipal N° 314 del 06/09/1988</w:t>
      </w:r>
      <w:r>
        <w:rPr>
          <w:rFonts w:ascii="Book Antiqua" w:hAnsi="Book Antiqua"/>
          <w:sz w:val="24"/>
        </w:rPr>
        <w:t xml:space="preserve">. </w:t>
      </w:r>
    </w:p>
    <w:p w:rsidR="006F2884" w:rsidRPr="00CB3CB1" w:rsidRDefault="00CB3CB1" w:rsidP="00CB3CB1">
      <w:pPr>
        <w:keepNext/>
        <w:spacing w:after="180" w:line="240" w:lineRule="auto"/>
        <w:rPr>
          <w:rFonts w:ascii="Book Antiqua" w:hAnsi="Book Antiqua"/>
          <w:sz w:val="24"/>
        </w:rPr>
      </w:pPr>
      <w:r w:rsidRPr="00CB3CB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CB3CB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CB3CB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CB3CB1" w:rsidSect="00CB3CB1">
      <w:footerReference w:type="default" r:id="rId7"/>
      <w:pgSz w:w="11906" w:h="16838"/>
      <w:pgMar w:top="1417" w:right="1134" w:bottom="1134" w:left="1701" w:header="709" w:footer="709" w:gutter="0"/>
      <w:pgNumType w:start="5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084" w:rsidRDefault="00F17084" w:rsidP="00F17084">
      <w:pPr>
        <w:spacing w:after="0" w:line="240" w:lineRule="auto"/>
      </w:pPr>
      <w:r>
        <w:separator/>
      </w:r>
    </w:p>
  </w:endnote>
  <w:endnote w:type="continuationSeparator" w:id="0">
    <w:p w:rsidR="00F17084" w:rsidRDefault="00F17084" w:rsidP="00F17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084" w:rsidRPr="00F272D8" w:rsidRDefault="00F170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084" w:rsidRDefault="00F17084" w:rsidP="00F17084">
      <w:pPr>
        <w:spacing w:after="0" w:line="240" w:lineRule="auto"/>
      </w:pPr>
      <w:r>
        <w:separator/>
      </w:r>
    </w:p>
  </w:footnote>
  <w:footnote w:type="continuationSeparator" w:id="0">
    <w:p w:rsidR="00F17084" w:rsidRDefault="00F17084" w:rsidP="00F17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5A5B"/>
    <w:rsid w:val="000233F9"/>
    <w:rsid w:val="000776C1"/>
    <w:rsid w:val="00093AA8"/>
    <w:rsid w:val="000A47A7"/>
    <w:rsid w:val="000B3940"/>
    <w:rsid w:val="000D6F58"/>
    <w:rsid w:val="000E4C76"/>
    <w:rsid w:val="00191427"/>
    <w:rsid w:val="00214DFD"/>
    <w:rsid w:val="00222916"/>
    <w:rsid w:val="00265A5B"/>
    <w:rsid w:val="002B7452"/>
    <w:rsid w:val="002C7AF3"/>
    <w:rsid w:val="002D575E"/>
    <w:rsid w:val="002E0363"/>
    <w:rsid w:val="003A18E6"/>
    <w:rsid w:val="003E657F"/>
    <w:rsid w:val="00532BD5"/>
    <w:rsid w:val="005952EA"/>
    <w:rsid w:val="005A0BC8"/>
    <w:rsid w:val="005A2B53"/>
    <w:rsid w:val="006043A6"/>
    <w:rsid w:val="00614D80"/>
    <w:rsid w:val="00686141"/>
    <w:rsid w:val="006A6C6F"/>
    <w:rsid w:val="006E7649"/>
    <w:rsid w:val="006F2884"/>
    <w:rsid w:val="007B73E1"/>
    <w:rsid w:val="007E6ABD"/>
    <w:rsid w:val="007F1AB9"/>
    <w:rsid w:val="007F2939"/>
    <w:rsid w:val="009641D8"/>
    <w:rsid w:val="0099358F"/>
    <w:rsid w:val="00994F54"/>
    <w:rsid w:val="00A06A16"/>
    <w:rsid w:val="00A1264B"/>
    <w:rsid w:val="00A2024F"/>
    <w:rsid w:val="00A354A5"/>
    <w:rsid w:val="00A61080"/>
    <w:rsid w:val="00A703B2"/>
    <w:rsid w:val="00A90114"/>
    <w:rsid w:val="00AC19BF"/>
    <w:rsid w:val="00B067C6"/>
    <w:rsid w:val="00B60742"/>
    <w:rsid w:val="00B63DC0"/>
    <w:rsid w:val="00B814C4"/>
    <w:rsid w:val="00B923D8"/>
    <w:rsid w:val="00BB2ED4"/>
    <w:rsid w:val="00C049C7"/>
    <w:rsid w:val="00C57858"/>
    <w:rsid w:val="00C65815"/>
    <w:rsid w:val="00C73824"/>
    <w:rsid w:val="00CB3C9F"/>
    <w:rsid w:val="00CB3CB1"/>
    <w:rsid w:val="00CE1123"/>
    <w:rsid w:val="00D12AE4"/>
    <w:rsid w:val="00D14371"/>
    <w:rsid w:val="00D2617B"/>
    <w:rsid w:val="00E34AE4"/>
    <w:rsid w:val="00E47BB3"/>
    <w:rsid w:val="00E85FDA"/>
    <w:rsid w:val="00EA7AB4"/>
    <w:rsid w:val="00EC7416"/>
    <w:rsid w:val="00F11A4D"/>
    <w:rsid w:val="00F17084"/>
    <w:rsid w:val="00F22EA1"/>
    <w:rsid w:val="00F272D8"/>
    <w:rsid w:val="00F30167"/>
    <w:rsid w:val="00F959BD"/>
    <w:rsid w:val="00FC5296"/>
    <w:rsid w:val="00FF7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B2CC54-93C0-4047-B256-166939CA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170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708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170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708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30</cp:revision>
  <cp:lastPrinted>2017-10-04T15:13:00Z</cp:lastPrinted>
  <dcterms:created xsi:type="dcterms:W3CDTF">2016-12-29T12:10:00Z</dcterms:created>
  <dcterms:modified xsi:type="dcterms:W3CDTF">2018-07-06T12:27:00Z</dcterms:modified>
</cp:coreProperties>
</file>