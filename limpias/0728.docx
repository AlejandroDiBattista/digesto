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14C" w:rsidRPr="00AC414C" w:rsidRDefault="00AC414C" w:rsidP="00AC414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</w:rPr>
        <w:t>Yerba Buena, 29 de Diciembre de 1995</w:t>
      </w:r>
    </w:p>
    <w:p w:rsidR="00AC414C" w:rsidRPr="00AC414C" w:rsidRDefault="00AC414C" w:rsidP="00AC414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C414C">
        <w:rPr>
          <w:rFonts w:ascii="Book Antiqua" w:hAnsi="Book Antiqua"/>
          <w:b/>
          <w:sz w:val="24"/>
        </w:rPr>
        <w:t>ORDENANZA Nº 728</w:t>
      </w:r>
    </w:p>
    <w:p w:rsidR="00AC414C" w:rsidRPr="00AC414C" w:rsidRDefault="00AC414C" w:rsidP="00AC414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C414C">
        <w:rPr>
          <w:rFonts w:ascii="Book Antiqua" w:hAnsi="Book Antiqua"/>
          <w:b/>
          <w:sz w:val="24"/>
        </w:rPr>
        <w:t>VISTO:</w:t>
      </w:r>
    </w:p>
    <w:p w:rsidR="00A51F2D" w:rsidRPr="00AC414C" w:rsidRDefault="00AC414C" w:rsidP="00AC414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51F2D" w:rsidRPr="00AC414C">
        <w:rPr>
          <w:rFonts w:ascii="Book Antiqua" w:hAnsi="Book Antiqua"/>
          <w:sz w:val="24"/>
        </w:rPr>
        <w:t xml:space="preserve">La donación efectuada por parte de la empresa “LA PARISIENNE” 3L marketing </w:t>
      </w:r>
      <w:r>
        <w:rPr>
          <w:rFonts w:ascii="Book Antiqua" w:hAnsi="Book Antiqua"/>
          <w:sz w:val="24"/>
        </w:rPr>
        <w:t xml:space="preserve">S.R.L. </w:t>
      </w:r>
      <w:r w:rsidR="00A51F2D" w:rsidRPr="00AC414C">
        <w:rPr>
          <w:rFonts w:ascii="Book Antiqua" w:hAnsi="Book Antiqua"/>
          <w:sz w:val="24"/>
        </w:rPr>
        <w:t>y</w:t>
      </w:r>
    </w:p>
    <w:p w:rsidR="00AC414C" w:rsidRPr="00AC414C" w:rsidRDefault="00AC414C" w:rsidP="00AC414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C414C">
        <w:rPr>
          <w:rFonts w:ascii="Book Antiqua" w:hAnsi="Book Antiqua"/>
          <w:b/>
          <w:sz w:val="24"/>
        </w:rPr>
        <w:t>CONSIDERANDO:</w:t>
      </w:r>
    </w:p>
    <w:p w:rsidR="00B14DB4" w:rsidRPr="00AC414C" w:rsidRDefault="00AC414C" w:rsidP="00AC414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A6FFF" w:rsidRPr="00AC414C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la misma consiste en una fuente decorativa compuesta por</w:t>
      </w:r>
      <w:r>
        <w:rPr>
          <w:rFonts w:ascii="Book Antiqua" w:hAnsi="Book Antiqua"/>
          <w:sz w:val="24"/>
        </w:rPr>
        <w:t xml:space="preserve">: </w:t>
      </w:r>
      <w:r w:rsidR="00A51F2D" w:rsidRPr="00AC414C">
        <w:rPr>
          <w:rFonts w:ascii="Book Antiqua" w:hAnsi="Book Antiqua"/>
          <w:sz w:val="24"/>
        </w:rPr>
        <w:t>un receptáculo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tres copas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una piña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tres soportes y una electro bomba</w:t>
      </w:r>
      <w:r>
        <w:rPr>
          <w:rFonts w:ascii="Book Antiqua" w:hAnsi="Book Antiqua"/>
          <w:sz w:val="24"/>
        </w:rPr>
        <w:t xml:space="preserve">; </w:t>
      </w:r>
    </w:p>
    <w:p w:rsidR="00B14DB4" w:rsidRPr="00AC414C" w:rsidRDefault="00A51F2D" w:rsidP="00AC414C">
      <w:pPr>
        <w:keepNext/>
        <w:spacing w:after="180" w:line="240" w:lineRule="auto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</w:rPr>
        <w:t>Que dicha donación es efectuada con cargo para ser instalada en el parque Percy Hill</w:t>
      </w:r>
      <w:r w:rsidR="00AC414C">
        <w:rPr>
          <w:rFonts w:ascii="Book Antiqua" w:hAnsi="Book Antiqua"/>
          <w:sz w:val="24"/>
        </w:rPr>
        <w:t xml:space="preserve">; </w:t>
      </w:r>
    </w:p>
    <w:p w:rsidR="00B14DB4" w:rsidRPr="00AC414C" w:rsidRDefault="00A51F2D" w:rsidP="00AC414C">
      <w:pPr>
        <w:keepNext/>
        <w:spacing w:after="180" w:line="240" w:lineRule="auto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</w:rPr>
        <w:t>Que la Fuente Decorativa se enmarca dentro del estilo de las obras que se están realizando en el parque Percy Hill</w:t>
      </w:r>
      <w:r w:rsidR="00AC414C">
        <w:rPr>
          <w:rFonts w:ascii="Book Antiqua" w:hAnsi="Book Antiqua"/>
          <w:sz w:val="24"/>
        </w:rPr>
        <w:t xml:space="preserve">; </w:t>
      </w:r>
    </w:p>
    <w:p w:rsidR="00AC414C" w:rsidRPr="00AC414C" w:rsidRDefault="00AC414C" w:rsidP="00AC414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C414C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14DB4" w:rsidRPr="00AC414C" w:rsidRDefault="00AC414C" w:rsidP="00AC414C">
      <w:pPr>
        <w:keepNext/>
        <w:spacing w:after="180" w:line="240" w:lineRule="auto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A51F2D" w:rsidRPr="00AC414C">
        <w:rPr>
          <w:rFonts w:ascii="Book Antiqua" w:hAnsi="Book Antiqua"/>
          <w:sz w:val="24"/>
        </w:rPr>
        <w:t xml:space="preserve">ACEPTASE la donación efectuada por la empresa “LA PARISIENNE” 3L Marketing </w:t>
      </w:r>
      <w:r>
        <w:rPr>
          <w:rFonts w:ascii="Book Antiqua" w:hAnsi="Book Antiqua"/>
          <w:sz w:val="24"/>
        </w:rPr>
        <w:t xml:space="preserve">S.R.L. </w:t>
      </w:r>
      <w:r w:rsidR="00A51F2D" w:rsidRPr="00AC414C">
        <w:rPr>
          <w:rFonts w:ascii="Book Antiqua" w:hAnsi="Book Antiqua"/>
          <w:sz w:val="24"/>
        </w:rPr>
        <w:t>consistente en una fuente decorativa compuesta por</w:t>
      </w:r>
      <w:r>
        <w:rPr>
          <w:rFonts w:ascii="Book Antiqua" w:hAnsi="Book Antiqua"/>
          <w:sz w:val="24"/>
        </w:rPr>
        <w:t xml:space="preserve">: </w:t>
      </w:r>
      <w:r w:rsidR="00A51F2D" w:rsidRPr="00AC414C">
        <w:rPr>
          <w:rFonts w:ascii="Book Antiqua" w:hAnsi="Book Antiqua"/>
          <w:sz w:val="24"/>
        </w:rPr>
        <w:t>un receptáculo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tres copas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una piña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tres soportes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una electrobomba</w:t>
      </w:r>
      <w:r>
        <w:rPr>
          <w:rFonts w:ascii="Book Antiqua" w:hAnsi="Book Antiqua"/>
          <w:sz w:val="24"/>
        </w:rPr>
        <w:t xml:space="preserve">. </w:t>
      </w:r>
    </w:p>
    <w:p w:rsidR="00B14DB4" w:rsidRPr="00AC414C" w:rsidRDefault="00AC414C" w:rsidP="00AC414C">
      <w:pPr>
        <w:keepNext/>
        <w:spacing w:after="180" w:line="240" w:lineRule="auto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A51F2D" w:rsidRPr="00AC414C">
        <w:rPr>
          <w:rFonts w:ascii="Book Antiqua" w:hAnsi="Book Antiqua"/>
          <w:sz w:val="24"/>
        </w:rPr>
        <w:t>La donación deberá ser emplazada en el parque Percy Hill</w:t>
      </w:r>
      <w:r>
        <w:rPr>
          <w:rFonts w:ascii="Book Antiqua" w:hAnsi="Book Antiqua"/>
          <w:sz w:val="24"/>
        </w:rPr>
        <w:t xml:space="preserve">, </w:t>
      </w:r>
      <w:r w:rsidR="00A51F2D" w:rsidRPr="00AC414C">
        <w:rPr>
          <w:rFonts w:ascii="Book Antiqua" w:hAnsi="Book Antiqua"/>
          <w:sz w:val="24"/>
        </w:rPr>
        <w:t>como parte de las obras que se llevan a cabo en el mismo</w:t>
      </w:r>
      <w:r>
        <w:rPr>
          <w:rFonts w:ascii="Book Antiqua" w:hAnsi="Book Antiqua"/>
          <w:sz w:val="24"/>
        </w:rPr>
        <w:t xml:space="preserve">. </w:t>
      </w:r>
    </w:p>
    <w:p w:rsidR="006F2884" w:rsidRPr="00AC414C" w:rsidRDefault="00AC414C" w:rsidP="00AC414C">
      <w:pPr>
        <w:keepNext/>
        <w:spacing w:after="180" w:line="240" w:lineRule="auto"/>
        <w:rPr>
          <w:rFonts w:ascii="Book Antiqua" w:hAnsi="Book Antiqua"/>
          <w:sz w:val="24"/>
        </w:rPr>
      </w:pPr>
      <w:r w:rsidRPr="00AC414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C414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C414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C414C" w:rsidSect="00AC414C">
      <w:footerReference w:type="default" r:id="rId7"/>
      <w:pgSz w:w="11906" w:h="16838"/>
      <w:pgMar w:top="1417" w:right="1134" w:bottom="1134" w:left="1701" w:header="709" w:footer="709" w:gutter="0"/>
      <w:pgNumType w:start="6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3D2" w:rsidRDefault="002C63D2" w:rsidP="002C63D2">
      <w:pPr>
        <w:spacing w:after="0" w:line="240" w:lineRule="auto"/>
      </w:pPr>
      <w:r>
        <w:separator/>
      </w:r>
    </w:p>
  </w:endnote>
  <w:endnote w:type="continuationSeparator" w:id="0">
    <w:p w:rsidR="002C63D2" w:rsidRDefault="002C63D2" w:rsidP="002C6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3D2" w:rsidRPr="00227E4D" w:rsidRDefault="002C63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3D2" w:rsidRDefault="002C63D2" w:rsidP="002C63D2">
      <w:pPr>
        <w:spacing w:after="0" w:line="240" w:lineRule="auto"/>
      </w:pPr>
      <w:r>
        <w:separator/>
      </w:r>
    </w:p>
  </w:footnote>
  <w:footnote w:type="continuationSeparator" w:id="0">
    <w:p w:rsidR="002C63D2" w:rsidRDefault="002C63D2" w:rsidP="002C6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6FFF"/>
    <w:rsid w:val="00016B6B"/>
    <w:rsid w:val="000776C1"/>
    <w:rsid w:val="000A632C"/>
    <w:rsid w:val="000D6F58"/>
    <w:rsid w:val="001160B8"/>
    <w:rsid w:val="00120281"/>
    <w:rsid w:val="001815EC"/>
    <w:rsid w:val="00222916"/>
    <w:rsid w:val="00227E4D"/>
    <w:rsid w:val="0023510F"/>
    <w:rsid w:val="00296E31"/>
    <w:rsid w:val="002A6FFF"/>
    <w:rsid w:val="002C63D2"/>
    <w:rsid w:val="002D575E"/>
    <w:rsid w:val="002E3CE7"/>
    <w:rsid w:val="00313B89"/>
    <w:rsid w:val="0031424F"/>
    <w:rsid w:val="003166AE"/>
    <w:rsid w:val="00396553"/>
    <w:rsid w:val="003B5ADB"/>
    <w:rsid w:val="003E657F"/>
    <w:rsid w:val="0040225C"/>
    <w:rsid w:val="004307D5"/>
    <w:rsid w:val="00440772"/>
    <w:rsid w:val="004600A4"/>
    <w:rsid w:val="0046052C"/>
    <w:rsid w:val="0047569C"/>
    <w:rsid w:val="0048182F"/>
    <w:rsid w:val="004830AD"/>
    <w:rsid w:val="004F080B"/>
    <w:rsid w:val="004F32C6"/>
    <w:rsid w:val="005952EA"/>
    <w:rsid w:val="005B6CF1"/>
    <w:rsid w:val="0065442E"/>
    <w:rsid w:val="006A2FE7"/>
    <w:rsid w:val="006F2884"/>
    <w:rsid w:val="00710972"/>
    <w:rsid w:val="00713A87"/>
    <w:rsid w:val="007B73E1"/>
    <w:rsid w:val="007E6ABD"/>
    <w:rsid w:val="007F1AB9"/>
    <w:rsid w:val="007F45D9"/>
    <w:rsid w:val="00803FC9"/>
    <w:rsid w:val="008850D9"/>
    <w:rsid w:val="00947883"/>
    <w:rsid w:val="009720A6"/>
    <w:rsid w:val="009A0877"/>
    <w:rsid w:val="00A36DF1"/>
    <w:rsid w:val="00A51F2D"/>
    <w:rsid w:val="00A703B2"/>
    <w:rsid w:val="00AA356B"/>
    <w:rsid w:val="00AC414C"/>
    <w:rsid w:val="00B14DB4"/>
    <w:rsid w:val="00B42DF3"/>
    <w:rsid w:val="00B835D5"/>
    <w:rsid w:val="00B923D8"/>
    <w:rsid w:val="00BA7A54"/>
    <w:rsid w:val="00BB2ED4"/>
    <w:rsid w:val="00C049C7"/>
    <w:rsid w:val="00C126EC"/>
    <w:rsid w:val="00CC2C7D"/>
    <w:rsid w:val="00CC3DE9"/>
    <w:rsid w:val="00CE1123"/>
    <w:rsid w:val="00CE5BC3"/>
    <w:rsid w:val="00D25D95"/>
    <w:rsid w:val="00D87FA1"/>
    <w:rsid w:val="00DC5767"/>
    <w:rsid w:val="00E34AE4"/>
    <w:rsid w:val="00E47BB3"/>
    <w:rsid w:val="00EA33BE"/>
    <w:rsid w:val="00EF24BA"/>
    <w:rsid w:val="00F40094"/>
    <w:rsid w:val="00F7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B89AD9-8462-42AD-A6AA-00398BD59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C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C63D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2C63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C63D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6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2017-10-04T15:13:00Z</cp:lastPrinted>
  <dcterms:created xsi:type="dcterms:W3CDTF">2016-12-26T20:02:00Z</dcterms:created>
  <dcterms:modified xsi:type="dcterms:W3CDTF">2018-07-06T12:33:00Z</dcterms:modified>
</cp:coreProperties>
</file>