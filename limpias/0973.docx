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C12" w:rsidRPr="00ED3C12" w:rsidRDefault="00ED3C12" w:rsidP="00ED3C12">
      <w:pPr>
        <w:keepNext/>
        <w:spacing w:after="180" w:line="240" w:lineRule="auto"/>
        <w:jc w:val="right"/>
        <w:rPr>
          <w:rFonts w:ascii="Book Antiqua" w:hAnsi="Book Antiqua"/>
          <w:sz w:val="24"/>
          <w:szCs w:val="24"/>
        </w:rPr>
      </w:pPr>
      <w:r w:rsidRPr="00ED3C12">
        <w:rPr>
          <w:rFonts w:ascii="Book Antiqua" w:hAnsi="Book Antiqua"/>
          <w:sz w:val="24"/>
          <w:szCs w:val="24"/>
        </w:rPr>
        <w:t>Yerba Buena, 04 de Enero de 1999</w:t>
      </w:r>
    </w:p>
    <w:p w:rsidR="00ED3C12" w:rsidRPr="00BC53B3" w:rsidRDefault="00ED3C12" w:rsidP="00ED3C12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BC53B3">
        <w:rPr>
          <w:rFonts w:ascii="Book Antiqua" w:hAnsi="Book Antiqua"/>
          <w:b/>
          <w:sz w:val="24"/>
          <w:szCs w:val="24"/>
        </w:rPr>
        <w:t>ORDENANZA Nº 973</w:t>
      </w:r>
    </w:p>
    <w:p w:rsidR="00ED3C12" w:rsidRPr="00BC53B3" w:rsidRDefault="00ED3C12" w:rsidP="00ED3C12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BC53B3">
        <w:rPr>
          <w:rFonts w:ascii="Book Antiqua" w:hAnsi="Book Antiqua"/>
          <w:b/>
          <w:sz w:val="24"/>
          <w:szCs w:val="24"/>
        </w:rPr>
        <w:t>VISTO</w:t>
      </w:r>
      <w:r w:rsidR="00102B5A" w:rsidRPr="00BC53B3">
        <w:rPr>
          <w:rFonts w:ascii="Book Antiqua" w:hAnsi="Book Antiqua"/>
          <w:b/>
          <w:sz w:val="24"/>
          <w:szCs w:val="24"/>
        </w:rPr>
        <w:t xml:space="preserve">: </w:t>
      </w:r>
    </w:p>
    <w:p w:rsidR="008B158B" w:rsidRPr="00BC53B3" w:rsidRDefault="008B158B" w:rsidP="00ED3C12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C53B3">
        <w:rPr>
          <w:rFonts w:ascii="Book Antiqua" w:hAnsi="Book Antiqua"/>
          <w:sz w:val="24"/>
          <w:szCs w:val="24"/>
        </w:rPr>
        <w:t xml:space="preserve">La </w:t>
      </w:r>
      <w:r w:rsidR="00FD4481" w:rsidRPr="00BC53B3">
        <w:rPr>
          <w:rFonts w:ascii="Book Antiqua" w:hAnsi="Book Antiqua"/>
          <w:sz w:val="24"/>
          <w:szCs w:val="24"/>
        </w:rPr>
        <w:t>donación efectuada por la</w:t>
      </w:r>
      <w:r w:rsidR="008276BC" w:rsidRPr="00BC53B3">
        <w:rPr>
          <w:rFonts w:ascii="Book Antiqua" w:hAnsi="Book Antiqua"/>
          <w:sz w:val="24"/>
          <w:szCs w:val="24"/>
        </w:rPr>
        <w:t xml:space="preserve"> </w:t>
      </w:r>
      <w:r w:rsidR="00005227" w:rsidRPr="00BC53B3">
        <w:rPr>
          <w:rFonts w:ascii="Book Antiqua" w:hAnsi="Book Antiqua"/>
          <w:sz w:val="24"/>
          <w:szCs w:val="24"/>
        </w:rPr>
        <w:t>Ing</w:t>
      </w:r>
      <w:r w:rsidR="00ED3C12" w:rsidRPr="00BC53B3">
        <w:rPr>
          <w:rFonts w:ascii="Book Antiqua" w:hAnsi="Book Antiqua"/>
          <w:sz w:val="24"/>
          <w:szCs w:val="24"/>
        </w:rPr>
        <w:t xml:space="preserve">. </w:t>
      </w:r>
      <w:r w:rsidR="00005227" w:rsidRPr="00BC53B3">
        <w:rPr>
          <w:rFonts w:ascii="Book Antiqua" w:hAnsi="Book Antiqua"/>
          <w:sz w:val="24"/>
          <w:szCs w:val="24"/>
        </w:rPr>
        <w:t>Ana González L</w:t>
      </w:r>
      <w:r w:rsidR="00595041" w:rsidRPr="00BC53B3">
        <w:rPr>
          <w:rFonts w:ascii="Book Antiqua" w:hAnsi="Book Antiqua"/>
          <w:sz w:val="24"/>
          <w:szCs w:val="24"/>
        </w:rPr>
        <w:t>elong y el Arq</w:t>
      </w:r>
      <w:r w:rsidR="00ED3C12" w:rsidRPr="00BC53B3">
        <w:rPr>
          <w:rFonts w:ascii="Book Antiqua" w:hAnsi="Book Antiqua"/>
          <w:sz w:val="24"/>
          <w:szCs w:val="24"/>
        </w:rPr>
        <w:t xml:space="preserve">. </w:t>
      </w:r>
      <w:r w:rsidR="00595041" w:rsidRPr="00BC53B3">
        <w:rPr>
          <w:rFonts w:ascii="Book Antiqua" w:hAnsi="Book Antiqua"/>
          <w:sz w:val="24"/>
          <w:szCs w:val="24"/>
        </w:rPr>
        <w:t>Claudio Reverberi</w:t>
      </w:r>
      <w:r w:rsidR="00ED3C12" w:rsidRPr="00BC53B3">
        <w:rPr>
          <w:rFonts w:ascii="Book Antiqua" w:hAnsi="Book Antiqua"/>
          <w:sz w:val="24"/>
          <w:szCs w:val="24"/>
        </w:rPr>
        <w:t xml:space="preserve">; </w:t>
      </w:r>
      <w:r w:rsidR="00005227" w:rsidRPr="00BC53B3">
        <w:rPr>
          <w:rFonts w:ascii="Book Antiqua" w:hAnsi="Book Antiqua"/>
          <w:sz w:val="24"/>
          <w:szCs w:val="24"/>
        </w:rPr>
        <w:t>y</w:t>
      </w:r>
    </w:p>
    <w:p w:rsidR="00ED3C12" w:rsidRPr="00BC53B3" w:rsidRDefault="00ED3C12" w:rsidP="00ED3C12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BC53B3">
        <w:rPr>
          <w:rFonts w:ascii="Book Antiqua" w:hAnsi="Book Antiqua"/>
          <w:b/>
          <w:sz w:val="24"/>
          <w:szCs w:val="24"/>
        </w:rPr>
        <w:t>CONSIDERANDO</w:t>
      </w:r>
      <w:r w:rsidR="00102B5A" w:rsidRPr="00BC53B3">
        <w:rPr>
          <w:rFonts w:ascii="Book Antiqua" w:hAnsi="Book Antiqua"/>
          <w:b/>
          <w:sz w:val="24"/>
          <w:szCs w:val="24"/>
        </w:rPr>
        <w:t xml:space="preserve">: </w:t>
      </w:r>
    </w:p>
    <w:p w:rsidR="00FC2FB6" w:rsidRPr="00BC53B3" w:rsidRDefault="00102B5A" w:rsidP="00ED3C12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C53B3">
        <w:rPr>
          <w:rFonts w:ascii="Book Antiqua" w:hAnsi="Book Antiqua"/>
          <w:sz w:val="24"/>
          <w:szCs w:val="24"/>
        </w:rPr>
        <w:t>Que la misma consiste en la suma de $6.000 (equivalente a 1000bolsas de cemento precio promedio mayorista) como aporte a la construcción de la obra del “Nuevo Concejo Deliberante de Yerba Buena”,</w:t>
      </w:r>
    </w:p>
    <w:p w:rsidR="00FC2FB6" w:rsidRPr="00BC53B3" w:rsidRDefault="00FD4481" w:rsidP="00ED3C12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C53B3">
        <w:rPr>
          <w:rFonts w:ascii="Book Antiqua" w:hAnsi="Book Antiqua"/>
          <w:sz w:val="24"/>
          <w:szCs w:val="24"/>
        </w:rPr>
        <w:t>Que se encuentran cumplimentados los pasos legales correspondientes</w:t>
      </w:r>
      <w:r w:rsidR="00ED3C12" w:rsidRPr="00BC53B3">
        <w:rPr>
          <w:rFonts w:ascii="Book Antiqua" w:hAnsi="Book Antiqua"/>
          <w:sz w:val="24"/>
          <w:szCs w:val="24"/>
        </w:rPr>
        <w:t>,</w:t>
      </w:r>
    </w:p>
    <w:p w:rsidR="00FC2FB6" w:rsidRPr="00BC53B3" w:rsidRDefault="00DC6F1B" w:rsidP="00ED3C12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C53B3">
        <w:rPr>
          <w:rFonts w:ascii="Book Antiqua" w:hAnsi="Book Antiqua"/>
          <w:sz w:val="24"/>
          <w:szCs w:val="24"/>
        </w:rPr>
        <w:t>Las atribuciones contenidas por la Ley Nº 5529 (Orgánica de Municipalidades) en su Artículo 24º inc. 12;</w:t>
      </w:r>
    </w:p>
    <w:p w:rsidR="00FC2FB6" w:rsidRPr="00BC53B3" w:rsidRDefault="00FC2FB6" w:rsidP="00FC2FB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  <w:szCs w:val="24"/>
        </w:rPr>
      </w:pPr>
      <w:r w:rsidRPr="00BC53B3">
        <w:rPr>
          <w:rFonts w:ascii="Book Antiqua" w:hAnsi="Book Antiqua"/>
          <w:b/>
          <w:sz w:val="24"/>
          <w:szCs w:val="24"/>
        </w:rPr>
        <w:t>EL CONCEJO DELIBERANTE SANCIONA CON FUERZA DE ORDENANZA</w:t>
      </w:r>
      <w:r w:rsidR="00102B5A" w:rsidRPr="00BC53B3">
        <w:rPr>
          <w:rFonts w:ascii="Book Antiqua" w:hAnsi="Book Antiqua"/>
          <w:sz w:val="24"/>
          <w:szCs w:val="24"/>
        </w:rPr>
        <w:t xml:space="preserve">: </w:t>
      </w:r>
    </w:p>
    <w:p w:rsidR="00FC2FB6" w:rsidRPr="00BC53B3" w:rsidRDefault="00F77765" w:rsidP="00F77765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F77765">
        <w:rPr>
          <w:rFonts w:ascii="Book Antiqua" w:hAnsi="Book Antiqua"/>
          <w:sz w:val="24"/>
          <w:szCs w:val="24"/>
          <w:u w:val="single"/>
        </w:rPr>
        <w:t>ARTÍCULO PRIMERO</w:t>
      </w:r>
      <w:r w:rsidR="00102B5A" w:rsidRPr="00102B5A">
        <w:rPr>
          <w:rFonts w:ascii="Book Antiqua" w:hAnsi="Book Antiqua"/>
          <w:sz w:val="24"/>
          <w:szCs w:val="24"/>
        </w:rPr>
        <w:t>:</w:t>
      </w:r>
      <w:r w:rsidR="00102B5A" w:rsidRPr="00BC53B3">
        <w:rPr>
          <w:rFonts w:ascii="Book Antiqua" w:hAnsi="Book Antiqua"/>
          <w:sz w:val="24"/>
          <w:szCs w:val="24"/>
        </w:rPr>
        <w:t xml:space="preserve"> ACEPTASE la donación de $6.000 (equivalente a 1000 bolsas de cemento precio promedio mayorista) efectuado por el Arq. Claudio Reverberi y la Ing. Ana González Lelong, que será destinada íntegramente a la construcción del “Nuevo Concejo Deliberante de Yerba Buena.</w:t>
      </w:r>
    </w:p>
    <w:p w:rsidR="006F2884" w:rsidRPr="00ED3C12" w:rsidRDefault="00F77765" w:rsidP="00ED3C12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F77765">
        <w:rPr>
          <w:rFonts w:ascii="Book Antiqua" w:hAnsi="Book Antiqua"/>
          <w:sz w:val="24"/>
          <w:szCs w:val="24"/>
          <w:u w:val="single"/>
        </w:rPr>
        <w:t>ARTÍCULO SEGUNDO</w:t>
      </w:r>
      <w:r w:rsidR="00102B5A" w:rsidRPr="00102B5A">
        <w:rPr>
          <w:rFonts w:ascii="Book Antiqua" w:hAnsi="Book Antiqua"/>
          <w:sz w:val="24"/>
          <w:szCs w:val="24"/>
        </w:rPr>
        <w:t>:</w:t>
      </w:r>
      <w:r w:rsidR="00102B5A" w:rsidRPr="00BC53B3">
        <w:rPr>
          <w:rFonts w:ascii="Book Antiqua" w:hAnsi="Book Antiqua"/>
          <w:sz w:val="24"/>
          <w:szCs w:val="24"/>
        </w:rPr>
        <w:t xml:space="preserve"> </w:t>
      </w:r>
      <w:r w:rsidR="003E657F" w:rsidRPr="00BC53B3">
        <w:rPr>
          <w:rFonts w:ascii="Book Antiqua" w:hAnsi="Book Antiqua"/>
          <w:sz w:val="24"/>
          <w:szCs w:val="24"/>
        </w:rPr>
        <w:t>COMUNÍQUESE</w:t>
      </w:r>
      <w:r w:rsidR="00ED3C12" w:rsidRPr="00BC53B3">
        <w:rPr>
          <w:rFonts w:ascii="Book Antiqua" w:hAnsi="Book Antiqua"/>
          <w:sz w:val="24"/>
          <w:szCs w:val="24"/>
        </w:rPr>
        <w:t xml:space="preserve">, </w:t>
      </w:r>
      <w:r w:rsidR="003E657F" w:rsidRPr="00BC53B3">
        <w:rPr>
          <w:rFonts w:ascii="Book Antiqua" w:hAnsi="Book Antiqua"/>
          <w:sz w:val="24"/>
          <w:szCs w:val="24"/>
        </w:rPr>
        <w:t>CÓPIESE y ARCHÍVESE</w:t>
      </w:r>
      <w:r w:rsidR="00ED3C12" w:rsidRPr="00BC53B3">
        <w:rPr>
          <w:rFonts w:ascii="Book Antiqua" w:hAnsi="Book Antiqua"/>
          <w:sz w:val="24"/>
          <w:szCs w:val="24"/>
        </w:rPr>
        <w:t>.</w:t>
      </w:r>
      <w:r w:rsidR="00BC53B3" w:rsidRPr="00ED3C12">
        <w:rPr>
          <w:rFonts w:ascii="Book Antiqua" w:hAnsi="Book Antiqua"/>
          <w:sz w:val="24"/>
          <w:szCs w:val="24"/>
        </w:rPr>
        <w:t xml:space="preserve"> </w:t>
      </w:r>
    </w:p>
    <w:sectPr w:rsidR="006F2884" w:rsidRPr="00ED3C12" w:rsidSect="00095B10">
      <w:footerReference w:type="default" r:id="rId7"/>
      <w:pgSz w:w="11906" w:h="16838"/>
      <w:pgMar w:top="1417" w:right="1134" w:bottom="1134" w:left="1701" w:header="709" w:footer="709" w:gutter="0"/>
      <w:pgNumType w:start="9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1E83" w:rsidRDefault="00811E83" w:rsidP="00811E83">
      <w:pPr>
        <w:spacing w:after="0" w:line="240" w:lineRule="auto"/>
      </w:pPr>
      <w:r>
        <w:separator/>
      </w:r>
    </w:p>
  </w:endnote>
  <w:endnote w:type="continuationSeparator" w:id="0">
    <w:p w:rsidR="00811E83" w:rsidRDefault="00811E83" w:rsidP="00811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E83" w:rsidRPr="00095B10" w:rsidRDefault="00811E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1E83" w:rsidRDefault="00811E83" w:rsidP="00811E83">
      <w:pPr>
        <w:spacing w:after="0" w:line="240" w:lineRule="auto"/>
      </w:pPr>
      <w:r>
        <w:separator/>
      </w:r>
    </w:p>
  </w:footnote>
  <w:footnote w:type="continuationSeparator" w:id="0">
    <w:p w:rsidR="00811E83" w:rsidRDefault="00811E83" w:rsidP="00811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158B"/>
    <w:rsid w:val="00005227"/>
    <w:rsid w:val="000157E2"/>
    <w:rsid w:val="00017F56"/>
    <w:rsid w:val="00021E30"/>
    <w:rsid w:val="0006504A"/>
    <w:rsid w:val="000776C1"/>
    <w:rsid w:val="00095B10"/>
    <w:rsid w:val="000A71CE"/>
    <w:rsid w:val="000D6F58"/>
    <w:rsid w:val="00102B5A"/>
    <w:rsid w:val="00127706"/>
    <w:rsid w:val="00137F42"/>
    <w:rsid w:val="001654FC"/>
    <w:rsid w:val="001C285A"/>
    <w:rsid w:val="001D7D53"/>
    <w:rsid w:val="00222916"/>
    <w:rsid w:val="00223CB0"/>
    <w:rsid w:val="002D575E"/>
    <w:rsid w:val="002F44AB"/>
    <w:rsid w:val="00383AAE"/>
    <w:rsid w:val="00384A3F"/>
    <w:rsid w:val="003D4CC3"/>
    <w:rsid w:val="003E657F"/>
    <w:rsid w:val="004D6A5F"/>
    <w:rsid w:val="00555157"/>
    <w:rsid w:val="00595041"/>
    <w:rsid w:val="005952EA"/>
    <w:rsid w:val="0064696E"/>
    <w:rsid w:val="00652812"/>
    <w:rsid w:val="00673ECF"/>
    <w:rsid w:val="006E60FA"/>
    <w:rsid w:val="006F2884"/>
    <w:rsid w:val="00794BC8"/>
    <w:rsid w:val="007A2370"/>
    <w:rsid w:val="007B73E1"/>
    <w:rsid w:val="007E6ABD"/>
    <w:rsid w:val="007F1AB9"/>
    <w:rsid w:val="00811E83"/>
    <w:rsid w:val="008276BC"/>
    <w:rsid w:val="0085150A"/>
    <w:rsid w:val="008825EC"/>
    <w:rsid w:val="00883891"/>
    <w:rsid w:val="008B158B"/>
    <w:rsid w:val="008D145C"/>
    <w:rsid w:val="00920E5D"/>
    <w:rsid w:val="00965413"/>
    <w:rsid w:val="00A60C77"/>
    <w:rsid w:val="00A703B2"/>
    <w:rsid w:val="00B10794"/>
    <w:rsid w:val="00B26D5F"/>
    <w:rsid w:val="00B51B77"/>
    <w:rsid w:val="00B9102E"/>
    <w:rsid w:val="00B923D8"/>
    <w:rsid w:val="00BB2ED4"/>
    <w:rsid w:val="00BC53B3"/>
    <w:rsid w:val="00C049C7"/>
    <w:rsid w:val="00C9204B"/>
    <w:rsid w:val="00CA1AAB"/>
    <w:rsid w:val="00CE1123"/>
    <w:rsid w:val="00CE1E78"/>
    <w:rsid w:val="00D000B0"/>
    <w:rsid w:val="00DC6F1B"/>
    <w:rsid w:val="00E34AE4"/>
    <w:rsid w:val="00E47BB3"/>
    <w:rsid w:val="00EC36AB"/>
    <w:rsid w:val="00ED3C12"/>
    <w:rsid w:val="00F77765"/>
    <w:rsid w:val="00F77C56"/>
    <w:rsid w:val="00F95057"/>
    <w:rsid w:val="00FC2FB6"/>
    <w:rsid w:val="00FD4481"/>
    <w:rsid w:val="00FE77B3"/>
    <w:rsid w:val="00FF6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11E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1E8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11E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1E8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50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2017-10-04T15:15:00Z</cp:lastPrinted>
  <dcterms:created xsi:type="dcterms:W3CDTF">2016-12-20T14:05:00Z</dcterms:created>
  <dcterms:modified xsi:type="dcterms:W3CDTF">2017-10-04T15:15:00Z</dcterms:modified>
</cp:coreProperties>
</file>