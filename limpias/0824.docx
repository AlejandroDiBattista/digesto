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876" w:rsidRPr="000B1876" w:rsidRDefault="000B1876" w:rsidP="000B187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B1876">
        <w:rPr>
          <w:rFonts w:ascii="Book Antiqua" w:hAnsi="Book Antiqua"/>
          <w:sz w:val="24"/>
        </w:rPr>
        <w:t>Yerba Buena, 16 de Abril de 1997</w:t>
      </w:r>
    </w:p>
    <w:p w:rsidR="000B1876" w:rsidRPr="00713D15" w:rsidRDefault="000B1876" w:rsidP="000B187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713D15">
        <w:rPr>
          <w:rFonts w:ascii="Book Antiqua" w:hAnsi="Book Antiqua"/>
          <w:b/>
          <w:sz w:val="24"/>
        </w:rPr>
        <w:t>ORDENANZA Nº 824</w:t>
      </w:r>
    </w:p>
    <w:p w:rsidR="000B1876" w:rsidRPr="00713D15" w:rsidRDefault="000B1876" w:rsidP="000B187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13D15">
        <w:rPr>
          <w:rFonts w:ascii="Book Antiqua" w:hAnsi="Book Antiqua"/>
          <w:b/>
          <w:sz w:val="24"/>
        </w:rPr>
        <w:t>VISTO</w:t>
      </w:r>
      <w:r w:rsidR="0006218D" w:rsidRPr="00713D15">
        <w:rPr>
          <w:rFonts w:ascii="Book Antiqua" w:hAnsi="Book Antiqua"/>
          <w:b/>
          <w:sz w:val="24"/>
        </w:rPr>
        <w:t xml:space="preserve">: </w:t>
      </w:r>
    </w:p>
    <w:p w:rsidR="002856B5" w:rsidRPr="00713D15" w:rsidRDefault="0006218D" w:rsidP="000B1876">
      <w:pPr>
        <w:keepNext/>
        <w:spacing w:after="180" w:line="240" w:lineRule="auto"/>
        <w:rPr>
          <w:rFonts w:ascii="Book Antiqua" w:hAnsi="Book Antiqua"/>
          <w:sz w:val="24"/>
        </w:rPr>
      </w:pPr>
      <w:r w:rsidRPr="00713D15">
        <w:rPr>
          <w:rFonts w:ascii="Book Antiqua" w:hAnsi="Book Antiqua"/>
          <w:sz w:val="24"/>
        </w:rPr>
        <w:t xml:space="preserve"> El Expte. 084-Y-97; y</w:t>
      </w:r>
    </w:p>
    <w:p w:rsidR="000B1876" w:rsidRPr="00713D15" w:rsidRDefault="000B1876" w:rsidP="000B187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713D15">
        <w:rPr>
          <w:rFonts w:ascii="Book Antiqua" w:hAnsi="Book Antiqua"/>
          <w:b/>
          <w:sz w:val="24"/>
        </w:rPr>
        <w:t>CONSIDERANDO</w:t>
      </w:r>
      <w:r w:rsidR="0006218D" w:rsidRPr="00713D15">
        <w:rPr>
          <w:rFonts w:ascii="Book Antiqua" w:hAnsi="Book Antiqua"/>
          <w:b/>
          <w:sz w:val="24"/>
        </w:rPr>
        <w:t xml:space="preserve">: </w:t>
      </w:r>
    </w:p>
    <w:p w:rsidR="002D056F" w:rsidRPr="00713D15" w:rsidRDefault="009702D9" w:rsidP="000B1876">
      <w:pPr>
        <w:keepNext/>
        <w:spacing w:after="180" w:line="240" w:lineRule="auto"/>
        <w:rPr>
          <w:rFonts w:ascii="Book Antiqua" w:hAnsi="Book Antiqua"/>
          <w:sz w:val="24"/>
        </w:rPr>
      </w:pPr>
      <w:r w:rsidRPr="00713D15">
        <w:rPr>
          <w:rFonts w:ascii="Book Antiqua" w:hAnsi="Book Antiqua"/>
          <w:sz w:val="24"/>
        </w:rPr>
        <w:t>Que</w:t>
      </w:r>
      <w:r w:rsidR="005D35A6" w:rsidRPr="00713D15">
        <w:rPr>
          <w:rFonts w:ascii="Book Antiqua" w:hAnsi="Book Antiqua"/>
          <w:sz w:val="24"/>
        </w:rPr>
        <w:t xml:space="preserve"> mediante el mismo el Sr</w:t>
      </w:r>
      <w:r w:rsidR="000B1876" w:rsidRPr="00713D15">
        <w:rPr>
          <w:rFonts w:ascii="Book Antiqua" w:hAnsi="Book Antiqua"/>
          <w:sz w:val="24"/>
        </w:rPr>
        <w:t xml:space="preserve">. </w:t>
      </w:r>
      <w:r w:rsidR="005D35A6" w:rsidRPr="00713D15">
        <w:rPr>
          <w:rFonts w:ascii="Book Antiqua" w:hAnsi="Book Antiqua"/>
          <w:sz w:val="24"/>
        </w:rPr>
        <w:t>Concejal Marco Antonio Di Benedetto ofrece en donación una bomba sumergible eléctrica de ½ HP</w:t>
      </w:r>
      <w:r w:rsidR="000B1876" w:rsidRPr="00713D15">
        <w:rPr>
          <w:rFonts w:ascii="Book Antiqua" w:hAnsi="Book Antiqua"/>
          <w:sz w:val="24"/>
        </w:rPr>
        <w:t>;</w:t>
      </w:r>
    </w:p>
    <w:p w:rsidR="002D056F" w:rsidRPr="00713D15" w:rsidRDefault="005D35A6" w:rsidP="000B1876">
      <w:pPr>
        <w:keepNext/>
        <w:spacing w:after="180" w:line="240" w:lineRule="auto"/>
        <w:rPr>
          <w:rFonts w:ascii="Book Antiqua" w:hAnsi="Book Antiqua"/>
          <w:sz w:val="24"/>
        </w:rPr>
      </w:pPr>
      <w:r w:rsidRPr="00713D15">
        <w:rPr>
          <w:rFonts w:ascii="Book Antiqua" w:hAnsi="Book Antiqua"/>
          <w:sz w:val="24"/>
        </w:rPr>
        <w:t>Que dicha donación tiene como destinataria la Sección Cementerios de esta Municipalidad a fin de continuar las mejoras realizadas en los Cementerios de nuestro Municipio</w:t>
      </w:r>
      <w:r w:rsidR="000B1876" w:rsidRPr="00713D15">
        <w:rPr>
          <w:rFonts w:ascii="Book Antiqua" w:hAnsi="Book Antiqua"/>
          <w:sz w:val="24"/>
        </w:rPr>
        <w:t>;</w:t>
      </w:r>
    </w:p>
    <w:p w:rsidR="002D056F" w:rsidRPr="00713D15" w:rsidRDefault="002D056F" w:rsidP="002D056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13D15">
        <w:rPr>
          <w:rFonts w:ascii="Book Antiqua" w:hAnsi="Book Antiqua"/>
          <w:b/>
          <w:sz w:val="24"/>
        </w:rPr>
        <w:t>EL CONCEJO DELIBERANTE SANCIONA CON FUERZA DE ORDENANZA</w:t>
      </w:r>
      <w:r w:rsidR="0006218D" w:rsidRPr="00713D15">
        <w:rPr>
          <w:rFonts w:ascii="Book Antiqua" w:hAnsi="Book Antiqua"/>
          <w:sz w:val="24"/>
        </w:rPr>
        <w:t xml:space="preserve">: </w:t>
      </w:r>
    </w:p>
    <w:p w:rsidR="002D056F" w:rsidRPr="00713D15" w:rsidRDefault="00E20F67" w:rsidP="00E20F67">
      <w:pPr>
        <w:keepNext/>
        <w:spacing w:after="180" w:line="240" w:lineRule="auto"/>
        <w:rPr>
          <w:rFonts w:ascii="Book Antiqua" w:hAnsi="Book Antiqua"/>
          <w:sz w:val="24"/>
        </w:rPr>
      </w:pPr>
      <w:r w:rsidRPr="00E20F67">
        <w:rPr>
          <w:rFonts w:ascii="Book Antiqua" w:hAnsi="Book Antiqua"/>
          <w:sz w:val="24"/>
          <w:u w:val="single"/>
        </w:rPr>
        <w:t>ARTÍCULO PRIMERO</w:t>
      </w:r>
      <w:r w:rsidR="0006218D" w:rsidRPr="0006218D">
        <w:rPr>
          <w:rFonts w:ascii="Book Antiqua" w:hAnsi="Book Antiqua"/>
          <w:sz w:val="24"/>
        </w:rPr>
        <w:t>:</w:t>
      </w:r>
      <w:r w:rsidR="0006218D" w:rsidRPr="00713D15">
        <w:rPr>
          <w:rFonts w:ascii="Book Antiqua" w:hAnsi="Book Antiqua"/>
          <w:sz w:val="24"/>
        </w:rPr>
        <w:t xml:space="preserve"> </w:t>
      </w:r>
      <w:r w:rsidR="005D35A6" w:rsidRPr="00713D15">
        <w:rPr>
          <w:rFonts w:ascii="Book Antiqua" w:hAnsi="Book Antiqua"/>
          <w:sz w:val="24"/>
        </w:rPr>
        <w:t>ACEPTASE la donación de una bomba sumergible eléctrica de ½ HP</w:t>
      </w:r>
      <w:r w:rsidR="000B1876" w:rsidRPr="00713D15">
        <w:rPr>
          <w:rFonts w:ascii="Book Antiqua" w:hAnsi="Book Antiqua"/>
          <w:sz w:val="24"/>
        </w:rPr>
        <w:t xml:space="preserve">, </w:t>
      </w:r>
      <w:r w:rsidR="005D35A6" w:rsidRPr="00713D15">
        <w:rPr>
          <w:rFonts w:ascii="Book Antiqua" w:hAnsi="Book Antiqua"/>
          <w:sz w:val="24"/>
        </w:rPr>
        <w:t>que pasará a integrar el parque de maquinas y herramientas de la Sección Cementerios de la Municipalidad de Yerba Buena</w:t>
      </w:r>
      <w:r w:rsidR="000B1876" w:rsidRPr="00713D15">
        <w:rPr>
          <w:rFonts w:ascii="Book Antiqua" w:hAnsi="Book Antiqua"/>
          <w:sz w:val="24"/>
        </w:rPr>
        <w:t xml:space="preserve">, </w:t>
      </w:r>
      <w:r w:rsidR="005D35A6" w:rsidRPr="00713D15">
        <w:rPr>
          <w:rFonts w:ascii="Book Antiqua" w:hAnsi="Book Antiqua"/>
          <w:sz w:val="24"/>
        </w:rPr>
        <w:t>efectuada por el Sr</w:t>
      </w:r>
      <w:r w:rsidR="000B1876" w:rsidRPr="00713D15">
        <w:rPr>
          <w:rFonts w:ascii="Book Antiqua" w:hAnsi="Book Antiqua"/>
          <w:sz w:val="24"/>
        </w:rPr>
        <w:t xml:space="preserve">. </w:t>
      </w:r>
      <w:r w:rsidR="005D35A6" w:rsidRPr="00713D15">
        <w:rPr>
          <w:rFonts w:ascii="Book Antiqua" w:hAnsi="Book Antiqua"/>
          <w:sz w:val="24"/>
        </w:rPr>
        <w:t>Concejal MARCO ANTONIO DI BENEDETTO</w:t>
      </w:r>
      <w:r w:rsidR="000B1876" w:rsidRPr="00713D15">
        <w:rPr>
          <w:rFonts w:ascii="Book Antiqua" w:hAnsi="Book Antiqua"/>
          <w:sz w:val="24"/>
        </w:rPr>
        <w:t>.</w:t>
      </w:r>
    </w:p>
    <w:p w:rsidR="002D056F" w:rsidRPr="00713D15" w:rsidRDefault="00E20F67" w:rsidP="00E20F67">
      <w:pPr>
        <w:keepNext/>
        <w:spacing w:after="180" w:line="240" w:lineRule="auto"/>
        <w:rPr>
          <w:rFonts w:ascii="Book Antiqua" w:hAnsi="Book Antiqua"/>
          <w:sz w:val="24"/>
        </w:rPr>
      </w:pPr>
      <w:r w:rsidRPr="00E20F67">
        <w:rPr>
          <w:rFonts w:ascii="Book Antiqua" w:hAnsi="Book Antiqua"/>
          <w:sz w:val="24"/>
          <w:u w:val="single"/>
        </w:rPr>
        <w:t>ARTÍCULO SEGUNDO</w:t>
      </w:r>
      <w:r w:rsidR="0006218D" w:rsidRPr="0006218D">
        <w:rPr>
          <w:rFonts w:ascii="Book Antiqua" w:hAnsi="Book Antiqua"/>
          <w:sz w:val="24"/>
        </w:rPr>
        <w:t>:</w:t>
      </w:r>
      <w:r w:rsidR="0006218D" w:rsidRPr="00713D15">
        <w:rPr>
          <w:rFonts w:ascii="Book Antiqua" w:hAnsi="Book Antiqua"/>
          <w:sz w:val="24"/>
        </w:rPr>
        <w:t xml:space="preserve"> </w:t>
      </w:r>
      <w:r w:rsidR="009702D9" w:rsidRPr="00713D15">
        <w:rPr>
          <w:rFonts w:ascii="Book Antiqua" w:hAnsi="Book Antiqua"/>
          <w:sz w:val="24"/>
        </w:rPr>
        <w:t>COMUNIQUESE</w:t>
      </w:r>
      <w:r w:rsidR="000B1876" w:rsidRPr="00713D15">
        <w:rPr>
          <w:rFonts w:ascii="Book Antiqua" w:hAnsi="Book Antiqua"/>
          <w:sz w:val="24"/>
        </w:rPr>
        <w:t xml:space="preserve">, </w:t>
      </w:r>
      <w:r w:rsidR="009702D9" w:rsidRPr="00713D15">
        <w:rPr>
          <w:rFonts w:ascii="Book Antiqua" w:hAnsi="Book Antiqua"/>
          <w:sz w:val="24"/>
        </w:rPr>
        <w:t>COPIESE Y ARCHIVESE</w:t>
      </w:r>
      <w:r w:rsidR="000B1876" w:rsidRPr="00713D15">
        <w:rPr>
          <w:rFonts w:ascii="Book Antiqua" w:hAnsi="Book Antiqua"/>
          <w:sz w:val="24"/>
        </w:rPr>
        <w:t>.</w:t>
      </w:r>
    </w:p>
    <w:sectPr w:rsidR="002D056F" w:rsidRPr="00713D15" w:rsidSect="002E0BA6">
      <w:footerReference w:type="default" r:id="rId7"/>
      <w:pgSz w:w="11906" w:h="16838"/>
      <w:pgMar w:top="1417" w:right="1134" w:bottom="1134" w:left="1701" w:header="709" w:footer="709" w:gutter="0"/>
      <w:pgNumType w:start="78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C42" w:rsidRDefault="00927C42" w:rsidP="00927C42">
      <w:pPr>
        <w:spacing w:after="0" w:line="240" w:lineRule="auto"/>
      </w:pPr>
      <w:r>
        <w:separator/>
      </w:r>
    </w:p>
  </w:endnote>
  <w:endnote w:type="continuationSeparator" w:id="0">
    <w:p w:rsidR="00927C42" w:rsidRDefault="00927C42" w:rsidP="00927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7C42" w:rsidRPr="002E0BA6" w:rsidRDefault="00927C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C42" w:rsidRDefault="00927C42" w:rsidP="00927C42">
      <w:pPr>
        <w:spacing w:after="0" w:line="240" w:lineRule="auto"/>
      </w:pPr>
      <w:r>
        <w:separator/>
      </w:r>
    </w:p>
  </w:footnote>
  <w:footnote w:type="continuationSeparator" w:id="0">
    <w:p w:rsidR="00927C42" w:rsidRDefault="00927C42" w:rsidP="00927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143A6"/>
    <w:rsid w:val="0006218D"/>
    <w:rsid w:val="000776C1"/>
    <w:rsid w:val="000B1876"/>
    <w:rsid w:val="000D6F58"/>
    <w:rsid w:val="001040AC"/>
    <w:rsid w:val="001625D0"/>
    <w:rsid w:val="00200005"/>
    <w:rsid w:val="0020143A"/>
    <w:rsid w:val="00222916"/>
    <w:rsid w:val="00253D2A"/>
    <w:rsid w:val="00275017"/>
    <w:rsid w:val="002856B5"/>
    <w:rsid w:val="002B2B6E"/>
    <w:rsid w:val="002D056F"/>
    <w:rsid w:val="002D575E"/>
    <w:rsid w:val="002D70BA"/>
    <w:rsid w:val="002E0BA6"/>
    <w:rsid w:val="003840E1"/>
    <w:rsid w:val="003A7873"/>
    <w:rsid w:val="003E657F"/>
    <w:rsid w:val="00415F6D"/>
    <w:rsid w:val="004323C9"/>
    <w:rsid w:val="004541A0"/>
    <w:rsid w:val="004E0AC3"/>
    <w:rsid w:val="004F63EE"/>
    <w:rsid w:val="00512DC5"/>
    <w:rsid w:val="005952EA"/>
    <w:rsid w:val="005A0CAE"/>
    <w:rsid w:val="005D35A6"/>
    <w:rsid w:val="00696580"/>
    <w:rsid w:val="006A3D6C"/>
    <w:rsid w:val="006F2884"/>
    <w:rsid w:val="006F7105"/>
    <w:rsid w:val="00713D15"/>
    <w:rsid w:val="00723E3C"/>
    <w:rsid w:val="007976CD"/>
    <w:rsid w:val="007B73E1"/>
    <w:rsid w:val="007E6ABD"/>
    <w:rsid w:val="007F1AB9"/>
    <w:rsid w:val="00880DF2"/>
    <w:rsid w:val="008C3537"/>
    <w:rsid w:val="00927C42"/>
    <w:rsid w:val="00947C71"/>
    <w:rsid w:val="009702D9"/>
    <w:rsid w:val="0097066A"/>
    <w:rsid w:val="009F65CB"/>
    <w:rsid w:val="00A703B2"/>
    <w:rsid w:val="00AD224B"/>
    <w:rsid w:val="00B43A1E"/>
    <w:rsid w:val="00B560A1"/>
    <w:rsid w:val="00B923D8"/>
    <w:rsid w:val="00BB2ED4"/>
    <w:rsid w:val="00C049C7"/>
    <w:rsid w:val="00C35027"/>
    <w:rsid w:val="00C81655"/>
    <w:rsid w:val="00CE1123"/>
    <w:rsid w:val="00D222A9"/>
    <w:rsid w:val="00E15D6E"/>
    <w:rsid w:val="00E20F67"/>
    <w:rsid w:val="00E34AE4"/>
    <w:rsid w:val="00E47BB3"/>
    <w:rsid w:val="00EC2924"/>
    <w:rsid w:val="00F05692"/>
    <w:rsid w:val="00F51B75"/>
    <w:rsid w:val="00F57BFD"/>
    <w:rsid w:val="00F91A2B"/>
    <w:rsid w:val="00FB6E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27C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7C4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7C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7C4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2017-02-24T21:12:00Z</dcterms:created>
  <dcterms:modified xsi:type="dcterms:W3CDTF">2017-10-04T15:14:00Z</dcterms:modified>
</cp:coreProperties>
</file>