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E8F" w:rsidRPr="00EE3E8F" w:rsidRDefault="00EE3E8F" w:rsidP="00EE3E8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E3E8F">
        <w:rPr>
          <w:rFonts w:ascii="Book Antiqua" w:hAnsi="Book Antiqua"/>
          <w:sz w:val="24"/>
        </w:rPr>
        <w:t>Yerba Buena, 19 de Marzo de 1997</w:t>
      </w:r>
    </w:p>
    <w:p w:rsidR="00EE3E8F" w:rsidRPr="00540B6D" w:rsidRDefault="00EE3E8F" w:rsidP="00EE3E8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540B6D">
        <w:rPr>
          <w:rFonts w:ascii="Book Antiqua" w:hAnsi="Book Antiqua"/>
          <w:b/>
          <w:sz w:val="24"/>
        </w:rPr>
        <w:t>ORDENANZA Nº 816</w:t>
      </w:r>
    </w:p>
    <w:p w:rsidR="00EE3E8F" w:rsidRPr="00540B6D" w:rsidRDefault="00EE3E8F" w:rsidP="00EE3E8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540B6D">
        <w:rPr>
          <w:rFonts w:ascii="Book Antiqua" w:hAnsi="Book Antiqua"/>
          <w:b/>
          <w:sz w:val="24"/>
        </w:rPr>
        <w:t>VISTO</w:t>
      </w:r>
      <w:r w:rsidR="00DD00C6" w:rsidRPr="00540B6D">
        <w:rPr>
          <w:rFonts w:ascii="Book Antiqua" w:hAnsi="Book Antiqua"/>
          <w:b/>
          <w:sz w:val="24"/>
        </w:rPr>
        <w:t xml:space="preserve">: </w:t>
      </w:r>
    </w:p>
    <w:p w:rsidR="00912347" w:rsidRPr="00540B6D" w:rsidRDefault="00C639D6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El Expte</w:t>
      </w:r>
      <w:r w:rsidR="00EE3E8F" w:rsidRPr="00540B6D">
        <w:rPr>
          <w:rFonts w:ascii="Book Antiqua" w:hAnsi="Book Antiqua"/>
          <w:sz w:val="24"/>
        </w:rPr>
        <w:t xml:space="preserve">. </w:t>
      </w:r>
      <w:r w:rsidRPr="00540B6D">
        <w:rPr>
          <w:rFonts w:ascii="Book Antiqua" w:hAnsi="Book Antiqua"/>
          <w:sz w:val="24"/>
        </w:rPr>
        <w:t>N</w:t>
      </w:r>
      <w:r w:rsidR="00EE3E8F" w:rsidRPr="00540B6D">
        <w:rPr>
          <w:rFonts w:ascii="Book Antiqua" w:hAnsi="Book Antiqua"/>
          <w:sz w:val="24"/>
        </w:rPr>
        <w:t xml:space="preserve">º </w:t>
      </w:r>
      <w:r w:rsidRPr="00540B6D">
        <w:rPr>
          <w:rFonts w:ascii="Book Antiqua" w:hAnsi="Book Antiqua"/>
          <w:sz w:val="24"/>
        </w:rPr>
        <w:t>3080-M17-F-89 y agregados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remitido por el Departamento Ejecutivo para tratamiento de este Cuerpo</w:t>
      </w:r>
      <w:r w:rsidR="00EE3E8F" w:rsidRPr="00540B6D">
        <w:rPr>
          <w:rFonts w:ascii="Book Antiqua" w:hAnsi="Book Antiqua"/>
          <w:sz w:val="24"/>
        </w:rPr>
        <w:t xml:space="preserve">; </w:t>
      </w:r>
      <w:r w:rsidRPr="00540B6D">
        <w:rPr>
          <w:rFonts w:ascii="Book Antiqua" w:hAnsi="Book Antiqua"/>
          <w:sz w:val="24"/>
        </w:rPr>
        <w:t>y</w:t>
      </w:r>
    </w:p>
    <w:p w:rsidR="00EE3E8F" w:rsidRPr="00540B6D" w:rsidRDefault="00EE3E8F" w:rsidP="00EE3E8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540B6D">
        <w:rPr>
          <w:rFonts w:ascii="Book Antiqua" w:hAnsi="Book Antiqua"/>
          <w:b/>
          <w:sz w:val="24"/>
        </w:rPr>
        <w:t>CONSIDERANDO</w:t>
      </w:r>
      <w:r w:rsidR="00DD00C6" w:rsidRPr="00540B6D">
        <w:rPr>
          <w:rFonts w:ascii="Book Antiqua" w:hAnsi="Book Antiqua"/>
          <w:b/>
          <w:sz w:val="24"/>
        </w:rPr>
        <w:t xml:space="preserve">: </w:t>
      </w:r>
    </w:p>
    <w:p w:rsidR="003A18F0" w:rsidRPr="00540B6D" w:rsidRDefault="00C639D6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Que el citado Expediente comprende la documentación Técnica correspondiente al Loteo JUAN MANUEL GREGORIO FERNANDEZ</w:t>
      </w:r>
      <w:r w:rsidR="00EE3E8F" w:rsidRPr="00540B6D">
        <w:rPr>
          <w:rFonts w:ascii="Book Antiqua" w:hAnsi="Book Antiqua"/>
          <w:sz w:val="24"/>
        </w:rPr>
        <w:t xml:space="preserve">; </w:t>
      </w:r>
      <w:r w:rsidRPr="00540B6D">
        <w:rPr>
          <w:rFonts w:ascii="Book Antiqua" w:hAnsi="Book Antiqua"/>
          <w:sz w:val="24"/>
        </w:rPr>
        <w:t>que comprende Plano de Mensura y División de una fracción ubicada entre Boulevard 9 de Julio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calle Lamadrid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calle Rubén Darío</w:t>
      </w:r>
      <w:r w:rsidR="00EE3E8F" w:rsidRPr="00540B6D">
        <w:rPr>
          <w:rFonts w:ascii="Book Antiqua" w:hAnsi="Book Antiqua"/>
          <w:sz w:val="24"/>
        </w:rPr>
        <w:t>;</w:t>
      </w:r>
    </w:p>
    <w:p w:rsidR="003A18F0" w:rsidRPr="00540B6D" w:rsidRDefault="00C639D6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Que se trata de un hecho consumado no regularizado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teniendo antecedentes que datan del año 1980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oportunidad esta en que se aprobó un anteproyecto de loteo</w:t>
      </w:r>
      <w:r w:rsidR="00EE3E8F" w:rsidRPr="00540B6D">
        <w:rPr>
          <w:rFonts w:ascii="Book Antiqua" w:hAnsi="Book Antiqua"/>
          <w:sz w:val="24"/>
        </w:rPr>
        <w:t>;</w:t>
      </w:r>
    </w:p>
    <w:p w:rsidR="003A18F0" w:rsidRPr="00540B6D" w:rsidRDefault="00DD00C6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Que el espacio verde es el lote 1 de la Manzana “A”, que supera la exigencia establecida en cuanto a superficie establecida por la Ley de Loteos. Según parámetros correspondería 490,00mts</w:t>
      </w:r>
      <w:r w:rsidRPr="00540B6D">
        <w:rPr>
          <w:rFonts w:ascii="Book Antiqua" w:hAnsi="Book Antiqua"/>
          <w:sz w:val="24"/>
          <w:vertAlign w:val="superscript"/>
        </w:rPr>
        <w:t>2</w:t>
      </w:r>
      <w:r w:rsidRPr="00540B6D">
        <w:rPr>
          <w:rFonts w:ascii="Book Antiqua" w:hAnsi="Book Antiqua"/>
          <w:sz w:val="24"/>
        </w:rPr>
        <w:t>, y se dona 663,00mts</w:t>
      </w:r>
      <w:r w:rsidRPr="00540B6D">
        <w:rPr>
          <w:rFonts w:ascii="Book Antiqua" w:hAnsi="Book Antiqua"/>
          <w:sz w:val="24"/>
          <w:vertAlign w:val="superscript"/>
        </w:rPr>
        <w:t>2</w:t>
      </w:r>
      <w:r w:rsidRPr="00540B6D">
        <w:rPr>
          <w:rFonts w:ascii="Book Antiqua" w:hAnsi="Book Antiqua"/>
          <w:sz w:val="24"/>
        </w:rPr>
        <w:t xml:space="preserve"> aproximadamente;</w:t>
      </w:r>
    </w:p>
    <w:p w:rsidR="003A18F0" w:rsidRPr="00540B6D" w:rsidRDefault="00BE6F58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Que si bien las medidas de lotes resultantes de la División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no se encuadra en la norma en vigencia</w:t>
      </w:r>
      <w:r w:rsidR="003A18F0" w:rsidRPr="00540B6D">
        <w:rPr>
          <w:rFonts w:ascii="Book Antiqua" w:hAnsi="Book Antiqua"/>
          <w:sz w:val="24"/>
        </w:rPr>
        <w:t xml:space="preserve"> </w:t>
      </w:r>
      <w:r w:rsidR="00EE3E8F" w:rsidRPr="00540B6D">
        <w:rPr>
          <w:rFonts w:ascii="Book Antiqua" w:hAnsi="Book Antiqua"/>
          <w:sz w:val="24"/>
        </w:rPr>
        <w:t>(</w:t>
      </w:r>
      <w:r w:rsidRPr="00540B6D">
        <w:rPr>
          <w:rFonts w:ascii="Book Antiqua" w:hAnsi="Book Antiqua"/>
          <w:sz w:val="24"/>
        </w:rPr>
        <w:t>Ordenanza N</w:t>
      </w:r>
      <w:r w:rsidR="00EE3E8F" w:rsidRPr="00540B6D">
        <w:rPr>
          <w:rFonts w:ascii="Book Antiqua" w:hAnsi="Book Antiqua"/>
          <w:sz w:val="24"/>
        </w:rPr>
        <w:t xml:space="preserve">º </w:t>
      </w:r>
      <w:r w:rsidRPr="00540B6D">
        <w:rPr>
          <w:rFonts w:ascii="Book Antiqua" w:hAnsi="Book Antiqua"/>
          <w:sz w:val="24"/>
        </w:rPr>
        <w:t>613</w:t>
      </w:r>
      <w:r w:rsidR="00EE3E8F" w:rsidRPr="00540B6D">
        <w:rPr>
          <w:rFonts w:ascii="Book Antiqua" w:hAnsi="Book Antiqua"/>
          <w:sz w:val="24"/>
        </w:rPr>
        <w:t>)</w:t>
      </w:r>
      <w:r w:rsidR="003A18F0" w:rsidRPr="00540B6D">
        <w:rPr>
          <w:rFonts w:ascii="Book Antiqua" w:hAnsi="Book Antiqua"/>
          <w:sz w:val="24"/>
        </w:rPr>
        <w:t xml:space="preserve"> </w:t>
      </w:r>
      <w:r w:rsidRPr="00540B6D">
        <w:rPr>
          <w:rFonts w:ascii="Book Antiqua" w:hAnsi="Book Antiqua"/>
          <w:sz w:val="24"/>
        </w:rPr>
        <w:t>los mismos fueron oportunamente aprobados en el Anteproyecto ya citado</w:t>
      </w:r>
      <w:r w:rsidR="00EE3E8F" w:rsidRPr="00540B6D">
        <w:rPr>
          <w:rFonts w:ascii="Book Antiqua" w:hAnsi="Book Antiqua"/>
          <w:sz w:val="24"/>
        </w:rPr>
        <w:t>;</w:t>
      </w:r>
    </w:p>
    <w:p w:rsidR="003A18F0" w:rsidRPr="00540B6D" w:rsidRDefault="00BE6F58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t>Que la aprobación de esta Documentación Técnica regularizará la situación de este sector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beneficiando a los vecinos que ya viven en él</w:t>
      </w:r>
      <w:r w:rsidR="00EE3E8F" w:rsidRPr="00540B6D">
        <w:rPr>
          <w:rFonts w:ascii="Book Antiqua" w:hAnsi="Book Antiqua"/>
          <w:sz w:val="24"/>
        </w:rPr>
        <w:t xml:space="preserve">, </w:t>
      </w:r>
      <w:r w:rsidRPr="00540B6D">
        <w:rPr>
          <w:rFonts w:ascii="Book Antiqua" w:hAnsi="Book Antiqua"/>
          <w:sz w:val="24"/>
        </w:rPr>
        <w:t>y la Municipalidad que incorporará</w:t>
      </w:r>
      <w:r w:rsidR="008273A5" w:rsidRPr="00540B6D">
        <w:rPr>
          <w:rFonts w:ascii="Book Antiqua" w:hAnsi="Book Antiqua"/>
          <w:sz w:val="24"/>
        </w:rPr>
        <w:t xml:space="preserve"> a los mismos al Padrón de contribuyentes</w:t>
      </w:r>
      <w:r w:rsidR="00EE3E8F" w:rsidRPr="00540B6D">
        <w:rPr>
          <w:rFonts w:ascii="Book Antiqua" w:hAnsi="Book Antiqua"/>
          <w:sz w:val="24"/>
        </w:rPr>
        <w:t>;</w:t>
      </w:r>
    </w:p>
    <w:p w:rsidR="003A18F0" w:rsidRPr="00540B6D" w:rsidRDefault="003A18F0" w:rsidP="003A18F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540B6D">
        <w:rPr>
          <w:rFonts w:ascii="Book Antiqua" w:hAnsi="Book Antiqua"/>
          <w:b/>
          <w:sz w:val="24"/>
        </w:rPr>
        <w:t>EL CONCEJO DELIBERANTE SANCIONA CON FUERZA DE ORDENANZA</w:t>
      </w:r>
      <w:r w:rsidR="00DD00C6" w:rsidRPr="00540B6D">
        <w:rPr>
          <w:rFonts w:ascii="Book Antiqua" w:hAnsi="Book Antiqua"/>
          <w:sz w:val="24"/>
        </w:rPr>
        <w:t xml:space="preserve">: </w:t>
      </w:r>
    </w:p>
    <w:p w:rsidR="003A18F0" w:rsidRPr="00540B6D" w:rsidRDefault="00F823B9" w:rsidP="00F823B9">
      <w:pPr>
        <w:keepNext/>
        <w:spacing w:after="180" w:line="240" w:lineRule="auto"/>
        <w:rPr>
          <w:rFonts w:ascii="Book Antiqua" w:hAnsi="Book Antiqua"/>
          <w:sz w:val="24"/>
        </w:rPr>
      </w:pPr>
      <w:r w:rsidRPr="00F823B9">
        <w:rPr>
          <w:rFonts w:ascii="Book Antiqua" w:hAnsi="Book Antiqua"/>
          <w:sz w:val="24"/>
          <w:u w:val="single"/>
        </w:rPr>
        <w:t>ARTÍCULO PRIMERO</w:t>
      </w:r>
      <w:r w:rsidR="00DD00C6" w:rsidRPr="00DD00C6">
        <w:rPr>
          <w:rFonts w:ascii="Book Antiqua" w:hAnsi="Book Antiqua"/>
          <w:sz w:val="24"/>
        </w:rPr>
        <w:t>:</w:t>
      </w:r>
      <w:r w:rsidR="00DD00C6" w:rsidRPr="00540B6D">
        <w:rPr>
          <w:rFonts w:ascii="Book Antiqua" w:hAnsi="Book Antiqua"/>
          <w:sz w:val="24"/>
        </w:rPr>
        <w:t xml:space="preserve"> FACULTASE al Departamento Ejecutivo Municipal a aprobar el Plano de Mensura y División del Loteo propiedad del Sr. JUAN MANUEL GREGORIO FERNANDEZ, identificado con el Padrón Nº 675.043, ubicado en Boulevard 9 de Julio al 900.</w:t>
      </w:r>
    </w:p>
    <w:p w:rsidR="003A18F0" w:rsidRPr="00540B6D" w:rsidRDefault="00F823B9" w:rsidP="00F823B9">
      <w:pPr>
        <w:keepNext/>
        <w:spacing w:after="180" w:line="240" w:lineRule="auto"/>
        <w:rPr>
          <w:rFonts w:ascii="Book Antiqua" w:hAnsi="Book Antiqua"/>
          <w:sz w:val="24"/>
        </w:rPr>
      </w:pPr>
      <w:r w:rsidRPr="00F823B9">
        <w:rPr>
          <w:rFonts w:ascii="Book Antiqua" w:hAnsi="Book Antiqua"/>
          <w:sz w:val="24"/>
          <w:u w:val="single"/>
        </w:rPr>
        <w:t>ARTÍCULO SEGUNDO</w:t>
      </w:r>
      <w:r w:rsidR="00DD00C6" w:rsidRPr="00DD00C6">
        <w:rPr>
          <w:rFonts w:ascii="Book Antiqua" w:hAnsi="Book Antiqua"/>
          <w:sz w:val="24"/>
        </w:rPr>
        <w:t>:</w:t>
      </w:r>
      <w:r w:rsidR="00DD00C6" w:rsidRPr="00540B6D">
        <w:rPr>
          <w:rFonts w:ascii="Book Antiqua" w:hAnsi="Book Antiqua"/>
          <w:sz w:val="24"/>
        </w:rPr>
        <w:t xml:space="preserve"> ACEPTASE la donación efectuada por el Sr. JUAN MANUEL GREGORIO FERNANDEZ, L. E. Nº 7.022.474 a favor de la Municipalidad de Yerba Buena y a título gratuito de los terrenos destinados a calles, pasaje, ochavas, a saber: a) Calle s/nombre, que nace en el Boulevard 9 de Julio al 900 y corre hacia el Sud, mide 165,34mts en su costado Este, 165, 21 en costado Oeste con un ancho de 17,32mts Sup. 2.861,00mts</w:t>
      </w:r>
      <w:r w:rsidR="00DD00C6" w:rsidRPr="00540B6D">
        <w:rPr>
          <w:rFonts w:ascii="Book Antiqua" w:hAnsi="Book Antiqua"/>
          <w:sz w:val="24"/>
          <w:vertAlign w:val="superscript"/>
        </w:rPr>
        <w:t>2</w:t>
      </w:r>
      <w:r w:rsidR="00DD00C6" w:rsidRPr="00540B6D">
        <w:rPr>
          <w:rFonts w:ascii="Book Antiqua" w:hAnsi="Book Antiqua"/>
          <w:sz w:val="24"/>
        </w:rPr>
        <w:t>, 6970 cm2; b) Pasaje denominado Miguel Lillo, que nace en la calle mencionada a partir de 60,00mts contando desde la línea de edificación del Boulevard 9 de Julio, mide 84,44mts al Norte, 84,35mts al Sud con un ancho de 12,00mts Sup. 1.012,00mts</w:t>
      </w:r>
      <w:r w:rsidR="00DD00C6" w:rsidRPr="00540B6D">
        <w:rPr>
          <w:rFonts w:ascii="Book Antiqua" w:hAnsi="Book Antiqua"/>
          <w:sz w:val="24"/>
          <w:vertAlign w:val="superscript"/>
        </w:rPr>
        <w:t>2</w:t>
      </w:r>
      <w:r w:rsidR="00DD00C6" w:rsidRPr="00540B6D">
        <w:rPr>
          <w:rFonts w:ascii="Book Antiqua" w:hAnsi="Book Antiqua"/>
          <w:sz w:val="24"/>
        </w:rPr>
        <w:t>, 7400 cm2; c) Segundo Pasaje, que corre paralelo al anterior y a 60,00mts al Sud del mismo, mide 83,82mts al Norte, 83,72mts al Sud por un ancho de 12,00mts Sup. 1.005,00mts</w:t>
      </w:r>
      <w:r w:rsidR="00DD00C6" w:rsidRPr="00540B6D">
        <w:rPr>
          <w:rFonts w:ascii="Book Antiqua" w:hAnsi="Book Antiqua"/>
          <w:sz w:val="24"/>
          <w:vertAlign w:val="superscript"/>
        </w:rPr>
        <w:t>2</w:t>
      </w:r>
      <w:r w:rsidR="00DD00C6" w:rsidRPr="00540B6D">
        <w:rPr>
          <w:rFonts w:ascii="Book Antiqua" w:hAnsi="Book Antiqua"/>
          <w:sz w:val="24"/>
        </w:rPr>
        <w:t>, 2400 cm2; Total de tierras destinadas a calles y pasajes 4.879,00mts</w:t>
      </w:r>
      <w:r w:rsidR="00DD00C6" w:rsidRPr="00540B6D">
        <w:rPr>
          <w:rFonts w:ascii="Book Antiqua" w:hAnsi="Book Antiqua"/>
          <w:sz w:val="24"/>
          <w:vertAlign w:val="superscript"/>
        </w:rPr>
        <w:t>2</w:t>
      </w:r>
      <w:r w:rsidR="00DD00C6" w:rsidRPr="00540B6D">
        <w:rPr>
          <w:rFonts w:ascii="Book Antiqua" w:hAnsi="Book Antiqua"/>
          <w:sz w:val="24"/>
        </w:rPr>
        <w:t>, 6770 cm2. Además se agregan 4 (cuatro) ochavas de 9,00mts</w:t>
      </w:r>
      <w:r w:rsidR="00DD00C6" w:rsidRPr="00540B6D">
        <w:rPr>
          <w:rFonts w:ascii="Book Antiqua" w:hAnsi="Book Antiqua"/>
          <w:sz w:val="24"/>
          <w:vertAlign w:val="superscript"/>
        </w:rPr>
        <w:t>2</w:t>
      </w:r>
      <w:r w:rsidR="00DD00C6" w:rsidRPr="00540B6D">
        <w:rPr>
          <w:rFonts w:ascii="Book Antiqua" w:hAnsi="Book Antiqua"/>
          <w:sz w:val="24"/>
        </w:rPr>
        <w:t xml:space="preserve"> cada una en la intersección de la calle con los pasajes.</w:t>
      </w:r>
    </w:p>
    <w:p w:rsidR="007B73E1" w:rsidRPr="00540B6D" w:rsidRDefault="00DD00C6" w:rsidP="00EE3E8F">
      <w:pPr>
        <w:keepNext/>
        <w:spacing w:after="180" w:line="240" w:lineRule="auto"/>
        <w:rPr>
          <w:rFonts w:ascii="Book Antiqua" w:hAnsi="Book Antiqua"/>
          <w:sz w:val="24"/>
        </w:rPr>
      </w:pPr>
      <w:r w:rsidRPr="00540B6D">
        <w:rPr>
          <w:rFonts w:ascii="Book Antiqua" w:hAnsi="Book Antiqua"/>
          <w:sz w:val="24"/>
        </w:rPr>
        <w:lastRenderedPageBreak/>
        <w:t>Asimismo se dona para espacio verde o equipamiento comunitario el lote denominado A1, que tiene una superficie igual a 671,00mts</w:t>
      </w:r>
      <w:r w:rsidRPr="00540B6D">
        <w:rPr>
          <w:rFonts w:ascii="Book Antiqua" w:hAnsi="Book Antiqua"/>
          <w:sz w:val="24"/>
          <w:vertAlign w:val="superscript"/>
        </w:rPr>
        <w:t>2</w:t>
      </w:r>
      <w:r w:rsidRPr="00540B6D">
        <w:rPr>
          <w:rFonts w:ascii="Book Antiqua" w:hAnsi="Book Antiqua"/>
          <w:sz w:val="24"/>
        </w:rPr>
        <w:t>, 7452 cm2</w:t>
      </w:r>
    </w:p>
    <w:p w:rsidR="003A18F0" w:rsidRPr="00540B6D" w:rsidRDefault="00F823B9" w:rsidP="00F823B9">
      <w:pPr>
        <w:keepNext/>
        <w:spacing w:after="180" w:line="240" w:lineRule="auto"/>
        <w:rPr>
          <w:rFonts w:ascii="Book Antiqua" w:hAnsi="Book Antiqua"/>
          <w:sz w:val="24"/>
        </w:rPr>
      </w:pPr>
      <w:r w:rsidRPr="00F823B9">
        <w:rPr>
          <w:rFonts w:ascii="Book Antiqua" w:hAnsi="Book Antiqua"/>
          <w:sz w:val="24"/>
          <w:u w:val="single"/>
        </w:rPr>
        <w:t>ARTÍCULO TERCERO</w:t>
      </w:r>
      <w:r w:rsidR="00DD00C6" w:rsidRPr="00DD00C6">
        <w:rPr>
          <w:rFonts w:ascii="Book Antiqua" w:hAnsi="Book Antiqua"/>
          <w:sz w:val="24"/>
        </w:rPr>
        <w:t>:</w:t>
      </w:r>
      <w:r w:rsidR="00DD00C6" w:rsidRPr="00540B6D">
        <w:rPr>
          <w:rFonts w:ascii="Book Antiqua" w:hAnsi="Book Antiqua"/>
          <w:sz w:val="24"/>
        </w:rPr>
        <w:t xml:space="preserve"> </w:t>
      </w:r>
      <w:r w:rsidR="003E657F" w:rsidRPr="00540B6D">
        <w:rPr>
          <w:rFonts w:ascii="Book Antiqua" w:hAnsi="Book Antiqua"/>
          <w:sz w:val="24"/>
        </w:rPr>
        <w:t>COMUNÍQUESE</w:t>
      </w:r>
      <w:r w:rsidR="00EE3E8F" w:rsidRPr="00540B6D">
        <w:rPr>
          <w:rFonts w:ascii="Book Antiqua" w:hAnsi="Book Antiqua"/>
          <w:sz w:val="24"/>
        </w:rPr>
        <w:t xml:space="preserve">, </w:t>
      </w:r>
      <w:r w:rsidR="003E657F" w:rsidRPr="00540B6D">
        <w:rPr>
          <w:rFonts w:ascii="Book Antiqua" w:hAnsi="Book Antiqua"/>
          <w:sz w:val="24"/>
        </w:rPr>
        <w:t>CÓPIESE y ARCHÍVESE</w:t>
      </w:r>
      <w:r w:rsidR="00EE3E8F" w:rsidRPr="00540B6D">
        <w:rPr>
          <w:rFonts w:ascii="Book Antiqua" w:hAnsi="Book Antiqua"/>
          <w:sz w:val="24"/>
        </w:rPr>
        <w:t>.</w:t>
      </w:r>
    </w:p>
    <w:sectPr w:rsidR="003A18F0" w:rsidRPr="00540B6D" w:rsidSect="00F045AC">
      <w:footerReference w:type="default" r:id="rId7"/>
      <w:pgSz w:w="11906" w:h="16838"/>
      <w:pgMar w:top="1417" w:right="1134" w:bottom="1134" w:left="1701" w:header="709" w:footer="709" w:gutter="0"/>
      <w:pgNumType w:start="7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6BD8" w:rsidRDefault="009F6BD8" w:rsidP="009F6BD8">
      <w:pPr>
        <w:spacing w:after="0" w:line="240" w:lineRule="auto"/>
      </w:pPr>
      <w:r>
        <w:separator/>
      </w:r>
    </w:p>
  </w:endnote>
  <w:endnote w:type="continuationSeparator" w:id="0">
    <w:p w:rsidR="009F6BD8" w:rsidRDefault="009F6BD8" w:rsidP="009F6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BD8" w:rsidRPr="00F045AC" w:rsidRDefault="009F6BD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6BD8" w:rsidRDefault="009F6BD8" w:rsidP="009F6BD8">
      <w:pPr>
        <w:spacing w:after="0" w:line="240" w:lineRule="auto"/>
      </w:pPr>
      <w:r>
        <w:separator/>
      </w:r>
    </w:p>
  </w:footnote>
  <w:footnote w:type="continuationSeparator" w:id="0">
    <w:p w:rsidR="009F6BD8" w:rsidRDefault="009F6BD8" w:rsidP="009F6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39D6"/>
    <w:rsid w:val="00070C9E"/>
    <w:rsid w:val="000776C1"/>
    <w:rsid w:val="000D6F58"/>
    <w:rsid w:val="001A55E9"/>
    <w:rsid w:val="001F1781"/>
    <w:rsid w:val="001F6AAF"/>
    <w:rsid w:val="00201AC2"/>
    <w:rsid w:val="00222916"/>
    <w:rsid w:val="00264960"/>
    <w:rsid w:val="00264FC4"/>
    <w:rsid w:val="0026610C"/>
    <w:rsid w:val="00267B28"/>
    <w:rsid w:val="00280F26"/>
    <w:rsid w:val="00297B68"/>
    <w:rsid w:val="002D575E"/>
    <w:rsid w:val="002F4720"/>
    <w:rsid w:val="003A18F0"/>
    <w:rsid w:val="003E657F"/>
    <w:rsid w:val="004B0ACE"/>
    <w:rsid w:val="004D110C"/>
    <w:rsid w:val="004F5457"/>
    <w:rsid w:val="005035E7"/>
    <w:rsid w:val="00531157"/>
    <w:rsid w:val="00540B6D"/>
    <w:rsid w:val="005952EA"/>
    <w:rsid w:val="005C72F1"/>
    <w:rsid w:val="0068715C"/>
    <w:rsid w:val="006D5C02"/>
    <w:rsid w:val="006F2884"/>
    <w:rsid w:val="00747267"/>
    <w:rsid w:val="00760FF3"/>
    <w:rsid w:val="007A0B13"/>
    <w:rsid w:val="007B73E1"/>
    <w:rsid w:val="007E6ABD"/>
    <w:rsid w:val="007F1AB9"/>
    <w:rsid w:val="008273A5"/>
    <w:rsid w:val="00860121"/>
    <w:rsid w:val="008B1485"/>
    <w:rsid w:val="008D78A7"/>
    <w:rsid w:val="0090314A"/>
    <w:rsid w:val="00912347"/>
    <w:rsid w:val="00993E88"/>
    <w:rsid w:val="009B68FE"/>
    <w:rsid w:val="009F6BD8"/>
    <w:rsid w:val="00A579FA"/>
    <w:rsid w:val="00A703B2"/>
    <w:rsid w:val="00B923D8"/>
    <w:rsid w:val="00BB2ED4"/>
    <w:rsid w:val="00BC2322"/>
    <w:rsid w:val="00BE6F58"/>
    <w:rsid w:val="00C049C7"/>
    <w:rsid w:val="00C50320"/>
    <w:rsid w:val="00C639D6"/>
    <w:rsid w:val="00CC08B9"/>
    <w:rsid w:val="00CE1123"/>
    <w:rsid w:val="00D802F4"/>
    <w:rsid w:val="00D9181B"/>
    <w:rsid w:val="00DD00C6"/>
    <w:rsid w:val="00E1169C"/>
    <w:rsid w:val="00E27E18"/>
    <w:rsid w:val="00E34AE4"/>
    <w:rsid w:val="00E47BB3"/>
    <w:rsid w:val="00E70F44"/>
    <w:rsid w:val="00E8686D"/>
    <w:rsid w:val="00EE3E8F"/>
    <w:rsid w:val="00F045AC"/>
    <w:rsid w:val="00F823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F6B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F6BD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F6B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F6BD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57</TotalTime>
  <Pages>2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2017-10-04T15:14:00Z</cp:lastPrinted>
  <dcterms:created xsi:type="dcterms:W3CDTF">2017-01-02T14:04:00Z</dcterms:created>
  <dcterms:modified xsi:type="dcterms:W3CDTF">2017-10-04T15:14:00Z</dcterms:modified>
</cp:coreProperties>
</file>