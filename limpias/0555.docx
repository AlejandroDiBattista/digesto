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C26" w:rsidRPr="001B1C26" w:rsidRDefault="001B1C26" w:rsidP="001878A2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1B1C26">
        <w:rPr>
          <w:rFonts w:ascii="Book Antiqua" w:hAnsi="Book Antiqua"/>
          <w:sz w:val="24"/>
        </w:rPr>
        <w:t>Yerba Buena, 26 de Mayo de 1993</w:t>
      </w:r>
    </w:p>
    <w:p w:rsidR="001B1C26" w:rsidRPr="003833CD" w:rsidRDefault="001B1C26" w:rsidP="001878A2">
      <w:pPr>
        <w:keepNext/>
        <w:spacing w:before="6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3833CD">
        <w:rPr>
          <w:rFonts w:ascii="Book Antiqua" w:hAnsi="Book Antiqua"/>
          <w:b/>
          <w:sz w:val="24"/>
        </w:rPr>
        <w:t>ORDENANZA Nº 555</w:t>
      </w:r>
    </w:p>
    <w:p w:rsidR="001B1C26" w:rsidRPr="003833CD" w:rsidRDefault="001B1C26" w:rsidP="001878A2">
      <w:pPr>
        <w:keepNext/>
        <w:spacing w:before="6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3833CD">
        <w:rPr>
          <w:rFonts w:ascii="Book Antiqua" w:hAnsi="Book Antiqua"/>
          <w:b/>
          <w:sz w:val="24"/>
        </w:rPr>
        <w:t>VISTO:</w:t>
      </w:r>
    </w:p>
    <w:p w:rsidR="009E7118" w:rsidRPr="003833CD" w:rsidRDefault="009E7118" w:rsidP="001B1C26">
      <w:pPr>
        <w:keepNext/>
        <w:spacing w:after="180" w:line="240" w:lineRule="auto"/>
        <w:rPr>
          <w:rFonts w:ascii="Book Antiqua" w:hAnsi="Book Antiqua"/>
          <w:sz w:val="24"/>
        </w:rPr>
      </w:pPr>
      <w:r w:rsidRPr="003833CD">
        <w:rPr>
          <w:rFonts w:ascii="Book Antiqua" w:hAnsi="Book Antiqua"/>
          <w:sz w:val="24"/>
        </w:rPr>
        <w:t>La promulgación de la Ley Provincial N° 6</w:t>
      </w:r>
      <w:r w:rsidR="001B1C26" w:rsidRPr="003833CD">
        <w:rPr>
          <w:rFonts w:ascii="Book Antiqua" w:hAnsi="Book Antiqua"/>
          <w:sz w:val="24"/>
        </w:rPr>
        <w:t xml:space="preserve">. </w:t>
      </w:r>
      <w:r w:rsidRPr="003833CD">
        <w:rPr>
          <w:rFonts w:ascii="Book Antiqua" w:hAnsi="Book Antiqua"/>
          <w:sz w:val="24"/>
        </w:rPr>
        <w:t>253 con fecha 16/09/91</w:t>
      </w:r>
      <w:r w:rsidR="00F819CD" w:rsidRPr="003833CD">
        <w:rPr>
          <w:rFonts w:ascii="Book Antiqua" w:hAnsi="Book Antiqua"/>
          <w:sz w:val="24"/>
        </w:rPr>
        <w:t xml:space="preserve"> </w:t>
      </w:r>
      <w:r w:rsidR="001B1C26" w:rsidRPr="003833CD">
        <w:rPr>
          <w:rFonts w:ascii="Book Antiqua" w:hAnsi="Book Antiqua"/>
          <w:sz w:val="24"/>
        </w:rPr>
        <w:t>(</w:t>
      </w:r>
      <w:r w:rsidRPr="003833CD">
        <w:rPr>
          <w:rFonts w:ascii="Book Antiqua" w:hAnsi="Book Antiqua"/>
          <w:sz w:val="24"/>
        </w:rPr>
        <w:t>Boletín N° 22</w:t>
      </w:r>
      <w:r w:rsidR="001B1C26" w:rsidRPr="003833CD">
        <w:rPr>
          <w:rFonts w:ascii="Book Antiqua" w:hAnsi="Book Antiqua"/>
          <w:sz w:val="24"/>
        </w:rPr>
        <w:t xml:space="preserve">. </w:t>
      </w:r>
      <w:r w:rsidRPr="003833CD">
        <w:rPr>
          <w:rFonts w:ascii="Book Antiqua" w:hAnsi="Book Antiqua"/>
          <w:sz w:val="24"/>
        </w:rPr>
        <w:t>618</w:t>
      </w:r>
      <w:r w:rsidR="001B1C26" w:rsidRPr="003833CD">
        <w:rPr>
          <w:rFonts w:ascii="Book Antiqua" w:hAnsi="Book Antiqua"/>
          <w:sz w:val="24"/>
        </w:rPr>
        <w:t>)</w:t>
      </w:r>
      <w:r w:rsidR="00F819CD" w:rsidRPr="003833CD">
        <w:rPr>
          <w:rFonts w:ascii="Book Antiqua" w:hAnsi="Book Antiqua"/>
          <w:sz w:val="24"/>
        </w:rPr>
        <w:t xml:space="preserve"> </w:t>
      </w:r>
      <w:r w:rsidRPr="003833CD">
        <w:rPr>
          <w:rFonts w:ascii="Book Antiqua" w:hAnsi="Book Antiqua"/>
          <w:sz w:val="24"/>
        </w:rPr>
        <w:t>fijando normas generales y metodología de aplicación para la defensa</w:t>
      </w:r>
      <w:r w:rsidR="001B1C26" w:rsidRPr="003833CD">
        <w:rPr>
          <w:rFonts w:ascii="Book Antiqua" w:hAnsi="Book Antiqua"/>
          <w:sz w:val="24"/>
        </w:rPr>
        <w:t xml:space="preserve">, </w:t>
      </w:r>
      <w:r w:rsidRPr="003833CD">
        <w:rPr>
          <w:rFonts w:ascii="Book Antiqua" w:hAnsi="Book Antiqua"/>
          <w:sz w:val="24"/>
        </w:rPr>
        <w:t>conservación y mejoramiento del ambiente en todo el ámbito de la Provincia</w:t>
      </w:r>
      <w:r w:rsidR="001B1C26" w:rsidRPr="003833CD">
        <w:rPr>
          <w:rFonts w:ascii="Book Antiqua" w:hAnsi="Book Antiqua"/>
          <w:sz w:val="24"/>
        </w:rPr>
        <w:t xml:space="preserve">; </w:t>
      </w:r>
      <w:r w:rsidRPr="003833CD">
        <w:rPr>
          <w:rFonts w:ascii="Book Antiqua" w:hAnsi="Book Antiqua"/>
          <w:sz w:val="24"/>
        </w:rPr>
        <w:t>y</w:t>
      </w:r>
    </w:p>
    <w:p w:rsidR="001B1C26" w:rsidRPr="003833CD" w:rsidRDefault="001B1C26" w:rsidP="001878A2">
      <w:pPr>
        <w:keepNext/>
        <w:spacing w:before="6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3833CD">
        <w:rPr>
          <w:rFonts w:ascii="Book Antiqua" w:hAnsi="Book Antiqua"/>
          <w:b/>
          <w:sz w:val="24"/>
        </w:rPr>
        <w:t>CONSIDERANDO:</w:t>
      </w:r>
    </w:p>
    <w:p w:rsidR="00F819CD" w:rsidRPr="003833CD" w:rsidRDefault="009E7118" w:rsidP="001B1C26">
      <w:pPr>
        <w:keepNext/>
        <w:spacing w:after="180" w:line="240" w:lineRule="auto"/>
        <w:rPr>
          <w:rFonts w:ascii="Book Antiqua" w:hAnsi="Book Antiqua"/>
          <w:sz w:val="24"/>
        </w:rPr>
      </w:pPr>
      <w:r w:rsidRPr="003833CD">
        <w:rPr>
          <w:rFonts w:ascii="Book Antiqua" w:hAnsi="Book Antiqua"/>
          <w:sz w:val="24"/>
        </w:rPr>
        <w:t>Que por las características particulares de Yerba Buena la referida Ley adquiere destacada relevancia teniendo en cuenta sus variados recursos naturales</w:t>
      </w:r>
      <w:r w:rsidR="001B1C26" w:rsidRPr="003833CD">
        <w:rPr>
          <w:rFonts w:ascii="Book Antiqua" w:hAnsi="Book Antiqua"/>
          <w:sz w:val="24"/>
        </w:rPr>
        <w:t xml:space="preserve">, </w:t>
      </w:r>
      <w:r w:rsidRPr="003833CD">
        <w:rPr>
          <w:rFonts w:ascii="Book Antiqua" w:hAnsi="Book Antiqua"/>
          <w:sz w:val="24"/>
        </w:rPr>
        <w:t>paisaje urbano y rural</w:t>
      </w:r>
      <w:r w:rsidR="001B1C26" w:rsidRPr="003833CD">
        <w:rPr>
          <w:rFonts w:ascii="Book Antiqua" w:hAnsi="Book Antiqua"/>
          <w:sz w:val="24"/>
        </w:rPr>
        <w:t xml:space="preserve">, </w:t>
      </w:r>
      <w:r w:rsidRPr="003833CD">
        <w:rPr>
          <w:rFonts w:ascii="Book Antiqua" w:hAnsi="Book Antiqua"/>
          <w:sz w:val="24"/>
        </w:rPr>
        <w:t>patrimonio histórico y verdaderos parques botánicos enclavados en su espacio</w:t>
      </w:r>
      <w:r w:rsidR="001B1C26" w:rsidRPr="003833CD">
        <w:rPr>
          <w:rFonts w:ascii="Book Antiqua" w:hAnsi="Book Antiqua"/>
          <w:sz w:val="24"/>
        </w:rPr>
        <w:t>;</w:t>
      </w:r>
    </w:p>
    <w:p w:rsidR="00F819CD" w:rsidRPr="003833CD" w:rsidRDefault="009E7118" w:rsidP="001B1C26">
      <w:pPr>
        <w:keepNext/>
        <w:spacing w:after="180" w:line="240" w:lineRule="auto"/>
        <w:rPr>
          <w:rFonts w:ascii="Book Antiqua" w:hAnsi="Book Antiqua"/>
          <w:sz w:val="24"/>
        </w:rPr>
      </w:pPr>
      <w:r w:rsidRPr="003833CD">
        <w:rPr>
          <w:rFonts w:ascii="Book Antiqua" w:hAnsi="Book Antiqua"/>
          <w:sz w:val="24"/>
        </w:rPr>
        <w:t>Que aspectos tales como la degradación del ambiente y su necesaria recuperación –con los cuales está en deuda nuestra jurisdicción- se encuentren contempladas y merecen particular atención de la autoridad Municipal en lo inmediato y en el mediano y largo plazo</w:t>
      </w:r>
      <w:r w:rsidR="001B1C26" w:rsidRPr="003833CD">
        <w:rPr>
          <w:rFonts w:ascii="Book Antiqua" w:hAnsi="Book Antiqua"/>
          <w:sz w:val="24"/>
        </w:rPr>
        <w:t>;</w:t>
      </w:r>
    </w:p>
    <w:p w:rsidR="00F819CD" w:rsidRPr="003833CD" w:rsidRDefault="009E7118" w:rsidP="001B1C26">
      <w:pPr>
        <w:keepNext/>
        <w:spacing w:after="180" w:line="240" w:lineRule="auto"/>
        <w:rPr>
          <w:rFonts w:ascii="Book Antiqua" w:hAnsi="Book Antiqua"/>
          <w:sz w:val="24"/>
        </w:rPr>
      </w:pPr>
      <w:r w:rsidRPr="003833CD">
        <w:rPr>
          <w:rFonts w:ascii="Book Antiqua" w:hAnsi="Book Antiqua"/>
          <w:sz w:val="24"/>
        </w:rPr>
        <w:t>Que se hace necesario a nivel local coordinar</w:t>
      </w:r>
      <w:r w:rsidR="001B1C26" w:rsidRPr="003833CD">
        <w:rPr>
          <w:rFonts w:ascii="Book Antiqua" w:hAnsi="Book Antiqua"/>
          <w:sz w:val="24"/>
        </w:rPr>
        <w:t xml:space="preserve">, </w:t>
      </w:r>
      <w:r w:rsidRPr="003833CD">
        <w:rPr>
          <w:rFonts w:ascii="Book Antiqua" w:hAnsi="Book Antiqua"/>
          <w:sz w:val="24"/>
        </w:rPr>
        <w:t>regular</w:t>
      </w:r>
      <w:r w:rsidR="001B1C26" w:rsidRPr="003833CD">
        <w:rPr>
          <w:rFonts w:ascii="Book Antiqua" w:hAnsi="Book Antiqua"/>
          <w:sz w:val="24"/>
        </w:rPr>
        <w:t xml:space="preserve">, </w:t>
      </w:r>
      <w:r w:rsidRPr="003833CD">
        <w:rPr>
          <w:rFonts w:ascii="Book Antiqua" w:hAnsi="Book Antiqua"/>
          <w:sz w:val="24"/>
        </w:rPr>
        <w:t>controlar y prohibir toda actividad que pueda perjudicar los bienes protegidos por la citada Ley</w:t>
      </w:r>
      <w:r w:rsidR="001B1C26" w:rsidRPr="003833CD">
        <w:rPr>
          <w:rFonts w:ascii="Book Antiqua" w:hAnsi="Book Antiqua"/>
          <w:sz w:val="24"/>
        </w:rPr>
        <w:t>;</w:t>
      </w:r>
    </w:p>
    <w:p w:rsidR="00F819CD" w:rsidRPr="003833CD" w:rsidRDefault="009E7118" w:rsidP="001B1C26">
      <w:pPr>
        <w:keepNext/>
        <w:spacing w:after="180" w:line="240" w:lineRule="auto"/>
        <w:rPr>
          <w:rFonts w:ascii="Book Antiqua" w:hAnsi="Book Antiqua"/>
          <w:sz w:val="24"/>
        </w:rPr>
      </w:pPr>
      <w:r w:rsidRPr="003833CD">
        <w:rPr>
          <w:rFonts w:ascii="Book Antiqua" w:hAnsi="Book Antiqua"/>
          <w:sz w:val="24"/>
        </w:rPr>
        <w:t>Que se considera apropiado asignar responsabilidad primaria como autoridad de aplicación a una de las Secretarias a determinar por el Departamento Ejecutivo Municipal asignándole las funciones que se especifican en el Art</w:t>
      </w:r>
      <w:r w:rsidR="001B1C26" w:rsidRPr="003833CD">
        <w:rPr>
          <w:rFonts w:ascii="Book Antiqua" w:hAnsi="Book Antiqua"/>
          <w:sz w:val="24"/>
        </w:rPr>
        <w:t xml:space="preserve">. </w:t>
      </w:r>
      <w:r w:rsidRPr="003833CD">
        <w:rPr>
          <w:rFonts w:ascii="Book Antiqua" w:hAnsi="Book Antiqua"/>
          <w:sz w:val="24"/>
        </w:rPr>
        <w:t xml:space="preserve">4° adaptadas </w:t>
      </w:r>
      <w:r w:rsidR="00F50D5D" w:rsidRPr="003833CD">
        <w:rPr>
          <w:rFonts w:ascii="Book Antiqua" w:hAnsi="Book Antiqua"/>
          <w:sz w:val="24"/>
        </w:rPr>
        <w:t>a nivel Municipal</w:t>
      </w:r>
      <w:r w:rsidR="001B1C26" w:rsidRPr="003833CD">
        <w:rPr>
          <w:rFonts w:ascii="Book Antiqua" w:hAnsi="Book Antiqua"/>
          <w:sz w:val="24"/>
        </w:rPr>
        <w:t>;</w:t>
      </w:r>
    </w:p>
    <w:p w:rsidR="00F819CD" w:rsidRPr="003833CD" w:rsidRDefault="00AD7D3A" w:rsidP="001B1C26">
      <w:pPr>
        <w:keepNext/>
        <w:spacing w:after="180" w:line="240" w:lineRule="auto"/>
        <w:rPr>
          <w:rFonts w:ascii="Book Antiqua" w:hAnsi="Book Antiqua"/>
          <w:sz w:val="24"/>
        </w:rPr>
      </w:pPr>
      <w:r w:rsidRPr="003833CD">
        <w:rPr>
          <w:rFonts w:ascii="Book Antiqua" w:hAnsi="Book Antiqua"/>
          <w:sz w:val="24"/>
        </w:rPr>
        <w:t>Que igualmente se aprecia necesario crear a nivel local un Concejo Municipal “Ad-Honorem” del medioambiente, integrado por analogía con el Concejo Provincial de Economía yMedio Ambiente mencionado en los Art. 5° y 6° de la Ley Nº 6253;</w:t>
      </w:r>
    </w:p>
    <w:p w:rsidR="00F819CD" w:rsidRPr="003833CD" w:rsidRDefault="00F50D5D" w:rsidP="001B1C26">
      <w:pPr>
        <w:keepNext/>
        <w:spacing w:after="180" w:line="240" w:lineRule="auto"/>
        <w:rPr>
          <w:rFonts w:ascii="Book Antiqua" w:hAnsi="Book Antiqua"/>
          <w:sz w:val="24"/>
        </w:rPr>
      </w:pPr>
      <w:r w:rsidRPr="003833CD">
        <w:rPr>
          <w:rFonts w:ascii="Book Antiqua" w:hAnsi="Book Antiqua"/>
          <w:sz w:val="24"/>
        </w:rPr>
        <w:t>Que en general el articulado de la misma tiene aplicación integral en la jurisdicción del Departamento Yerba Buena</w:t>
      </w:r>
      <w:r w:rsidR="001B1C26" w:rsidRPr="003833CD">
        <w:rPr>
          <w:rFonts w:ascii="Book Antiqua" w:hAnsi="Book Antiqua"/>
          <w:sz w:val="24"/>
        </w:rPr>
        <w:t>;</w:t>
      </w:r>
    </w:p>
    <w:p w:rsidR="00F819CD" w:rsidRPr="003833CD" w:rsidRDefault="00F819CD" w:rsidP="00F819C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833CD">
        <w:rPr>
          <w:rFonts w:ascii="Book Antiqua" w:hAnsi="Book Antiqua"/>
          <w:b/>
          <w:sz w:val="24"/>
        </w:rPr>
        <w:t>EL CONCEJO DELIBERANTE SANCIONA CON FUERZA DE ORDENANZA</w:t>
      </w:r>
      <w:r w:rsidR="001B1C26" w:rsidRPr="003833CD">
        <w:rPr>
          <w:rFonts w:ascii="Book Antiqua" w:hAnsi="Book Antiqua"/>
          <w:sz w:val="24"/>
        </w:rPr>
        <w:t>:</w:t>
      </w:r>
    </w:p>
    <w:p w:rsidR="00F819CD" w:rsidRPr="003833CD" w:rsidRDefault="00747D20" w:rsidP="00747D20">
      <w:pPr>
        <w:keepNext/>
        <w:spacing w:after="180" w:line="240" w:lineRule="auto"/>
        <w:rPr>
          <w:rFonts w:ascii="Book Antiqua" w:hAnsi="Book Antiqua"/>
          <w:sz w:val="24"/>
        </w:rPr>
      </w:pPr>
      <w:r w:rsidRPr="00747D20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3833CD">
        <w:rPr>
          <w:rFonts w:ascii="Book Antiqua" w:hAnsi="Book Antiqua"/>
          <w:sz w:val="24"/>
        </w:rPr>
        <w:t xml:space="preserve"> </w:t>
      </w:r>
      <w:r w:rsidR="00F50D5D" w:rsidRPr="003833CD">
        <w:rPr>
          <w:rFonts w:ascii="Book Antiqua" w:hAnsi="Book Antiqua"/>
          <w:sz w:val="24"/>
        </w:rPr>
        <w:t>Adherir mediante el presente instrumento legal al cumplimiento de la Ley N° 6253</w:t>
      </w:r>
      <w:r w:rsidR="001B1C26" w:rsidRPr="003833CD">
        <w:rPr>
          <w:rFonts w:ascii="Book Antiqua" w:hAnsi="Book Antiqua"/>
          <w:sz w:val="24"/>
        </w:rPr>
        <w:t>.</w:t>
      </w:r>
    </w:p>
    <w:p w:rsidR="00F819CD" w:rsidRPr="003833CD" w:rsidRDefault="00747D20" w:rsidP="00747D20">
      <w:pPr>
        <w:keepNext/>
        <w:spacing w:after="180" w:line="240" w:lineRule="auto"/>
        <w:rPr>
          <w:rFonts w:ascii="Book Antiqua" w:hAnsi="Book Antiqua"/>
          <w:sz w:val="24"/>
        </w:rPr>
      </w:pPr>
      <w:r w:rsidRPr="00747D20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3833CD">
        <w:rPr>
          <w:rFonts w:ascii="Book Antiqua" w:hAnsi="Book Antiqua"/>
          <w:sz w:val="24"/>
        </w:rPr>
        <w:t xml:space="preserve"> </w:t>
      </w:r>
      <w:r w:rsidR="00F50D5D" w:rsidRPr="003833CD">
        <w:rPr>
          <w:rFonts w:ascii="Book Antiqua" w:hAnsi="Book Antiqua"/>
          <w:sz w:val="24"/>
        </w:rPr>
        <w:t>Asignar la responsabilidad primaria para la conservación</w:t>
      </w:r>
      <w:r w:rsidR="001B1C26" w:rsidRPr="003833CD">
        <w:rPr>
          <w:rFonts w:ascii="Book Antiqua" w:hAnsi="Book Antiqua"/>
          <w:sz w:val="24"/>
        </w:rPr>
        <w:t xml:space="preserve">, </w:t>
      </w:r>
      <w:r w:rsidR="00F50D5D" w:rsidRPr="003833CD">
        <w:rPr>
          <w:rFonts w:ascii="Book Antiqua" w:hAnsi="Book Antiqua"/>
          <w:sz w:val="24"/>
        </w:rPr>
        <w:t>defensa y mejoramiento del ambiente en todo el Departamento Yerba Buena a una de las Secretarías del Departamento Ejecutivo Municipal en conjunción con lo establecido en Ordenanza 255 de creación del Departamento de Medio Ambiente</w:t>
      </w:r>
      <w:r w:rsidR="001B1C26" w:rsidRPr="003833CD">
        <w:rPr>
          <w:rFonts w:ascii="Book Antiqua" w:hAnsi="Book Antiqua"/>
          <w:sz w:val="24"/>
        </w:rPr>
        <w:t xml:space="preserve">, </w:t>
      </w:r>
      <w:r w:rsidR="00F50D5D" w:rsidRPr="003833CD">
        <w:rPr>
          <w:rFonts w:ascii="Book Antiqua" w:hAnsi="Book Antiqua"/>
          <w:sz w:val="24"/>
        </w:rPr>
        <w:t>con las funciones análogas que se especifican en el Art</w:t>
      </w:r>
      <w:r w:rsidR="001B1C26" w:rsidRPr="003833CD">
        <w:rPr>
          <w:rFonts w:ascii="Book Antiqua" w:hAnsi="Book Antiqua"/>
          <w:sz w:val="24"/>
        </w:rPr>
        <w:t xml:space="preserve">. </w:t>
      </w:r>
      <w:r w:rsidR="00F50D5D" w:rsidRPr="003833CD">
        <w:rPr>
          <w:rFonts w:ascii="Book Antiqua" w:hAnsi="Book Antiqua"/>
          <w:sz w:val="24"/>
        </w:rPr>
        <w:t>4° de la Ley adaptándolas a nivel Municipal</w:t>
      </w:r>
      <w:r w:rsidR="001B1C26" w:rsidRPr="003833CD">
        <w:rPr>
          <w:rFonts w:ascii="Book Antiqua" w:hAnsi="Book Antiqua"/>
          <w:sz w:val="24"/>
        </w:rPr>
        <w:t>.</w:t>
      </w:r>
    </w:p>
    <w:p w:rsidR="00F819CD" w:rsidRPr="003833CD" w:rsidRDefault="00747D20" w:rsidP="00747D20">
      <w:pPr>
        <w:keepNext/>
        <w:spacing w:after="180" w:line="240" w:lineRule="auto"/>
        <w:rPr>
          <w:rFonts w:ascii="Book Antiqua" w:hAnsi="Book Antiqua"/>
          <w:sz w:val="24"/>
        </w:rPr>
      </w:pPr>
      <w:r w:rsidRPr="00747D20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3833CD">
        <w:rPr>
          <w:rFonts w:ascii="Book Antiqua" w:hAnsi="Book Antiqua"/>
          <w:sz w:val="24"/>
        </w:rPr>
        <w:t xml:space="preserve"> </w:t>
      </w:r>
      <w:r w:rsidR="007520E4" w:rsidRPr="003833CD">
        <w:rPr>
          <w:rFonts w:ascii="Book Antiqua" w:hAnsi="Book Antiqua"/>
          <w:sz w:val="24"/>
        </w:rPr>
        <w:t>Promover la organización a nivel local de un Consejo “Ad-Honorem” del Medio Ambiente</w:t>
      </w:r>
      <w:r w:rsidR="001B1C26" w:rsidRPr="003833CD">
        <w:rPr>
          <w:rFonts w:ascii="Book Antiqua" w:hAnsi="Book Antiqua"/>
          <w:sz w:val="24"/>
        </w:rPr>
        <w:t xml:space="preserve">, </w:t>
      </w:r>
      <w:r w:rsidR="007520E4" w:rsidRPr="003833CD">
        <w:rPr>
          <w:rFonts w:ascii="Book Antiqua" w:hAnsi="Book Antiqua"/>
          <w:sz w:val="24"/>
        </w:rPr>
        <w:t xml:space="preserve">integrado por analogía con el Consejo Provincial de </w:t>
      </w:r>
      <w:r w:rsidR="007520E4" w:rsidRPr="003833CD">
        <w:rPr>
          <w:rFonts w:ascii="Book Antiqua" w:hAnsi="Book Antiqua"/>
          <w:sz w:val="24"/>
        </w:rPr>
        <w:lastRenderedPageBreak/>
        <w:t>Economía y Medio Ambiente</w:t>
      </w:r>
      <w:r w:rsidR="00F819CD" w:rsidRPr="003833CD">
        <w:rPr>
          <w:rFonts w:ascii="Book Antiqua" w:hAnsi="Book Antiqua"/>
          <w:sz w:val="24"/>
        </w:rPr>
        <w:t xml:space="preserve"> </w:t>
      </w:r>
      <w:r w:rsidR="001B1C26" w:rsidRPr="003833CD">
        <w:rPr>
          <w:rFonts w:ascii="Book Antiqua" w:hAnsi="Book Antiqua"/>
          <w:sz w:val="24"/>
        </w:rPr>
        <w:t>(</w:t>
      </w:r>
      <w:r w:rsidR="007520E4" w:rsidRPr="003833CD">
        <w:rPr>
          <w:rFonts w:ascii="Book Antiqua" w:hAnsi="Book Antiqua"/>
          <w:sz w:val="24"/>
        </w:rPr>
        <w:t>Art</w:t>
      </w:r>
      <w:r w:rsidR="001B1C26" w:rsidRPr="003833CD">
        <w:rPr>
          <w:rFonts w:ascii="Book Antiqua" w:hAnsi="Book Antiqua"/>
          <w:sz w:val="24"/>
        </w:rPr>
        <w:t xml:space="preserve">. </w:t>
      </w:r>
      <w:r w:rsidR="007520E4" w:rsidRPr="003833CD">
        <w:rPr>
          <w:rFonts w:ascii="Book Antiqua" w:hAnsi="Book Antiqua"/>
          <w:sz w:val="24"/>
        </w:rPr>
        <w:t>5° de la Ley</w:t>
      </w:r>
      <w:r w:rsidR="001B1C26" w:rsidRPr="003833CD">
        <w:rPr>
          <w:rFonts w:ascii="Book Antiqua" w:hAnsi="Book Antiqua"/>
          <w:sz w:val="24"/>
        </w:rPr>
        <w:t>)</w:t>
      </w:r>
      <w:r w:rsidR="00F819CD" w:rsidRPr="003833CD">
        <w:rPr>
          <w:rFonts w:ascii="Book Antiqua" w:hAnsi="Book Antiqua"/>
          <w:sz w:val="24"/>
        </w:rPr>
        <w:t xml:space="preserve"> </w:t>
      </w:r>
      <w:r w:rsidR="007520E4" w:rsidRPr="003833CD">
        <w:rPr>
          <w:rFonts w:ascii="Book Antiqua" w:hAnsi="Book Antiqua"/>
          <w:sz w:val="24"/>
        </w:rPr>
        <w:t>con las funciones análogas a las determinadas en el Art</w:t>
      </w:r>
      <w:r w:rsidR="001B1C26" w:rsidRPr="003833CD">
        <w:rPr>
          <w:rFonts w:ascii="Book Antiqua" w:hAnsi="Book Antiqua"/>
          <w:sz w:val="24"/>
        </w:rPr>
        <w:t xml:space="preserve">. </w:t>
      </w:r>
      <w:r w:rsidR="007520E4" w:rsidRPr="003833CD">
        <w:rPr>
          <w:rFonts w:ascii="Book Antiqua" w:hAnsi="Book Antiqua"/>
          <w:sz w:val="24"/>
        </w:rPr>
        <w:t>6° de la misma</w:t>
      </w:r>
      <w:r w:rsidR="001B1C26" w:rsidRPr="003833CD">
        <w:rPr>
          <w:rFonts w:ascii="Book Antiqua" w:hAnsi="Book Antiqua"/>
          <w:sz w:val="24"/>
        </w:rPr>
        <w:t>.</w:t>
      </w:r>
    </w:p>
    <w:p w:rsidR="00F819CD" w:rsidRPr="003833CD" w:rsidRDefault="00747D20" w:rsidP="00747D20">
      <w:pPr>
        <w:keepNext/>
        <w:spacing w:after="180" w:line="240" w:lineRule="auto"/>
        <w:rPr>
          <w:rFonts w:ascii="Book Antiqua" w:hAnsi="Book Antiqua"/>
          <w:sz w:val="24"/>
        </w:rPr>
      </w:pPr>
      <w:r w:rsidRPr="00747D20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3833CD">
        <w:rPr>
          <w:rFonts w:ascii="Book Antiqua" w:hAnsi="Book Antiqua"/>
          <w:sz w:val="24"/>
        </w:rPr>
        <w:t xml:space="preserve"> </w:t>
      </w:r>
      <w:r w:rsidR="00F50D5D" w:rsidRPr="003833CD">
        <w:rPr>
          <w:rFonts w:ascii="Book Antiqua" w:hAnsi="Book Antiqua"/>
          <w:sz w:val="24"/>
        </w:rPr>
        <w:t>Informar al Superior Gobierno de la Provincia sobre el particular</w:t>
      </w:r>
      <w:r w:rsidR="001B1C26" w:rsidRPr="003833CD">
        <w:rPr>
          <w:rFonts w:ascii="Book Antiqua" w:hAnsi="Book Antiqua"/>
          <w:sz w:val="24"/>
        </w:rPr>
        <w:t>.</w:t>
      </w:r>
    </w:p>
    <w:p w:rsidR="00F819CD" w:rsidRPr="003833CD" w:rsidRDefault="00747D20" w:rsidP="00747D20">
      <w:pPr>
        <w:keepNext/>
        <w:spacing w:after="180" w:line="240" w:lineRule="auto"/>
        <w:rPr>
          <w:rFonts w:ascii="Book Antiqua" w:hAnsi="Book Antiqua"/>
          <w:sz w:val="24"/>
        </w:rPr>
      </w:pPr>
      <w:r w:rsidRPr="00747D20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3833CD">
        <w:rPr>
          <w:rFonts w:ascii="Book Antiqua" w:hAnsi="Book Antiqua"/>
          <w:sz w:val="24"/>
        </w:rPr>
        <w:t xml:space="preserve"> </w:t>
      </w:r>
      <w:r w:rsidR="003E657F" w:rsidRPr="003833CD">
        <w:rPr>
          <w:rFonts w:ascii="Book Antiqua" w:hAnsi="Book Antiqua"/>
          <w:sz w:val="24"/>
        </w:rPr>
        <w:t>COMUNÍQUESE</w:t>
      </w:r>
      <w:r w:rsidR="001B1C26" w:rsidRPr="003833CD">
        <w:rPr>
          <w:rFonts w:ascii="Book Antiqua" w:hAnsi="Book Antiqua"/>
          <w:sz w:val="24"/>
        </w:rPr>
        <w:t xml:space="preserve">, </w:t>
      </w:r>
      <w:r w:rsidR="003E657F" w:rsidRPr="003833CD">
        <w:rPr>
          <w:rFonts w:ascii="Book Antiqua" w:hAnsi="Book Antiqua"/>
          <w:sz w:val="24"/>
        </w:rPr>
        <w:t>CÓPIESE y ARCHÍVESE</w:t>
      </w:r>
      <w:r w:rsidR="001B1C26" w:rsidRPr="003833CD">
        <w:rPr>
          <w:rFonts w:ascii="Book Antiqua" w:hAnsi="Book Antiqua"/>
          <w:sz w:val="24"/>
        </w:rPr>
        <w:t>.</w:t>
      </w:r>
    </w:p>
    <w:sectPr w:rsidR="00F819CD" w:rsidRPr="003833CD" w:rsidSect="00757734">
      <w:footerReference w:type="default" r:id="rId7"/>
      <w:pgSz w:w="11906" w:h="16838"/>
      <w:pgMar w:top="1417" w:right="1134" w:bottom="1134" w:left="1701" w:header="709" w:footer="709" w:gutter="0"/>
      <w:pgNumType w:start="4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1EDB" w:rsidRDefault="005E1EDB" w:rsidP="005E1EDB">
      <w:pPr>
        <w:spacing w:after="0" w:line="240" w:lineRule="auto"/>
      </w:pPr>
      <w:r>
        <w:separator/>
      </w:r>
    </w:p>
  </w:endnote>
  <w:endnote w:type="continuationSeparator" w:id="0">
    <w:p w:rsidR="005E1EDB" w:rsidRDefault="005E1EDB" w:rsidP="005E1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1EDB" w:rsidRPr="00757734" w:rsidRDefault="005E1E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1EDB" w:rsidRDefault="005E1EDB" w:rsidP="005E1EDB">
      <w:pPr>
        <w:spacing w:after="0" w:line="240" w:lineRule="auto"/>
      </w:pPr>
      <w:r>
        <w:separator/>
      </w:r>
    </w:p>
  </w:footnote>
  <w:footnote w:type="continuationSeparator" w:id="0">
    <w:p w:rsidR="005E1EDB" w:rsidRDefault="005E1EDB" w:rsidP="005E1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7118"/>
    <w:rsid w:val="00010E39"/>
    <w:rsid w:val="000670B8"/>
    <w:rsid w:val="000776C1"/>
    <w:rsid w:val="00096219"/>
    <w:rsid w:val="000D2A63"/>
    <w:rsid w:val="000D6F58"/>
    <w:rsid w:val="00130F89"/>
    <w:rsid w:val="00150B9A"/>
    <w:rsid w:val="001878A2"/>
    <w:rsid w:val="00196145"/>
    <w:rsid w:val="001B1C26"/>
    <w:rsid w:val="001F2679"/>
    <w:rsid w:val="001F3DC1"/>
    <w:rsid w:val="00222916"/>
    <w:rsid w:val="00230DF5"/>
    <w:rsid w:val="00244978"/>
    <w:rsid w:val="00264235"/>
    <w:rsid w:val="002D575E"/>
    <w:rsid w:val="002E768D"/>
    <w:rsid w:val="00375136"/>
    <w:rsid w:val="003833CD"/>
    <w:rsid w:val="003E657F"/>
    <w:rsid w:val="00472DAE"/>
    <w:rsid w:val="004B7E58"/>
    <w:rsid w:val="004C3698"/>
    <w:rsid w:val="00542762"/>
    <w:rsid w:val="0055538E"/>
    <w:rsid w:val="005952EA"/>
    <w:rsid w:val="005E1EDB"/>
    <w:rsid w:val="006027FA"/>
    <w:rsid w:val="006B51E3"/>
    <w:rsid w:val="006F2884"/>
    <w:rsid w:val="00725E66"/>
    <w:rsid w:val="00747D20"/>
    <w:rsid w:val="007520E4"/>
    <w:rsid w:val="00757734"/>
    <w:rsid w:val="007808EF"/>
    <w:rsid w:val="007A149C"/>
    <w:rsid w:val="007B73E1"/>
    <w:rsid w:val="007E6ABD"/>
    <w:rsid w:val="007F1AB9"/>
    <w:rsid w:val="008462B1"/>
    <w:rsid w:val="008A6857"/>
    <w:rsid w:val="00920801"/>
    <w:rsid w:val="009432F9"/>
    <w:rsid w:val="009523C3"/>
    <w:rsid w:val="009577AC"/>
    <w:rsid w:val="009C195A"/>
    <w:rsid w:val="009E7118"/>
    <w:rsid w:val="009F4344"/>
    <w:rsid w:val="00A703B2"/>
    <w:rsid w:val="00A74D39"/>
    <w:rsid w:val="00AB5CBD"/>
    <w:rsid w:val="00AD73F3"/>
    <w:rsid w:val="00AD7D3A"/>
    <w:rsid w:val="00B13AEF"/>
    <w:rsid w:val="00B923D8"/>
    <w:rsid w:val="00BB2ED4"/>
    <w:rsid w:val="00C049C7"/>
    <w:rsid w:val="00C40A76"/>
    <w:rsid w:val="00C44976"/>
    <w:rsid w:val="00C53149"/>
    <w:rsid w:val="00C67D99"/>
    <w:rsid w:val="00CB1818"/>
    <w:rsid w:val="00CD39D9"/>
    <w:rsid w:val="00CE1123"/>
    <w:rsid w:val="00D90EBD"/>
    <w:rsid w:val="00DC09C3"/>
    <w:rsid w:val="00E34AE4"/>
    <w:rsid w:val="00E4447E"/>
    <w:rsid w:val="00E47BB3"/>
    <w:rsid w:val="00EC7F04"/>
    <w:rsid w:val="00ED0348"/>
    <w:rsid w:val="00ED138B"/>
    <w:rsid w:val="00ED7828"/>
    <w:rsid w:val="00F26D97"/>
    <w:rsid w:val="00F50B58"/>
    <w:rsid w:val="00F50D5D"/>
    <w:rsid w:val="00F819CD"/>
    <w:rsid w:val="00FC64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E1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E1ED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E1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E1ED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43</TotalTime>
  <Pages>2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32</cp:revision>
  <cp:lastPrinted>2017-10-04T15:12:00Z</cp:lastPrinted>
  <dcterms:created xsi:type="dcterms:W3CDTF">2017-01-11T22:05:00Z</dcterms:created>
  <dcterms:modified xsi:type="dcterms:W3CDTF">2017-10-04T15:12:00Z</dcterms:modified>
</cp:coreProperties>
</file>