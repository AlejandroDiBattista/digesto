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D98" w:rsidRPr="00E96D98" w:rsidRDefault="00E96D98" w:rsidP="00E96D9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</w:rPr>
        <w:t>Yerba Buena, 19 de Enero de 2001</w:t>
      </w:r>
    </w:p>
    <w:p w:rsidR="00E96D98" w:rsidRPr="00E96D98" w:rsidRDefault="00E96D98" w:rsidP="00E96D9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96D98">
        <w:rPr>
          <w:rFonts w:ascii="Book Antiqua" w:hAnsi="Book Antiqua"/>
          <w:b/>
          <w:sz w:val="24"/>
        </w:rPr>
        <w:t>ORDENANZA Nº 1138</w:t>
      </w:r>
    </w:p>
    <w:p w:rsidR="00E96D98" w:rsidRPr="00E96D98" w:rsidRDefault="00E96D98" w:rsidP="00E96D9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96D98">
        <w:rPr>
          <w:rFonts w:ascii="Book Antiqua" w:hAnsi="Book Antiqua"/>
          <w:b/>
          <w:sz w:val="24"/>
        </w:rPr>
        <w:t>VISTO:</w:t>
      </w:r>
    </w:p>
    <w:p w:rsidR="00255DB2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63E62" w:rsidRPr="00E96D98">
        <w:rPr>
          <w:rFonts w:ascii="Book Antiqua" w:hAnsi="Book Antiqua"/>
          <w:sz w:val="24"/>
        </w:rPr>
        <w:t>El Decreto N</w:t>
      </w:r>
      <w:r>
        <w:rPr>
          <w:rFonts w:ascii="Book Antiqua" w:hAnsi="Book Antiqua"/>
          <w:sz w:val="24"/>
        </w:rPr>
        <w:t xml:space="preserve">º </w:t>
      </w:r>
      <w:r w:rsidR="00763E62" w:rsidRPr="00E96D98">
        <w:rPr>
          <w:rFonts w:ascii="Book Antiqua" w:hAnsi="Book Antiqua"/>
          <w:sz w:val="24"/>
        </w:rPr>
        <w:t>18/3-SH- de fecha 05/01/01 emitido por el Poder ejecutivo Provincial</w:t>
      </w:r>
      <w:r>
        <w:rPr>
          <w:rFonts w:ascii="Book Antiqua" w:hAnsi="Book Antiqua"/>
          <w:sz w:val="24"/>
        </w:rPr>
        <w:t xml:space="preserve">, </w:t>
      </w:r>
      <w:r w:rsidR="00763E62" w:rsidRPr="00E96D98">
        <w:rPr>
          <w:rFonts w:ascii="Book Antiqua" w:hAnsi="Book Antiqua"/>
          <w:sz w:val="24"/>
        </w:rPr>
        <w:t>mediante el cual se prorroga</w:t>
      </w:r>
      <w:r>
        <w:rPr>
          <w:rFonts w:ascii="Book Antiqua" w:hAnsi="Book Antiqua"/>
          <w:sz w:val="24"/>
        </w:rPr>
        <w:t xml:space="preserve">, </w:t>
      </w:r>
      <w:r w:rsidR="00763E62" w:rsidRPr="00E96D98">
        <w:rPr>
          <w:rFonts w:ascii="Book Antiqua" w:hAnsi="Book Antiqua"/>
          <w:sz w:val="24"/>
        </w:rPr>
        <w:t>hasta el 31/03/01</w:t>
      </w:r>
      <w:r>
        <w:rPr>
          <w:rFonts w:ascii="Book Antiqua" w:hAnsi="Book Antiqua"/>
          <w:sz w:val="24"/>
        </w:rPr>
        <w:t xml:space="preserve">, </w:t>
      </w:r>
      <w:r w:rsidR="00763E62" w:rsidRPr="00E96D98">
        <w:rPr>
          <w:rFonts w:ascii="Book Antiqua" w:hAnsi="Book Antiqua"/>
          <w:sz w:val="24"/>
        </w:rPr>
        <w:t>el Pacto Provincial para el Saneamiento y Paz Social</w:t>
      </w:r>
      <w:r>
        <w:rPr>
          <w:rFonts w:ascii="Book Antiqua" w:hAnsi="Book Antiqua"/>
          <w:sz w:val="24"/>
        </w:rPr>
        <w:t xml:space="preserve">; </w:t>
      </w:r>
      <w:r w:rsidR="00763E62" w:rsidRPr="00E96D98">
        <w:rPr>
          <w:rFonts w:ascii="Book Antiqua" w:hAnsi="Book Antiqua"/>
          <w:sz w:val="24"/>
        </w:rPr>
        <w:t>y</w:t>
      </w:r>
    </w:p>
    <w:p w:rsidR="00E96D98" w:rsidRPr="00E96D98" w:rsidRDefault="00E96D98" w:rsidP="00E96D9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96D98">
        <w:rPr>
          <w:rFonts w:ascii="Book Antiqua" w:hAnsi="Book Antiqua"/>
          <w:b/>
          <w:sz w:val="24"/>
        </w:rPr>
        <w:t>CONSIDERANDO:</w:t>
      </w:r>
    </w:p>
    <w:p w:rsidR="0057145E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A3BC7" w:rsidRPr="00E96D98">
        <w:rPr>
          <w:rFonts w:ascii="Book Antiqua" w:hAnsi="Book Antiqua"/>
          <w:sz w:val="24"/>
        </w:rPr>
        <w:t>Que dicho Pacto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por el periodo Diciembre/99 a Junio/00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fue suscripto con fecha 13/01/00 entre esta Municipalidad y el Poder Ejecutivo Provincial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aprobado por Ordenanza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1050/00 y ratificado por esta Intervención Municipal a través de la Ordenanza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1088/00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el cual fue prorrogado hasta el 31/12/00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por Ley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7042/00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a la que esta Municipalidad se adhirió por Ordenanza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1102/00</w:t>
      </w:r>
      <w:r>
        <w:rPr>
          <w:rFonts w:ascii="Book Antiqua" w:hAnsi="Book Antiqua"/>
          <w:sz w:val="24"/>
        </w:rPr>
        <w:t xml:space="preserve">; </w:t>
      </w:r>
    </w:p>
    <w:p w:rsidR="0057145E" w:rsidRPr="00E96D98" w:rsidRDefault="000D0C66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</w:rPr>
        <w:t xml:space="preserve">Que </w:t>
      </w:r>
      <w:r w:rsidR="00763E62" w:rsidRPr="00E96D98">
        <w:rPr>
          <w:rFonts w:ascii="Book Antiqua" w:hAnsi="Book Antiqua"/>
          <w:sz w:val="24"/>
        </w:rPr>
        <w:t>el referido Pacto tiene por objeto acordar la realización de acciones tendientes a reordenar y sanear las finanzas del estado municipal</w:t>
      </w:r>
      <w:r w:rsidR="00E96D98">
        <w:rPr>
          <w:rFonts w:ascii="Book Antiqua" w:hAnsi="Book Antiqua"/>
          <w:sz w:val="24"/>
        </w:rPr>
        <w:t xml:space="preserve">, </w:t>
      </w:r>
      <w:r w:rsidR="00763E62" w:rsidRPr="00E96D98">
        <w:rPr>
          <w:rFonts w:ascii="Book Antiqua" w:hAnsi="Book Antiqua"/>
          <w:sz w:val="24"/>
        </w:rPr>
        <w:t>con el propósito de garantizar la Paz Social en el mismo y sentar las bases para su desarrollo y crecimiento</w:t>
      </w:r>
      <w:r w:rsidR="00E96D98">
        <w:rPr>
          <w:rFonts w:ascii="Book Antiqua" w:hAnsi="Book Antiqua"/>
          <w:sz w:val="24"/>
        </w:rPr>
        <w:t xml:space="preserve">; </w:t>
      </w:r>
    </w:p>
    <w:p w:rsidR="0057145E" w:rsidRPr="00E96D98" w:rsidRDefault="00763E62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</w:rPr>
        <w:t>Que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en virtud de los objetivos señalados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es procedente disponer la adhesión a la prorroga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dispuesta por la mencionada norma provincial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como así también la cesión de los fondos pertinentes a favor del Superior Gobierno de la Provincia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para cubrir la totalidad de los montos que se otorguen a esta Municipalidad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en el marco del referido Pacto</w:t>
      </w:r>
      <w:r w:rsidR="00E96D98">
        <w:rPr>
          <w:rFonts w:ascii="Book Antiqua" w:hAnsi="Book Antiqua"/>
          <w:sz w:val="24"/>
        </w:rPr>
        <w:t xml:space="preserve">; </w:t>
      </w:r>
    </w:p>
    <w:p w:rsidR="0057145E" w:rsidRPr="00E96D98" w:rsidRDefault="00905BAD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</w:rPr>
        <w:t>Por ello y en uso de las facultades que le confiere el Decreto N</w:t>
      </w:r>
      <w:r w:rsidR="00E96D98">
        <w:rPr>
          <w:rFonts w:ascii="Book Antiqua" w:hAnsi="Book Antiqua"/>
          <w:sz w:val="24"/>
        </w:rPr>
        <w:t xml:space="preserve">º </w:t>
      </w:r>
      <w:r w:rsidRPr="00E96D98">
        <w:rPr>
          <w:rFonts w:ascii="Book Antiqua" w:hAnsi="Book Antiqua"/>
          <w:sz w:val="24"/>
        </w:rPr>
        <w:t>822/1 de fecha 19 de Mayo de 2000</w:t>
      </w:r>
      <w:r w:rsidR="00E96D98">
        <w:rPr>
          <w:rFonts w:ascii="Book Antiqua" w:hAnsi="Book Antiqua"/>
          <w:sz w:val="24"/>
        </w:rPr>
        <w:t xml:space="preserve">, </w:t>
      </w:r>
      <w:r w:rsidRPr="00E96D98">
        <w:rPr>
          <w:rFonts w:ascii="Book Antiqua" w:hAnsi="Book Antiqua"/>
          <w:sz w:val="24"/>
        </w:rPr>
        <w:t>emitido por el Poder Ejecutivo Provincial</w:t>
      </w:r>
      <w:r w:rsidR="00E96D98">
        <w:rPr>
          <w:rFonts w:ascii="Book Antiqua" w:hAnsi="Book Antiqua"/>
          <w:sz w:val="24"/>
        </w:rPr>
        <w:t xml:space="preserve">, </w:t>
      </w:r>
    </w:p>
    <w:p w:rsidR="00E96D98" w:rsidRPr="00E96D98" w:rsidRDefault="00E96D98" w:rsidP="00E96D9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96D98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7145E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94E32" w:rsidRPr="00E96D98">
        <w:rPr>
          <w:rFonts w:ascii="Book Antiqua" w:hAnsi="Book Antiqua"/>
          <w:sz w:val="24"/>
        </w:rPr>
        <w:t>DISPONESE la adhesión de la Municipalidad de Yerba Buena el decreto N</w:t>
      </w:r>
      <w:r>
        <w:rPr>
          <w:rFonts w:ascii="Book Antiqua" w:hAnsi="Book Antiqua"/>
          <w:sz w:val="24"/>
        </w:rPr>
        <w:t xml:space="preserve">º </w:t>
      </w:r>
      <w:r w:rsidR="00294E32" w:rsidRPr="00E96D98">
        <w:rPr>
          <w:rFonts w:ascii="Book Antiqua" w:hAnsi="Book Antiqua"/>
          <w:sz w:val="24"/>
        </w:rPr>
        <w:t>18/3-Sh- de fecha 05/01/01</w:t>
      </w:r>
      <w:r>
        <w:rPr>
          <w:rFonts w:ascii="Book Antiqua" w:hAnsi="Book Antiqua"/>
          <w:sz w:val="24"/>
        </w:rPr>
        <w:t xml:space="preserve">, </w:t>
      </w:r>
      <w:r w:rsidR="00294E32" w:rsidRPr="00E96D98">
        <w:rPr>
          <w:rFonts w:ascii="Book Antiqua" w:hAnsi="Book Antiqua"/>
          <w:sz w:val="24"/>
        </w:rPr>
        <w:t>emitido por el Poder Ejecutivo Provincial</w:t>
      </w:r>
      <w:r>
        <w:rPr>
          <w:rFonts w:ascii="Book Antiqua" w:hAnsi="Book Antiqua"/>
          <w:sz w:val="24"/>
        </w:rPr>
        <w:t xml:space="preserve">, </w:t>
      </w:r>
      <w:r w:rsidR="00294E32" w:rsidRPr="00E96D98">
        <w:rPr>
          <w:rFonts w:ascii="Book Antiqua" w:hAnsi="Book Antiqua"/>
          <w:sz w:val="24"/>
        </w:rPr>
        <w:t>por la cual se prorroga hasta el 31/01/01</w:t>
      </w:r>
      <w:r>
        <w:rPr>
          <w:rFonts w:ascii="Book Antiqua" w:hAnsi="Book Antiqua"/>
          <w:sz w:val="24"/>
        </w:rPr>
        <w:t xml:space="preserve">, </w:t>
      </w:r>
      <w:r w:rsidR="00294E32" w:rsidRPr="00E96D98">
        <w:rPr>
          <w:rFonts w:ascii="Book Antiqua" w:hAnsi="Book Antiqua"/>
          <w:sz w:val="24"/>
        </w:rPr>
        <w:t>el Pacto Provincial para el Saneamiento y Paz Social</w:t>
      </w:r>
      <w:r>
        <w:rPr>
          <w:rFonts w:ascii="Book Antiqua" w:hAnsi="Book Antiqua"/>
          <w:sz w:val="24"/>
        </w:rPr>
        <w:t xml:space="preserve">. </w:t>
      </w:r>
    </w:p>
    <w:p w:rsidR="0057145E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8A3BC7" w:rsidRPr="00E96D98">
        <w:rPr>
          <w:rFonts w:ascii="Book Antiqua" w:hAnsi="Book Antiqua"/>
          <w:sz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8A3BC7" w:rsidRPr="00E96D98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8A3BC7" w:rsidRPr="00E96D98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8A3BC7" w:rsidRPr="00E96D98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8A3BC7" w:rsidRPr="00E96D98">
        <w:rPr>
          <w:rFonts w:ascii="Book Antiqua" w:hAnsi="Book Antiqua"/>
          <w:sz w:val="24"/>
        </w:rPr>
        <w:t xml:space="preserve"> y/o cualquier otro recurso de libre disponibilidad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con destino a la amortización de la totalidad de los montos que se otorguen a esta Municipalidad por aplicación del referido Pacto Provincial</w:t>
      </w:r>
      <w:r>
        <w:rPr>
          <w:rFonts w:ascii="Book Antiqua" w:hAnsi="Book Antiqua"/>
          <w:sz w:val="24"/>
        </w:rPr>
        <w:t xml:space="preserve">. </w:t>
      </w:r>
    </w:p>
    <w:p w:rsidR="0057145E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8A3BC7" w:rsidRPr="00E96D98">
        <w:rPr>
          <w:rFonts w:ascii="Book Antiqua" w:hAnsi="Book Antiqua"/>
          <w:sz w:val="24"/>
        </w:rPr>
        <w:t xml:space="preserve">AUTORIZASE al Superior Gobierno de la Provincia a retirar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8A3BC7" w:rsidRPr="00E96D98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8A3BC7" w:rsidRPr="00E96D98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8A3BC7" w:rsidRPr="00E96D98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8A3BC7" w:rsidRPr="00E96D98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8A3BC7" w:rsidRPr="00E96D98">
        <w:rPr>
          <w:rFonts w:ascii="Book Antiqua" w:hAnsi="Book Antiqua"/>
          <w:sz w:val="24"/>
        </w:rPr>
        <w:t xml:space="preserve"> y/o cualquier otro recurso de libre disponibilidad</w:t>
      </w:r>
      <w:r>
        <w:rPr>
          <w:rFonts w:ascii="Book Antiqua" w:hAnsi="Book Antiqua"/>
          <w:sz w:val="24"/>
        </w:rPr>
        <w:t xml:space="preserve">, </w:t>
      </w:r>
      <w:r w:rsidR="008A3BC7" w:rsidRPr="00E96D98">
        <w:rPr>
          <w:rFonts w:ascii="Book Antiqua" w:hAnsi="Book Antiqua"/>
          <w:sz w:val="24"/>
        </w:rPr>
        <w:t>para los servicios de amortización de los montos que se otorguen a esta Municipalidad por aplicación del referido Pacto Provincial</w:t>
      </w:r>
      <w:r>
        <w:rPr>
          <w:rFonts w:ascii="Book Antiqua" w:hAnsi="Book Antiqua"/>
          <w:sz w:val="24"/>
        </w:rPr>
        <w:t xml:space="preserve">. </w:t>
      </w:r>
    </w:p>
    <w:p w:rsidR="00D27836" w:rsidRPr="00E96D98" w:rsidRDefault="00E96D98" w:rsidP="00E96D98">
      <w:pPr>
        <w:keepNext/>
        <w:spacing w:after="180" w:line="240" w:lineRule="auto"/>
        <w:rPr>
          <w:rFonts w:ascii="Book Antiqua" w:hAnsi="Book Antiqua"/>
          <w:sz w:val="24"/>
        </w:rPr>
      </w:pPr>
      <w:r w:rsidRPr="00E96D9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D27836" w:rsidRPr="00E96D9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27836" w:rsidRPr="00E96D9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D27836" w:rsidRPr="00E96D98" w:rsidSect="00E96D98">
      <w:footerReference w:type="default" r:id="rId7"/>
      <w:pgSz w:w="11906" w:h="16838"/>
      <w:pgMar w:top="1417" w:right="1134" w:bottom="1134" w:left="1701" w:header="709" w:footer="709" w:gutter="0"/>
      <w:pgNumType w:start="10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CD6" w:rsidRDefault="00775CD6" w:rsidP="00775CD6">
      <w:pPr>
        <w:spacing w:after="0" w:line="240" w:lineRule="auto"/>
      </w:pPr>
      <w:r>
        <w:separator/>
      </w:r>
    </w:p>
  </w:endnote>
  <w:endnote w:type="continuationSeparator" w:id="0">
    <w:p w:rsidR="00775CD6" w:rsidRDefault="00775CD6" w:rsidP="0077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CD6" w:rsidRPr="001D1D86" w:rsidRDefault="00775C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CD6" w:rsidRDefault="00775CD6" w:rsidP="00775CD6">
      <w:pPr>
        <w:spacing w:after="0" w:line="240" w:lineRule="auto"/>
      </w:pPr>
      <w:r>
        <w:separator/>
      </w:r>
    </w:p>
  </w:footnote>
  <w:footnote w:type="continuationSeparator" w:id="0">
    <w:p w:rsidR="00775CD6" w:rsidRDefault="00775CD6" w:rsidP="0077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5BAD"/>
    <w:rsid w:val="00002BD9"/>
    <w:rsid w:val="000776C1"/>
    <w:rsid w:val="000850B9"/>
    <w:rsid w:val="000D0C66"/>
    <w:rsid w:val="000D6F58"/>
    <w:rsid w:val="001064C2"/>
    <w:rsid w:val="00125650"/>
    <w:rsid w:val="0015781A"/>
    <w:rsid w:val="00164789"/>
    <w:rsid w:val="001D1D86"/>
    <w:rsid w:val="001F263E"/>
    <w:rsid w:val="00222916"/>
    <w:rsid w:val="00255DB2"/>
    <w:rsid w:val="00271C98"/>
    <w:rsid w:val="00271CB3"/>
    <w:rsid w:val="002744BA"/>
    <w:rsid w:val="00294E32"/>
    <w:rsid w:val="002D575E"/>
    <w:rsid w:val="00326BB9"/>
    <w:rsid w:val="00387CE1"/>
    <w:rsid w:val="003E657F"/>
    <w:rsid w:val="003F654D"/>
    <w:rsid w:val="00423E96"/>
    <w:rsid w:val="00474736"/>
    <w:rsid w:val="004A3E9E"/>
    <w:rsid w:val="005701F2"/>
    <w:rsid w:val="0057145E"/>
    <w:rsid w:val="005922C7"/>
    <w:rsid w:val="005952EA"/>
    <w:rsid w:val="005E3EF4"/>
    <w:rsid w:val="006401ED"/>
    <w:rsid w:val="006D5660"/>
    <w:rsid w:val="006F2884"/>
    <w:rsid w:val="00763E62"/>
    <w:rsid w:val="0076630F"/>
    <w:rsid w:val="00775CD6"/>
    <w:rsid w:val="007B73E1"/>
    <w:rsid w:val="007C6999"/>
    <w:rsid w:val="007E6ABD"/>
    <w:rsid w:val="007F1AB9"/>
    <w:rsid w:val="00855512"/>
    <w:rsid w:val="008A3BC7"/>
    <w:rsid w:val="008B6D1C"/>
    <w:rsid w:val="008E1231"/>
    <w:rsid w:val="00905BAD"/>
    <w:rsid w:val="00943B8A"/>
    <w:rsid w:val="00951FA7"/>
    <w:rsid w:val="00987393"/>
    <w:rsid w:val="009C6686"/>
    <w:rsid w:val="00A61D3B"/>
    <w:rsid w:val="00A703B2"/>
    <w:rsid w:val="00A72D7D"/>
    <w:rsid w:val="00A72E56"/>
    <w:rsid w:val="00A7740F"/>
    <w:rsid w:val="00B132E4"/>
    <w:rsid w:val="00B6373D"/>
    <w:rsid w:val="00B8375C"/>
    <w:rsid w:val="00B8552C"/>
    <w:rsid w:val="00B923D8"/>
    <w:rsid w:val="00BB2ED4"/>
    <w:rsid w:val="00BB4BB2"/>
    <w:rsid w:val="00C049C7"/>
    <w:rsid w:val="00C53932"/>
    <w:rsid w:val="00C83279"/>
    <w:rsid w:val="00CE1123"/>
    <w:rsid w:val="00CE6747"/>
    <w:rsid w:val="00D11A14"/>
    <w:rsid w:val="00D15075"/>
    <w:rsid w:val="00D27836"/>
    <w:rsid w:val="00D56CE0"/>
    <w:rsid w:val="00D60310"/>
    <w:rsid w:val="00DC3787"/>
    <w:rsid w:val="00E34AE4"/>
    <w:rsid w:val="00E47BB3"/>
    <w:rsid w:val="00E63905"/>
    <w:rsid w:val="00E96D98"/>
    <w:rsid w:val="00EA7AE6"/>
    <w:rsid w:val="00F467F8"/>
    <w:rsid w:val="00FF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F8CAB6-9C21-45FF-BCD1-C779A71A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5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5C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5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5CD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2016-12-19T21:59:00Z</dcterms:created>
  <dcterms:modified xsi:type="dcterms:W3CDTF">2018-07-06T12:59:00Z</dcterms:modified>
</cp:coreProperties>
</file>