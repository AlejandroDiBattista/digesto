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4B55" w:rsidRPr="00ED4B55" w:rsidRDefault="00ED4B55" w:rsidP="00ED4B55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D4B55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29 de Julio de 1998</w:t>
      </w:r>
    </w:p>
    <w:p w:rsidR="00ED4B55" w:rsidRPr="0089656F" w:rsidRDefault="00ED4B55" w:rsidP="00ED4B55">
      <w:pPr>
        <w:keepNext/>
        <w:shd w:val="clear" w:color="auto" w:fill="FFFFFF"/>
        <w:spacing w:before="6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89656F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939</w:t>
      </w:r>
    </w:p>
    <w:p w:rsidR="00ED4B55" w:rsidRPr="0089656F" w:rsidRDefault="00ED4B55" w:rsidP="00ED4B55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89656F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</w:t>
      </w:r>
      <w:r w:rsidR="00D73F95" w:rsidRPr="0089656F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 xml:space="preserve">: </w:t>
      </w:r>
    </w:p>
    <w:p w:rsidR="00840AEA" w:rsidRPr="0089656F" w:rsidRDefault="001F0689" w:rsidP="00ED4B55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>El</w:t>
      </w:r>
      <w:r w:rsidR="00B07837"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>Expte</w:t>
      </w:r>
      <w:r w:rsidR="00ED4B55"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>N</w:t>
      </w:r>
      <w:r w:rsidR="00ED4B55"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>054-T-98 mediante el cual el Señor Marino A</w:t>
      </w:r>
      <w:r w:rsidR="00ED4B55"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>Trejo</w:t>
      </w:r>
      <w:r w:rsidR="00ED4B55"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>solicita el tratamiento por vía de excepción del Expte</w:t>
      </w:r>
      <w:r w:rsidR="00ED4B55"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>N</w:t>
      </w:r>
      <w:r w:rsidR="00ED4B55"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>1782-T-98</w:t>
      </w:r>
      <w:r w:rsidR="00ED4B55"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ED4B55" w:rsidRPr="0089656F" w:rsidRDefault="00ED4B55" w:rsidP="00ED4B55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89656F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</w:t>
      </w:r>
      <w:r w:rsidR="00D73F95" w:rsidRPr="0089656F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 xml:space="preserve">: </w:t>
      </w:r>
    </w:p>
    <w:p w:rsidR="0087501F" w:rsidRPr="0089656F" w:rsidRDefault="00D73F95" w:rsidP="00ED4B55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>Que se trata de una Documentación Técnica correspondiente a Planos de Obra Construida, propiedad de los Sres. Marino A. Trejo, inmueble Padrón Nº 381.795, ubicado sobre calle Bs. As, esquina Sur-Este de Avda. Solano Vera;</w:t>
      </w:r>
    </w:p>
    <w:p w:rsidR="0087501F" w:rsidRPr="0089656F" w:rsidRDefault="001F0689" w:rsidP="00ED4B55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>Que cuenta con Planos aprobados por la Municipalidad de Tafí Viejo que data del año 1977 con construcción hasta línea de calle</w:t>
      </w:r>
      <w:r w:rsidR="00B07837"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>Bs</w:t>
      </w:r>
      <w:r w:rsidR="00ED4B55"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>As</w:t>
      </w:r>
      <w:r w:rsidR="00ED4B55"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87501F" w:rsidRPr="0089656F" w:rsidRDefault="00D73F95" w:rsidP="00ED4B55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>Que se realizó una ampliación de 591,00mts 2 de superficie cubierta ocupada 260,00mts, sobre línea Municipal continuando la aprobada en su oportunidad, y un garaje (cobertizo para cochera) de 2.275,00mts 2, superficie semicubierta que al cumple con el retiro respecto de los planos aprobados;</w:t>
      </w:r>
    </w:p>
    <w:p w:rsidR="0087501F" w:rsidRPr="0089656F" w:rsidRDefault="00E9352C" w:rsidP="00ED4B55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>Que según planilla de Declaración Jurada para valuación</w:t>
      </w:r>
      <w:r w:rsidR="00ED4B55"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>las obras se terminaron en el año 1978</w:t>
      </w:r>
      <w:r w:rsidR="00ED4B55"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87501F" w:rsidRPr="0089656F" w:rsidRDefault="00E9352C" w:rsidP="00ED4B55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>Que esto nos permite deducir que la ampliación se efectuó hace 20 años</w:t>
      </w:r>
      <w:r w:rsidR="00ED4B55"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>cuando la Municipalidad era Comuna Rural y no se exigían los retiros obligatorios</w:t>
      </w:r>
      <w:r w:rsidR="00ED4B55"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87501F" w:rsidRPr="0089656F" w:rsidRDefault="00E9352C" w:rsidP="00ED4B55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>Que cumple con los requisitos de FOS</w:t>
      </w:r>
      <w:r w:rsidR="00ED4B55"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>FOT y alturas establecidas en el Código de Ordenamiento Urbano</w:t>
      </w:r>
      <w:r w:rsidR="00ED4B55"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>Ordenanza N</w:t>
      </w:r>
      <w:r w:rsidR="00ED4B55"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>613/94</w:t>
      </w:r>
      <w:r w:rsidR="00ED4B55"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87501F" w:rsidRPr="0089656F" w:rsidRDefault="00E9352C" w:rsidP="00ED4B55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>Que atento a que la construcción realizada es anterior a la puesta en vigencia de las Ordenanza que establecían retiros y que lo ocupado no es la totalidad del retiro</w:t>
      </w:r>
      <w:r w:rsidR="00ED4B55"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>es que analizamos la viabilidad de la vía de excepción</w:t>
      </w:r>
      <w:r w:rsidR="00ED4B55"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B07837" w:rsidRPr="0089656F" w:rsidRDefault="0087501F" w:rsidP="0087501F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89656F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</w:p>
    <w:p w:rsidR="0087501F" w:rsidRPr="0089656F" w:rsidRDefault="004E327D" w:rsidP="004E327D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E327D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</w:t>
      </w:r>
      <w:r w:rsidR="00D73F95" w:rsidRPr="00D73F95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="00D73F95"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APRUEBASE por vía de excepción la Documentación Técnica correspondiente a Planos de Obra Construida, conforme a obra contenido en el Expte. Nº 1.782-T-98 de la propiedad de los Sres. Marino A. Trejo y Aída de Trejo identificada como Padrón 381.795, CI, S, Z, M: 3C, P: 2d.</w:t>
      </w:r>
    </w:p>
    <w:p w:rsidR="008213C0" w:rsidRPr="00ED4B55" w:rsidRDefault="004E327D" w:rsidP="00ED4B55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4E327D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</w:t>
      </w:r>
      <w:r w:rsidR="00D73F95" w:rsidRPr="00D73F95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="00D73F95"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 w:rsidR="00ED4B55"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 w:rsidR="00ED4B55" w:rsidRPr="0089656F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  <w:r w:rsidR="0089656F" w:rsidRPr="00ED4B55">
        <w:rPr>
          <w:rFonts w:ascii="Book Antiqua" w:hAnsi="Book Antiqua" w:cs="Times New Roman"/>
          <w:sz w:val="24"/>
        </w:rPr>
        <w:t xml:space="preserve"> </w:t>
      </w:r>
    </w:p>
    <w:sectPr w:rsidR="008213C0" w:rsidRPr="00ED4B55" w:rsidSect="005C370E">
      <w:footerReference w:type="default" r:id="rId6"/>
      <w:pgSz w:w="11906" w:h="16838"/>
      <w:pgMar w:top="1417" w:right="1134" w:bottom="1134" w:left="1701" w:header="709" w:footer="709" w:gutter="0"/>
      <w:pgNumType w:start="88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24205" w:rsidRDefault="00324205" w:rsidP="00324205">
      <w:pPr>
        <w:spacing w:after="0" w:line="240" w:lineRule="auto"/>
      </w:pPr>
      <w:r>
        <w:separator/>
      </w:r>
    </w:p>
  </w:endnote>
  <w:endnote w:type="continuationSeparator" w:id="0">
    <w:p w:rsidR="00324205" w:rsidRDefault="00324205" w:rsidP="00324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4205" w:rsidRPr="005C370E" w:rsidRDefault="0032420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24205" w:rsidRDefault="00324205" w:rsidP="00324205">
      <w:pPr>
        <w:spacing w:after="0" w:line="240" w:lineRule="auto"/>
      </w:pPr>
      <w:r>
        <w:separator/>
      </w:r>
    </w:p>
  </w:footnote>
  <w:footnote w:type="continuationSeparator" w:id="0">
    <w:p w:rsidR="00324205" w:rsidRDefault="00324205" w:rsidP="003242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F0689"/>
    <w:rsid w:val="00081124"/>
    <w:rsid w:val="000E5BAB"/>
    <w:rsid w:val="0010310F"/>
    <w:rsid w:val="001A2C68"/>
    <w:rsid w:val="001F0689"/>
    <w:rsid w:val="00253262"/>
    <w:rsid w:val="002A01D3"/>
    <w:rsid w:val="00305437"/>
    <w:rsid w:val="00323CD8"/>
    <w:rsid w:val="00324205"/>
    <w:rsid w:val="00335277"/>
    <w:rsid w:val="004D4D20"/>
    <w:rsid w:val="004E327D"/>
    <w:rsid w:val="00594E2D"/>
    <w:rsid w:val="005A0197"/>
    <w:rsid w:val="005A3F3F"/>
    <w:rsid w:val="005A7501"/>
    <w:rsid w:val="005C370E"/>
    <w:rsid w:val="00621CDB"/>
    <w:rsid w:val="00626303"/>
    <w:rsid w:val="00674BE1"/>
    <w:rsid w:val="006C2A89"/>
    <w:rsid w:val="006F4C40"/>
    <w:rsid w:val="00751F2B"/>
    <w:rsid w:val="00771271"/>
    <w:rsid w:val="007E3080"/>
    <w:rsid w:val="008140DE"/>
    <w:rsid w:val="008213C0"/>
    <w:rsid w:val="00840AEA"/>
    <w:rsid w:val="00841561"/>
    <w:rsid w:val="00844280"/>
    <w:rsid w:val="0087501F"/>
    <w:rsid w:val="0089656F"/>
    <w:rsid w:val="00897CE8"/>
    <w:rsid w:val="009271D5"/>
    <w:rsid w:val="009A7CD3"/>
    <w:rsid w:val="009C09A8"/>
    <w:rsid w:val="00A003DF"/>
    <w:rsid w:val="00AF142C"/>
    <w:rsid w:val="00B07837"/>
    <w:rsid w:val="00B70A06"/>
    <w:rsid w:val="00B91F99"/>
    <w:rsid w:val="00C438EA"/>
    <w:rsid w:val="00D04E97"/>
    <w:rsid w:val="00D06C44"/>
    <w:rsid w:val="00D56258"/>
    <w:rsid w:val="00D73F95"/>
    <w:rsid w:val="00DB6E16"/>
    <w:rsid w:val="00DE67A3"/>
    <w:rsid w:val="00E17D66"/>
    <w:rsid w:val="00E2141E"/>
    <w:rsid w:val="00E9352C"/>
    <w:rsid w:val="00ED4B55"/>
    <w:rsid w:val="00EF2E55"/>
    <w:rsid w:val="00F20C4B"/>
    <w:rsid w:val="00F73BAF"/>
    <w:rsid w:val="00FB74AB"/>
    <w:rsid w:val="00FF2C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3242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24205"/>
  </w:style>
  <w:style w:type="paragraph" w:styleId="Piedepgina">
    <w:name w:val="footer"/>
    <w:basedOn w:val="Normal"/>
    <w:link w:val="PiedepginaCar"/>
    <w:uiPriority w:val="99"/>
    <w:semiHidden/>
    <w:unhideWhenUsed/>
    <w:rsid w:val="003242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2420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ORDENANZA.dotx</Template>
  <TotalTime>25</TotalTime>
  <Pages>1</Pages>
  <Words>286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27</cp:revision>
  <cp:lastPrinted>2017-10-04T15:15:00Z</cp:lastPrinted>
  <dcterms:created xsi:type="dcterms:W3CDTF">2017-01-06T12:14:00Z</dcterms:created>
  <dcterms:modified xsi:type="dcterms:W3CDTF">2017-10-04T15:15:00Z</dcterms:modified>
</cp:coreProperties>
</file>