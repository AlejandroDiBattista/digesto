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307" w:rsidRPr="00EF3307" w:rsidRDefault="00EF3307" w:rsidP="00F00ECF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05 de Septiembre de 2001</w:t>
      </w:r>
    </w:p>
    <w:p w:rsidR="00EF3307" w:rsidRPr="00EF3307" w:rsidRDefault="00EF3307" w:rsidP="00F00ECF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F330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1180</w:t>
      </w:r>
    </w:p>
    <w:p w:rsidR="00EF3307" w:rsidRPr="00EF3307" w:rsidRDefault="00EF3307" w:rsidP="00F00ECF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F330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1D4183" w:rsidRPr="00EF3307" w:rsidRDefault="00EF3307" w:rsidP="00EF330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El Convenio suscripto entre esta Municipalidad y la CAJA POPULAR DE AHORROS DE LA PROVINCIA DE TUCUMAN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por su Gerente Comercial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Néstor Alberto González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EF3307" w:rsidRPr="00EF3307" w:rsidRDefault="00EF3307" w:rsidP="00F00ECF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F330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331328" w:rsidRPr="00EF3307" w:rsidRDefault="00EF3307" w:rsidP="00EF330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1E6D13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a través de dicho convenio la Municipalidad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32615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autoriza a LA CAJA a retener mediante débito en las Cajas de Ahorros </w:t>
      </w:r>
      <w:r w:rsidR="00D43E72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individuales abiertas a sus empleados para el pago de los sueldos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43E72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el importe correspondiente a las cuotas de amortización e intereses de los créditos tomados por los mismos en la Caja con sujeción a las pautas especificadas en el referido instrumento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331328" w:rsidRPr="00EF3307" w:rsidRDefault="00D43E72" w:rsidP="00EF330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al no existir objeciones al respecto</w:t>
      </w:r>
      <w:r w:rsid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es procedente emitir el instrumento legal pertinente</w:t>
      </w:r>
      <w:r w:rsid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a efectos de su aprobación</w:t>
      </w:r>
      <w:r w:rsid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331328" w:rsidRPr="00EF3307" w:rsidRDefault="00D43E72" w:rsidP="00EF330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Provincial N</w:t>
      </w:r>
      <w:r w:rsid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EF330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</w:p>
    <w:p w:rsidR="00F00ECF" w:rsidRPr="007F486A" w:rsidRDefault="00F00ECF" w:rsidP="00F00ECF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F486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EL </w:t>
      </w:r>
      <w:r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INTENDENTE MUNICIPAL SANCIONA </w:t>
      </w:r>
      <w:r w:rsidRPr="007F486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 FUERZA DE ORDENANZA</w:t>
      </w:r>
    </w:p>
    <w:p w:rsidR="00331328" w:rsidRPr="00EF3307" w:rsidRDefault="00EF3307" w:rsidP="00EF330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bookmarkStart w:id="0" w:name="_GoBack"/>
      <w:bookmarkEnd w:id="0"/>
      <w:r w:rsidRPr="00EF330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APRUÉBASE en todos sus términos el CONVENIO suscripto el 01/08/01 entre esta Municipalidad y la CAJA POPULAR DE AHORROS DE LA PROVINCIA DE TUCUMAN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por su Gerente Comercial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Néstor Alberto González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, D.N.I.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564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876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por la retención de haberes por cuotas de créditos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el que como Anexo Único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9613E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forma parte integrante 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EF3307" w:rsidRDefault="00EF3307" w:rsidP="00F00ECF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EF330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EF3307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EF3307" w:rsidSect="00EF3307">
      <w:footerReference w:type="default" r:id="rId6"/>
      <w:pgSz w:w="11906" w:h="16838"/>
      <w:pgMar w:top="1417" w:right="1134" w:bottom="1134" w:left="1701" w:header="709" w:footer="709" w:gutter="0"/>
      <w:pgNumType w:start="10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2F33" w:rsidRDefault="00082F33" w:rsidP="00B915F0">
      <w:pPr>
        <w:spacing w:after="0" w:line="240" w:lineRule="auto"/>
      </w:pPr>
      <w:r>
        <w:separator/>
      </w:r>
    </w:p>
  </w:endnote>
  <w:endnote w:type="continuationSeparator" w:id="0">
    <w:p w:rsidR="00082F33" w:rsidRDefault="00082F33" w:rsidP="00B9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5F0" w:rsidRPr="00DB68A4" w:rsidRDefault="00B915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2F33" w:rsidRDefault="00082F33" w:rsidP="00B915F0">
      <w:pPr>
        <w:spacing w:after="0" w:line="240" w:lineRule="auto"/>
      </w:pPr>
      <w:r>
        <w:separator/>
      </w:r>
    </w:p>
  </w:footnote>
  <w:footnote w:type="continuationSeparator" w:id="0">
    <w:p w:rsidR="00082F33" w:rsidRDefault="00082F33" w:rsidP="00B915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FBC"/>
    <w:rsid w:val="00057795"/>
    <w:rsid w:val="00082F33"/>
    <w:rsid w:val="0009655E"/>
    <w:rsid w:val="000A732C"/>
    <w:rsid w:val="00131B2B"/>
    <w:rsid w:val="00132615"/>
    <w:rsid w:val="0014566D"/>
    <w:rsid w:val="00165C06"/>
    <w:rsid w:val="001A34CA"/>
    <w:rsid w:val="001D4183"/>
    <w:rsid w:val="001E6D13"/>
    <w:rsid w:val="001F1D33"/>
    <w:rsid w:val="00210435"/>
    <w:rsid w:val="00221535"/>
    <w:rsid w:val="00253262"/>
    <w:rsid w:val="00254F3A"/>
    <w:rsid w:val="003203FA"/>
    <w:rsid w:val="00331328"/>
    <w:rsid w:val="00335277"/>
    <w:rsid w:val="00384BE2"/>
    <w:rsid w:val="003F2FBC"/>
    <w:rsid w:val="0048510F"/>
    <w:rsid w:val="004E48AE"/>
    <w:rsid w:val="00594E64"/>
    <w:rsid w:val="00671155"/>
    <w:rsid w:val="006A4303"/>
    <w:rsid w:val="006B732A"/>
    <w:rsid w:val="007E7792"/>
    <w:rsid w:val="008210CB"/>
    <w:rsid w:val="008213C0"/>
    <w:rsid w:val="0082348A"/>
    <w:rsid w:val="008E6804"/>
    <w:rsid w:val="0090222B"/>
    <w:rsid w:val="0091281F"/>
    <w:rsid w:val="009C09A8"/>
    <w:rsid w:val="00A1711F"/>
    <w:rsid w:val="00A54989"/>
    <w:rsid w:val="00A6518A"/>
    <w:rsid w:val="00AE4D30"/>
    <w:rsid w:val="00B35845"/>
    <w:rsid w:val="00B43485"/>
    <w:rsid w:val="00B915F0"/>
    <w:rsid w:val="00BC159C"/>
    <w:rsid w:val="00C87D03"/>
    <w:rsid w:val="00C94E28"/>
    <w:rsid w:val="00CE7F9F"/>
    <w:rsid w:val="00D05C56"/>
    <w:rsid w:val="00D43E72"/>
    <w:rsid w:val="00D73059"/>
    <w:rsid w:val="00D823A8"/>
    <w:rsid w:val="00DB68A4"/>
    <w:rsid w:val="00DF7EBA"/>
    <w:rsid w:val="00E70EBB"/>
    <w:rsid w:val="00EB39B0"/>
    <w:rsid w:val="00EF3307"/>
    <w:rsid w:val="00F00ECF"/>
    <w:rsid w:val="00F1650A"/>
    <w:rsid w:val="00F34C88"/>
    <w:rsid w:val="00F44AFD"/>
    <w:rsid w:val="00F9613E"/>
    <w:rsid w:val="00FC2692"/>
    <w:rsid w:val="00FF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F017651-1E7F-4B0A-998E-0170666E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91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915F0"/>
  </w:style>
  <w:style w:type="paragraph" w:styleId="Piedepgina">
    <w:name w:val="footer"/>
    <w:basedOn w:val="Normal"/>
    <w:link w:val="PiedepginaCar"/>
    <w:uiPriority w:val="99"/>
    <w:semiHidden/>
    <w:unhideWhenUsed/>
    <w:rsid w:val="00B91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9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E:\Documentos\caty\PLANTILLA ORDENANZA BIEN.dotx</Template>
  <TotalTime>57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2017-10-04T15:16:00Z</cp:lastPrinted>
  <dcterms:created xsi:type="dcterms:W3CDTF">2017-01-31T14:18:00Z</dcterms:created>
  <dcterms:modified xsi:type="dcterms:W3CDTF">2018-07-27T13:01:00Z</dcterms:modified>
</cp:coreProperties>
</file>