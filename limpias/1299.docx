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4E4" w:rsidRPr="006614E4" w:rsidRDefault="006614E4" w:rsidP="006C5982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Yerba Buena, 28 de Julio de 2003</w:t>
      </w:r>
    </w:p>
    <w:p w:rsidR="006614E4" w:rsidRPr="006614E4" w:rsidRDefault="006614E4" w:rsidP="006C5982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6614E4">
        <w:rPr>
          <w:rFonts w:ascii="Book Antiqua" w:hAnsi="Book Antiqua"/>
          <w:b/>
          <w:sz w:val="24"/>
        </w:rPr>
        <w:t>ORDENANZA Nº 1299</w:t>
      </w:r>
    </w:p>
    <w:p w:rsidR="006614E4" w:rsidRPr="006614E4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6614E4">
        <w:rPr>
          <w:rFonts w:ascii="Book Antiqua" w:hAnsi="Book Antiqua"/>
          <w:b/>
          <w:sz w:val="24"/>
        </w:rPr>
        <w:t>VISTO:</w:t>
      </w:r>
    </w:p>
    <w:p w:rsidR="00E34A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D0251" w:rsidRPr="006614E4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3D0251" w:rsidRPr="006614E4">
        <w:rPr>
          <w:rFonts w:ascii="Book Antiqua" w:hAnsi="Book Antiqua"/>
          <w:sz w:val="24"/>
        </w:rPr>
        <w:t>59 del 13/02/81 y sus modificatorias mediante las cuales se establece el régimen de Contrataciones para la Municipalidad de Yerba Buena</w:t>
      </w:r>
      <w:r>
        <w:rPr>
          <w:rFonts w:ascii="Book Antiqua" w:hAnsi="Book Antiqua"/>
          <w:sz w:val="24"/>
        </w:rPr>
        <w:t xml:space="preserve">, </w:t>
      </w:r>
      <w:r w:rsidR="003D0251" w:rsidRPr="006614E4">
        <w:rPr>
          <w:rFonts w:ascii="Book Antiqua" w:hAnsi="Book Antiqua"/>
          <w:sz w:val="24"/>
        </w:rPr>
        <w:t>y</w:t>
      </w:r>
    </w:p>
    <w:p w:rsidR="006614E4" w:rsidRPr="006614E4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6614E4">
        <w:rPr>
          <w:rFonts w:ascii="Book Antiqua" w:hAnsi="Book Antiqua"/>
          <w:b/>
          <w:sz w:val="24"/>
        </w:rPr>
        <w:t>CONSIDERANDO: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D0251" w:rsidRPr="006614E4">
        <w:rPr>
          <w:rFonts w:ascii="Book Antiqua" w:hAnsi="Book Antiqua"/>
          <w:sz w:val="24"/>
        </w:rPr>
        <w:t>Que para el dictado de la misma se tuvo en cuenta las disposiciones establecidas por el Decreto 3041/3</w:t>
      </w:r>
      <w:r>
        <w:rPr>
          <w:rFonts w:ascii="Book Antiqua" w:hAnsi="Book Antiqua"/>
          <w:sz w:val="24"/>
        </w:rPr>
        <w:t xml:space="preserve">, </w:t>
      </w:r>
      <w:r w:rsidR="003D0251" w:rsidRPr="006614E4">
        <w:rPr>
          <w:rFonts w:ascii="Book Antiqua" w:hAnsi="Book Antiqua"/>
          <w:sz w:val="24"/>
        </w:rPr>
        <w:t>texto Ordenado de la Ley N</w:t>
      </w:r>
      <w:r>
        <w:rPr>
          <w:rFonts w:ascii="Book Antiqua" w:hAnsi="Book Antiqua"/>
          <w:sz w:val="24"/>
        </w:rPr>
        <w:t xml:space="preserve">º </w:t>
      </w:r>
      <w:r w:rsidR="003D0251" w:rsidRPr="006614E4">
        <w:rPr>
          <w:rFonts w:ascii="Book Antiqua" w:hAnsi="Book Antiqua"/>
          <w:sz w:val="24"/>
        </w:rPr>
        <w:t>56/17 de Contabilidad y Tribunal de Cuentas de la Provincia</w:t>
      </w:r>
      <w:r>
        <w:rPr>
          <w:rFonts w:ascii="Book Antiqua" w:hAnsi="Book Antiqua"/>
          <w:sz w:val="24"/>
        </w:rPr>
        <w:t xml:space="preserve">; </w:t>
      </w:r>
    </w:p>
    <w:p w:rsidR="00BF642B" w:rsidRPr="006614E4" w:rsidRDefault="00AA22AB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mediante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6970 y sus modificatorias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se establece y se regula la administración financiera y los sistemas de control del sector público provincial y su Artículo 195 deroga el Decreto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56/17</w:t>
      </w:r>
      <w:r w:rsidR="006614E4">
        <w:rPr>
          <w:rFonts w:ascii="Book Antiqua" w:hAnsi="Book Antiqua"/>
          <w:sz w:val="24"/>
        </w:rPr>
        <w:t xml:space="preserve">; </w:t>
      </w:r>
    </w:p>
    <w:p w:rsidR="00BF642B" w:rsidRPr="006614E4" w:rsidRDefault="003D0251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la Municipalidad de Yerba Buena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mediante Ordenanza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1076 se adhirió a las disposiciones de la Ley 6970 y de su modificatoria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6981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debiendo adoptar sus disposiciones en todos los sistemas financieros</w:t>
      </w:r>
      <w:r w:rsidR="002E3F15" w:rsidRPr="006614E4">
        <w:rPr>
          <w:rFonts w:ascii="Book Antiqua" w:hAnsi="Book Antiqua"/>
          <w:sz w:val="24"/>
        </w:rPr>
        <w:t xml:space="preserve"> que integran su administración</w:t>
      </w:r>
      <w:r w:rsidR="006614E4">
        <w:rPr>
          <w:rFonts w:ascii="Book Antiqua" w:hAnsi="Book Antiqua"/>
          <w:sz w:val="24"/>
        </w:rPr>
        <w:t xml:space="preserve">, </w:t>
      </w:r>
      <w:r w:rsidR="002E3F15" w:rsidRPr="006614E4">
        <w:rPr>
          <w:rFonts w:ascii="Book Antiqua" w:hAnsi="Book Antiqua"/>
          <w:sz w:val="24"/>
        </w:rPr>
        <w:t>siendo el régimen de contrataciones una parte del sistema presupuestario</w:t>
      </w:r>
      <w:r w:rsidR="006614E4">
        <w:rPr>
          <w:rFonts w:ascii="Book Antiqua" w:hAnsi="Book Antiqua"/>
          <w:sz w:val="24"/>
        </w:rPr>
        <w:t xml:space="preserve">; </w:t>
      </w:r>
    </w:p>
    <w:p w:rsidR="00BF642B" w:rsidRPr="006614E4" w:rsidRDefault="00AA22AB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Que se debe contar con el Régimen de Contrataciones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conforme lo dispuesto en la Ley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5529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Art</w:t>
      </w:r>
      <w:r w:rsidR="006614E4">
        <w:rPr>
          <w:rFonts w:ascii="Book Antiqua" w:hAnsi="Book Antiqua"/>
          <w:sz w:val="24"/>
        </w:rPr>
        <w:t xml:space="preserve">. </w:t>
      </w:r>
      <w:r w:rsidRPr="006614E4">
        <w:rPr>
          <w:rFonts w:ascii="Book Antiqua" w:hAnsi="Book Antiqua"/>
          <w:sz w:val="24"/>
        </w:rPr>
        <w:t>24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Inc</w:t>
      </w:r>
      <w:r w:rsidR="006614E4">
        <w:rPr>
          <w:rFonts w:ascii="Book Antiqua" w:hAnsi="Book Antiqua"/>
          <w:sz w:val="24"/>
        </w:rPr>
        <w:t xml:space="preserve">. </w:t>
      </w:r>
      <w:r w:rsidRPr="006614E4">
        <w:rPr>
          <w:rFonts w:ascii="Book Antiqua" w:hAnsi="Book Antiqua"/>
          <w:sz w:val="24"/>
        </w:rPr>
        <w:t>11</w:t>
      </w:r>
      <w:r w:rsidR="006614E4">
        <w:rPr>
          <w:rFonts w:ascii="Book Antiqua" w:hAnsi="Book Antiqua"/>
          <w:sz w:val="24"/>
        </w:rPr>
        <w:t xml:space="preserve">) </w:t>
      </w:r>
    </w:p>
    <w:p w:rsidR="00BF642B" w:rsidRPr="006614E4" w:rsidRDefault="002E3F15" w:rsidP="006614E4">
      <w:pPr>
        <w:keepNext/>
        <w:spacing w:after="180" w:line="240" w:lineRule="auto"/>
        <w:rPr>
          <w:rFonts w:ascii="Book Antiqua" w:hAnsi="Book Antiqua"/>
          <w:sz w:val="24"/>
        </w:rPr>
      </w:pPr>
      <w:r w:rsidRPr="006614E4">
        <w:rPr>
          <w:rFonts w:ascii="Book Antiqua" w:hAnsi="Book Antiqua"/>
          <w:sz w:val="24"/>
        </w:rPr>
        <w:t>Por ello y en uso de las facultades que le confiere el Decreto N</w:t>
      </w:r>
      <w:r w:rsidR="006614E4">
        <w:rPr>
          <w:rFonts w:ascii="Book Antiqua" w:hAnsi="Book Antiqua"/>
          <w:sz w:val="24"/>
        </w:rPr>
        <w:t xml:space="preserve">º </w:t>
      </w:r>
      <w:r w:rsidRPr="006614E4">
        <w:rPr>
          <w:rFonts w:ascii="Book Antiqua" w:hAnsi="Book Antiqua"/>
          <w:sz w:val="24"/>
        </w:rPr>
        <w:t>863/14</w:t>
      </w:r>
      <w:r w:rsidR="00BF642B" w:rsidRPr="006614E4">
        <w:rPr>
          <w:rFonts w:ascii="Book Antiqua" w:hAnsi="Book Antiqua"/>
          <w:sz w:val="24"/>
        </w:rPr>
        <w:t xml:space="preserve"> </w:t>
      </w:r>
      <w:r w:rsidR="006614E4">
        <w:rPr>
          <w:rFonts w:ascii="Book Antiqua" w:hAnsi="Book Antiqua"/>
          <w:sz w:val="24"/>
        </w:rPr>
        <w:t xml:space="preserve"> (</w:t>
      </w:r>
      <w:r w:rsidRPr="006614E4">
        <w:rPr>
          <w:rFonts w:ascii="Book Antiqua" w:hAnsi="Book Antiqua"/>
          <w:sz w:val="24"/>
        </w:rPr>
        <w:t>MGyJ</w:t>
      </w:r>
      <w:r w:rsidR="006614E4">
        <w:rPr>
          <w:rFonts w:ascii="Book Antiqua" w:hAnsi="Book Antiqua"/>
          <w:sz w:val="24"/>
        </w:rPr>
        <w:t xml:space="preserve">) </w:t>
      </w:r>
      <w:r w:rsidR="00BF642B" w:rsidRPr="006614E4">
        <w:rPr>
          <w:rFonts w:ascii="Book Antiqua" w:hAnsi="Book Antiqua"/>
          <w:sz w:val="24"/>
        </w:rPr>
        <w:t xml:space="preserve"> </w:t>
      </w:r>
      <w:r w:rsidRPr="006614E4">
        <w:rPr>
          <w:rFonts w:ascii="Book Antiqua" w:hAnsi="Book Antiqua"/>
          <w:sz w:val="24"/>
        </w:rPr>
        <w:t>de fecha 06 de Mayo de 2003</w:t>
      </w:r>
      <w:r w:rsidR="006614E4">
        <w:rPr>
          <w:rFonts w:ascii="Book Antiqua" w:hAnsi="Book Antiqua"/>
          <w:sz w:val="24"/>
        </w:rPr>
        <w:t xml:space="preserve">, </w:t>
      </w:r>
      <w:r w:rsidRPr="006614E4">
        <w:rPr>
          <w:rFonts w:ascii="Book Antiqua" w:hAnsi="Book Antiqua"/>
          <w:sz w:val="24"/>
        </w:rPr>
        <w:t>emitida por el Poder Ejecutivo Provincial</w:t>
      </w:r>
      <w:r w:rsidR="006614E4">
        <w:rPr>
          <w:rFonts w:ascii="Book Antiqua" w:hAnsi="Book Antiqua"/>
          <w:sz w:val="24"/>
        </w:rPr>
        <w:t xml:space="preserve">; </w:t>
      </w:r>
    </w:p>
    <w:p w:rsidR="006614E4" w:rsidRPr="006614E4" w:rsidRDefault="006614E4" w:rsidP="006614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614E4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</w:t>
      </w:r>
      <w:r>
        <w:rPr>
          <w:rFonts w:ascii="Book Antiqua" w:hAnsi="Book Antiqua"/>
          <w:sz w:val="24"/>
          <w:szCs w:val="24"/>
        </w:rPr>
        <w:t xml:space="preserve">: </w:t>
      </w:r>
      <w:r w:rsidR="00AA22AB" w:rsidRPr="006614E4">
        <w:rPr>
          <w:rFonts w:ascii="Book Antiqua" w:hAnsi="Book Antiqua"/>
          <w:sz w:val="24"/>
          <w:szCs w:val="24"/>
        </w:rPr>
        <w:t>Establecese el Régimen de Contrataciones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cuya normativa será de aplicación obligatoria para 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conforme a lo establecido en la Ley N</w:t>
      </w:r>
      <w:r>
        <w:rPr>
          <w:rFonts w:ascii="Book Antiqua" w:hAnsi="Book Antiqua"/>
          <w:sz w:val="24"/>
          <w:szCs w:val="24"/>
        </w:rPr>
        <w:t xml:space="preserve">º </w:t>
      </w:r>
      <w:r w:rsidR="00AA22AB" w:rsidRPr="006614E4">
        <w:rPr>
          <w:rFonts w:ascii="Book Antiqua" w:hAnsi="Book Antiqua"/>
          <w:sz w:val="24"/>
          <w:szCs w:val="24"/>
        </w:rPr>
        <w:t>5529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Art</w:t>
      </w:r>
      <w:r>
        <w:rPr>
          <w:rFonts w:ascii="Book Antiqua" w:hAnsi="Book Antiqua"/>
          <w:sz w:val="24"/>
          <w:szCs w:val="24"/>
        </w:rPr>
        <w:t xml:space="preserve">. </w:t>
      </w:r>
      <w:r w:rsidR="00AA22AB" w:rsidRPr="006614E4">
        <w:rPr>
          <w:rFonts w:ascii="Book Antiqua" w:hAnsi="Book Antiqua"/>
          <w:sz w:val="24"/>
          <w:szCs w:val="24"/>
        </w:rPr>
        <w:t>24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r w:rsidR="00AA22AB" w:rsidRPr="006614E4">
        <w:rPr>
          <w:rFonts w:ascii="Book Antiqua" w:hAnsi="Book Antiqua"/>
          <w:sz w:val="24"/>
          <w:szCs w:val="24"/>
        </w:rPr>
        <w:t>11</w:t>
      </w:r>
      <w:r>
        <w:rPr>
          <w:rFonts w:ascii="Book Antiqua" w:hAnsi="Book Antiqua"/>
          <w:sz w:val="24"/>
          <w:szCs w:val="24"/>
        </w:rPr>
        <w:t xml:space="preserve">)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Toda compra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así como las contrataciones sobre trabajos o 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arrendamiento y servicios que se realicen por cuenta de 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se ajustará en lo sucesivo a la presente reglamentación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2E3F15" w:rsidRPr="006614E4" w:rsidRDefault="002E3F15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</w:t>
      </w:r>
    </w:p>
    <w:p w:rsidR="002E3F15" w:rsidRPr="006614E4" w:rsidRDefault="002E3F15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COMPETENCIA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Las compras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contrataciones sobre trabajos o 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arrendamiento y servicios que excedan los $20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001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 xml:space="preserve">00 </w:t>
      </w:r>
      <w:r>
        <w:rPr>
          <w:rFonts w:ascii="Book Antiqua" w:hAnsi="Book Antiqua"/>
          <w:sz w:val="24"/>
          <w:szCs w:val="24"/>
        </w:rPr>
        <w:t xml:space="preserve"> (</w:t>
      </w:r>
      <w:r w:rsidR="007216B2" w:rsidRPr="006614E4">
        <w:rPr>
          <w:rFonts w:ascii="Book Antiqua" w:hAnsi="Book Antiqua"/>
          <w:sz w:val="24"/>
          <w:szCs w:val="24"/>
        </w:rPr>
        <w:t>pesos veinte mil uno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se efectuarán mediante Licitación Pública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cuyos llamados previos y aprobación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serán autorizados por el Señor Intendente Municipal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mediante la emisión del Decreto correspondiente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Podrá contratarse además por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LICITACION PRIVADA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Cuando el monto de la contratación sea de $10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001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pesos diez mil uno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hasta $20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pesos veinte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autorizada por el Secretario de Hacienda y aprobada por el Departamento Ejecutivo mediante Decreto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CONCURSOS DE PRECIOS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Cuando el monto estimado de la contratación sea de $2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001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pesos dos mil uno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hasta $10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pesos diez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autorizada por el Contador General y aprobada por el Secretario de Hacienda mediante Resolución del Departamento Ejecutivo Municipal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Podrá contratarse en forma directa cuando el monto de la operación no exceda los $2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000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 xml:space="preserve">00 </w:t>
      </w:r>
      <w:r>
        <w:rPr>
          <w:rFonts w:ascii="Book Antiqua" w:hAnsi="Book Antiqua"/>
          <w:sz w:val="24"/>
          <w:szCs w:val="24"/>
        </w:rPr>
        <w:t xml:space="preserve"> (</w:t>
      </w:r>
      <w:r w:rsidR="007216B2" w:rsidRPr="006614E4">
        <w:rPr>
          <w:rFonts w:ascii="Book Antiqua" w:hAnsi="Book Antiqua"/>
          <w:sz w:val="24"/>
          <w:szCs w:val="24"/>
        </w:rPr>
        <w:t>pesos dos mil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siendo necesaria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la autorización de la Contaduría General y del Secretario del área que correspondiera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Los montos consignados en los Artículos Tercero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Cuarta y Quinto se actualizarán periódicamente y cuando las circunstancias lo aconsejen en función de la incrementación del Nivel General del índice de precios al consumidor de bienes y servicios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experimentados en el trimestre anterior y suministrados por la Dirección Provincial de Estadísticas de la provincia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2E3F15" w:rsidRPr="006614E4">
        <w:rPr>
          <w:rFonts w:ascii="Book Antiqua" w:hAnsi="Book Antiqua"/>
          <w:sz w:val="24"/>
          <w:szCs w:val="24"/>
        </w:rPr>
        <w:t>mediante Decreto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</w:t>
      </w:r>
      <w:r>
        <w:rPr>
          <w:rFonts w:ascii="Book Antiqua" w:hAnsi="Book Antiqua"/>
          <w:sz w:val="24"/>
          <w:szCs w:val="24"/>
        </w:rPr>
        <w:t xml:space="preserve">: </w:t>
      </w:r>
      <w:r w:rsidR="002E3F15" w:rsidRPr="006614E4">
        <w:rPr>
          <w:rFonts w:ascii="Book Antiqua" w:hAnsi="Book Antiqua"/>
          <w:sz w:val="24"/>
          <w:szCs w:val="24"/>
        </w:rPr>
        <w:t>No obstante lo dispuesto por el Artículo Quinto podrá también contratarse en forma directa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razones de urgencia o emergencia imprevisible y únicamente por el mínimo indispensable hasta tanto se proceda al llamado licitatorio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Todo esto siempre que se acredite fehacientemente el estado de urgencia y necesidad invocada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realizada una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no hubiera propuestas o las habidas no fueran convenientes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 xml:space="preserve">La contratación demostrará exhaustivamente </w:t>
      </w:r>
      <w:r w:rsidR="00DE1E92" w:rsidRPr="006614E4">
        <w:rPr>
          <w:rFonts w:ascii="Book Antiqua" w:hAnsi="Book Antiqua"/>
          <w:sz w:val="24"/>
          <w:szCs w:val="24"/>
        </w:rPr>
        <w:t>la conveniencia de la adjudicación propiciada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adquisición o locación de bienes y servicios cuya producción o prestación sea exclusiva de quienes tengan privilegios para ello o que sólo posean una persona o entidad y no hubiera sustituto conveniente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contratación de artistas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técnicos o científicos o sus obras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las circunstancias exijan que las operaciones del gobierno se mantengan secretas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existiera escasez notoria en el mercado y siempre que se acredite debidamente tal situación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Todas estas adquisiciones se harán por el mínimo indispensable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Entre reparticiones oficiales o mixtas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provinciales o municipales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publicidad oficial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compra de semovientes por selección o remate público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compras o locaciones que deban realizarse en países extranjeros siempre que no resulte posible o conveniente realizar en ellos licitación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Las compras en remate público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previa fijación del precio máximo a abonarse en la operación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Para la adquisición de inmuebles se requerirá la tasación de ellos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por la Comisión de Tasaciones de la Provincia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Este justiprecio determinará el valor máximo a ofrecer en el remate o a pagar en la compra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Dicho valor máximo solo podrá ser superado por razones de conveniencia del servicio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circunstancia ésta que deberá ser justificada con amplitud por la autoridad competente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reparación de vehículos y motores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Esta excepción solo procederá cuando resulte indispensable el desarme total o parcial de vehículos o motores para determinar las reparaciones necesarias a efectuarse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compra de combustible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lubricantes y derivados del petróleo en las condiciones de venta más ventajosa a los intereses municipales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A22AB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los demás casos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criterio del Honorable Concejo Deliberante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expresado mediante Ordenanzas especiales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ello sea conveniente y/o necesario por razones de bien público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con la letra y espíritu de la Constitución Provincial y la Ley N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>5529 y sus modificatorias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causales de excepción serán debidamente fundadas y en cada caso el funcionario que la invoque será responsable de su existencia u procedencia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adquisiciones efectuadas conforme las excepciones previstas en los incisos 1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2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12 y 13 del presente Artículo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harán previo Cotejo de Precios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contrataciones que se realicen al amparo de este artículo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excepción hecha del 14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serán autorizadas y aprobadas por el Señor Intendente Municipal y por el Señor Secretario de Hacienda mediante Decreto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DE1E92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II</w:t>
      </w:r>
    </w:p>
    <w:p w:rsidR="00DE1E92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LICITACION PÚBLICA</w:t>
      </w:r>
    </w:p>
    <w:p w:rsidR="00DE1E92" w:rsidRPr="006614E4" w:rsidRDefault="00DE1E9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PUBLICIDAD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</w:t>
      </w:r>
      <w:r>
        <w:rPr>
          <w:rFonts w:ascii="Book Antiqua" w:hAnsi="Book Antiqua"/>
          <w:sz w:val="24"/>
          <w:szCs w:val="24"/>
        </w:rPr>
        <w:t xml:space="preserve">: </w:t>
      </w:r>
      <w:r w:rsidR="00DE1E92" w:rsidRPr="006614E4">
        <w:rPr>
          <w:rFonts w:ascii="Book Antiqua" w:hAnsi="Book Antiqua"/>
          <w:sz w:val="24"/>
          <w:szCs w:val="24"/>
        </w:rPr>
        <w:t>El llamado a Licitación Pública deberá anunciarse en el Boletín Oficial y en un diario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por lo menos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 los de mayor circulación en el Municipio y en la Provincia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pudiendo además disponerse publicaciones en periódicos de otras jurisdicciones cuando la importancia o la necesidad del caso lo requiera</w:t>
      </w:r>
      <w:r>
        <w:rPr>
          <w:rFonts w:ascii="Book Antiqua" w:hAnsi="Book Antiqua"/>
          <w:sz w:val="24"/>
          <w:szCs w:val="24"/>
        </w:rPr>
        <w:t xml:space="preserve">. </w:t>
      </w:r>
      <w:r w:rsidR="00DE1E92" w:rsidRPr="006614E4">
        <w:rPr>
          <w:rFonts w:ascii="Book Antiqua" w:hAnsi="Book Antiqua"/>
          <w:sz w:val="24"/>
          <w:szCs w:val="24"/>
        </w:rPr>
        <w:t>Las publicaciones deberán efectuarse durante 4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DE1E92" w:rsidRPr="006614E4">
        <w:rPr>
          <w:rFonts w:ascii="Book Antiqua" w:hAnsi="Book Antiqua"/>
          <w:sz w:val="24"/>
          <w:szCs w:val="24"/>
        </w:rPr>
        <w:t>cuatro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 corridos como mínimo y hasta un máximo de 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DE1E92" w:rsidRPr="006614E4">
        <w:rPr>
          <w:rFonts w:ascii="Book Antiqua" w:hAnsi="Book Antiqua"/>
          <w:sz w:val="24"/>
          <w:szCs w:val="24"/>
        </w:rPr>
        <w:t>diez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debiendo mediar entre el último aviso y la fecha de apertura un mínimo de 2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DE1E92" w:rsidRPr="006614E4">
        <w:rPr>
          <w:rFonts w:ascii="Book Antiqua" w:hAnsi="Book Antiqua"/>
          <w:sz w:val="24"/>
          <w:szCs w:val="24"/>
        </w:rPr>
        <w:t>dos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DE1E92" w:rsidRPr="006614E4">
        <w:rPr>
          <w:rFonts w:ascii="Book Antiqua" w:hAnsi="Book Antiqua"/>
          <w:sz w:val="24"/>
          <w:szCs w:val="24"/>
        </w:rPr>
        <w:t>días hábiles</w:t>
      </w:r>
      <w:r>
        <w:rPr>
          <w:rFonts w:ascii="Book Antiqua" w:hAnsi="Book Antiqua"/>
          <w:sz w:val="24"/>
          <w:szCs w:val="24"/>
        </w:rPr>
        <w:t xml:space="preserve">. </w:t>
      </w:r>
      <w:r w:rsidR="00DE1E92" w:rsidRPr="006614E4">
        <w:rPr>
          <w:rFonts w:ascii="Book Antiqua" w:hAnsi="Book Antiqua"/>
          <w:sz w:val="24"/>
          <w:szCs w:val="24"/>
        </w:rPr>
        <w:t>Los anuncios se regularán prudentemente de modo que su costo no desnaturalice el efecto perseguido en la puja pública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DE1E92" w:rsidRPr="006614E4">
        <w:rPr>
          <w:rFonts w:ascii="Book Antiqua" w:hAnsi="Book Antiqua"/>
          <w:sz w:val="24"/>
          <w:szCs w:val="24"/>
        </w:rPr>
        <w:t>debiéndose cumplir siempre con las limitaciones mínimas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</w:t>
      </w:r>
      <w:r>
        <w:rPr>
          <w:rFonts w:ascii="Book Antiqua" w:hAnsi="Book Antiqua"/>
          <w:sz w:val="24"/>
          <w:szCs w:val="24"/>
        </w:rPr>
        <w:t xml:space="preserve">: </w:t>
      </w:r>
      <w:r w:rsidR="00DE1E92" w:rsidRPr="006614E4">
        <w:rPr>
          <w:rFonts w:ascii="Book Antiqua" w:hAnsi="Book Antiqua"/>
          <w:sz w:val="24"/>
          <w:szCs w:val="24"/>
        </w:rPr>
        <w:t xml:space="preserve">Las publicaciones deberán contener por lo menos </w:t>
      </w:r>
      <w:r w:rsidR="00650B97" w:rsidRPr="006614E4">
        <w:rPr>
          <w:rFonts w:ascii="Book Antiqua" w:hAnsi="Book Antiqua"/>
          <w:sz w:val="24"/>
          <w:szCs w:val="24"/>
        </w:rPr>
        <w:t>los siguientes requisitos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Nombre del Municipio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repartición interviniente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numero de licitación y del expediente del caso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Objeto de la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indicación del monto estimado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fecha y hora de apertura de las propuestas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Oficina y hora para que los interesados retiren pliegos de condiciones y valor de éste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CC7C41" w:rsidRPr="006614E4" w:rsidRDefault="00DE1E9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NORMAS REFERENTES A LAS CONTRATACIONES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</w:t>
      </w:r>
      <w:r>
        <w:rPr>
          <w:rFonts w:ascii="Book Antiqua" w:hAnsi="Book Antiqua"/>
          <w:sz w:val="24"/>
          <w:szCs w:val="24"/>
        </w:rPr>
        <w:t xml:space="preserve">: </w:t>
      </w:r>
      <w:r w:rsidR="00E024EE" w:rsidRPr="006614E4">
        <w:rPr>
          <w:rFonts w:ascii="Book Antiqua" w:hAnsi="Book Antiqua"/>
          <w:sz w:val="24"/>
          <w:szCs w:val="24"/>
        </w:rPr>
        <w:t>Las compras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contrataciones sobre trabajos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suministros de especies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arrendamiento y servicios se regirán por las cláusulas generales de los pliegos de Bases y Condiciones aprobadas por el Departamento Ejecutivo de la Municipalidad</w:t>
      </w:r>
      <w:r>
        <w:rPr>
          <w:rFonts w:ascii="Book Antiqua" w:hAnsi="Book Antiqua"/>
          <w:sz w:val="24"/>
          <w:szCs w:val="24"/>
        </w:rPr>
        <w:t xml:space="preserve">. </w:t>
      </w:r>
      <w:r w:rsidR="00E024EE" w:rsidRPr="006614E4">
        <w:rPr>
          <w:rFonts w:ascii="Book Antiqua" w:hAnsi="Book Antiqua"/>
          <w:sz w:val="24"/>
          <w:szCs w:val="24"/>
        </w:rPr>
        <w:t>Las cláusulas particulares y las características o condiciones especiales que debe rendir el objeto o motivo de la compra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arrendamiento y servicio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serán establecidas por la oficina o dependencia interviniente y se indicarán en el respectivo Decreto autorizatorio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</w:t>
      </w:r>
      <w:r>
        <w:rPr>
          <w:rFonts w:ascii="Book Antiqua" w:hAnsi="Book Antiqua"/>
          <w:sz w:val="24"/>
          <w:szCs w:val="24"/>
        </w:rPr>
        <w:t xml:space="preserve">: </w:t>
      </w:r>
      <w:r w:rsidR="00E024EE" w:rsidRPr="006614E4">
        <w:rPr>
          <w:rFonts w:ascii="Book Antiqua" w:hAnsi="Book Antiqua"/>
          <w:sz w:val="24"/>
          <w:szCs w:val="24"/>
        </w:rPr>
        <w:t>En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que serán parte integrante de los Pliegos de Bases y Condiciones deberán indicarse los requisitos esenciales de la compra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suministro</w:t>
      </w:r>
      <w:r>
        <w:rPr>
          <w:rFonts w:ascii="Book Antiqua" w:hAnsi="Book Antiqua"/>
          <w:sz w:val="24"/>
          <w:szCs w:val="24"/>
        </w:rPr>
        <w:t xml:space="preserve">, </w:t>
      </w:r>
      <w:r w:rsidR="00E024EE" w:rsidRPr="006614E4">
        <w:rPr>
          <w:rFonts w:ascii="Book Antiqua" w:hAnsi="Book Antiqua"/>
          <w:sz w:val="24"/>
          <w:szCs w:val="24"/>
        </w:rPr>
        <w:t>locación y servicios y en especial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día y hora en que se presentarán y abrirán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de mantenimiento de la oferta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 y forma de entrega y recepción de lo adjudicado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de entrega máximo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cuanto a su fijación fuese indispensable según las necesidades del servicio y no implicare una restricción artificial de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Si será requerida la conformidad de la Municipalidad antes de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Lapsos en los que podrá recabarse entregas parciales y cantidades que se han de suministrar en cada una de ellas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cuando se requieran entregas </w:t>
      </w:r>
      <w:r w:rsidR="000C20F3" w:rsidRPr="006614E4">
        <w:rPr>
          <w:rFonts w:ascii="Book Antiqua" w:hAnsi="Book Antiqua"/>
          <w:sz w:val="24"/>
          <w:szCs w:val="24"/>
        </w:rPr>
        <w:t xml:space="preserve">sujetas </w:t>
      </w:r>
      <w:r w:rsidR="00650B97" w:rsidRPr="006614E4">
        <w:rPr>
          <w:rFonts w:ascii="Book Antiqua" w:hAnsi="Book Antiqua"/>
          <w:sz w:val="24"/>
          <w:szCs w:val="24"/>
        </w:rPr>
        <w:t>ha</w:t>
      </w:r>
      <w:r w:rsidR="000C20F3" w:rsidRPr="006614E4">
        <w:rPr>
          <w:rFonts w:ascii="Book Antiqua" w:hAnsi="Book Antiqua"/>
          <w:sz w:val="24"/>
          <w:szCs w:val="24"/>
        </w:rPr>
        <w:t xml:space="preserve"> pedido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Plazo máximo en que la Municipalidad efectuará la apertura del respectivo crédito documentario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se reviene esa forma de pago para la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contratación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suministro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arrendamiento y servicios de los elementos a importar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características y calidad mínima esenciales de la prestación cualquiera fuese su naturaleza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estableciendo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respecto del objeto motivo de la contratación o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los elementos deben ser nuevos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usados o reacondicionados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cantidad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especies y calidad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con la terminología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calificativa usual en el comercio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tolerancias que se aceptarán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 márgenes fijos o aproximados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según el caso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teniendo en cuenta las necesidades del servicio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cuando mediaren razones científicas o técnicas que lo impidieran en cuyo supuesto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harán constar en las actuaciones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 se podrán incluir requisitos que modifiquen o establezcan condiciones diferentes a las determinadas en las cláusulas generales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Sin perjuicio de que en todos los casos se dé cumplimiento a lo establecido en el artículo anterior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cuando resulte dificultosa la especificación de ciertas características del elemento referido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 xml:space="preserve">estas podrán remitirse a las de una </w:t>
      </w:r>
      <w:r w:rsidR="000C20F3" w:rsidRPr="006614E4">
        <w:rPr>
          <w:rFonts w:ascii="Book Antiqua" w:hAnsi="Book Antiqua"/>
          <w:sz w:val="24"/>
          <w:szCs w:val="24"/>
        </w:rPr>
        <w:lastRenderedPageBreak/>
        <w:t>muestra patrón que indicará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para tales características no deberán referirse a la calidad intrínseca del elemento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sino a las particularidades que expresamente lo indiquen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como color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acabado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Cuando no sea posible exhibir o indicar una muestra patrón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podrán requerirse en las cláusulas particulares la presentación de muestras por parte de los oferentes a los fines establecidos anteriormente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No obstante la falta de presentación de muestras no será causal de rechazo de la oferta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 xml:space="preserve">cuando ésta se ajuste a las condiciones exigidas en 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0C20F3" w:rsidRPr="006614E4">
        <w:rPr>
          <w:rFonts w:ascii="Book Antiqua" w:hAnsi="Book Antiqua"/>
          <w:sz w:val="24"/>
          <w:szCs w:val="24"/>
        </w:rPr>
        <w:t xml:space="preserve"> anterior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13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Salvo casos indispensables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originados en razones científicas o técnicas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debidamente fundadas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no deberá solicitarse marca determinada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quedando entendido que si menciona marca o tipo es al solo efecto de señalar las características generales del objeto pedido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sin que ello implique que no puede el proponente ofrecer artículos similares de otra marca o tipos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Para la reparación de aparatos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máquinas o motores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 solicitarse repuestos denominados “Legítimos”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14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Las cláusulas particulares establecerán preferentemente que la entrega se efectuara en el lugar de destino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corriendo el flete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acarreo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descarga y estiba en depósito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por cuenta del destinatario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En aquellos casos en que las circunstancias lo hagan necesario o convenientes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podrán preverse en las cláusulas particulares la aceptación de ofertas sobre vagón y otros medios de transporte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con flete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C20F3" w:rsidRPr="006614E4" w:rsidRDefault="000C20F3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FORMA DE PRESENTACION DE LAS PROPUESTAS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15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Las propuestas se presentarán en sobre cubierto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cerrado y lacrado y se admitirán hasta la hora fijada para la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Deberán entregarse personalmente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bajo recibo o remitirse por pieza certificada con anticipación indispensable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consignándose en el mismo</w:t>
      </w:r>
      <w:r>
        <w:rPr>
          <w:rFonts w:ascii="Book Antiqua" w:hAnsi="Book Antiqua"/>
          <w:sz w:val="24"/>
          <w:szCs w:val="24"/>
        </w:rPr>
        <w:t xml:space="preserve">: </w:t>
      </w:r>
      <w:r w:rsidR="000C20F3" w:rsidRPr="006614E4">
        <w:rPr>
          <w:rFonts w:ascii="Book Antiqua" w:hAnsi="Book Antiqua"/>
          <w:sz w:val="24"/>
          <w:szCs w:val="24"/>
        </w:rPr>
        <w:t>Nombre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C20F3" w:rsidRPr="006614E4">
        <w:rPr>
          <w:rFonts w:ascii="Book Antiqua" w:hAnsi="Book Antiqua"/>
          <w:sz w:val="24"/>
          <w:szCs w:val="24"/>
        </w:rPr>
        <w:t>repartición interviniente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Número</w:t>
      </w:r>
      <w:r w:rsidR="000C20F3" w:rsidRPr="006614E4">
        <w:rPr>
          <w:rFonts w:ascii="Book Antiqua" w:hAnsi="Book Antiqua"/>
          <w:sz w:val="24"/>
          <w:szCs w:val="24"/>
        </w:rPr>
        <w:t xml:space="preserve"> de Licitación y del expediente del caso y mención de fecha y hora de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Los sobres no deberán tener ninguna inscripción más que las consignadas en este artículo y la Oficina de Compras no recibirá los sobres que no reúnan tales condiciones</w:t>
      </w:r>
      <w:r>
        <w:rPr>
          <w:rFonts w:ascii="Book Antiqua" w:hAnsi="Book Antiqua"/>
          <w:sz w:val="24"/>
          <w:szCs w:val="24"/>
        </w:rPr>
        <w:t xml:space="preserve">. </w:t>
      </w:r>
      <w:r w:rsidR="000C20F3" w:rsidRPr="006614E4">
        <w:rPr>
          <w:rFonts w:ascii="Book Antiqua" w:hAnsi="Book Antiqua"/>
          <w:sz w:val="24"/>
          <w:szCs w:val="24"/>
        </w:rPr>
        <w:t>Los sobres cubiertos contendrán lo siguiente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sobre cerrado con la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se presentará por duplicado y en lo posible escrito a máquina para una mayor claridad y legibilidad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raspaduras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interlíneas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testaciones ni enmiendas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que de existir deberán ser debidamente salvadas al pie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Los proponentes rubricarán cada una de las hojas que las compongan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su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documento de garantía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recibo de la muestra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cuando la presentación de la misma hubiera sido exigida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Recibo de compra del Pliego de bases y condiciones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Certificado de Libre deuda de Impuestos provinciales expedidos por la Dirección General de Rentas de la Provincia de Tucumán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Certificado de Libre deuda de Contribuciones Municipales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expedido por Rentas Municipales de la Municipalidad de Yerba Buena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Constancia o Declaración Jurada firmada por el proponente o autorizada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del cumplimiento de Leyes Laborales y Previsionales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como así también de Impuestos 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cualquier otra documentación que se le exigiere en el Pliego de Bases y Condiciones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Toda documentación presentada llevará el sellado 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D76158" w:rsidRPr="006614E4" w:rsidRDefault="00D7615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EFECTOS DE LA PRESENTACIÓN DE LAS OFERTAS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16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La presentación de ofertas sin observaciones respecto de este reglamento y de las cláusulas particulares de la contratación o la emisión de requisitos o características exigidas en la misma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significará la aceptación lisa y llana de todas las estipulaciones que rigen la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aún cuando las clausulas particulares no se acompañen con la oferta o no estén firmadas por el proponente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17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El proponente puede formular ofertas por todo o parte de losolicitado y aún por parte del renglón</w:t>
      </w:r>
      <w:r>
        <w:rPr>
          <w:rFonts w:ascii="Book Antiqua" w:hAnsi="Book Antiqua"/>
          <w:sz w:val="24"/>
          <w:szCs w:val="24"/>
        </w:rPr>
        <w:t xml:space="preserve">. </w:t>
      </w:r>
      <w:r w:rsidR="00D76158" w:rsidRPr="006614E4">
        <w:rPr>
          <w:rFonts w:ascii="Book Antiqua" w:hAnsi="Book Antiqua"/>
          <w:sz w:val="24"/>
          <w:szCs w:val="24"/>
        </w:rPr>
        <w:t>Como alternativa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después de haber cotizado por renglón</w:t>
      </w:r>
      <w:r>
        <w:rPr>
          <w:rFonts w:ascii="Book Antiqua" w:hAnsi="Book Antiqua"/>
          <w:sz w:val="24"/>
          <w:szCs w:val="24"/>
        </w:rPr>
        <w:t xml:space="preserve">, </w:t>
      </w:r>
      <w:r w:rsidR="00D76158" w:rsidRPr="006614E4">
        <w:rPr>
          <w:rFonts w:ascii="Book Antiqua" w:hAnsi="Book Antiqua"/>
          <w:sz w:val="24"/>
          <w:szCs w:val="24"/>
        </w:rPr>
        <w:t>puede ofrecer por el total de las ofertas sobre la base de su adjudicación íntegra siempre que ello no se hubiere prohibido en las cláusulas particulares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18</w:t>
      </w:r>
      <w:r>
        <w:rPr>
          <w:rFonts w:ascii="Book Antiqua" w:hAnsi="Book Antiqua"/>
          <w:sz w:val="24"/>
          <w:szCs w:val="24"/>
        </w:rPr>
        <w:t xml:space="preserve">: </w:t>
      </w:r>
      <w:r w:rsidR="00D76158" w:rsidRPr="006614E4">
        <w:rPr>
          <w:rFonts w:ascii="Book Antiqua" w:hAnsi="Book Antiqua"/>
          <w:sz w:val="24"/>
          <w:szCs w:val="24"/>
        </w:rPr>
        <w:t>El precio de los efectos será cotizado y puestos los mismos en el lugar establecido por las cláusulas particulares indicándose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valor unitario y total en números de cada renglón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letras y en números el total general de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Si se trata de productos de industria nacional o extranjera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origen del producto cotizado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no se lo indicare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entenderá que es de industria argentina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cotización por cantidades netas y libres de envases y gastos de embalajes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que las clausulas particulares previeran lo contrario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Si el producto tuviere envase especial y el mismo debiere devolverse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flete y acarreo respectivo correrá por cuenta del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Serán remitidas las ofertas por productos a importar pero solo serán consideradas las cotizaciones en moneda extranjeras cuando así se hubieran </w:t>
      </w:r>
      <w:r w:rsidR="006614E4"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Pr="006614E4">
        <w:rPr>
          <w:rFonts w:ascii="Book Antiqua" w:hAnsi="Book Antiqua"/>
          <w:sz w:val="24"/>
          <w:szCs w:val="24"/>
        </w:rPr>
        <w:t xml:space="preserve"> las cláusulas particulares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este caso se tomará el valor de las propuestas al cambio oficial vigente para el día de la apertura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reponiéndose la diferencia de sellado de las mismas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se hubieres efectuada en base a una cotización anterior y menor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caso de que el total de cada renglón cotizado no corresponda al precio unitario del mismo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tomará como base el importe menor para determinar el total de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19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No se podrá estipular el pago en oro o valor oro</w:t>
      </w:r>
      <w:r>
        <w:rPr>
          <w:rFonts w:ascii="Book Antiqua" w:hAnsi="Book Antiqua"/>
          <w:sz w:val="24"/>
          <w:szCs w:val="24"/>
        </w:rPr>
        <w:t xml:space="preserve">. </w:t>
      </w:r>
      <w:r w:rsidR="009B2018" w:rsidRPr="006614E4">
        <w:rPr>
          <w:rFonts w:ascii="Book Antiqua" w:hAnsi="Book Antiqua"/>
          <w:sz w:val="24"/>
          <w:szCs w:val="24"/>
        </w:rPr>
        <w:t>Las cotizaciones en moneda nacional no podrán referirse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en ningún caso a la eventual fluctuación de su valor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20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A todos los efectos legales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los proponentes deberán constituir domicilio legal en el territorio de la Provincia de Tucumán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en oportunidad de formular sus propuestas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21</w:t>
      </w:r>
      <w:r>
        <w:rPr>
          <w:rFonts w:ascii="Book Antiqua" w:hAnsi="Book Antiqua"/>
          <w:sz w:val="24"/>
          <w:szCs w:val="24"/>
        </w:rPr>
        <w:t xml:space="preserve">: </w:t>
      </w:r>
      <w:r w:rsidR="009B2018" w:rsidRPr="006614E4">
        <w:rPr>
          <w:rFonts w:ascii="Book Antiqua" w:hAnsi="Book Antiqua"/>
          <w:sz w:val="24"/>
          <w:szCs w:val="24"/>
        </w:rPr>
        <w:t>Los proponentes se obligan a mantener el precio de sus ofertas por el término que en cada caso establezca el Pliego de Bases y Condiciones y/o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cualquiera fueren los errores u omisiones en que hubiera incurrido el</w:t>
      </w:r>
      <w:r w:rsidR="00CC7C41" w:rsidRPr="006614E4">
        <w:rPr>
          <w:rFonts w:ascii="Book Antiqua" w:hAnsi="Book Antiqua"/>
          <w:sz w:val="24"/>
          <w:szCs w:val="24"/>
        </w:rPr>
        <w:t xml:space="preserve"> oferente o los cambios experim</w:t>
      </w:r>
      <w:r w:rsidR="009B2018" w:rsidRPr="006614E4">
        <w:rPr>
          <w:rFonts w:ascii="Book Antiqua" w:hAnsi="Book Antiqua"/>
          <w:sz w:val="24"/>
          <w:szCs w:val="24"/>
        </w:rPr>
        <w:t>entados por el valor de la mano de obra o de materiales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salvo que tales contingencias estén regladas por disposiciones legales especiales</w:t>
      </w:r>
      <w:r>
        <w:rPr>
          <w:rFonts w:ascii="Book Antiqua" w:hAnsi="Book Antiqua"/>
          <w:sz w:val="24"/>
          <w:szCs w:val="24"/>
        </w:rPr>
        <w:t xml:space="preserve">. </w:t>
      </w:r>
      <w:r w:rsidR="009B2018" w:rsidRPr="006614E4">
        <w:rPr>
          <w:rFonts w:ascii="Book Antiqua" w:hAnsi="Book Antiqua"/>
          <w:sz w:val="24"/>
          <w:szCs w:val="24"/>
        </w:rPr>
        <w:t>En defecto de la determinación del plazo de mantenimiento de la oferta en los pliegos</w:t>
      </w:r>
      <w:r>
        <w:rPr>
          <w:rFonts w:ascii="Book Antiqua" w:hAnsi="Book Antiqua"/>
          <w:sz w:val="24"/>
          <w:szCs w:val="24"/>
        </w:rPr>
        <w:t xml:space="preserve">, </w:t>
      </w:r>
      <w:r w:rsidR="009B2018" w:rsidRPr="006614E4">
        <w:rPr>
          <w:rFonts w:ascii="Book Antiqua" w:hAnsi="Book Antiqua"/>
          <w:sz w:val="24"/>
          <w:szCs w:val="24"/>
        </w:rPr>
        <w:t>se entenderá que los mismos no serán inferiores a 30 días a contar de la fecha de apertura de las propuestas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9B2018" w:rsidRPr="006614E4" w:rsidRDefault="009B201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PRESENTACION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ENTREGA Y RETIRO DE MUESTRAS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22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 Municipalidad podrá exigir la presentación de muestras de los artículos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 xml:space="preserve">con prescindencia de las especificaciones y descripciones que se </w:t>
      </w:r>
      <w:r w:rsidR="00650B97" w:rsidRPr="006614E4">
        <w:rPr>
          <w:rFonts w:ascii="Book Antiqua" w:hAnsi="Book Antiqua"/>
          <w:sz w:val="24"/>
          <w:szCs w:val="24"/>
        </w:rPr>
        <w:t>agregarán</w:t>
      </w:r>
      <w:r w:rsidR="00DB66F8" w:rsidRPr="006614E4">
        <w:rPr>
          <w:rFonts w:ascii="Book Antiqua" w:hAnsi="Book Antiqua"/>
          <w:sz w:val="24"/>
          <w:szCs w:val="24"/>
        </w:rPr>
        <w:t xml:space="preserve"> a las respectivas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23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Las muestras serán presentadas juntamente con la oferta o hasta el momento del acto de apertura</w:t>
      </w:r>
      <w:r>
        <w:rPr>
          <w:rFonts w:ascii="Book Antiqua" w:hAnsi="Book Antiqua"/>
          <w:sz w:val="24"/>
          <w:szCs w:val="24"/>
        </w:rPr>
        <w:t xml:space="preserve">. </w:t>
      </w:r>
      <w:r w:rsidR="00DB66F8" w:rsidRPr="006614E4">
        <w:rPr>
          <w:rFonts w:ascii="Book Antiqua" w:hAnsi="Book Antiqua"/>
          <w:sz w:val="24"/>
          <w:szCs w:val="24"/>
        </w:rPr>
        <w:t>En caso que las muestras no sean presentadas integrando la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>deberán ser envueltas indicando en la parte visible del bulto la contratación a que corresponde y el día y la hora establecida para la apertura de las propuestas</w:t>
      </w:r>
      <w:r>
        <w:rPr>
          <w:rFonts w:ascii="Book Antiqua" w:hAnsi="Book Antiqua"/>
          <w:sz w:val="24"/>
          <w:szCs w:val="24"/>
        </w:rPr>
        <w:t xml:space="preserve">. </w:t>
      </w:r>
      <w:r w:rsidR="00DB66F8" w:rsidRPr="006614E4">
        <w:rPr>
          <w:rFonts w:ascii="Book Antiqua" w:hAnsi="Book Antiqua"/>
          <w:sz w:val="24"/>
          <w:szCs w:val="24"/>
        </w:rPr>
        <w:t>De las muestras entregadas en esas condiciones se entregará recibo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24</w:t>
      </w:r>
      <w:r>
        <w:rPr>
          <w:rFonts w:ascii="Book Antiqua" w:hAnsi="Book Antiqua"/>
          <w:sz w:val="24"/>
          <w:szCs w:val="24"/>
        </w:rPr>
        <w:t xml:space="preserve">: </w:t>
      </w:r>
      <w:r w:rsidR="00DB66F8" w:rsidRPr="006614E4">
        <w:rPr>
          <w:rFonts w:ascii="Book Antiqua" w:hAnsi="Book Antiqua"/>
          <w:sz w:val="24"/>
          <w:szCs w:val="24"/>
        </w:rPr>
        <w:t>Las muestras correspondientes a los artículos adjudicados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>serán devueltas a petición de la parte interesada</w:t>
      </w:r>
      <w:r>
        <w:rPr>
          <w:rFonts w:ascii="Book Antiqua" w:hAnsi="Book Antiqua"/>
          <w:sz w:val="24"/>
          <w:szCs w:val="24"/>
        </w:rPr>
        <w:t xml:space="preserve">, </w:t>
      </w:r>
      <w:r w:rsidR="00DB66F8" w:rsidRPr="006614E4">
        <w:rPr>
          <w:rFonts w:ascii="Book Antiqua" w:hAnsi="Book Antiqua"/>
          <w:sz w:val="24"/>
          <w:szCs w:val="24"/>
        </w:rPr>
        <w:t xml:space="preserve">una vez recibida </w:t>
      </w:r>
      <w:r w:rsidR="00EE4102" w:rsidRPr="006614E4">
        <w:rPr>
          <w:rFonts w:ascii="Book Antiqua" w:hAnsi="Book Antiqua"/>
          <w:sz w:val="24"/>
          <w:szCs w:val="24"/>
        </w:rPr>
        <w:t>en su totalidad y de conformidad los artículos contratados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Los interesados tendrán treinta días de plazo para proceder a su retiro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a contar de la fecha en que se confeccione el contrato de previsión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En caso de no ser retiradas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ingresarán al patrimonio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25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Las muestras serán devueltas a los interesados no adjudicatarios inmediatamente después de ser aprobadas las licitaciones por la autoridad competente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a cuyo efecto deberá solicitarla hasta un plazo de 30 días a partir de la fecha mencionada</w:t>
      </w:r>
      <w:r>
        <w:rPr>
          <w:rFonts w:ascii="Book Antiqua" w:hAnsi="Book Antiqua"/>
          <w:sz w:val="24"/>
          <w:szCs w:val="24"/>
        </w:rPr>
        <w:t xml:space="preserve">. </w:t>
      </w:r>
      <w:r w:rsidR="00EE4102" w:rsidRPr="006614E4">
        <w:rPr>
          <w:rFonts w:ascii="Book Antiqua" w:hAnsi="Book Antiqua"/>
          <w:sz w:val="24"/>
          <w:szCs w:val="24"/>
        </w:rPr>
        <w:t>En caso contrario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ingresarán al patrimonio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26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Los propietarios de las muestras no tendrán derecho a reclamo alguno por deterioros sufridos en las mismas por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evaporación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pro mero transcurso del tiempo o por los que no se reintegraran en razón de haber sido destruidas o inutilizadas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total o parcialmente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si ello hubiera sido necesario para la mejor clasificación del artículo licitado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EE4102" w:rsidRPr="006614E4" w:rsidRDefault="00EE410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GARANTIAS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27</w:t>
      </w:r>
      <w:r>
        <w:rPr>
          <w:rFonts w:ascii="Book Antiqua" w:hAnsi="Book Antiqua"/>
          <w:sz w:val="24"/>
          <w:szCs w:val="24"/>
        </w:rPr>
        <w:t xml:space="preserve">: </w:t>
      </w:r>
      <w:r w:rsidR="00EE4102" w:rsidRPr="006614E4">
        <w:rPr>
          <w:rFonts w:ascii="Book Antiqua" w:hAnsi="Book Antiqua"/>
          <w:sz w:val="24"/>
          <w:szCs w:val="24"/>
        </w:rPr>
        <w:t>Para afianzar el cumplimiento de todas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EE4102" w:rsidRPr="006614E4">
        <w:rPr>
          <w:rFonts w:ascii="Book Antiqua" w:hAnsi="Book Antiqua"/>
          <w:sz w:val="24"/>
          <w:szCs w:val="24"/>
        </w:rPr>
        <w:t>los proponentes y adjudicatarios deberán rendir las siguientes garantías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Garantía de la oferta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el 4% del valor total del Presupuesto Oficial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los casos de suministros de bienes y/o servicios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Garantía de la adjudicación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el 10% del valor total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garantía señalada en el apartado a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deberá acompañarse a la propuesta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4102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La </w:t>
      </w:r>
      <w:r w:rsidR="00650B97" w:rsidRPr="006614E4">
        <w:rPr>
          <w:rFonts w:ascii="Book Antiqua" w:hAnsi="Book Antiqua"/>
          <w:sz w:val="24"/>
          <w:szCs w:val="24"/>
        </w:rPr>
        <w:t>garantía</w:t>
      </w:r>
      <w:r w:rsidRPr="006614E4">
        <w:rPr>
          <w:rFonts w:ascii="Book Antiqua" w:hAnsi="Book Antiqua"/>
          <w:sz w:val="24"/>
          <w:szCs w:val="24"/>
        </w:rPr>
        <w:t xml:space="preserve"> del apartado b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 xml:space="preserve">será entregada o depositada por el adjudicatario a la </w:t>
      </w:r>
      <w:r w:rsidR="0084405B" w:rsidRPr="006614E4">
        <w:rPr>
          <w:rFonts w:ascii="Book Antiqua" w:hAnsi="Book Antiqua"/>
          <w:sz w:val="24"/>
          <w:szCs w:val="24"/>
        </w:rPr>
        <w:t>orden de la Municipalidad de Yerba Buena dentro de los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="0084405B"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84405B" w:rsidRPr="006614E4">
        <w:rPr>
          <w:rFonts w:ascii="Book Antiqua" w:hAnsi="Book Antiqua"/>
          <w:sz w:val="24"/>
          <w:szCs w:val="24"/>
        </w:rPr>
        <w:t>días siguientes a la notificación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="0084405B" w:rsidRPr="006614E4">
        <w:rPr>
          <w:rFonts w:ascii="Book Antiqua" w:hAnsi="Book Antiqua"/>
          <w:sz w:val="24"/>
          <w:szCs w:val="24"/>
        </w:rPr>
        <w:t xml:space="preserve">Cuando el término de entrega de los elementos sea </w:t>
      </w:r>
      <w:r w:rsidR="0084405B" w:rsidRPr="006614E4">
        <w:rPr>
          <w:rFonts w:ascii="Book Antiqua" w:hAnsi="Book Antiqua"/>
          <w:sz w:val="24"/>
          <w:szCs w:val="24"/>
        </w:rPr>
        <w:lastRenderedPageBreak/>
        <w:t>por un plazo inferior al anteriormente indicado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84405B" w:rsidRPr="006614E4">
        <w:rPr>
          <w:rFonts w:ascii="Book Antiqua" w:hAnsi="Book Antiqua"/>
          <w:sz w:val="24"/>
          <w:szCs w:val="24"/>
        </w:rPr>
        <w:t>la garantía se constituirá con 2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="0084405B" w:rsidRPr="006614E4">
        <w:rPr>
          <w:rFonts w:ascii="Book Antiqua" w:hAnsi="Book Antiqua"/>
          <w:sz w:val="24"/>
          <w:szCs w:val="24"/>
        </w:rPr>
        <w:t>dos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84405B" w:rsidRPr="006614E4">
        <w:rPr>
          <w:rFonts w:ascii="Book Antiqua" w:hAnsi="Book Antiqua"/>
          <w:sz w:val="24"/>
          <w:szCs w:val="24"/>
        </w:rPr>
        <w:t>días de anticipación a la fecha señalada para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Debe entenderse que el 10% es garantía total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integrándose con el 4% señalado en el apartado a</w:t>
      </w:r>
      <w:r w:rsidR="006614E4">
        <w:rPr>
          <w:rFonts w:ascii="Book Antiqua" w:hAnsi="Book Antiqua"/>
          <w:sz w:val="24"/>
          <w:szCs w:val="24"/>
        </w:rPr>
        <w:t xml:space="preserve">)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28</w:t>
      </w:r>
      <w:r>
        <w:rPr>
          <w:rFonts w:ascii="Book Antiqua" w:hAnsi="Book Antiqua"/>
          <w:sz w:val="24"/>
          <w:szCs w:val="24"/>
        </w:rPr>
        <w:t xml:space="preserve">: </w:t>
      </w:r>
      <w:r w:rsidR="0084405B" w:rsidRPr="006614E4">
        <w:rPr>
          <w:rFonts w:ascii="Book Antiqua" w:hAnsi="Book Antiqua"/>
          <w:sz w:val="24"/>
          <w:szCs w:val="24"/>
        </w:rPr>
        <w:t>Cuando la cotización se haga en moneda extranjera</w:t>
      </w:r>
      <w:r>
        <w:rPr>
          <w:rFonts w:ascii="Book Antiqua" w:hAnsi="Book Antiqua"/>
          <w:sz w:val="24"/>
          <w:szCs w:val="24"/>
        </w:rPr>
        <w:t xml:space="preserve">, </w:t>
      </w:r>
      <w:r w:rsidR="0084405B" w:rsidRPr="006614E4">
        <w:rPr>
          <w:rFonts w:ascii="Book Antiqua" w:hAnsi="Book Antiqua"/>
          <w:sz w:val="24"/>
          <w:szCs w:val="24"/>
        </w:rPr>
        <w:t>el importe de las garantías se calculará al tipo de cambio vendedor vigente al cierre del día anterior al de la constitución de la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29</w:t>
      </w:r>
      <w:r>
        <w:rPr>
          <w:rFonts w:ascii="Book Antiqua" w:hAnsi="Book Antiqua"/>
          <w:sz w:val="24"/>
          <w:szCs w:val="24"/>
        </w:rPr>
        <w:t xml:space="preserve">: </w:t>
      </w:r>
      <w:r w:rsidR="0084405B" w:rsidRPr="006614E4">
        <w:rPr>
          <w:rFonts w:ascii="Book Antiqua" w:hAnsi="Book Antiqua"/>
          <w:sz w:val="24"/>
          <w:szCs w:val="24"/>
        </w:rPr>
        <w:t>Las garantías a que se refiere 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84405B" w:rsidRPr="006614E4">
        <w:rPr>
          <w:rFonts w:ascii="Book Antiqua" w:hAnsi="Book Antiqua"/>
          <w:sz w:val="24"/>
          <w:szCs w:val="24"/>
        </w:rPr>
        <w:t>deberán constituirse en alguna de estas formas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Mediante depósito en el Banco del Tucumán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a la orden de la </w:t>
      </w:r>
      <w:r w:rsidR="00650B97" w:rsidRPr="006614E4">
        <w:rPr>
          <w:rFonts w:ascii="Book Antiqua" w:hAnsi="Book Antiqua"/>
          <w:sz w:val="24"/>
          <w:szCs w:val="24"/>
        </w:rPr>
        <w:t>Tesorería</w:t>
      </w:r>
      <w:r w:rsidRPr="006614E4">
        <w:rPr>
          <w:rFonts w:ascii="Book Antiqua" w:hAnsi="Book Antiqua"/>
          <w:sz w:val="24"/>
          <w:szCs w:val="24"/>
        </w:rPr>
        <w:t xml:space="preserve"> Municipal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haciéndose referencia a la Licitación Pública que se garantiza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 que se acreditará con la presentación de la boleta respectiva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títulos de la deuda pública provincial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nacional y/o cualquier otro valor similar de la Provincia o Nación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 aval bancario y otra forma de satisfacci</w:t>
      </w:r>
      <w:r w:rsidR="00D212FD" w:rsidRPr="006614E4">
        <w:rPr>
          <w:rFonts w:ascii="Book Antiqua" w:hAnsi="Book Antiqua"/>
          <w:sz w:val="24"/>
          <w:szCs w:val="24"/>
        </w:rPr>
        <w:t>ón de esta Municipalidad o seguro de caución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216B2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 pagaré suscripto por quienes tengan el uso de la razón social o actúen con poderes suficientes del oferente o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licitación que se abra o adjudique exceda de los $30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000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00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Pesos Treinta Mil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seis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Pr="006614E4">
        <w:rPr>
          <w:rFonts w:ascii="Book Antiqua" w:hAnsi="Book Antiqua"/>
          <w:sz w:val="24"/>
          <w:szCs w:val="24"/>
        </w:rPr>
        <w:t xml:space="preserve"> veces el importe del documento de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situación patrimonial de la empresa no alcance la proporción indicada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pagaré de garantía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deberá ser afianzada con aval emitido por institución bancaria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seguro de caución o aval emitido por institución comercial o industrial de reconocida solvencia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apreciándose esta última condición por los índices señalados anteriormente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30</w:t>
      </w:r>
      <w:r>
        <w:rPr>
          <w:rFonts w:ascii="Book Antiqua" w:hAnsi="Book Antiqua"/>
          <w:sz w:val="24"/>
          <w:szCs w:val="24"/>
        </w:rPr>
        <w:t xml:space="preserve">: </w:t>
      </w:r>
      <w:r w:rsidR="00D212FD" w:rsidRPr="006614E4">
        <w:rPr>
          <w:rFonts w:ascii="Book Antiqua" w:hAnsi="Book Antiqua"/>
          <w:sz w:val="24"/>
          <w:szCs w:val="24"/>
        </w:rPr>
        <w:t>Las garantías a que se refiere 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D212FD" w:rsidRPr="006614E4">
        <w:rPr>
          <w:rFonts w:ascii="Book Antiqua" w:hAnsi="Book Antiqua"/>
          <w:sz w:val="24"/>
          <w:szCs w:val="24"/>
        </w:rPr>
        <w:t>se constituirán independientemente para cada contratación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31</w:t>
      </w:r>
      <w:r>
        <w:rPr>
          <w:rFonts w:ascii="Book Antiqua" w:hAnsi="Book Antiqua"/>
          <w:sz w:val="24"/>
          <w:szCs w:val="24"/>
        </w:rPr>
        <w:t xml:space="preserve">: </w:t>
      </w:r>
      <w:r w:rsidR="00D212FD" w:rsidRPr="006614E4">
        <w:rPr>
          <w:rFonts w:ascii="Book Antiqua" w:hAnsi="Book Antiqua"/>
          <w:sz w:val="24"/>
          <w:szCs w:val="24"/>
        </w:rPr>
        <w:t>El municipio no abonará intereses por los depósitos de garantía ni responderá por diferencias originadas en devaluaciones monetarias</w:t>
      </w:r>
      <w:r>
        <w:rPr>
          <w:rFonts w:ascii="Book Antiqua" w:hAnsi="Book Antiqua"/>
          <w:sz w:val="24"/>
          <w:szCs w:val="24"/>
        </w:rPr>
        <w:t xml:space="preserve">, </w:t>
      </w:r>
      <w:r w:rsidR="00D212FD" w:rsidRPr="006614E4">
        <w:rPr>
          <w:rFonts w:ascii="Book Antiqua" w:hAnsi="Book Antiqua"/>
          <w:sz w:val="24"/>
          <w:szCs w:val="24"/>
        </w:rPr>
        <w:t>pero los que devenguen los títulos o valores depositados en tales conceptos pertenecerán a sus propietarios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32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En los casos de ejecución de garantías constituidas en Títulos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la Municipalidad tomará para sí únicamente el importe de la garantía más los gastos que se ocasionaren por el procedimiento</w:t>
      </w:r>
      <w:r>
        <w:rPr>
          <w:rFonts w:ascii="Book Antiqua" w:hAnsi="Book Antiqua"/>
          <w:sz w:val="24"/>
          <w:szCs w:val="24"/>
        </w:rPr>
        <w:t xml:space="preserve">. </w:t>
      </w:r>
      <w:r w:rsidR="00444844" w:rsidRPr="006614E4">
        <w:rPr>
          <w:rFonts w:ascii="Book Antiqua" w:hAnsi="Book Antiqua"/>
          <w:sz w:val="24"/>
          <w:szCs w:val="24"/>
        </w:rPr>
        <w:t>Resultando sobrante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el mismo se restituirá al titular de la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33</w:t>
      </w:r>
      <w:r>
        <w:rPr>
          <w:rFonts w:ascii="Book Antiqua" w:hAnsi="Book Antiqua"/>
          <w:sz w:val="24"/>
          <w:szCs w:val="24"/>
        </w:rPr>
        <w:t xml:space="preserve">: </w:t>
      </w:r>
      <w:r w:rsidR="007216B2" w:rsidRPr="006614E4">
        <w:rPr>
          <w:rFonts w:ascii="Book Antiqua" w:hAnsi="Book Antiqua"/>
          <w:sz w:val="24"/>
          <w:szCs w:val="24"/>
        </w:rPr>
        <w:t>En la presentación de las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cuando el monto de la licitación supere los $30</w:t>
      </w:r>
      <w:r>
        <w:rPr>
          <w:rFonts w:ascii="Book Antiqua" w:hAnsi="Book Antiqua"/>
          <w:sz w:val="24"/>
          <w:szCs w:val="24"/>
        </w:rPr>
        <w:t xml:space="preserve">. </w:t>
      </w:r>
      <w:r w:rsidR="007216B2" w:rsidRPr="006614E4">
        <w:rPr>
          <w:rFonts w:ascii="Book Antiqua" w:hAnsi="Book Antiqua"/>
          <w:sz w:val="24"/>
          <w:szCs w:val="24"/>
        </w:rPr>
        <w:t>000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00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podrá el adjudicatario suscribir pagaré en garantía hasta dicho importe</w:t>
      </w:r>
      <w:r>
        <w:rPr>
          <w:rFonts w:ascii="Book Antiqua" w:hAnsi="Book Antiqua"/>
          <w:sz w:val="24"/>
          <w:szCs w:val="24"/>
        </w:rPr>
        <w:t xml:space="preserve">, </w:t>
      </w:r>
      <w:r w:rsidR="007216B2" w:rsidRPr="006614E4">
        <w:rPr>
          <w:rFonts w:ascii="Book Antiqua" w:hAnsi="Book Antiqua"/>
          <w:sz w:val="24"/>
          <w:szCs w:val="24"/>
        </w:rPr>
        <w:t>y el excedente de la misma constituirlo en cualquiera de las formas previstas en los apartados a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b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y c</w:t>
      </w:r>
      <w:r>
        <w:rPr>
          <w:rFonts w:ascii="Book Antiqua" w:hAnsi="Book Antiqua"/>
          <w:sz w:val="24"/>
          <w:szCs w:val="24"/>
        </w:rPr>
        <w:t xml:space="preserve">) </w:t>
      </w:r>
      <w:r w:rsidR="007216B2" w:rsidRPr="006614E4">
        <w:rPr>
          <w:rFonts w:ascii="Book Antiqua" w:hAnsi="Book Antiqua"/>
          <w:sz w:val="24"/>
          <w:szCs w:val="24"/>
        </w:rPr>
        <w:t xml:space="preserve"> del Artículo 29</w:t>
      </w:r>
      <w:r>
        <w:rPr>
          <w:rFonts w:ascii="Book Antiqua" w:hAnsi="Book Antiqua"/>
          <w:sz w:val="24"/>
          <w:szCs w:val="24"/>
        </w:rPr>
        <w:t xml:space="preserve">º </w:t>
      </w:r>
      <w:r w:rsidR="007216B2" w:rsidRPr="006614E4">
        <w:rPr>
          <w:rFonts w:ascii="Book Antiqua" w:hAnsi="Book Antiqua"/>
          <w:sz w:val="24"/>
          <w:szCs w:val="24"/>
        </w:rPr>
        <w:t>de la presente Ordenanza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34</w:t>
      </w:r>
      <w:r>
        <w:rPr>
          <w:rFonts w:ascii="Book Antiqua" w:hAnsi="Book Antiqua"/>
          <w:sz w:val="24"/>
          <w:szCs w:val="24"/>
        </w:rPr>
        <w:t xml:space="preserve">: </w:t>
      </w:r>
      <w:r w:rsidR="00CC7C41" w:rsidRPr="006614E4">
        <w:rPr>
          <w:rFonts w:ascii="Book Antiqua" w:hAnsi="Book Antiqua"/>
          <w:sz w:val="24"/>
          <w:szCs w:val="24"/>
        </w:rPr>
        <w:t>Serán</w:t>
      </w:r>
      <w:r w:rsidR="00444844" w:rsidRPr="006614E4">
        <w:rPr>
          <w:rFonts w:ascii="Book Antiqua" w:hAnsi="Book Antiqua"/>
          <w:sz w:val="24"/>
          <w:szCs w:val="24"/>
        </w:rPr>
        <w:t xml:space="preserve"> devueltos de oficios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Las garantías de ofertas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los proponentes que no resulten adjudicatarios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vez decidida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garantías de adjudicación una vez cumplido el contrato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 solicitud de los interesados y salvo el caso de los pagarés sin afianzar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podrá procederse a la devolución parcial de las garantías de adjudicación en proporción en lo ya comunicado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el caso de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luego de notificado en el domicilio constituido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los oferentes o adjudicatarios no retirasen las garantías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podrán reclamar su devolución dentro del plazo de 6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seis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meses a contar de la fecha de notificación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falta de presentación dentro del plazo señalado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implicará la renuncia a favor de la Municipalidad de la garantía y será aceptada por la autoridad competente ordenando al ingreso patrimonial de la misma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la garantía hubiera sido constituida por pagaré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este se destruirá dejándose constancia de ello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35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Adjudicada una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el adjudicatario debe integrar en término el 10% de la garantía establecida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caso contrario quedará sin efecto la adjudicación con las penalidades establecidas en el Titulo respectivo y pudiendo en tal caso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la Municipalidad de Yerba Buena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sin llamar a nueva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adjudicar al que le siguiera en precio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siempre que estuviera la propuesta confirmada por telegrama colacionado o presentación por escrito a requerimiento oficial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444844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APERTURA DE LA LICITACION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36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En el local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día y hora fijados para la realización del acto o primer día hábil subsiguiente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en caso de feriados o no laborales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se procederá a la apertura de las propuestas en presencia de las siguientes personas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Jefe de la Oficina de Compras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Contador General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Secretario del área que corresponda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Los proponentes que desearan presenciarlo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37</w:t>
      </w:r>
      <w:r>
        <w:rPr>
          <w:rFonts w:ascii="Book Antiqua" w:hAnsi="Book Antiqua"/>
          <w:sz w:val="24"/>
          <w:szCs w:val="24"/>
        </w:rPr>
        <w:t xml:space="preserve">: </w:t>
      </w:r>
      <w:r w:rsidR="00444844" w:rsidRPr="006614E4">
        <w:rPr>
          <w:rFonts w:ascii="Book Antiqua" w:hAnsi="Book Antiqua"/>
          <w:sz w:val="24"/>
          <w:szCs w:val="24"/>
        </w:rPr>
        <w:t>Con antelación a la apertura del acto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los proponentes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podrán solicitar todo antecedente que considere necesario y hacer las aclaraciones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reclamaciones u observaciones que juzguen pertinentes</w:t>
      </w:r>
      <w:r>
        <w:rPr>
          <w:rFonts w:ascii="Book Antiqua" w:hAnsi="Book Antiqua"/>
          <w:sz w:val="24"/>
          <w:szCs w:val="24"/>
        </w:rPr>
        <w:t xml:space="preserve">. </w:t>
      </w:r>
      <w:r w:rsidR="00444844" w:rsidRPr="006614E4">
        <w:rPr>
          <w:rFonts w:ascii="Book Antiqua" w:hAnsi="Book Antiqua"/>
          <w:sz w:val="24"/>
          <w:szCs w:val="24"/>
        </w:rPr>
        <w:t>Abierta la primera oferta</w:t>
      </w:r>
      <w:r>
        <w:rPr>
          <w:rFonts w:ascii="Book Antiqua" w:hAnsi="Book Antiqua"/>
          <w:sz w:val="24"/>
          <w:szCs w:val="24"/>
        </w:rPr>
        <w:t xml:space="preserve">, </w:t>
      </w:r>
      <w:r w:rsidR="00444844" w:rsidRPr="006614E4">
        <w:rPr>
          <w:rFonts w:ascii="Book Antiqua" w:hAnsi="Book Antiqua"/>
          <w:sz w:val="24"/>
          <w:szCs w:val="24"/>
        </w:rPr>
        <w:t>no se admitirán pedidos de explicaciones o aclaraciones que interrumpan el acto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38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Antes de la apertura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los sobres deberán estar a la vista de todos los funcionarios y personas presentes en el acto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debiéndose hacer un previo recuento de los mismos</w:t>
      </w:r>
      <w:r>
        <w:rPr>
          <w:rFonts w:ascii="Book Antiqua" w:hAnsi="Book Antiqua"/>
          <w:sz w:val="24"/>
          <w:szCs w:val="24"/>
        </w:rPr>
        <w:t xml:space="preserve">. </w:t>
      </w:r>
      <w:r w:rsidR="001618D3" w:rsidRPr="006614E4">
        <w:rPr>
          <w:rFonts w:ascii="Book Antiqua" w:hAnsi="Book Antiqua"/>
          <w:sz w:val="24"/>
          <w:szCs w:val="24"/>
        </w:rPr>
        <w:t>Los sobres serán abiertos por el Contador General de la Municipalidad</w:t>
      </w:r>
      <w:r>
        <w:rPr>
          <w:rFonts w:ascii="Book Antiqua" w:hAnsi="Book Antiqua"/>
          <w:sz w:val="24"/>
          <w:szCs w:val="24"/>
        </w:rPr>
        <w:t xml:space="preserve">. </w:t>
      </w:r>
      <w:r w:rsidR="001618D3" w:rsidRPr="006614E4">
        <w:rPr>
          <w:rFonts w:ascii="Book Antiqua" w:hAnsi="Book Antiqua"/>
          <w:sz w:val="24"/>
          <w:szCs w:val="24"/>
        </w:rPr>
        <w:t>Una vez abierto el primer sobre no se admitirá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bajo ningún concepto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nuevas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ni aclaración u observación que altere la esencia de la original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39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Abiertas que sean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se procederá a efectuar una revisión general de las mismas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a los efectos de certificar el cumplimiento de las obligaciones fiscales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por parte de los proponentes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lo que estará a cargo del Contador General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que asimismo se extenderá la verificación del cumplimiento por parte de los oferentes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de las distintas disposiciones contenidas en el pliego de Bases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en cuanto a las formalidades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1618D3" w:rsidRPr="006614E4">
        <w:rPr>
          <w:rFonts w:ascii="Book Antiqua" w:hAnsi="Book Antiqua"/>
          <w:sz w:val="24"/>
          <w:szCs w:val="24"/>
        </w:rPr>
        <w:t>se refiere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40</w:t>
      </w:r>
      <w:r>
        <w:rPr>
          <w:rFonts w:ascii="Book Antiqua" w:hAnsi="Book Antiqua"/>
          <w:sz w:val="24"/>
          <w:szCs w:val="24"/>
        </w:rPr>
        <w:t xml:space="preserve">: </w:t>
      </w:r>
      <w:r w:rsidR="001618D3" w:rsidRPr="006614E4">
        <w:rPr>
          <w:rFonts w:ascii="Book Antiqua" w:hAnsi="Book Antiqua"/>
          <w:sz w:val="24"/>
          <w:szCs w:val="24"/>
        </w:rPr>
        <w:t>Las propuestas serán rubricadas por el funcionario superior que preside el acto y por el Contador General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41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Del acto realizado se procederá a labrar el acta correspondiente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la cual deberá ser absolutamente objetiva y contendrá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Lugar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fecha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hora de apertura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autorización y número de Licitación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Nombre de los funcionarios presentes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Detalle de las propuestas conteniendo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Nombre del proponente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mayor importe de la oferta o expresión “Precios Unitarios”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la misma no estuviese totalizada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monto y naturaleza de las garantías cuando correspondiere la misma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observaciones formuladas en el acto por parte de los funcionarios presentes o proponentes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 representantes con poder debidamente acreditado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propuestas rechazadas y sus causas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acta será firmada únicamente por los funcionarios presentes y que hayan intervenido en el acto de apertura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También podrán hacerlo los proponentes o representantes que así lo deseen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Siendo obligatoria la firma de los que hicieron alguna observación y objeción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siempre que éstas figuren en el acta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42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Los documentos de garantía o constancia que lo sustituyan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se desglosarán entregándose en custodia a la Tesorería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7216B2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CAUSAS DE RECHAZO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43</w:t>
      </w:r>
      <w:r>
        <w:rPr>
          <w:rFonts w:ascii="Book Antiqua" w:hAnsi="Book Antiqua"/>
          <w:sz w:val="24"/>
          <w:szCs w:val="24"/>
        </w:rPr>
        <w:t xml:space="preserve">: </w:t>
      </w:r>
      <w:r w:rsidR="00F24E8B" w:rsidRPr="006614E4">
        <w:rPr>
          <w:rFonts w:ascii="Book Antiqua" w:hAnsi="Book Antiqua"/>
          <w:sz w:val="24"/>
          <w:szCs w:val="24"/>
        </w:rPr>
        <w:t>Serán caudas de rechazo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F24E8B" w:rsidRPr="006614E4">
        <w:rPr>
          <w:rFonts w:ascii="Book Antiqua" w:hAnsi="Book Antiqua"/>
          <w:sz w:val="24"/>
          <w:szCs w:val="24"/>
        </w:rPr>
        <w:t>las siguientes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no cumplimiento de los requisitos establecidos en el inciso a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 xml:space="preserve">del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Pr="006614E4">
        <w:rPr>
          <w:rFonts w:ascii="Book Antiqua" w:hAnsi="Book Antiqua"/>
          <w:sz w:val="24"/>
          <w:szCs w:val="24"/>
        </w:rPr>
        <w:t xml:space="preserve"> 15</w:t>
      </w:r>
      <w:r w:rsidR="006614E4"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Falta total de la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Si por el contrario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 garantía ha sido cubierta por lo menos en el 80% de su monto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el oferente deberá completarla dentro del término de 48 horas posteriores a la apertura del acto licitatorio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existieran enmiendas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interlineas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testaciones y/o raspaduras que no hayan sido debidamente salvadas en </w:t>
      </w:r>
      <w:r w:rsidR="00650B97" w:rsidRPr="006614E4">
        <w:rPr>
          <w:rFonts w:ascii="Book Antiqua" w:hAnsi="Book Antiqua"/>
          <w:sz w:val="24"/>
          <w:szCs w:val="24"/>
        </w:rPr>
        <w:t>las propuestas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sobre cuestiones de fondo y no de forma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quedando esta interpretación a cargo exclusivo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falta del 30% del sellado y/o estampillado fiscal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la oferta y en la garantía respectiva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omisión de cualquier otro requisito necesario para la pres</w:t>
      </w:r>
      <w:r w:rsidR="00A75C70" w:rsidRPr="006614E4">
        <w:rPr>
          <w:rFonts w:ascii="Book Antiqua" w:hAnsi="Book Antiqua"/>
          <w:sz w:val="24"/>
          <w:szCs w:val="24"/>
        </w:rPr>
        <w:t>entación de propuestas será obs</w:t>
      </w:r>
      <w:r w:rsidRPr="006614E4">
        <w:rPr>
          <w:rFonts w:ascii="Book Antiqua" w:hAnsi="Book Antiqua"/>
          <w:sz w:val="24"/>
          <w:szCs w:val="24"/>
        </w:rPr>
        <w:t>ervada en el acto de apertura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Tal omisión deberá ser salvada en un plazo máximo de 48 horas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encargándose la comisión de preadjudicación de su cumplimiento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75C70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se incluyesen condiciones inconvenientes o que se aparten de los Pliegos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Bases de licitación y especificaciones particulares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salvo que contengan defectos de forma y no constituyan impedimento para la aceptación de la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tales como errores evidentes en los cálculos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falta de totalización en la propuesta y otros efectos puramente formales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A75C70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Cualquiera de las causas de rechazo establecidas precedentemente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pasara inadvertida en el acto de apertura de los sobres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podrá surtir efecto posteriormente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durante el estudio definitivo de las ofertas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A32B05" w:rsidRPr="006614E4" w:rsidRDefault="00A75C70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ESTUDIO DE LAS OFERTASPREADJUDICACION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44</w:t>
      </w:r>
      <w:r>
        <w:rPr>
          <w:rFonts w:ascii="Book Antiqua" w:hAnsi="Book Antiqua"/>
          <w:sz w:val="24"/>
          <w:szCs w:val="24"/>
        </w:rPr>
        <w:t xml:space="preserve">: </w:t>
      </w:r>
      <w:r w:rsidR="00A75C70" w:rsidRPr="006614E4">
        <w:rPr>
          <w:rFonts w:ascii="Book Antiqua" w:hAnsi="Book Antiqua"/>
          <w:sz w:val="24"/>
          <w:szCs w:val="24"/>
        </w:rPr>
        <w:t>La Municipalidad designará anualmente una comisión de preadjudicación que estará integrada por tres miembros como mínimo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cuya composición será determinada por 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 xml:space="preserve">debiendo integrar </w:t>
      </w:r>
      <w:r w:rsidR="00A75C70" w:rsidRPr="006614E4">
        <w:rPr>
          <w:rFonts w:ascii="Book Antiqua" w:hAnsi="Book Antiqua"/>
          <w:sz w:val="24"/>
          <w:szCs w:val="24"/>
        </w:rPr>
        <w:lastRenderedPageBreak/>
        <w:t>obligatoriamente la misma el Contador General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Cuando se tratare de contrataciones para cuya apreciación se requieran conocimientos técnicos especializados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la Comisión deberá ser integrada por uno o más representantes del organismo técnico que corresponda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En su defecto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la Comisión permanente podrá solicitar a organismos estatales o privados competentes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todos los informes que estimare necesarios</w:t>
      </w:r>
      <w:r>
        <w:rPr>
          <w:rFonts w:ascii="Book Antiqua" w:hAnsi="Book Antiqua"/>
          <w:sz w:val="24"/>
          <w:szCs w:val="24"/>
        </w:rPr>
        <w:t xml:space="preserve">. </w:t>
      </w:r>
      <w:r w:rsidR="00A75C70" w:rsidRPr="006614E4">
        <w:rPr>
          <w:rFonts w:ascii="Book Antiqua" w:hAnsi="Book Antiqua"/>
          <w:sz w:val="24"/>
          <w:szCs w:val="24"/>
        </w:rPr>
        <w:t>La integración de la Comisión en estos casos</w:t>
      </w:r>
      <w:r>
        <w:rPr>
          <w:rFonts w:ascii="Book Antiqua" w:hAnsi="Book Antiqua"/>
          <w:sz w:val="24"/>
          <w:szCs w:val="24"/>
        </w:rPr>
        <w:t xml:space="preserve">, </w:t>
      </w:r>
      <w:r w:rsidR="00A75C70" w:rsidRPr="006614E4">
        <w:rPr>
          <w:rFonts w:ascii="Book Antiqua" w:hAnsi="Book Antiqua"/>
          <w:sz w:val="24"/>
          <w:szCs w:val="24"/>
        </w:rPr>
        <w:t>deberá efectuarse con antelación a la apertura de las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45</w:t>
      </w:r>
      <w:r>
        <w:rPr>
          <w:rFonts w:ascii="Book Antiqua" w:hAnsi="Book Antiqua"/>
          <w:sz w:val="24"/>
          <w:szCs w:val="24"/>
        </w:rPr>
        <w:t xml:space="preserve">: </w:t>
      </w:r>
      <w:r w:rsidR="00A75C70" w:rsidRPr="006614E4">
        <w:rPr>
          <w:rFonts w:ascii="Book Antiqua" w:hAnsi="Book Antiqua"/>
          <w:sz w:val="24"/>
          <w:szCs w:val="24"/>
        </w:rPr>
        <w:t>Para el examen de las propuestas presentadas se confeccionará un cuadro comparativo de precios y condiciones en el que deberán figurar todas aquellas propuestas que no se hayan apartado de los requisitos fundamentales de los Pliegos de Bases y Condiciones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46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>Para la comparación de las ofertas por mercaderías o materiales a importar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cuya cotización se hubiera efectuado en moneda extranjera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los precios ofrecidos se reducirán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en el cuadro comparativo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a pesos cotizados al tipo de cambio vendedor vigente al cierre del día anterior al de apertura de ofertas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47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>Con el fin de colocarlas en un mismo plano y al solo efecto comparativo se adicionarán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a los precios cotizados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fletes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seguros y otros gastos hasta el lugar de recepción</w:t>
      </w:r>
      <w:r>
        <w:rPr>
          <w:rFonts w:ascii="Book Antiqua" w:hAnsi="Book Antiqua"/>
          <w:sz w:val="24"/>
          <w:szCs w:val="24"/>
        </w:rPr>
        <w:t xml:space="preserve">, </w:t>
      </w:r>
      <w:r w:rsidR="00096847" w:rsidRPr="006614E4">
        <w:rPr>
          <w:rFonts w:ascii="Book Antiqua" w:hAnsi="Book Antiqua"/>
          <w:sz w:val="24"/>
          <w:szCs w:val="24"/>
        </w:rPr>
        <w:t>cuando tales gastos corrieran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48</w:t>
      </w:r>
      <w:r>
        <w:rPr>
          <w:rFonts w:ascii="Book Antiqua" w:hAnsi="Book Antiqua"/>
          <w:sz w:val="24"/>
          <w:szCs w:val="24"/>
        </w:rPr>
        <w:t xml:space="preserve">: </w:t>
      </w:r>
      <w:r w:rsidR="00096847" w:rsidRPr="006614E4">
        <w:rPr>
          <w:rFonts w:ascii="Book Antiqua" w:hAnsi="Book Antiqua"/>
          <w:sz w:val="24"/>
          <w:szCs w:val="24"/>
        </w:rPr>
        <w:t xml:space="preserve">Cuando de </w:t>
      </w:r>
      <w:r w:rsidR="006762FF" w:rsidRPr="006614E4">
        <w:rPr>
          <w:rFonts w:ascii="Book Antiqua" w:hAnsi="Book Antiqua"/>
          <w:sz w:val="24"/>
          <w:szCs w:val="24"/>
        </w:rPr>
        <w:t>acuerdo a las cláusulas particulares se hubiera cotizado FOB o CIF u otras modalidades habituales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a la cantidad obtenida se acondicionarán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la medida que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el importe de los fletes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seguros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impuestos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derechos aduaneros y demás gastos como si se tratase de efectos que hubiere de entregarse en el lugar de recepción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Igual procedimiento se seguirá en los casos que de acuerdo con el Artículo 14</w:t>
      </w:r>
      <w:r>
        <w:rPr>
          <w:rFonts w:ascii="Book Antiqua" w:hAnsi="Book Antiqua"/>
          <w:sz w:val="24"/>
          <w:szCs w:val="24"/>
        </w:rPr>
        <w:t xml:space="preserve">º </w:t>
      </w:r>
      <w:r w:rsidR="006762FF" w:rsidRPr="006614E4">
        <w:rPr>
          <w:rFonts w:ascii="Book Antiqua" w:hAnsi="Book Antiqua"/>
          <w:sz w:val="24"/>
          <w:szCs w:val="24"/>
        </w:rPr>
        <w:t>segunda parte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 formula ofertas con fletes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acarreos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descargas y estiba en depósito por cuenta de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49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La preadjudicación se hará parcial y total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según conveniencia o necesidad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como consecuencia de la comparación de las ofertas presentadas y ella puede tener lugar aún cuando se hubiera presentado una sola oferta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siempre que la misma sea válida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es decir que se ajuste a las bases de la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pliego de Condiciones y cláusulas especiales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50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La preadjudicación recaerá siempre en la propuesta más conveniente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entendiéndose por ello aquellas cuyos renglones cotizados sean los de más bajo precio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igualdad de condiciones y calidad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Para el caso regirán la</w:t>
      </w:r>
      <w:r w:rsidR="00CC7C41" w:rsidRPr="006614E4">
        <w:rPr>
          <w:rFonts w:ascii="Book Antiqua" w:hAnsi="Book Antiqua"/>
          <w:sz w:val="24"/>
          <w:szCs w:val="24"/>
        </w:rPr>
        <w:t>s</w:t>
      </w:r>
      <w:r w:rsidR="006762FF" w:rsidRPr="006614E4">
        <w:rPr>
          <w:rFonts w:ascii="Book Antiqua" w:hAnsi="Book Antiqua"/>
          <w:sz w:val="24"/>
          <w:szCs w:val="24"/>
        </w:rPr>
        <w:t xml:space="preserve"> siguientes normas generales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Igualdad de precios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aquellas que previo dictamen fundado en la Comisión de Preadjudicación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acusen una mejor calidad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En casos de precios distintos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podrá preadjudicarse a la oferta de precio más elevadopor vía de excepción por razones de calidad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previo dictamen fundado de la Comisión de Preadjudicación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que por unanimidad y en forma descriptiva y comparada con las ofertas de menor precio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justifique en detalle la mejor calidad del material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funcionamiento u otras características que demuestren las ventajas de la adjudicación aún a precio superior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6614E4" w:rsidRPr="006C5982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 igualdad de precios y calidad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deberán tenerse en cuenta para la preadjudicación las demás condiciones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como ser</w:t>
      </w:r>
      <w:r w:rsidR="006614E4" w:rsidRPr="006C5982"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Las ofertas que fijaren menor plazo de entrega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siempre que así se haya estipulado en las especificaciones particulares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que ofrezcan mayor plazo para el pago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pertenecientes a firmas locales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hubieran intervenido también oferentes de otras jurisdicciones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ofertas pertenecientes a firmas nacionales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hubieran intervenido también firmas establecidas en el extranjero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Podrá adjudicarse parcialmente dentro del mismo renglón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51</w:t>
      </w:r>
      <w:r>
        <w:rPr>
          <w:rFonts w:ascii="Book Antiqua" w:hAnsi="Book Antiqua"/>
          <w:sz w:val="24"/>
          <w:szCs w:val="24"/>
        </w:rPr>
        <w:t xml:space="preserve">: </w:t>
      </w:r>
      <w:r w:rsidR="006762FF" w:rsidRPr="006614E4">
        <w:rPr>
          <w:rFonts w:ascii="Book Antiqua" w:hAnsi="Book Antiqua"/>
          <w:sz w:val="24"/>
          <w:szCs w:val="24"/>
        </w:rPr>
        <w:t>En caso de que exista igualdad de precios y condiciones y calidad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 solicitará a los respectivos proponentes que por escrito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en sobre cerrado y dentro del término de tres días formulen una mejora de precios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Las propuestas que en su consecuencia se presenten serán abiertas en el lugar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día y hora establecidas en el requerimiento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labrándose el acta pertinente</w:t>
      </w:r>
      <w:r>
        <w:rPr>
          <w:rFonts w:ascii="Book Antiqua" w:hAnsi="Book Antiqua"/>
          <w:sz w:val="24"/>
          <w:szCs w:val="24"/>
        </w:rPr>
        <w:t xml:space="preserve">. </w:t>
      </w:r>
      <w:r w:rsidR="006762FF" w:rsidRPr="006614E4">
        <w:rPr>
          <w:rFonts w:ascii="Book Antiqua" w:hAnsi="Book Antiqua"/>
          <w:sz w:val="24"/>
          <w:szCs w:val="24"/>
        </w:rPr>
        <w:t>Si los oferentes citados solo concurrieran parcialmente y no se mejoraran las propuestas y surgiera una nueva igualdad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se procederá de inmediato a la preadjudicación por sorteo en presencia de los interesados que concurrieran y autoridades respectivas</w:t>
      </w:r>
      <w:r>
        <w:rPr>
          <w:rFonts w:ascii="Book Antiqua" w:hAnsi="Book Antiqua"/>
          <w:sz w:val="24"/>
          <w:szCs w:val="24"/>
        </w:rPr>
        <w:t xml:space="preserve">, </w:t>
      </w:r>
      <w:r w:rsidR="006762FF" w:rsidRPr="006614E4">
        <w:rPr>
          <w:rFonts w:ascii="Book Antiqua" w:hAnsi="Book Antiqua"/>
          <w:sz w:val="24"/>
          <w:szCs w:val="24"/>
        </w:rPr>
        <w:t>labrándose el acta pertinente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52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Los descuentos o bonificaciones que se ofrezcan por pago dentro de un plazo determinado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no serán considerados a los efectos de la comparación de ofertas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debiendo no obstante ser tenidos en cuenta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por el pago si la cancelación de las facturas se efectúa dentro del término fijado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En estos casos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el instrumento que determina la adjudicación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dispondrá lo pertinente para el cumplimiento de la previsión de este artículo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53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cualquier estado del trámite previo a la adjudicación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podrá dejar sin efecto la licitación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rechazar todas o partes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así como preadjudicar todos o algunos de los renglones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o por una menor cantidad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sin que el adjudicatario tenga derecho a exigir indemnización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54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Las preadjudicaciones deberán ser enunciadas durante dos días como mínimo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en uno o más lugares visibles del local de la Municipalidad al cual tenga acceso el público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En las cláusulas particulares deberá indicarse el lugar en que serán exhibidos tales anuncios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55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Los oferentes podrán formular impugnación fundada a la preadjudicación dentro del plazo máximo de 24 horas a contar desde el vencimiento del término fijado para los anuncios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Las impugnaciones serán resueltas por la autoridad competente para aprobar la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decisión que no podrá ser posterior a la de la adjudicación</w:t>
      </w:r>
      <w:r>
        <w:rPr>
          <w:rFonts w:ascii="Book Antiqua" w:hAnsi="Book Antiqua"/>
          <w:sz w:val="24"/>
          <w:szCs w:val="24"/>
        </w:rPr>
        <w:t xml:space="preserve">. </w:t>
      </w:r>
      <w:r w:rsidR="0065108F" w:rsidRPr="006614E4">
        <w:rPr>
          <w:rFonts w:ascii="Book Antiqua" w:hAnsi="Book Antiqua"/>
          <w:sz w:val="24"/>
          <w:szCs w:val="24"/>
        </w:rPr>
        <w:t>La Municipalidad podrá sancionar a los responsables de las impugnaciones totalmente infundadas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hasta con la pérdida del depósito de garantía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5108F" w:rsidRPr="006614E4" w:rsidRDefault="0065108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FRACASO DE LA LICITACIONSEGUNDO LLAMADO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56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Fracasada una licitación por la falta de presentación de proponentes o rechazo de las ofertas presentadas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y siempre que subsistan las causales y/o necesidades que motivaran su llamado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en el acto que resuelve declararla desierta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podrá autorizar un segundo llamado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57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Para el segundo llamado regirán las mismas disposiciones que para el primero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con la salvedad de que en los avisos se consignará la circunstancia de tratarse de un segundo llamado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59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el segundo llamado podrán presentarse los proponentes que hubieran merecido el rechazo de sus propuestas en el primer llamado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siempre que no pesaran sanciones sobre los mismos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60</w:t>
      </w:r>
      <w:r>
        <w:rPr>
          <w:rFonts w:ascii="Book Antiqua" w:hAnsi="Book Antiqua"/>
          <w:sz w:val="24"/>
          <w:szCs w:val="24"/>
        </w:rPr>
        <w:t xml:space="preserve">: </w:t>
      </w:r>
      <w:r w:rsidR="0065108F" w:rsidRPr="006614E4">
        <w:rPr>
          <w:rFonts w:ascii="Book Antiqua" w:hAnsi="Book Antiqua"/>
          <w:sz w:val="24"/>
          <w:szCs w:val="24"/>
        </w:rPr>
        <w:t>En caso de fracasar el segundo llamado licitatorio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se procederá en forma similar a la estipulada en este Título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pero podrá disponerse mediante decreto del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debidamente fundado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la autorización para efectuar en forma directa la contratación previo cotejo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65108F" w:rsidRPr="006614E4">
        <w:rPr>
          <w:rFonts w:ascii="Book Antiqua" w:hAnsi="Book Antiqua"/>
          <w:sz w:val="24"/>
          <w:szCs w:val="24"/>
        </w:rPr>
        <w:t>para el que regirán las disposiciones aplicables a los Concursos de Precios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4C1BE6" w:rsidRPr="006614E4" w:rsidRDefault="004C1B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ADJUDICACIONCONTRATO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61</w:t>
      </w:r>
      <w:r>
        <w:rPr>
          <w:rFonts w:ascii="Book Antiqua" w:hAnsi="Book Antiqua"/>
          <w:sz w:val="24"/>
          <w:szCs w:val="24"/>
        </w:rPr>
        <w:t xml:space="preserve">: </w:t>
      </w:r>
      <w:r w:rsidR="004C1BE6" w:rsidRPr="006614E4">
        <w:rPr>
          <w:rFonts w:ascii="Book Antiqua" w:hAnsi="Book Antiqua"/>
          <w:sz w:val="24"/>
          <w:szCs w:val="24"/>
        </w:rPr>
        <w:t>La presentación por el proponente de la oferta sin reservas a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el Pliego de Condiciones y especificaciones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4C1BE6" w:rsidRPr="006614E4">
        <w:rPr>
          <w:rFonts w:ascii="Book Antiqua" w:hAnsi="Book Antiqua"/>
          <w:sz w:val="24"/>
          <w:szCs w:val="24"/>
        </w:rPr>
        <w:t>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implica la aceptación y sometimiento a las cláusulas de esa documentación base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constituyendo todo ello el contrato que se perfecciona con la adjudicación aprobada por la autoridad competente dentro del plazo de mantenimiento de la propuesta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según lo dispuesto por el Artículo 21</w:t>
      </w:r>
      <w:r>
        <w:rPr>
          <w:rFonts w:ascii="Book Antiqua" w:hAnsi="Book Antiqua"/>
          <w:sz w:val="24"/>
          <w:szCs w:val="24"/>
        </w:rPr>
        <w:t xml:space="preserve">º </w:t>
      </w:r>
      <w:r w:rsidR="004C1BE6" w:rsidRPr="006614E4">
        <w:rPr>
          <w:rFonts w:ascii="Book Antiqua" w:hAnsi="Book Antiqua"/>
          <w:sz w:val="24"/>
          <w:szCs w:val="24"/>
        </w:rPr>
        <w:t>correspondiendo formalizarla por escritura pública cuando así lo requieran las disposiciones que sean de aplicación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62</w:t>
      </w:r>
      <w:r>
        <w:rPr>
          <w:rFonts w:ascii="Book Antiqua" w:hAnsi="Book Antiqua"/>
          <w:sz w:val="24"/>
          <w:szCs w:val="24"/>
        </w:rPr>
        <w:t xml:space="preserve">: </w:t>
      </w:r>
      <w:r w:rsidR="004C1BE6" w:rsidRPr="006614E4">
        <w:rPr>
          <w:rFonts w:ascii="Book Antiqua" w:hAnsi="Book Antiqua"/>
          <w:sz w:val="24"/>
          <w:szCs w:val="24"/>
        </w:rPr>
        <w:t>Las adjudicaciones serán comunicadas dentro de los cinco días de acordadas a los interesados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mediante la emisión de Orden de Compra o provisión y excepcionalmente en cualquier otra forma documentada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constituyendo esa comunicación la orden para cumplimentar el compromiso en las condiciones estipuladas</w:t>
      </w:r>
      <w:r>
        <w:rPr>
          <w:rFonts w:ascii="Book Antiqua" w:hAnsi="Book Antiqua"/>
          <w:sz w:val="24"/>
          <w:szCs w:val="24"/>
        </w:rPr>
        <w:t xml:space="preserve">. </w:t>
      </w:r>
      <w:r w:rsidR="004C1BE6" w:rsidRPr="006614E4">
        <w:rPr>
          <w:rFonts w:ascii="Book Antiqua" w:hAnsi="Book Antiqua"/>
          <w:sz w:val="24"/>
          <w:szCs w:val="24"/>
        </w:rPr>
        <w:t>Vencido dicho plazo sin que se hubiere efectuado la comunicación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el interesado podrá requerirla por cualquier medio fehaciente</w:t>
      </w:r>
      <w:r>
        <w:rPr>
          <w:rFonts w:ascii="Book Antiqua" w:hAnsi="Book Antiqua"/>
          <w:sz w:val="24"/>
          <w:szCs w:val="24"/>
        </w:rPr>
        <w:t xml:space="preserve">. </w:t>
      </w:r>
      <w:r w:rsidR="004C1BE6" w:rsidRPr="006614E4">
        <w:rPr>
          <w:rFonts w:ascii="Book Antiqua" w:hAnsi="Book Antiqua"/>
          <w:sz w:val="24"/>
          <w:szCs w:val="24"/>
        </w:rPr>
        <w:t>Si dentro de los 3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4C1BE6" w:rsidRPr="006614E4">
        <w:rPr>
          <w:rFonts w:ascii="Book Antiqua" w:hAnsi="Book Antiqua"/>
          <w:sz w:val="24"/>
          <w:szCs w:val="24"/>
        </w:rPr>
        <w:t>tres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4C1BE6" w:rsidRPr="006614E4">
        <w:rPr>
          <w:rFonts w:ascii="Book Antiqua" w:hAnsi="Book Antiqua"/>
          <w:sz w:val="24"/>
          <w:szCs w:val="24"/>
        </w:rPr>
        <w:t>días siguientes la Municipalidad no remitiera la comunicación al recurrente</w:t>
      </w:r>
      <w:r>
        <w:rPr>
          <w:rFonts w:ascii="Book Antiqua" w:hAnsi="Book Antiqua"/>
          <w:sz w:val="24"/>
          <w:szCs w:val="24"/>
        </w:rPr>
        <w:t xml:space="preserve">, </w:t>
      </w:r>
      <w:r w:rsidR="004C1BE6" w:rsidRPr="006614E4">
        <w:rPr>
          <w:rFonts w:ascii="Book Antiqua" w:hAnsi="Book Antiqua"/>
          <w:sz w:val="24"/>
          <w:szCs w:val="24"/>
        </w:rPr>
        <w:t>la oferta caducará automáticamente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63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La Orden de Compra o provisión deberá ser confeccionada en tres o más ejemplares y deberá contener las estipulaciones básicas de la contratación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En caso de discordancia con las previsiones contractuales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prevalecerán éstas y se interpretará que se trata de errores u omisiones deslizadas en la Orden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sin perjuicio de ello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los errores se salvarán en el momento que se los advierta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La Orden de Compra deberá ser firmada por el Jefe de Compras y el Contador General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64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Forman parte integrante del contrato</w:t>
      </w:r>
      <w:r>
        <w:rPr>
          <w:rFonts w:ascii="Book Antiqua" w:hAnsi="Book Antiqua"/>
          <w:sz w:val="24"/>
          <w:szCs w:val="24"/>
        </w:rPr>
        <w:t xml:space="preserve">;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disposiciones de esta reglamentación y las cláusulas particulares de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oferta adjudicada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Las muestras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acta que resuelva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Orden de Compra o Provisión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65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Todas las cuestiones que se suscitaran con motivo de la ejecución o interpretación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serán resueltas conforme con las disposiciones 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con las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7F2CCD" w:rsidRPr="006614E4">
        <w:rPr>
          <w:rFonts w:ascii="Book Antiqua" w:hAnsi="Book Antiqua"/>
          <w:sz w:val="24"/>
          <w:szCs w:val="24"/>
        </w:rPr>
        <w:t>previsiones del Pliego de Bases y Condiciones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 xml:space="preserve">de las clausulas </w:t>
      </w:r>
      <w:r w:rsidR="007F2CCD" w:rsidRPr="006614E4">
        <w:rPr>
          <w:rFonts w:ascii="Book Antiqua" w:hAnsi="Book Antiqua"/>
          <w:sz w:val="24"/>
          <w:szCs w:val="24"/>
        </w:rPr>
        <w:lastRenderedPageBreak/>
        <w:t>particulares de la contratación y de la legislación subsidiaria</w:t>
      </w:r>
      <w:r>
        <w:rPr>
          <w:rFonts w:ascii="Book Antiqua" w:hAnsi="Book Antiqua"/>
          <w:sz w:val="24"/>
          <w:szCs w:val="24"/>
        </w:rPr>
        <w:t xml:space="preserve">. </w:t>
      </w:r>
      <w:r w:rsidR="007F2CCD" w:rsidRPr="006614E4">
        <w:rPr>
          <w:rFonts w:ascii="Book Antiqua" w:hAnsi="Book Antiqua"/>
          <w:sz w:val="24"/>
          <w:szCs w:val="24"/>
        </w:rPr>
        <w:t>En las cláusulas particulares no podrán estipularse el juicio de árbitros o amigables componedores para dirimir las divergencias que se produjeran sobre la interpretación o ejecución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66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El contrato no podrá ser transferido ni cedido por el adjudicatario sin previa autorización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67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Podrán rescindirse los contratos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sin derecho a recurso alguno por parte del adjudicatario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en los siguientes casos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falta de cumplimiento de las cláusula contractuales o de las Ordenes de provisión o de Compra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por parte del adjudicatario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transferencia del contrato sin previa autorización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perjuicio de las penalidades correspondientes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Por comprobarse que la adjudicación ha sido resultado de maniobras o actos incorrectos o dolosos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68</w:t>
      </w:r>
      <w:r>
        <w:rPr>
          <w:rFonts w:ascii="Book Antiqua" w:hAnsi="Book Antiqua"/>
          <w:sz w:val="24"/>
          <w:szCs w:val="24"/>
        </w:rPr>
        <w:t xml:space="preserve">: </w:t>
      </w:r>
      <w:r w:rsidR="007F2CCD" w:rsidRPr="006614E4">
        <w:rPr>
          <w:rFonts w:ascii="Book Antiqua" w:hAnsi="Book Antiqua"/>
          <w:sz w:val="24"/>
          <w:szCs w:val="24"/>
        </w:rPr>
        <w:t>Cuando la Municipalidad rescinda un contrato por una causa no prevista en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7F2CCD" w:rsidRPr="006614E4">
        <w:rPr>
          <w:rFonts w:ascii="Book Antiqua" w:hAnsi="Book Antiqua"/>
          <w:sz w:val="24"/>
          <w:szCs w:val="24"/>
        </w:rPr>
        <w:t>el adjudicatario tendrá derecho a que se le reconozca los gastos directos o improductivos en que probara haber incurrido con</w:t>
      </w:r>
      <w:r w:rsidR="00541B87" w:rsidRPr="006614E4">
        <w:rPr>
          <w:rFonts w:ascii="Book Antiqua" w:hAnsi="Book Antiqua"/>
          <w:sz w:val="24"/>
          <w:szCs w:val="24"/>
        </w:rPr>
        <w:t xml:space="preserve"> posterioridad a la adjudicación y con motivo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pero no se hará reclamación alguna por lucro cesante o por intereses de capitales requeridos para financiaciones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7F2CCD" w:rsidRPr="006614E4" w:rsidRDefault="00541B87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ENTREGA Y RECEPCION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69</w:t>
      </w:r>
      <w:r>
        <w:rPr>
          <w:rFonts w:ascii="Book Antiqua" w:hAnsi="Book Antiqua"/>
          <w:sz w:val="24"/>
          <w:szCs w:val="24"/>
        </w:rPr>
        <w:t xml:space="preserve">: </w:t>
      </w:r>
      <w:r w:rsidR="00541B87" w:rsidRPr="006614E4">
        <w:rPr>
          <w:rFonts w:ascii="Book Antiqua" w:hAnsi="Book Antiqua"/>
          <w:sz w:val="24"/>
          <w:szCs w:val="24"/>
        </w:rPr>
        <w:t>Los adjudicatarios cumplirán la prestación a que se hubieran obligado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ajustándose a las formas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plazos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lugar y demás especificaciones establecidas en el Contrato</w:t>
      </w:r>
      <w:r>
        <w:rPr>
          <w:rFonts w:ascii="Book Antiqua" w:hAnsi="Book Antiqua"/>
          <w:sz w:val="24"/>
          <w:szCs w:val="24"/>
        </w:rPr>
        <w:t xml:space="preserve">. </w:t>
      </w:r>
      <w:r w:rsidR="00541B87" w:rsidRPr="006614E4">
        <w:rPr>
          <w:rFonts w:ascii="Book Antiqua" w:hAnsi="Book Antiqua"/>
          <w:sz w:val="24"/>
          <w:szCs w:val="24"/>
        </w:rPr>
        <w:t>Los plazos para dichas prestaciones se computarán a partir de la fecha de recepción de la comunicación a que se refiere el Artículo 62</w:t>
      </w:r>
      <w:r>
        <w:rPr>
          <w:rFonts w:ascii="Book Antiqua" w:hAnsi="Book Antiqua"/>
          <w:sz w:val="24"/>
          <w:szCs w:val="24"/>
        </w:rPr>
        <w:t xml:space="preserve">º </w:t>
      </w:r>
      <w:r w:rsidR="00541B87" w:rsidRPr="006614E4">
        <w:rPr>
          <w:rFonts w:ascii="Book Antiqua" w:hAnsi="Book Antiqua"/>
          <w:sz w:val="24"/>
          <w:szCs w:val="24"/>
        </w:rPr>
        <w:t>o en su defecto desde la fecha de apertura del respectivo crédito documentario cuando se hubiera convencido esa forma de pago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70</w:t>
      </w:r>
      <w:r>
        <w:rPr>
          <w:rFonts w:ascii="Book Antiqua" w:hAnsi="Book Antiqua"/>
          <w:sz w:val="24"/>
          <w:szCs w:val="24"/>
        </w:rPr>
        <w:t xml:space="preserve">: </w:t>
      </w:r>
      <w:r w:rsidR="00541B87" w:rsidRPr="006614E4">
        <w:rPr>
          <w:rFonts w:ascii="Book Antiqua" w:hAnsi="Book Antiqua"/>
          <w:sz w:val="24"/>
          <w:szCs w:val="24"/>
        </w:rPr>
        <w:t>La recepción de las mercaderías en los depósitos tendrá el carácter de provisional y los recibos a remitirse que se firme quedarán sujetos a los requisitos establecidos en este reglamento para la recepción definitiva</w:t>
      </w:r>
      <w:r>
        <w:rPr>
          <w:rFonts w:ascii="Book Antiqua" w:hAnsi="Book Antiqua"/>
          <w:sz w:val="24"/>
          <w:szCs w:val="24"/>
        </w:rPr>
        <w:t xml:space="preserve">. </w:t>
      </w:r>
      <w:r w:rsidR="00541B87" w:rsidRPr="006614E4">
        <w:rPr>
          <w:rFonts w:ascii="Book Antiqua" w:hAnsi="Book Antiqua"/>
          <w:sz w:val="24"/>
          <w:szCs w:val="24"/>
        </w:rPr>
        <w:t>Cuando la adjudicación no se haya efectuado con la base de muestras o no se haya establecido calidad de los artículos</w:t>
      </w:r>
      <w:r>
        <w:rPr>
          <w:rFonts w:ascii="Book Antiqua" w:hAnsi="Book Antiqua"/>
          <w:sz w:val="24"/>
          <w:szCs w:val="24"/>
        </w:rPr>
        <w:t xml:space="preserve">, </w:t>
      </w:r>
      <w:r w:rsidR="00541B87" w:rsidRPr="006614E4">
        <w:rPr>
          <w:rFonts w:ascii="Book Antiqua" w:hAnsi="Book Antiqua"/>
          <w:sz w:val="24"/>
          <w:szCs w:val="24"/>
        </w:rPr>
        <w:t>queda entendido que éstos deben ser los calificados en el comercio como nuevos y de primera calidad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71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>El adjudicatario podrá solicitar la prórroga del término contractual antes de vencimiento del mismo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>La Municipalidad deberá resolver el pedido dentro de los 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FF365A" w:rsidRPr="006614E4">
        <w:rPr>
          <w:rFonts w:ascii="Book Antiqua" w:hAnsi="Book Antiqua"/>
          <w:sz w:val="24"/>
          <w:szCs w:val="24"/>
        </w:rPr>
        <w:t>diez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F365A" w:rsidRPr="006614E4">
        <w:rPr>
          <w:rFonts w:ascii="Book Antiqua" w:hAnsi="Book Antiqua"/>
          <w:sz w:val="24"/>
          <w:szCs w:val="24"/>
        </w:rPr>
        <w:t>días de presentado y en su silencio se tendrá por concedida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>De este derecho solo se podrá hacer uso por el adjudicatario en dos oportunidades como máximo y el total de prórroga no podrá exceder en ningún caso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de un término fijado primitivamente para el cumplimiento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72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>Se entenderá por entrega “inmediata” la orden a cumplirse por los adjudicatarios dentro de los 7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FF365A" w:rsidRPr="006614E4">
        <w:rPr>
          <w:rFonts w:ascii="Book Antiqua" w:hAnsi="Book Antiqua"/>
          <w:sz w:val="24"/>
          <w:szCs w:val="24"/>
        </w:rPr>
        <w:t>siete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F365A" w:rsidRPr="006614E4">
        <w:rPr>
          <w:rFonts w:ascii="Book Antiqua" w:hAnsi="Book Antiqua"/>
          <w:sz w:val="24"/>
          <w:szCs w:val="24"/>
        </w:rPr>
        <w:t>días de la comunicación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a que se refiere el Artículo 62</w:t>
      </w:r>
      <w:r>
        <w:rPr>
          <w:rFonts w:ascii="Book Antiqua" w:hAnsi="Book Antiqua"/>
          <w:sz w:val="24"/>
          <w:szCs w:val="24"/>
        </w:rPr>
        <w:t xml:space="preserve">º </w:t>
      </w:r>
      <w:r w:rsidR="00FF365A" w:rsidRPr="006614E4">
        <w:rPr>
          <w:rFonts w:ascii="Book Antiqua" w:hAnsi="Book Antiqua"/>
          <w:sz w:val="24"/>
          <w:szCs w:val="24"/>
        </w:rPr>
        <w:t>salvo que en las cláusulas particulares se estableciera un término menor</w:t>
      </w:r>
      <w:r>
        <w:rPr>
          <w:rFonts w:ascii="Book Antiqua" w:hAnsi="Book Antiqua"/>
          <w:sz w:val="24"/>
          <w:szCs w:val="24"/>
        </w:rPr>
        <w:t xml:space="preserve">. </w:t>
      </w:r>
      <w:r w:rsidR="00FF365A" w:rsidRPr="006614E4">
        <w:rPr>
          <w:rFonts w:ascii="Book Antiqua" w:hAnsi="Book Antiqua"/>
          <w:sz w:val="24"/>
          <w:szCs w:val="24"/>
        </w:rPr>
        <w:t>Cuando se trate de artículos a manufacturar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 xml:space="preserve">los proponentes especificarán en su </w:t>
      </w:r>
      <w:r w:rsidR="00FF365A" w:rsidRPr="006614E4">
        <w:rPr>
          <w:rFonts w:ascii="Book Antiqua" w:hAnsi="Book Antiqua"/>
          <w:sz w:val="24"/>
          <w:szCs w:val="24"/>
        </w:rPr>
        <w:lastRenderedPageBreak/>
        <w:t>oferta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la fecha en que se comprometen a entregarlo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a contar desde la fecha en que reciban la Orden de Provisión o de Compra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73</w:t>
      </w:r>
      <w:r>
        <w:rPr>
          <w:rFonts w:ascii="Book Antiqua" w:hAnsi="Book Antiqua"/>
          <w:sz w:val="24"/>
          <w:szCs w:val="24"/>
        </w:rPr>
        <w:t xml:space="preserve">: </w:t>
      </w:r>
      <w:r w:rsidR="00FF365A" w:rsidRPr="006614E4">
        <w:rPr>
          <w:rFonts w:ascii="Book Antiqua" w:hAnsi="Book Antiqua"/>
          <w:sz w:val="24"/>
          <w:szCs w:val="24"/>
        </w:rPr>
        <w:t>En los casos en que la Municipalidad deba practicar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ensayos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pericias u otras pruebas para verificar si los respectivos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trabajos o servicios se ajustan a lo requerido</w:t>
      </w:r>
      <w:r>
        <w:rPr>
          <w:rFonts w:ascii="Book Antiqua" w:hAnsi="Book Antiqua"/>
          <w:sz w:val="24"/>
          <w:szCs w:val="24"/>
        </w:rPr>
        <w:t xml:space="preserve">, </w:t>
      </w:r>
      <w:r w:rsidR="00FF365A" w:rsidRPr="006614E4">
        <w:rPr>
          <w:rFonts w:ascii="Book Antiqua" w:hAnsi="Book Antiqua"/>
          <w:sz w:val="24"/>
          <w:szCs w:val="24"/>
        </w:rPr>
        <w:t>se procederá conforme a las siguientes normas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Análisis de productos perecederos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efectuarán con las muestras necesarias que se extraerán en el momento de la entrega en presencia del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su representante o del encargado de la entrega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el mismo acto se comunicará la hora en que efectuará el análisis a fin de que pueda concurrir el adjudicatario o quien lo represente y si no concurriere no será obstáculo para la realización del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cuyo resultado se tendrá por firme y definitivo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Análisis de productos no perecederos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extraerán las muestras que la Municipalidad estime necesarias y el resultado del análisis se comunicará al adjudicatario por carta certificada con el aviso de retorno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caso de no estar conforme 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el resultado del análisis deberá manifestarlo por escrito en forma fundada dentro de los 3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tres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la comunicación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el plazo que fije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será el más breve posible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procederá a la extracción de otras muestras y a la realización de un nuevo análisis en presencia del adjudicatario o de un representante del mismo debidamente autorizado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="0052239C" w:rsidRPr="006614E4">
        <w:rPr>
          <w:rFonts w:ascii="Book Antiqua" w:hAnsi="Book Antiqua"/>
          <w:sz w:val="24"/>
          <w:szCs w:val="24"/>
        </w:rPr>
        <w:t>La incomparencia del adjudicatario o de su representante no será obstáculo para la realización de un nuevo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cuyos resultados se tendrá por firme y definitivo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52239C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Pericias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ensayos u otras pruebas</w:t>
      </w:r>
      <w:r w:rsidR="006614E4">
        <w:rPr>
          <w:rFonts w:ascii="Book Antiqua" w:hAnsi="Book Antiqua"/>
          <w:sz w:val="24"/>
          <w:szCs w:val="24"/>
        </w:rPr>
        <w:t xml:space="preserve">: </w:t>
      </w:r>
      <w:r w:rsidRPr="006614E4">
        <w:rPr>
          <w:rFonts w:ascii="Book Antiqua" w:hAnsi="Book Antiqua"/>
          <w:sz w:val="24"/>
          <w:szCs w:val="24"/>
        </w:rPr>
        <w:t>se adoptarán en cada caso según las circunstancias particulares del mismo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medidas adecuadas para que la diligencia pueda realizarse en forma tal que garantice el control de sus resultados por parte del interesado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74</w:t>
      </w:r>
      <w:r>
        <w:rPr>
          <w:rFonts w:ascii="Book Antiqua" w:hAnsi="Book Antiqua"/>
          <w:sz w:val="24"/>
          <w:szCs w:val="24"/>
        </w:rPr>
        <w:t xml:space="preserve">: </w:t>
      </w:r>
      <w:r w:rsidR="0052239C" w:rsidRPr="006614E4">
        <w:rPr>
          <w:rFonts w:ascii="Book Antiqua" w:hAnsi="Book Antiqua"/>
          <w:sz w:val="24"/>
          <w:szCs w:val="24"/>
        </w:rPr>
        <w:t>En aquellos casos que fuera necesario recurrir a la prueba pericial o a informes de carácter técnico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se dará intervención en lo posible a reparticiones u oficinas provinciales y nacionales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si la Municipalidad no contare con el personal o los elementos necesarios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75</w:t>
      </w:r>
      <w:r>
        <w:rPr>
          <w:rFonts w:ascii="Book Antiqua" w:hAnsi="Book Antiqua"/>
          <w:sz w:val="24"/>
          <w:szCs w:val="24"/>
        </w:rPr>
        <w:t xml:space="preserve">: </w:t>
      </w:r>
      <w:r w:rsidR="0052239C" w:rsidRPr="006614E4">
        <w:rPr>
          <w:rFonts w:ascii="Book Antiqua" w:hAnsi="Book Antiqua"/>
          <w:sz w:val="24"/>
          <w:szCs w:val="24"/>
        </w:rPr>
        <w:t>Si los elementos sometidos al análisis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pericia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ensayos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52239C" w:rsidRPr="006614E4">
        <w:rPr>
          <w:rFonts w:ascii="Book Antiqua" w:hAnsi="Book Antiqua"/>
          <w:sz w:val="24"/>
          <w:szCs w:val="24"/>
        </w:rPr>
        <w:t>Fueran de recibo</w:t>
      </w:r>
      <w:r>
        <w:rPr>
          <w:rFonts w:ascii="Book Antiqua" w:hAnsi="Book Antiqua"/>
          <w:sz w:val="24"/>
          <w:szCs w:val="24"/>
        </w:rPr>
        <w:t xml:space="preserve">, </w:t>
      </w:r>
      <w:r w:rsidR="0052239C" w:rsidRPr="006614E4">
        <w:rPr>
          <w:rFonts w:ascii="Book Antiqua" w:hAnsi="Book Antiqua"/>
          <w:sz w:val="24"/>
          <w:szCs w:val="24"/>
        </w:rPr>
        <w:t xml:space="preserve">el costo de la </w:t>
      </w:r>
      <w:r w:rsidR="002F13B8" w:rsidRPr="006614E4">
        <w:rPr>
          <w:rFonts w:ascii="Book Antiqua" w:hAnsi="Book Antiqua"/>
          <w:sz w:val="24"/>
          <w:szCs w:val="24"/>
        </w:rPr>
        <w:t>diligencia correrá por cuenta del interesado con excepción de los gastos motivados por la intervención de un perito o representante del interesado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que serán siempre a costa de ésta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76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A los efectos de la conformidad definitiva deberá procederse previamente a la confrontación de la prestación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las muestras patrón o por las presentadas por el adjudicatario y en su caso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con los resultados de las pruebas que fuera necesario realizar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77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Cuando por la naturaleza de la prestación exista imposibilidad de fraccionar las unidades para entregar la cantidad exacta contratada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las entregas podrán ser aceptadas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en más o menos según lo permita el mínimo fraccionable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La aprobación será acordada por la autoridad competente de acuerdo con el monto de esa diferencia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78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 xml:space="preserve">En aquellos casos en que la presentación a cargo del adjudicatario no pudiera cumplirse sino después de satisfecho determinados requisitos por el </w:t>
      </w:r>
      <w:r w:rsidR="002F13B8" w:rsidRPr="006614E4">
        <w:rPr>
          <w:rFonts w:ascii="Book Antiqua" w:hAnsi="Book Antiqua"/>
          <w:sz w:val="24"/>
          <w:szCs w:val="24"/>
        </w:rPr>
        <w:lastRenderedPageBreak/>
        <w:t>organismo licitante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2F13B8" w:rsidRPr="006614E4">
        <w:rPr>
          <w:rFonts w:ascii="Book Antiqua" w:hAnsi="Book Antiqua"/>
          <w:sz w:val="24"/>
          <w:szCs w:val="24"/>
        </w:rPr>
        <w:t>entrega de ciertos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devolución de pruebas conformadas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realización de trabajos o instalaciones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.) 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2F13B8" w:rsidRPr="006614E4">
        <w:rPr>
          <w:rFonts w:ascii="Book Antiqua" w:hAnsi="Book Antiqua"/>
          <w:sz w:val="24"/>
          <w:szCs w:val="24"/>
        </w:rPr>
        <w:t>se establecerán en las cláusulas particulares los plazos correspondientes para la satisfacción de tales requisitos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El plazo fijado para el cumplimiento del contrato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salvo que las cláusulas particulares establecieran otras normas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se contará desde el día siguiente a aquella en que la Municipalidad dé cumplimiento a los citados requisitos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Si la Municipalidad no cumpliese en término los requisitos a su cargo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el adjudicatario podrá optar entre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Reclamar el mayor costo de la mano de obra exclusivamente derivado de la demora imputable a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extremos ambos que deberá probar fehacientemente en su oportunidad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rescindible el contrato en los términos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con las ofertas determinadas en el Artículo 69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>dicha opción deberá ser efectuada por escrito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del tercer día del vencimiento del plazo establecido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falta de opción significará que el adjudicatario acepta ejecutar sus obligaciones de acuerdo con las estipulaciones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derecho a reclamación alguna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79</w:t>
      </w:r>
      <w:r>
        <w:rPr>
          <w:rFonts w:ascii="Book Antiqua" w:hAnsi="Book Antiqua"/>
          <w:sz w:val="24"/>
          <w:szCs w:val="24"/>
        </w:rPr>
        <w:t xml:space="preserve">: </w:t>
      </w:r>
      <w:r w:rsidR="002F13B8" w:rsidRPr="006614E4">
        <w:rPr>
          <w:rFonts w:ascii="Book Antiqua" w:hAnsi="Book Antiqua"/>
          <w:sz w:val="24"/>
          <w:szCs w:val="24"/>
        </w:rPr>
        <w:t>La certificación de la recepción definitiva de mercaderías o la prestación de servicios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será efectuada por el Jefe de Patrimonio y/o Jefe de Compras</w:t>
      </w:r>
      <w:r>
        <w:rPr>
          <w:rFonts w:ascii="Book Antiqua" w:hAnsi="Book Antiqua"/>
          <w:sz w:val="24"/>
          <w:szCs w:val="24"/>
        </w:rPr>
        <w:t xml:space="preserve">. </w:t>
      </w:r>
      <w:r w:rsidR="002F13B8" w:rsidRPr="006614E4">
        <w:rPr>
          <w:rFonts w:ascii="Book Antiqua" w:hAnsi="Book Antiqua"/>
          <w:sz w:val="24"/>
          <w:szCs w:val="24"/>
        </w:rPr>
        <w:t>En caso de requerirse conocimientos técnicos para la recepción de determinados elementos</w:t>
      </w:r>
      <w:r>
        <w:rPr>
          <w:rFonts w:ascii="Book Antiqua" w:hAnsi="Book Antiqua"/>
          <w:sz w:val="24"/>
          <w:szCs w:val="24"/>
        </w:rPr>
        <w:t xml:space="preserve">, </w:t>
      </w:r>
      <w:r w:rsidR="002F13B8" w:rsidRPr="006614E4">
        <w:rPr>
          <w:rFonts w:ascii="Book Antiqua" w:hAnsi="Book Antiqua"/>
          <w:sz w:val="24"/>
          <w:szCs w:val="24"/>
        </w:rPr>
        <w:t>el funcionario podrá solicitar asesoramiento al respecto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2F13B8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Los funcionarios responsables de la recepción remitirán a la oficina ante la cual se tramitan los pagos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el informe de recepción </w:t>
      </w:r>
      <w:r w:rsidR="00024585" w:rsidRPr="006614E4">
        <w:rPr>
          <w:rFonts w:ascii="Book Antiqua" w:hAnsi="Book Antiqua"/>
          <w:sz w:val="24"/>
          <w:szCs w:val="24"/>
        </w:rPr>
        <w:t>correspondiente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80</w:t>
      </w:r>
      <w:r>
        <w:rPr>
          <w:rFonts w:ascii="Book Antiqua" w:hAnsi="Book Antiqua"/>
          <w:sz w:val="24"/>
          <w:szCs w:val="24"/>
        </w:rPr>
        <w:t xml:space="preserve">: </w:t>
      </w:r>
      <w:r w:rsidR="00024585" w:rsidRPr="006614E4">
        <w:rPr>
          <w:rFonts w:ascii="Book Antiqua" w:hAnsi="Book Antiqua"/>
          <w:sz w:val="24"/>
          <w:szCs w:val="24"/>
        </w:rPr>
        <w:t>El hecho de que haya sido inspeccionada la mercadería a proveer no libera al adjudicatario de responsabilidad por las deficiencias que se adviertan en el momento de la recepción definitiva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81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>Los funcionarios que tuvieran a su cargo la recepción definitiva podrán requerir directamente a las firmas proveedoras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la entrega de las cantidades en menos que hubieren remitido cuya recepción quedará sujeta a las exigencias establecidas en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pero el rechazo por diferencia de calidad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características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BA6591" w:rsidRPr="006614E4">
        <w:rPr>
          <w:rFonts w:ascii="Book Antiqua" w:hAnsi="Book Antiqua"/>
          <w:sz w:val="24"/>
          <w:szCs w:val="24"/>
        </w:rPr>
        <w:t>No podrá ser encarada directamente por el Jefe de Patrimonio o los asesores técnicos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quienes deberán formular por escrito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las observaciones que estimen oportunas a la Oficina de Compras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quedando a cargo de ésta la decisión del asunto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82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>La conformidad definitiva se acordará dentro de los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BA6591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BA6591" w:rsidRPr="006614E4">
        <w:rPr>
          <w:rFonts w:ascii="Book Antiqua" w:hAnsi="Book Antiqua"/>
          <w:sz w:val="24"/>
          <w:szCs w:val="24"/>
        </w:rPr>
        <w:t>días de la entrega de los elementos o de prestación de los servicios o dentro de los plazos que se fijen en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cuando los análisis o pruebas especiales que correspondan efectuar han de sobrepasar aquel término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83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 xml:space="preserve">Los plazos </w:t>
      </w:r>
      <w:r>
        <w:rPr>
          <w:rFonts w:ascii="Book Antiqua" w:hAnsi="Book Antiqua"/>
          <w:sz w:val="24"/>
          <w:szCs w:val="24"/>
        </w:rPr>
        <w:t>previsto</w:t>
      </w:r>
      <w:r w:rsidR="00BA6591" w:rsidRPr="006614E4">
        <w:rPr>
          <w:rFonts w:ascii="Book Antiqua" w:hAnsi="Book Antiqua"/>
          <w:sz w:val="24"/>
          <w:szCs w:val="24"/>
        </w:rPr>
        <w:t>s en el artículo anterior serán interrumpidos cuando faltare cumplir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por parte del proveedor</w:t>
      </w:r>
      <w:r>
        <w:rPr>
          <w:rFonts w:ascii="Book Antiqua" w:hAnsi="Book Antiqua"/>
          <w:sz w:val="24"/>
          <w:szCs w:val="24"/>
        </w:rPr>
        <w:t xml:space="preserve">, </w:t>
      </w:r>
      <w:r w:rsidR="00BA6591" w:rsidRPr="006614E4">
        <w:rPr>
          <w:rFonts w:ascii="Book Antiqua" w:hAnsi="Book Antiqua"/>
          <w:sz w:val="24"/>
          <w:szCs w:val="24"/>
        </w:rPr>
        <w:t>algún recaudo legal o administrativo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84</w:t>
      </w:r>
      <w:r>
        <w:rPr>
          <w:rFonts w:ascii="Book Antiqua" w:hAnsi="Book Antiqua"/>
          <w:sz w:val="24"/>
          <w:szCs w:val="24"/>
        </w:rPr>
        <w:t xml:space="preserve">: </w:t>
      </w:r>
      <w:r w:rsidR="00BA6591" w:rsidRPr="006614E4">
        <w:rPr>
          <w:rFonts w:ascii="Book Antiqua" w:hAnsi="Book Antiqua"/>
          <w:sz w:val="24"/>
          <w:szCs w:val="24"/>
        </w:rPr>
        <w:t xml:space="preserve">La conformidad definitiva de los elementos </w:t>
      </w:r>
      <w:r>
        <w:rPr>
          <w:rFonts w:ascii="Book Antiqua" w:hAnsi="Book Antiqua"/>
          <w:sz w:val="24"/>
          <w:szCs w:val="24"/>
        </w:rPr>
        <w:t>previsto</w:t>
      </w:r>
      <w:r w:rsidR="00BA6591" w:rsidRPr="006614E4">
        <w:rPr>
          <w:rFonts w:ascii="Book Antiqua" w:hAnsi="Book Antiqua"/>
          <w:sz w:val="24"/>
          <w:szCs w:val="24"/>
        </w:rPr>
        <w:t>s en los servicios prestados deberá ser expresa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BA6591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En caso de silencio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vez vencido los plazos a que se refiere el Artículo 82</w:t>
      </w:r>
      <w:r w:rsidR="006614E4">
        <w:rPr>
          <w:rFonts w:ascii="Book Antiqua" w:hAnsi="Book Antiqua"/>
          <w:sz w:val="24"/>
          <w:szCs w:val="24"/>
        </w:rPr>
        <w:t xml:space="preserve">º </w:t>
      </w:r>
      <w:r w:rsidRPr="006614E4">
        <w:rPr>
          <w:rFonts w:ascii="Book Antiqua" w:hAnsi="Book Antiqua"/>
          <w:sz w:val="24"/>
          <w:szCs w:val="24"/>
        </w:rPr>
        <w:t xml:space="preserve">el adjudicatario podrá intimar el pronunciamiento correspondiente sobre </w:t>
      </w:r>
      <w:r w:rsidRPr="006614E4">
        <w:rPr>
          <w:rFonts w:ascii="Book Antiqua" w:hAnsi="Book Antiqua"/>
          <w:sz w:val="24"/>
          <w:szCs w:val="24"/>
        </w:rPr>
        <w:lastRenderedPageBreak/>
        <w:t>el rechazo o la conformidad definitiva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 cual se tendrá por acordada si dicho orga</w:t>
      </w:r>
      <w:r w:rsidR="00782B4E" w:rsidRPr="006614E4">
        <w:rPr>
          <w:rFonts w:ascii="Book Antiqua" w:hAnsi="Book Antiqua"/>
          <w:sz w:val="24"/>
          <w:szCs w:val="24"/>
        </w:rPr>
        <w:t>nismo no se manifestara en el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término de dos días de recibida esa intimación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85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En caso de rechazo de la provisión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los días que hubiera demandado el trámite no serán computados dentro del término convenido para el cumplimiento de la contratación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782B4E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El trámite de actuaciones que se originan en prestaciones de los adjudicatarios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motivo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no suspenderá el cómputo del plazo estableció para su cumplimiento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sino cuando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su exclusivo juicio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considere justificadas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 cuando no se resuelvan por las mismas dentro de los 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diez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presentadas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este último caso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tendrá efecto suspensivo por los días en que el trámite excediera el término fijado en el párrafo anterior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86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La conformidad definitiva no libera al adjudicatario de las responsabilidades emergentes de vicios redhibitorios que se adviertan durante el plazo de tres meses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computados a partir de la conformidad definitiva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salvo que por la índole de la prestación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en las cláusulas particulares que fijara un plazo mayor</w:t>
      </w:r>
      <w:r>
        <w:rPr>
          <w:rFonts w:ascii="Book Antiqua" w:hAnsi="Book Antiqua"/>
          <w:sz w:val="24"/>
          <w:szCs w:val="24"/>
        </w:rPr>
        <w:t xml:space="preserve">. </w:t>
      </w:r>
      <w:r w:rsidR="00782B4E" w:rsidRPr="006614E4">
        <w:rPr>
          <w:rFonts w:ascii="Book Antiqua" w:hAnsi="Book Antiqua"/>
          <w:sz w:val="24"/>
          <w:szCs w:val="24"/>
        </w:rPr>
        <w:t>El adjudicatario quedará obligado a efectuar las reposiciones o señalaciones en el término y lugar que indique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87</w:t>
      </w:r>
      <w:r>
        <w:rPr>
          <w:rFonts w:ascii="Book Antiqua" w:hAnsi="Book Antiqua"/>
          <w:sz w:val="24"/>
          <w:szCs w:val="24"/>
        </w:rPr>
        <w:t xml:space="preserve">: </w:t>
      </w:r>
      <w:r w:rsidR="00782B4E" w:rsidRPr="006614E4">
        <w:rPr>
          <w:rFonts w:ascii="Book Antiqua" w:hAnsi="Book Antiqua"/>
          <w:sz w:val="24"/>
          <w:szCs w:val="24"/>
        </w:rPr>
        <w:t>Vencido el plazo de cumplimiento de lo pactado sin que la mercaderías o servicios fuesen entregados o prestados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o en el caso de rechazo y sin perjuicio de la multa por mora señalada en el título correspondiente y además sanciones que le pudieran corresponder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se intimará su entrega en un plazo perentorio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bajo apercibimiento de rescisión del contrato con pérdida del depósito de garantía</w:t>
      </w:r>
      <w:r>
        <w:rPr>
          <w:rFonts w:ascii="Book Antiqua" w:hAnsi="Book Antiqua"/>
          <w:sz w:val="24"/>
          <w:szCs w:val="24"/>
        </w:rPr>
        <w:t xml:space="preserve">, </w:t>
      </w:r>
      <w:r w:rsidR="00782B4E" w:rsidRPr="006614E4">
        <w:rPr>
          <w:rFonts w:ascii="Book Antiqua" w:hAnsi="Book Antiqua"/>
          <w:sz w:val="24"/>
          <w:szCs w:val="24"/>
        </w:rPr>
        <w:t>además de cualquier otra penalidad que correspondiera</w:t>
      </w:r>
      <w:r>
        <w:rPr>
          <w:rFonts w:ascii="Book Antiqua" w:hAnsi="Book Antiqua"/>
          <w:sz w:val="24"/>
          <w:szCs w:val="24"/>
        </w:rPr>
        <w:t xml:space="preserve">. </w:t>
      </w:r>
      <w:r w:rsidR="00782B4E" w:rsidRPr="006614E4">
        <w:rPr>
          <w:rFonts w:ascii="Book Antiqua" w:hAnsi="Book Antiqua"/>
          <w:sz w:val="24"/>
          <w:szCs w:val="24"/>
        </w:rPr>
        <w:t xml:space="preserve">En caso de contrataciones que prevén su cumplimiento mediante entregas </w:t>
      </w:r>
      <w:r w:rsidR="00693000" w:rsidRPr="006614E4">
        <w:rPr>
          <w:rFonts w:ascii="Book Antiqua" w:hAnsi="Book Antiqua"/>
          <w:sz w:val="24"/>
          <w:szCs w:val="24"/>
        </w:rPr>
        <w:t>parciales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la Municipalidad determinará la oportunidad en que en presencia de sucesivos incumplimientos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procederá la intimación bajo apercibimiento de rescisión del contrato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88</w:t>
      </w:r>
      <w:r>
        <w:rPr>
          <w:rFonts w:ascii="Book Antiqua" w:hAnsi="Book Antiqua"/>
          <w:sz w:val="24"/>
          <w:szCs w:val="24"/>
        </w:rPr>
        <w:t xml:space="preserve">: </w:t>
      </w:r>
      <w:r w:rsidR="00693000" w:rsidRPr="006614E4">
        <w:rPr>
          <w:rFonts w:ascii="Book Antiqua" w:hAnsi="Book Antiqua"/>
          <w:sz w:val="24"/>
          <w:szCs w:val="24"/>
        </w:rPr>
        <w:t>El adjudicatario estará obligado a retirar los elementos rechazados en el plazo de 30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693000" w:rsidRPr="006614E4">
        <w:rPr>
          <w:rFonts w:ascii="Book Antiqua" w:hAnsi="Book Antiqua"/>
          <w:sz w:val="24"/>
          <w:szCs w:val="24"/>
        </w:rPr>
        <w:t>Treinta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93000" w:rsidRPr="006614E4">
        <w:rPr>
          <w:rFonts w:ascii="Book Antiqua" w:hAnsi="Book Antiqua"/>
          <w:sz w:val="24"/>
          <w:szCs w:val="24"/>
        </w:rPr>
        <w:t>días a contar de la fecha de la comunicación del rechazo</w:t>
      </w:r>
      <w:r>
        <w:rPr>
          <w:rFonts w:ascii="Book Antiqua" w:hAnsi="Book Antiqua"/>
          <w:sz w:val="24"/>
          <w:szCs w:val="24"/>
        </w:rPr>
        <w:t xml:space="preserve">. </w:t>
      </w:r>
      <w:r w:rsidR="00693000" w:rsidRPr="006614E4">
        <w:rPr>
          <w:rFonts w:ascii="Book Antiqua" w:hAnsi="Book Antiqua"/>
          <w:sz w:val="24"/>
          <w:szCs w:val="24"/>
        </w:rPr>
        <w:t>Si mediare objeción fundada por parte del interesado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el término se contará desde la fecha en que la respectiva Resolución quedara firme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89</w:t>
      </w:r>
      <w:r>
        <w:rPr>
          <w:rFonts w:ascii="Book Antiqua" w:hAnsi="Book Antiqua"/>
          <w:sz w:val="24"/>
          <w:szCs w:val="24"/>
        </w:rPr>
        <w:t xml:space="preserve">: </w:t>
      </w:r>
      <w:r w:rsidR="00693000" w:rsidRPr="006614E4">
        <w:rPr>
          <w:rFonts w:ascii="Book Antiqua" w:hAnsi="Book Antiqua"/>
          <w:sz w:val="24"/>
          <w:szCs w:val="24"/>
        </w:rPr>
        <w:t>Vencido el plazo indicado en el Artículo anterior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la Municipalidad procederá a la enajenación de los elementos conforme a las normas contenidas en esta reglamentación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sin reclamación alguna por parte del adjudicatario</w:t>
      </w:r>
      <w:r>
        <w:rPr>
          <w:rFonts w:ascii="Book Antiqua" w:hAnsi="Book Antiqua"/>
          <w:sz w:val="24"/>
          <w:szCs w:val="24"/>
        </w:rPr>
        <w:t xml:space="preserve">, </w:t>
      </w:r>
      <w:r w:rsidR="00693000" w:rsidRPr="006614E4">
        <w:rPr>
          <w:rFonts w:ascii="Book Antiqua" w:hAnsi="Book Antiqua"/>
          <w:sz w:val="24"/>
          <w:szCs w:val="24"/>
        </w:rPr>
        <w:t>quedando a total beneficio del patrimonio Municipal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D223B4" w:rsidRPr="006614E4" w:rsidRDefault="00D223B4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FACTURAS Y PAGOS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90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 xml:space="preserve">Las facturas serán presentadas por duplicado en la Oficina de Compras </w:t>
      </w:r>
      <w:r w:rsidR="00CC7C41" w:rsidRPr="006614E4">
        <w:rPr>
          <w:rFonts w:ascii="Book Antiqua" w:hAnsi="Book Antiqua"/>
          <w:sz w:val="24"/>
          <w:szCs w:val="24"/>
        </w:rPr>
        <w:t>y conformadas por la oficina recep</w:t>
      </w:r>
      <w:r w:rsidR="00D223B4" w:rsidRPr="006614E4">
        <w:rPr>
          <w:rFonts w:ascii="Book Antiqua" w:hAnsi="Book Antiqua"/>
          <w:sz w:val="24"/>
          <w:szCs w:val="24"/>
        </w:rPr>
        <w:t>tora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91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Serán aceptadas facturas por entregas parciales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salvo que las cláusulas particulares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dispusieran lo contrario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92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Los pagos serán efectuados luego de la fecha en la cual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según lo establecido en los Artículos 82</w:t>
      </w:r>
      <w:r>
        <w:rPr>
          <w:rFonts w:ascii="Book Antiqua" w:hAnsi="Book Antiqua"/>
          <w:sz w:val="24"/>
          <w:szCs w:val="24"/>
        </w:rPr>
        <w:t xml:space="preserve">º </w:t>
      </w:r>
      <w:r w:rsidR="00D223B4" w:rsidRPr="006614E4">
        <w:rPr>
          <w:rFonts w:ascii="Book Antiqua" w:hAnsi="Book Antiqua"/>
          <w:sz w:val="24"/>
          <w:szCs w:val="24"/>
        </w:rPr>
        <w:t>y 84</w:t>
      </w:r>
      <w:r>
        <w:rPr>
          <w:rFonts w:ascii="Book Antiqua" w:hAnsi="Book Antiqua"/>
          <w:sz w:val="24"/>
          <w:szCs w:val="24"/>
        </w:rPr>
        <w:t xml:space="preserve">º </w:t>
      </w:r>
      <w:r w:rsidR="00D223B4" w:rsidRPr="006614E4">
        <w:rPr>
          <w:rFonts w:ascii="Book Antiqua" w:hAnsi="Book Antiqua"/>
          <w:sz w:val="24"/>
          <w:szCs w:val="24"/>
        </w:rPr>
        <w:t>se certificare o se produjera la conformidad de las prestaciones respectivas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223B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Las cláusulas que se incluyan en las ofertas por “pago contado”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“pago a treinta días de fecha de entrega”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mercaderías o de presentación de facturas o similares se considerarán como aceptación de lo enunciado en el párrafo primero de este Artículo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D223B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Cuando en las cláusulas particulares no se prevea el pago “contra-entrega”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 entenderá que el pago debe efectuarse después de operada la conformidad definitiva de la recepción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93</w:t>
      </w:r>
      <w:r>
        <w:rPr>
          <w:rFonts w:ascii="Book Antiqua" w:hAnsi="Book Antiqua"/>
          <w:sz w:val="24"/>
          <w:szCs w:val="24"/>
        </w:rPr>
        <w:t xml:space="preserve">: </w:t>
      </w:r>
      <w:r w:rsidR="00D223B4" w:rsidRPr="006614E4">
        <w:rPr>
          <w:rFonts w:ascii="Book Antiqua" w:hAnsi="Book Antiqua"/>
          <w:sz w:val="24"/>
          <w:szCs w:val="24"/>
        </w:rPr>
        <w:t>Cuando los proveedores hubieran ofrecido descuentos especiales por pagos dentro de determinado plazo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las oficinas intervinientes efectuarán las liquidaciones de las facturas por los montos brutos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indicando además el importe a que asciende el descuento y la fecha hasta la cual corresponde deducirlo del pago</w:t>
      </w:r>
      <w:r>
        <w:rPr>
          <w:rFonts w:ascii="Book Antiqua" w:hAnsi="Book Antiqua"/>
          <w:sz w:val="24"/>
          <w:szCs w:val="24"/>
        </w:rPr>
        <w:t xml:space="preserve">. </w:t>
      </w:r>
      <w:r w:rsidR="00D223B4" w:rsidRPr="006614E4">
        <w:rPr>
          <w:rFonts w:ascii="Book Antiqua" w:hAnsi="Book Antiqua"/>
          <w:sz w:val="24"/>
          <w:szCs w:val="24"/>
        </w:rPr>
        <w:t>Si por razones no imputables al acreedor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el pago se realizara con posterioridad</w:t>
      </w:r>
      <w:r>
        <w:rPr>
          <w:rFonts w:ascii="Book Antiqua" w:hAnsi="Book Antiqua"/>
          <w:sz w:val="24"/>
          <w:szCs w:val="24"/>
        </w:rPr>
        <w:t xml:space="preserve">, </w:t>
      </w:r>
      <w:r w:rsidR="00D223B4" w:rsidRPr="006614E4">
        <w:rPr>
          <w:rFonts w:ascii="Book Antiqua" w:hAnsi="Book Antiqua"/>
          <w:sz w:val="24"/>
          <w:szCs w:val="24"/>
        </w:rPr>
        <w:t>el mismo se efectuará sin deducciones por tal concepto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D223B4" w:rsidRPr="006614E4" w:rsidRDefault="00D223B4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PENALIDADES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94</w:t>
      </w:r>
      <w:r>
        <w:rPr>
          <w:rFonts w:ascii="Book Antiqua" w:hAnsi="Book Antiqua"/>
          <w:sz w:val="24"/>
          <w:szCs w:val="24"/>
        </w:rPr>
        <w:t xml:space="preserve">: </w:t>
      </w:r>
      <w:r w:rsidR="00EE32A2" w:rsidRPr="006614E4">
        <w:rPr>
          <w:rFonts w:ascii="Book Antiqua" w:hAnsi="Book Antiqua"/>
          <w:sz w:val="24"/>
          <w:szCs w:val="24"/>
        </w:rPr>
        <w:t>En caso de incumplimiento de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los proponentes o adjudicatarios sufrirán las penalidades que se detallan a continuación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pérdida de la garantía que hubieran constituido en beneficio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el proponente desistiera de su oferta antes de que el Departamento Ejecutivo resuelva la adjudicación definitiva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del plazo de mantenimiento de las propuestas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Igual penalidad será aplicada al adjudicatario que no integrara la garantía hasta el 10% del valor adjudicado dentro de los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siguientes a la notificación de la adjudicación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La misma pena será de aplicación en el caso de que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siendo el plazo de entrega de los elementos inferior a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no integrara la garantía con dos días de anticipación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Una multa equivalente al 1% diario del valor de los artículos no entregados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 que habiéndolos entregados hubieran sido rechazados dentro de los plazos y condiciones fijadas en el pliego sin perjuicio de la adquisición que realizara la repartición de un tercero y por cuenta del adjudicatario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cualquier precio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el interesado no regularizase su situación dentro de los 10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diez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siguientes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Cuando el contrato consista en la provisión diaria de víveres frescos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forrajes o cualquier otro producto perecedero y de consumo imprescindible el adjudicatario sufrirá una multa diaria del 2% sobre el importe de la provisión no efectuada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más la diferencia de precios que hubiere por la adquisición de los productos a terceros realizados hasta la fecha que se encuadre en los plazos y condiciones fijadas en el pliego respectivo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Pérdida del depósito de garantía y recisión del contrato en las partes no cumplidas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venciese el plazo del inciso anterior y sin que el adjudicatario regularizase su situación y sin perjuicio del procedimiento que menciona aquel inciso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Pérdida del depósito de garantía de los proponentes y adjudicatarios que hayan cometido maniobras o actos dolosos para obtener la adjudicación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que habiéndola obtenido la ejecutarán celosamente y siempre sin perjuicio de las penalidades establecidas en los incisos anteriores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Corresponderá la pérdida de la garantía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sin perjuicio de las demás penalidades que pudieran ser de aplicación en los casos de que el adjudicatario transfiera su contrato sin el consentimiento previo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Multa diaria del 2% del valor adjudicado al adjudicatario que no formalizase el contrato por escritura pública en los casos que correspondiera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dentro del plazo de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cinco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 de recibida la notificación del Escribano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Esta multa se aplicará sin previo aviso a partir del día siguiente del vencimiento de dicho plazo y hasta un máximo de 15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614E4">
        <w:rPr>
          <w:rFonts w:ascii="Book Antiqua" w:hAnsi="Book Antiqua"/>
          <w:sz w:val="24"/>
          <w:szCs w:val="24"/>
        </w:rPr>
        <w:t xml:space="preserve"> (</w:t>
      </w:r>
      <w:r w:rsidRPr="006614E4">
        <w:rPr>
          <w:rFonts w:ascii="Book Antiqua" w:hAnsi="Book Antiqua"/>
          <w:sz w:val="24"/>
          <w:szCs w:val="24"/>
        </w:rPr>
        <w:t>quince</w:t>
      </w:r>
      <w:r w:rsidR="006614E4"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Pr="006614E4">
        <w:rPr>
          <w:rFonts w:ascii="Book Antiqua" w:hAnsi="Book Antiqua"/>
          <w:sz w:val="24"/>
          <w:szCs w:val="24"/>
        </w:rPr>
        <w:t>días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transcurrido los cuales se tendrá por desistido de su propuesta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pérdida del depósito de garantía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95</w:t>
      </w:r>
      <w:r>
        <w:rPr>
          <w:rFonts w:ascii="Book Antiqua" w:hAnsi="Book Antiqua"/>
          <w:sz w:val="24"/>
          <w:szCs w:val="24"/>
        </w:rPr>
        <w:t xml:space="preserve">: </w:t>
      </w:r>
      <w:r w:rsidR="00EE32A2" w:rsidRPr="006614E4">
        <w:rPr>
          <w:rFonts w:ascii="Book Antiqua" w:hAnsi="Book Antiqua"/>
          <w:sz w:val="24"/>
          <w:szCs w:val="24"/>
        </w:rPr>
        <w:t>Las multas o recargos que se formulen a los proveedores por demora en la entrega de efectos licitados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se harán efectivas</w:t>
      </w:r>
      <w:r>
        <w:rPr>
          <w:rFonts w:ascii="Book Antiqua" w:hAnsi="Book Antiqua"/>
          <w:sz w:val="24"/>
          <w:szCs w:val="24"/>
        </w:rPr>
        <w:t xml:space="preserve">, </w:t>
      </w:r>
      <w:r w:rsidR="00EE32A2" w:rsidRPr="006614E4">
        <w:rPr>
          <w:rFonts w:ascii="Book Antiqua" w:hAnsi="Book Antiqua"/>
          <w:sz w:val="24"/>
          <w:szCs w:val="24"/>
        </w:rPr>
        <w:t>afectando cualquier crédito que tuvieren al cobro en la</w:t>
      </w:r>
      <w:r w:rsidR="00D310EE" w:rsidRPr="006614E4">
        <w:rPr>
          <w:rFonts w:ascii="Book Antiqua" w:hAnsi="Book Antiqua"/>
          <w:sz w:val="24"/>
          <w:szCs w:val="24"/>
        </w:rPr>
        <w:t xml:space="preserve"> </w:t>
      </w:r>
      <w:r w:rsidR="00EE32A2" w:rsidRPr="006614E4">
        <w:rPr>
          <w:rFonts w:ascii="Book Antiqua" w:hAnsi="Book Antiqua"/>
          <w:sz w:val="24"/>
          <w:szCs w:val="24"/>
        </w:rPr>
        <w:t>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96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Las penalidades antes establecidas no serán de aplicación cuando el incumplimiento de la obligación obedezca a causas de fuerza mayor o fortuitas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debidamente comprobadas y aceptadas por el Departamento Ejecutivo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Las razones de fuerza mayor o fortuitas que impidan el cumplimiento de los compromisos contraídos por los oferentes y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deberán ser puestos en conocimiento de la Municipalidad dentro del término de 8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F76AC8" w:rsidRPr="006614E4">
        <w:rPr>
          <w:rFonts w:ascii="Book Antiqua" w:hAnsi="Book Antiqua"/>
          <w:sz w:val="24"/>
          <w:szCs w:val="24"/>
        </w:rPr>
        <w:t>ocho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76AC8" w:rsidRPr="006614E4">
        <w:rPr>
          <w:rFonts w:ascii="Book Antiqua" w:hAnsi="Book Antiqua"/>
          <w:sz w:val="24"/>
          <w:szCs w:val="24"/>
        </w:rPr>
        <w:t>días de producirse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Si el vencimiento fijado para el cumplimiento de la obligación fuera inferior a los 8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F76AC8" w:rsidRPr="006614E4">
        <w:rPr>
          <w:rFonts w:ascii="Book Antiqua" w:hAnsi="Book Antiqua"/>
          <w:sz w:val="24"/>
          <w:szCs w:val="24"/>
        </w:rPr>
        <w:t>ocho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76AC8" w:rsidRPr="006614E4">
        <w:rPr>
          <w:rFonts w:ascii="Book Antiqua" w:hAnsi="Book Antiqua"/>
          <w:sz w:val="24"/>
          <w:szCs w:val="24"/>
        </w:rPr>
        <w:t>días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 comunicación referida deberá efectuarse antes de las 24 horas de dicho vencimiento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Transcurrido dicho término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quedará extinguido todo derecho al respecto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97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La mora se considerará producida por el simple vencimiento del plazo contractual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sin necesidad de interpelación judicial o extrajudicial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Las multas serán de aplicación automática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sin necesidad de pronunciamiento expreso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98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Cuando por su naturaleza o modalidad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 contratación no pudiera encuadrarse en las normas establecidas por este reglamento y por ello no resultare posible sancionar el incumplimiento de la obligación según lo determinado en los artículos precedentes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en las respectivas cláusulas particulares o en la convención que se celebre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se establecerán penalidades que en el caso particular serán de aplicación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F76AC8" w:rsidRPr="006614E4" w:rsidRDefault="00F76AC8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SANCIONES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99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Sin perjuicio de las penalidades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multas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pérdida de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etc</w:t>
      </w:r>
      <w:r>
        <w:rPr>
          <w:rFonts w:ascii="Book Antiqua" w:hAnsi="Book Antiqua"/>
          <w:sz w:val="24"/>
          <w:szCs w:val="24"/>
        </w:rPr>
        <w:t xml:space="preserve">. </w:t>
      </w:r>
      <w:r w:rsidR="00F76AC8" w:rsidRPr="006614E4">
        <w:rPr>
          <w:rFonts w:ascii="Book Antiqua" w:hAnsi="Book Antiqua"/>
          <w:sz w:val="24"/>
          <w:szCs w:val="24"/>
        </w:rPr>
        <w:t>que corresponda aplicar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las transgresiones en que incurran los oferentes o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los hará pasibles de las siguientes sanciones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6614E4" w:rsidRPr="006614E4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Apercibimiento</w:t>
      </w:r>
      <w:r w:rsidR="006614E4">
        <w:rPr>
          <w:rFonts w:ascii="Book Antiqua" w:hAnsi="Book Antiqua"/>
          <w:sz w:val="24"/>
          <w:szCs w:val="24"/>
        </w:rPr>
        <w:t xml:space="preserve">: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 toda firma que incurriese en la omisión de incorrecciones que no lleguen a constituir hecho doloso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Al adjudicatario que reiteradamente dejara de cumplimentar sus compromisos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hechos debido a su culpa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Suspensión como contratista o proveedor del Municipio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uno a tres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 la firma que se hiciera pasible de un segundo apercibimiento dentro de un período de un año calendario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dos años a cuatro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cuando no se cumpliera oportunamente la intimación de hacer efectiva la garantía o la obligación respectiva que la sustituya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C5982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C5982">
        <w:rPr>
          <w:rFonts w:ascii="Book Antiqua" w:hAnsi="Book Antiqua"/>
          <w:sz w:val="24"/>
          <w:szCs w:val="24"/>
        </w:rPr>
        <w:t>Por el término de tres a ocho años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cuando se comprobase la omisión de hechos dolosos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aparte de las acciones de la justicia ordinaria que corresponden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  <w:r w:rsidRPr="006C5982">
        <w:rPr>
          <w:rFonts w:ascii="Book Antiqua" w:hAnsi="Book Antiqua"/>
          <w:sz w:val="24"/>
          <w:szCs w:val="24"/>
        </w:rPr>
        <w:t xml:space="preserve">De lo actuado se dará vista a la firma respectiva para que en el </w:t>
      </w:r>
      <w:r w:rsidRPr="006C5982">
        <w:rPr>
          <w:rFonts w:ascii="Book Antiqua" w:hAnsi="Book Antiqua"/>
          <w:sz w:val="24"/>
          <w:szCs w:val="24"/>
        </w:rPr>
        <w:lastRenderedPageBreak/>
        <w:t>término de 10</w:t>
      </w:r>
      <w:r w:rsidR="00BF642B" w:rsidRPr="006C5982">
        <w:rPr>
          <w:rFonts w:ascii="Book Antiqua" w:hAnsi="Book Antiqua"/>
          <w:sz w:val="24"/>
          <w:szCs w:val="24"/>
        </w:rPr>
        <w:t xml:space="preserve"> </w:t>
      </w:r>
      <w:r w:rsidR="006614E4" w:rsidRPr="006C5982">
        <w:rPr>
          <w:rFonts w:ascii="Book Antiqua" w:hAnsi="Book Antiqua"/>
          <w:sz w:val="24"/>
          <w:szCs w:val="24"/>
        </w:rPr>
        <w:t xml:space="preserve"> (</w:t>
      </w:r>
      <w:r w:rsidRPr="006C5982">
        <w:rPr>
          <w:rFonts w:ascii="Book Antiqua" w:hAnsi="Book Antiqua"/>
          <w:sz w:val="24"/>
          <w:szCs w:val="24"/>
        </w:rPr>
        <w:t>diez</w:t>
      </w:r>
      <w:r w:rsidR="006614E4" w:rsidRPr="006C5982">
        <w:rPr>
          <w:rFonts w:ascii="Book Antiqua" w:hAnsi="Book Antiqua"/>
          <w:sz w:val="24"/>
          <w:szCs w:val="24"/>
        </w:rPr>
        <w:t xml:space="preserve">) </w:t>
      </w:r>
      <w:r w:rsidR="00BF642B" w:rsidRPr="006C5982">
        <w:rPr>
          <w:rFonts w:ascii="Book Antiqua" w:hAnsi="Book Antiqua"/>
          <w:sz w:val="24"/>
          <w:szCs w:val="24"/>
        </w:rPr>
        <w:t xml:space="preserve"> </w:t>
      </w:r>
      <w:r w:rsidRPr="006C5982">
        <w:rPr>
          <w:rFonts w:ascii="Book Antiqua" w:hAnsi="Book Antiqua"/>
          <w:sz w:val="24"/>
          <w:szCs w:val="24"/>
        </w:rPr>
        <w:t>días tome conocimiento por medio de una notificación o cédula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según corresponda</w:t>
      </w:r>
      <w:r w:rsidR="006614E4" w:rsidRPr="006C5982">
        <w:rPr>
          <w:rFonts w:ascii="Book Antiqua" w:hAnsi="Book Antiqua"/>
          <w:sz w:val="24"/>
          <w:szCs w:val="24"/>
        </w:rPr>
        <w:t xml:space="preserve">, </w:t>
      </w:r>
      <w:r w:rsidRPr="006C5982">
        <w:rPr>
          <w:rFonts w:ascii="Book Antiqua" w:hAnsi="Book Antiqua"/>
          <w:sz w:val="24"/>
          <w:szCs w:val="24"/>
        </w:rPr>
        <w:t>y que formulen los descargos y aclaraciones a que se considere con derecho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  <w:r w:rsidRPr="006C5982">
        <w:rPr>
          <w:rFonts w:ascii="Book Antiqua" w:hAnsi="Book Antiqua"/>
          <w:sz w:val="24"/>
          <w:szCs w:val="24"/>
        </w:rPr>
        <w:t>El período de las sanciones comenzará a computarse a partir de la fecha del respectivo pronunciamiento</w:t>
      </w:r>
      <w:r w:rsidR="006614E4" w:rsidRPr="006C5982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100</w:t>
      </w:r>
      <w:r>
        <w:rPr>
          <w:rFonts w:ascii="Book Antiqua" w:hAnsi="Book Antiqua"/>
          <w:sz w:val="24"/>
          <w:szCs w:val="24"/>
        </w:rPr>
        <w:t xml:space="preserve">: </w:t>
      </w:r>
      <w:r w:rsidR="00F76AC8" w:rsidRPr="006614E4">
        <w:rPr>
          <w:rFonts w:ascii="Book Antiqua" w:hAnsi="Book Antiqua"/>
          <w:sz w:val="24"/>
          <w:szCs w:val="24"/>
        </w:rPr>
        <w:t>Los apercibimientos y suspensiones</w:t>
      </w:r>
      <w:r>
        <w:rPr>
          <w:rFonts w:ascii="Book Antiqua" w:hAnsi="Book Antiqua"/>
          <w:sz w:val="24"/>
          <w:szCs w:val="24"/>
        </w:rPr>
        <w:t xml:space="preserve">, </w:t>
      </w:r>
      <w:r w:rsidR="00F76AC8" w:rsidRPr="006614E4">
        <w:rPr>
          <w:rFonts w:ascii="Book Antiqua" w:hAnsi="Book Antiqua"/>
          <w:sz w:val="24"/>
          <w:szCs w:val="24"/>
        </w:rPr>
        <w:t>serán aplicadas por Decreto del Departamento Ejecutivo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101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Los apercibimientos y suspensiones alcanzan a las firmas respectivas o individualmente a sus componentes para futuras contrataciones y solo tendrán efecto respecto a los actos posteriores a la fecha de sanción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no siendo de aplicación a los contratos en curso de cumplimiento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salvo el caso de rescisión expresa del mismo</w:t>
      </w:r>
      <w:r>
        <w:rPr>
          <w:rFonts w:ascii="Book Antiqua" w:hAnsi="Book Antiqua"/>
          <w:sz w:val="24"/>
          <w:szCs w:val="24"/>
        </w:rPr>
        <w:t xml:space="preserve">. </w:t>
      </w:r>
      <w:r w:rsidR="00F064BF" w:rsidRPr="006614E4">
        <w:rPr>
          <w:rFonts w:ascii="Book Antiqua" w:hAnsi="Book Antiqua"/>
          <w:sz w:val="24"/>
          <w:szCs w:val="24"/>
        </w:rPr>
        <w:t>No obstante los efectos de las sanciones solo alcanzarán a los miembros del Directorio o a los socios colectivos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si se trata de Sociedades Anónimas o en Comandita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respectivamente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102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Los decretos disponiendo sanciones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cualquiera sean ellas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serán comunicadas dentro de los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F064BF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F064BF" w:rsidRPr="006614E4">
        <w:rPr>
          <w:rFonts w:ascii="Book Antiqua" w:hAnsi="Book Antiqua"/>
          <w:sz w:val="24"/>
          <w:szCs w:val="24"/>
        </w:rPr>
        <w:t>días al Poder Ejecutivo Provincial a los organismos descentralizados y Municipalidades de la Provincia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F064BF" w:rsidRPr="006614E4" w:rsidRDefault="00F064B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EROGACIONES A CARGO DEL ADJUDICATARIO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103</w:t>
      </w:r>
      <w:r>
        <w:rPr>
          <w:rFonts w:ascii="Book Antiqua" w:hAnsi="Book Antiqua"/>
          <w:sz w:val="24"/>
          <w:szCs w:val="24"/>
        </w:rPr>
        <w:t xml:space="preserve">: </w:t>
      </w:r>
      <w:r w:rsidR="00F064BF" w:rsidRPr="006614E4">
        <w:rPr>
          <w:rFonts w:ascii="Book Antiqua" w:hAnsi="Book Antiqua"/>
          <w:sz w:val="24"/>
          <w:szCs w:val="24"/>
        </w:rPr>
        <w:t>Sin excepción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serán por cuenta del adjudicatario los siguientes gastos originados por la formulación</w:t>
      </w:r>
      <w:r>
        <w:rPr>
          <w:rFonts w:ascii="Book Antiqua" w:hAnsi="Book Antiqua"/>
          <w:sz w:val="24"/>
          <w:szCs w:val="24"/>
        </w:rPr>
        <w:t xml:space="preserve">, </w:t>
      </w:r>
      <w:r w:rsidR="00F064BF" w:rsidRPr="006614E4">
        <w:rPr>
          <w:rFonts w:ascii="Book Antiqua" w:hAnsi="Book Antiqua"/>
          <w:sz w:val="24"/>
          <w:szCs w:val="24"/>
        </w:rPr>
        <w:t>aplicación o ejecución de los contratos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Gastos del sellado del contrato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conformidad a la legislación vigente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Gastos de análisis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jornales u otros conceptos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caso de resultar rechaza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fundamentos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una mercadería o servicio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Costo del despacho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derechos y servicios aduaneros si se han abonado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los incurridos por cualquier concepto en el caso de rechazo o abandono de las mercaderías compradas “C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I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F”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sobre cualquier puerto o aeropuerto de la República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Costos de análisis de prueba y gastos pertinentes realizados a requerimiento de los adjudicatarios por su desacuerdo con los ejecutados por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en oportunidad en que deba prestarse conformidad a una recepción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siempre que estos nuevos análisis correspondiera por la índole de la contratación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017462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La reparación o reposición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según corresponda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de los elementos destruidos total o parcialmente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 fin de determinar si se ajustan en su composición o construcción a los estrictamente contratados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solo en los casos en que esa forma se comprueben defectos o vicios en los materiales o en su estructura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En caso contrario los gastos pertinentes estarán a cargo de la Municipalidad</w:t>
      </w:r>
      <w:r w:rsidR="006614E4">
        <w:rPr>
          <w:rFonts w:ascii="Book Antiqua" w:hAnsi="Book Antiqua"/>
          <w:sz w:val="24"/>
          <w:szCs w:val="24"/>
        </w:rPr>
        <w:t xml:space="preserve">. </w:t>
      </w:r>
      <w:r w:rsidRPr="006614E4">
        <w:rPr>
          <w:rFonts w:ascii="Book Antiqua" w:hAnsi="Book Antiqua"/>
          <w:sz w:val="24"/>
          <w:szCs w:val="24"/>
        </w:rPr>
        <w:t>Asimismo serán por cuenta del oferente los gastos erogados por reclamo respecto a la Licitación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si ellos fueron imputables al mismo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III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LICITACIONES PRIVADAS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104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Se entenderá por Licitación Privada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a los efectos de los </w:t>
      </w:r>
      <w:r>
        <w:rPr>
          <w:rFonts w:ascii="Book Antiqua" w:hAnsi="Book Antiqua"/>
          <w:sz w:val="24"/>
          <w:szCs w:val="24"/>
        </w:rPr>
        <w:t>previsto</w:t>
      </w:r>
      <w:r w:rsidR="00017462" w:rsidRPr="006614E4">
        <w:rPr>
          <w:rFonts w:ascii="Book Antiqua" w:hAnsi="Book Antiqua"/>
          <w:sz w:val="24"/>
          <w:szCs w:val="24"/>
        </w:rPr>
        <w:t xml:space="preserve">s en 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017462" w:rsidRPr="006614E4">
        <w:rPr>
          <w:rFonts w:ascii="Book Antiqua" w:hAnsi="Book Antiqua"/>
          <w:sz w:val="24"/>
          <w:szCs w:val="24"/>
        </w:rPr>
        <w:t xml:space="preserve"> Cuarto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r w:rsidR="00017462" w:rsidRPr="006614E4">
        <w:rPr>
          <w:rFonts w:ascii="Book Antiqua" w:hAnsi="Book Antiqua"/>
          <w:sz w:val="24"/>
          <w:szCs w:val="24"/>
        </w:rPr>
        <w:t>A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el pedido de precios efectuados por la Municipalidad a proveedores del ramo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lastRenderedPageBreak/>
        <w:t>ARTÍCULO 105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En general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se cursará invitaciones a un mínimo de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casas o firmas del ramo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con la anticipación mínima de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días de la fecha fijada para la apertura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no computándose el de la apertura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106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A las actuaciones se agregarán los justificativos del envió de las invitaciones pertinentes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ya sea en el comprobante de recibo extendido por la firma invitada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o la constancia de remisión de la carta certificada con aviso de retorno o cualquier otro medio fehaciente de comunicación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107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En general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regirán para las licitaciones privadas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todas las disposiciones relativas a las Licitaciones Públicas en cuanto sean aplicables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salvo en lo referente a publicidad y demás disposiciones especiales determinadas en este Título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017462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CONCURSO DE PRECIOS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108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Se entenderá por Concurso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 xml:space="preserve">a los fines </w:t>
      </w:r>
      <w:r>
        <w:rPr>
          <w:rFonts w:ascii="Book Antiqua" w:hAnsi="Book Antiqua"/>
          <w:sz w:val="24"/>
          <w:szCs w:val="24"/>
        </w:rPr>
        <w:t>previsto</w:t>
      </w:r>
      <w:r w:rsidR="00017462" w:rsidRPr="006614E4">
        <w:rPr>
          <w:rFonts w:ascii="Book Antiqua" w:hAnsi="Book Antiqua"/>
          <w:sz w:val="24"/>
          <w:szCs w:val="24"/>
        </w:rPr>
        <w:t>s en el Artículo Cuarto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inc</w:t>
      </w:r>
      <w:r>
        <w:rPr>
          <w:rFonts w:ascii="Book Antiqua" w:hAnsi="Book Antiqua"/>
          <w:sz w:val="24"/>
          <w:szCs w:val="24"/>
        </w:rPr>
        <w:t xml:space="preserve">. </w:t>
      </w:r>
      <w:r w:rsidR="00650B97" w:rsidRPr="006614E4">
        <w:rPr>
          <w:rFonts w:ascii="Book Antiqua" w:hAnsi="Book Antiqua"/>
          <w:sz w:val="24"/>
          <w:szCs w:val="24"/>
        </w:rPr>
        <w:t>b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el pedido de preciso efectuado por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a proveedores del ramo</w:t>
      </w:r>
      <w:r>
        <w:rPr>
          <w:rFonts w:ascii="Book Antiqua" w:hAnsi="Book Antiqua"/>
          <w:sz w:val="24"/>
          <w:szCs w:val="24"/>
        </w:rPr>
        <w:t xml:space="preserve">. </w:t>
      </w:r>
      <w:r w:rsidR="00017462" w:rsidRPr="006614E4">
        <w:rPr>
          <w:rFonts w:ascii="Book Antiqua" w:hAnsi="Book Antiqua"/>
          <w:sz w:val="24"/>
          <w:szCs w:val="24"/>
        </w:rPr>
        <w:t>Como mínimo se cursarán invitaciones a 5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(</w:t>
      </w:r>
      <w:r w:rsidR="00017462" w:rsidRPr="006614E4">
        <w:rPr>
          <w:rFonts w:ascii="Book Antiqua" w:hAnsi="Book Antiqua"/>
          <w:sz w:val="24"/>
          <w:szCs w:val="24"/>
        </w:rPr>
        <w:t>cinco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casas o firmas del ramo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en formularios especiales donde se hará constar la cantidad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tipo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calidad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plazo para la presentación de las propuestas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plazo de entrega de los artículos que se requieran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109</w:t>
      </w:r>
      <w:r>
        <w:rPr>
          <w:rFonts w:ascii="Book Antiqua" w:hAnsi="Book Antiqua"/>
          <w:sz w:val="24"/>
          <w:szCs w:val="24"/>
        </w:rPr>
        <w:t xml:space="preserve">: </w:t>
      </w:r>
      <w:r w:rsidR="00017462" w:rsidRPr="006614E4">
        <w:rPr>
          <w:rFonts w:ascii="Book Antiqua" w:hAnsi="Book Antiqua"/>
          <w:sz w:val="24"/>
          <w:szCs w:val="24"/>
        </w:rPr>
        <w:t>Las ofertas y adjudicaciones en los concursos de precios quedan eximidas de la presentación de garantías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pero los oferentes y adjudicatarios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por el solo hecho de la aceptación de la adjudicación se harán responsables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en el caso de incumplimiento de sus obligaciones</w:t>
      </w:r>
      <w:r>
        <w:rPr>
          <w:rFonts w:ascii="Book Antiqua" w:hAnsi="Book Antiqua"/>
          <w:sz w:val="24"/>
          <w:szCs w:val="24"/>
        </w:rPr>
        <w:t xml:space="preserve">, </w:t>
      </w:r>
      <w:r w:rsidR="00017462" w:rsidRPr="006614E4">
        <w:rPr>
          <w:rFonts w:ascii="Book Antiqua" w:hAnsi="Book Antiqua"/>
          <w:sz w:val="24"/>
          <w:szCs w:val="24"/>
        </w:rPr>
        <w:t>de una multa equivalente a las garantías eximidas calculadas sobre la base del Artículo 27</w:t>
      </w:r>
      <w:r>
        <w:rPr>
          <w:rFonts w:ascii="Book Antiqua" w:hAnsi="Book Antiqua"/>
          <w:sz w:val="24"/>
          <w:szCs w:val="24"/>
        </w:rPr>
        <w:t xml:space="preserve">º </w:t>
      </w:r>
      <w:r w:rsidR="00017462" w:rsidRPr="006614E4">
        <w:rPr>
          <w:rFonts w:ascii="Book Antiqua" w:hAnsi="Book Antiqua"/>
          <w:sz w:val="24"/>
          <w:szCs w:val="24"/>
        </w:rPr>
        <w:t>inciso b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017462" w:rsidRPr="006614E4">
        <w:rPr>
          <w:rFonts w:ascii="Book Antiqua" w:hAnsi="Book Antiqua"/>
          <w:sz w:val="24"/>
          <w:szCs w:val="24"/>
        </w:rPr>
        <w:t>de la presente reglamentación además de las disposiciones que correspondan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110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Todas disposiciones relativas a las Licitaciones Públicas serán de aplicación en los concursos de precios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siempre que no contraríen las disposiciones especiales de este Título y salvo en lo que se refiere a publicidad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garantías y demás disposiciones especiales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017462" w:rsidRPr="006614E4" w:rsidRDefault="006A5C63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CONTRATACIONES DIRECTAS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111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 xml:space="preserve">En caso de compras directas autorizadas por el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de esta Ordenanza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 xml:space="preserve">a excepción de lo </w:t>
      </w:r>
      <w:r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="006A5C63" w:rsidRPr="006614E4">
        <w:rPr>
          <w:rFonts w:ascii="Book Antiqua" w:hAnsi="Book Antiqua"/>
          <w:sz w:val="24"/>
          <w:szCs w:val="24"/>
        </w:rPr>
        <w:t xml:space="preserve"> el Artículo 5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de este reglamento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la autorización y aprobación de las mismas se otorgarán mediante decreto del Departamento Ejecutivo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 xml:space="preserve">en los casos taxativamente enumerados y por Ordenanza especial para lo </w:t>
      </w:r>
      <w:r>
        <w:rPr>
          <w:rFonts w:ascii="Book Antiqua" w:hAnsi="Book Antiqua"/>
          <w:sz w:val="24"/>
          <w:szCs w:val="24"/>
        </w:rPr>
        <w:t>previsto</w:t>
      </w:r>
      <w:r w:rsidR="0084166A" w:rsidRPr="006614E4">
        <w:rPr>
          <w:rFonts w:ascii="Book Antiqua" w:hAnsi="Book Antiqua"/>
          <w:sz w:val="24"/>
          <w:szCs w:val="24"/>
        </w:rPr>
        <w:t xml:space="preserve"> en</w:t>
      </w:r>
      <w:r w:rsidR="006A5C63" w:rsidRPr="006614E4">
        <w:rPr>
          <w:rFonts w:ascii="Book Antiqua" w:hAnsi="Book Antiqua"/>
          <w:sz w:val="24"/>
          <w:szCs w:val="24"/>
        </w:rPr>
        <w:t xml:space="preserve"> el inciso 14 del </w:t>
      </w:r>
      <w:r w:rsidR="00650B97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112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Las emergencias de carácter imprevisible a que se refiere el Artículo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inciso 1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 la presente Ordenanza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deberán ser acreditadas por el funcionario que las invoque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debiendo dejarse plena constancia de ello en el procedimiento de autorización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113</w:t>
      </w:r>
      <w:r>
        <w:rPr>
          <w:rFonts w:ascii="Book Antiqua" w:hAnsi="Book Antiqua"/>
          <w:sz w:val="24"/>
          <w:szCs w:val="24"/>
        </w:rPr>
        <w:t xml:space="preserve">: </w:t>
      </w:r>
      <w:r w:rsidR="006A5C63" w:rsidRPr="006614E4">
        <w:rPr>
          <w:rFonts w:ascii="Book Antiqua" w:hAnsi="Book Antiqua"/>
          <w:sz w:val="24"/>
          <w:szCs w:val="24"/>
        </w:rPr>
        <w:t>Queda entendido que la marca de un producto no constituye causa de exclusividad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salvo que en plazo o mercado donde habitualmente se abastece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exista un solo representante o expendedor de la misma y no hubiera sustitutos convenientes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mencionados en el inciso 3</w:t>
      </w:r>
      <w:r>
        <w:rPr>
          <w:rFonts w:ascii="Book Antiqua" w:hAnsi="Book Antiqua"/>
          <w:sz w:val="24"/>
          <w:szCs w:val="24"/>
        </w:rPr>
        <w:t xml:space="preserve">) </w:t>
      </w:r>
      <w:r w:rsidR="00BF642B" w:rsidRPr="006614E4">
        <w:rPr>
          <w:rFonts w:ascii="Book Antiqua" w:hAnsi="Book Antiqua"/>
          <w:sz w:val="24"/>
          <w:szCs w:val="24"/>
        </w:rPr>
        <w:t xml:space="preserve"> </w:t>
      </w:r>
      <w:r w:rsidR="006A5C63" w:rsidRPr="006614E4">
        <w:rPr>
          <w:rFonts w:ascii="Book Antiqua" w:hAnsi="Book Antiqua"/>
          <w:sz w:val="24"/>
          <w:szCs w:val="24"/>
        </w:rPr>
        <w:t xml:space="preserve">del </w:t>
      </w:r>
      <w:r w:rsidR="0084166A" w:rsidRPr="006614E4">
        <w:rPr>
          <w:rFonts w:ascii="Book Antiqua" w:hAnsi="Book Antiqua"/>
          <w:sz w:val="24"/>
          <w:szCs w:val="24"/>
        </w:rPr>
        <w:t>Artículo</w:t>
      </w:r>
      <w:r w:rsidR="006A5C63" w:rsidRPr="006614E4">
        <w:rPr>
          <w:rFonts w:ascii="Book Antiqua" w:hAnsi="Book Antiqua"/>
          <w:sz w:val="24"/>
          <w:szCs w:val="24"/>
        </w:rPr>
        <w:t xml:space="preserve"> 7</w:t>
      </w:r>
      <w:r>
        <w:rPr>
          <w:rFonts w:ascii="Book Antiqua" w:hAnsi="Book Antiqua"/>
          <w:sz w:val="24"/>
          <w:szCs w:val="24"/>
        </w:rPr>
        <w:t xml:space="preserve">º </w:t>
      </w:r>
      <w:r w:rsidR="006A5C63" w:rsidRPr="006614E4">
        <w:rPr>
          <w:rFonts w:ascii="Book Antiqua" w:hAnsi="Book Antiqua"/>
          <w:sz w:val="24"/>
          <w:szCs w:val="24"/>
        </w:rPr>
        <w:t>y será consecuencia en todos los casos de las conclusiones de los informes técnicos sobre el particular</w:t>
      </w:r>
      <w:r>
        <w:rPr>
          <w:rFonts w:ascii="Book Antiqua" w:hAnsi="Book Antiqua"/>
          <w:sz w:val="24"/>
          <w:szCs w:val="24"/>
        </w:rPr>
        <w:t xml:space="preserve">. </w:t>
      </w:r>
      <w:r w:rsidR="006A5C63" w:rsidRPr="006614E4">
        <w:rPr>
          <w:rFonts w:ascii="Book Antiqua" w:hAnsi="Book Antiqua"/>
          <w:sz w:val="24"/>
          <w:szCs w:val="24"/>
        </w:rPr>
        <w:t xml:space="preserve">En </w:t>
      </w:r>
      <w:r w:rsidR="006A5C63" w:rsidRPr="006614E4">
        <w:rPr>
          <w:rFonts w:ascii="Book Antiqua" w:hAnsi="Book Antiqua"/>
          <w:sz w:val="24"/>
          <w:szCs w:val="24"/>
        </w:rPr>
        <w:lastRenderedPageBreak/>
        <w:t>cuanto se refiere a la compra de semovientes por selección</w:t>
      </w:r>
      <w:r>
        <w:rPr>
          <w:rFonts w:ascii="Book Antiqua" w:hAnsi="Book Antiqua"/>
          <w:sz w:val="24"/>
          <w:szCs w:val="24"/>
        </w:rPr>
        <w:t xml:space="preserve">, </w:t>
      </w:r>
      <w:r w:rsidR="006A5C63" w:rsidRPr="006614E4">
        <w:rPr>
          <w:rFonts w:ascii="Book Antiqua" w:hAnsi="Book Antiqua"/>
          <w:sz w:val="24"/>
          <w:szCs w:val="24"/>
        </w:rPr>
        <w:t>su conveniencia debe estar fundada en informes técnicos del área competente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7A282F" w:rsidRPr="006614E4" w:rsidRDefault="007A282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IV</w:t>
      </w:r>
    </w:p>
    <w:p w:rsidR="007A282F" w:rsidRPr="006614E4" w:rsidRDefault="007A282F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LOCACION DE INMUEBLES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114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La locación de inmuebles estará sujeta a los requisitos de las Licitaciones Públicas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 xml:space="preserve">Privadas o Concurso de Precio y </w:t>
      </w:r>
      <w:r w:rsidR="00650B97" w:rsidRPr="006614E4">
        <w:rPr>
          <w:rFonts w:ascii="Book Antiqua" w:hAnsi="Book Antiqua"/>
          <w:sz w:val="24"/>
          <w:szCs w:val="24"/>
        </w:rPr>
        <w:t>contrataciones directas</w:t>
      </w:r>
      <w:r w:rsidR="007A282F" w:rsidRPr="006614E4">
        <w:rPr>
          <w:rFonts w:ascii="Book Antiqua" w:hAnsi="Book Antiqua"/>
          <w:sz w:val="24"/>
          <w:szCs w:val="24"/>
        </w:rPr>
        <w:t xml:space="preserve"> conforme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de acuerdo al monto de la erogación anual o proporcionalmente cuando sea fracción menor de este período de tiempo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115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En ningún caso se incluirán en los contratos cláusulas que obliguen al Municipio al pago de tasas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contribuciones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impuestos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gravámenes de cualquier naturaleza que fueren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que incidan sobre el bien locado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las que siempre deberán ser por cuenta del propietario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a cuyo cargo estarán también los gastos necesarios para mantener el inmueble en correcto estado de conservación</w:t>
      </w:r>
      <w:r>
        <w:rPr>
          <w:rFonts w:ascii="Book Antiqua" w:hAnsi="Book Antiqua"/>
          <w:sz w:val="24"/>
          <w:szCs w:val="24"/>
        </w:rPr>
        <w:t xml:space="preserve">. </w:t>
      </w:r>
      <w:r w:rsidR="007A282F" w:rsidRPr="006614E4">
        <w:rPr>
          <w:rFonts w:ascii="Book Antiqua" w:hAnsi="Book Antiqua"/>
          <w:sz w:val="24"/>
          <w:szCs w:val="24"/>
        </w:rPr>
        <w:t>Los gravámenes que se apliquen al inmueble en razón del uso que la Municipalidad le dé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no estarán a cargo del locador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116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Cuando en un contrato de locación aprobado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se hubiera estipulado opción por un plazo mayor a favor de la Municipalidad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 simple continuidad de ocupación significará haberse hecho uso de tal derecho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117</w:t>
      </w:r>
      <w:r>
        <w:rPr>
          <w:rFonts w:ascii="Book Antiqua" w:hAnsi="Book Antiqua"/>
          <w:sz w:val="24"/>
          <w:szCs w:val="24"/>
        </w:rPr>
        <w:t xml:space="preserve">: </w:t>
      </w:r>
      <w:r w:rsidR="007A282F" w:rsidRPr="006614E4">
        <w:rPr>
          <w:rFonts w:ascii="Book Antiqua" w:hAnsi="Book Antiqua"/>
          <w:sz w:val="24"/>
          <w:szCs w:val="24"/>
        </w:rPr>
        <w:t>Las bases de contratación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la adjudicación y los contratos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>serán aprobados por el Señor Intendente Municipal mediante el instrumento legal que corresponda</w:t>
      </w:r>
      <w:r>
        <w:rPr>
          <w:rFonts w:ascii="Book Antiqua" w:hAnsi="Book Antiqua"/>
          <w:sz w:val="24"/>
          <w:szCs w:val="24"/>
        </w:rPr>
        <w:t xml:space="preserve">, </w:t>
      </w:r>
      <w:r w:rsidR="007A282F" w:rsidRPr="006614E4">
        <w:rPr>
          <w:rFonts w:ascii="Book Antiqua" w:hAnsi="Book Antiqua"/>
          <w:sz w:val="24"/>
          <w:szCs w:val="24"/>
        </w:rPr>
        <w:t xml:space="preserve">según lo establece </w:t>
      </w:r>
      <w:r w:rsidR="00881EE6" w:rsidRPr="006614E4">
        <w:rPr>
          <w:rFonts w:ascii="Book Antiqua" w:hAnsi="Book Antiqua"/>
          <w:sz w:val="24"/>
          <w:szCs w:val="24"/>
        </w:rPr>
        <w:t>reglamento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118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En todos los casos en que sustancie la locación de un inmueble</w:t>
      </w:r>
      <w:r>
        <w:rPr>
          <w:rFonts w:ascii="Book Antiqua" w:hAnsi="Book Antiqua"/>
          <w:sz w:val="24"/>
          <w:szCs w:val="24"/>
        </w:rPr>
        <w:t xml:space="preserve">, </w:t>
      </w:r>
      <w:r w:rsidR="00881EE6" w:rsidRPr="006614E4">
        <w:rPr>
          <w:rFonts w:ascii="Book Antiqua" w:hAnsi="Book Antiqua"/>
          <w:sz w:val="24"/>
          <w:szCs w:val="24"/>
        </w:rPr>
        <w:t>se agregarán como elementos de juicio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la avaluación fiscal fijada a los fines de la Ordenanza Fiscal y la información técnica sobre el estado del mismo</w:t>
      </w:r>
      <w:r>
        <w:rPr>
          <w:rFonts w:ascii="Book Antiqua" w:hAnsi="Book Antiqua"/>
          <w:sz w:val="24"/>
          <w:szCs w:val="24"/>
        </w:rPr>
        <w:t xml:space="preserve">, </w:t>
      </w:r>
      <w:r w:rsidR="00881EE6" w:rsidRPr="006614E4">
        <w:rPr>
          <w:rFonts w:ascii="Book Antiqua" w:hAnsi="Book Antiqua"/>
          <w:sz w:val="24"/>
          <w:szCs w:val="24"/>
        </w:rPr>
        <w:t>así como los datos relativos al dominio del propietario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DISPOSICIONES GENERALES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REQUISITOS PARA CONTATAR CON LA MUNICIPALIDAD</w:t>
      </w:r>
    </w:p>
    <w:p w:rsidR="006614E4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119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Para contratar con la Municipalidad se requiere</w:t>
      </w:r>
      <w:r>
        <w:rPr>
          <w:rFonts w:ascii="Book Antiqua" w:hAnsi="Book Antiqua"/>
          <w:sz w:val="24"/>
          <w:szCs w:val="24"/>
        </w:rPr>
        <w:t xml:space="preserve">: </w:t>
      </w:r>
    </w:p>
    <w:p w:rsidR="00881EE6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capacidad legal para obligarse</w:t>
      </w:r>
    </w:p>
    <w:p w:rsidR="00BF642B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Tener fábrica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comercio o actividad establecida en el país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con autorización o patente que lo habilite para comerciar en los renglones que opera o ser productor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importador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representante o agente apoderado de firmas establecidas en el extranjero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Para hacerlo a título personal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los profesionales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artesanos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obreros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artistas en general y todas aquellas personas que tengan estudios o conocimientos especiales en determinadas áreas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ciencias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artes u oficio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y para las tareas o trabajos que se refieran a las especialidades de los mismos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120</w:t>
      </w:r>
      <w:r>
        <w:rPr>
          <w:rFonts w:ascii="Book Antiqua" w:hAnsi="Book Antiqua"/>
          <w:sz w:val="24"/>
          <w:szCs w:val="24"/>
        </w:rPr>
        <w:t xml:space="preserve">: </w:t>
      </w:r>
      <w:r w:rsidR="00881EE6" w:rsidRPr="006614E4">
        <w:rPr>
          <w:rFonts w:ascii="Book Antiqua" w:hAnsi="Book Antiqua"/>
          <w:sz w:val="24"/>
          <w:szCs w:val="24"/>
        </w:rPr>
        <w:t>No podrán contratar con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 xml:space="preserve">En </w:t>
      </w:r>
      <w:bookmarkStart w:id="0" w:name="_GoBack"/>
      <w:r w:rsidRPr="006614E4">
        <w:rPr>
          <w:rFonts w:ascii="Book Antiqua" w:hAnsi="Book Antiqua"/>
          <w:sz w:val="24"/>
          <w:szCs w:val="24"/>
        </w:rPr>
        <w:t>general los que no reúnan los requisitos exigidos en el Artículo 119</w:t>
      </w:r>
      <w:r w:rsidR="006614E4">
        <w:rPr>
          <w:rFonts w:ascii="Book Antiqua" w:hAnsi="Book Antiqua"/>
          <w:sz w:val="24"/>
          <w:szCs w:val="24"/>
        </w:rPr>
        <w:t xml:space="preserve">º </w:t>
      </w:r>
    </w:p>
    <w:p w:rsidR="00BF642B" w:rsidRPr="006614E4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lastRenderedPageBreak/>
        <w:t>Los Miembros de los Poderes Ejecutivos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Legislativos y Judicial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 xml:space="preserve">los agentes y funcionarios al </w:t>
      </w:r>
      <w:bookmarkEnd w:id="0"/>
      <w:r w:rsidRPr="006614E4">
        <w:rPr>
          <w:rFonts w:ascii="Book Antiqua" w:hAnsi="Book Antiqua"/>
          <w:sz w:val="24"/>
          <w:szCs w:val="24"/>
        </w:rPr>
        <w:t>servicio de la Municipalidad</w:t>
      </w:r>
      <w:r w:rsidR="006614E4">
        <w:rPr>
          <w:rFonts w:ascii="Book Antiqua" w:hAnsi="Book Antiqua"/>
          <w:sz w:val="24"/>
          <w:szCs w:val="24"/>
        </w:rPr>
        <w:t xml:space="preserve">, </w:t>
      </w:r>
      <w:r w:rsidRPr="006614E4">
        <w:rPr>
          <w:rFonts w:ascii="Book Antiqua" w:hAnsi="Book Antiqua"/>
          <w:sz w:val="24"/>
          <w:szCs w:val="24"/>
        </w:rPr>
        <w:t>las firmas o empresas integradas total o parcialmente por los mismos</w:t>
      </w:r>
      <w:r w:rsidR="006614E4">
        <w:rPr>
          <w:rFonts w:ascii="Book Antiqua" w:hAnsi="Book Antiqua"/>
          <w:sz w:val="24"/>
          <w:szCs w:val="24"/>
        </w:rPr>
        <w:t xml:space="preserve">. 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TITULO V</w:t>
      </w:r>
    </w:p>
    <w:p w:rsidR="00881EE6" w:rsidRPr="006614E4" w:rsidRDefault="00881EE6" w:rsidP="006C5982">
      <w:pPr>
        <w:keepNext/>
        <w:spacing w:after="180" w:line="240" w:lineRule="auto"/>
        <w:outlineLvl w:val="0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</w:rPr>
        <w:t>VENTA Y CONCESIONES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121</w:t>
      </w:r>
      <w:r>
        <w:rPr>
          <w:rFonts w:ascii="Book Antiqua" w:hAnsi="Book Antiqua"/>
          <w:sz w:val="24"/>
          <w:szCs w:val="24"/>
        </w:rPr>
        <w:t xml:space="preserve">: </w:t>
      </w:r>
      <w:r w:rsidR="00AA22AB" w:rsidRPr="006614E4">
        <w:rPr>
          <w:rFonts w:ascii="Book Antiqua" w:hAnsi="Book Antiqua"/>
          <w:sz w:val="24"/>
          <w:szCs w:val="24"/>
        </w:rPr>
        <w:t>Toda venta de bienes de propiedad municipal será efectuada mediante el procedimiento de Licitación Pública o remate público previamente anunciado con especificación de bases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modo de pago y demás condiciones que hagan a las contrataciones de acuerdo a las disposiciones del Artículo 107 de la Ley N</w:t>
      </w:r>
      <w:r>
        <w:rPr>
          <w:rFonts w:ascii="Book Antiqua" w:hAnsi="Book Antiqua"/>
          <w:sz w:val="24"/>
          <w:szCs w:val="24"/>
        </w:rPr>
        <w:t xml:space="preserve">º </w:t>
      </w:r>
      <w:r w:rsidR="00AA22AB" w:rsidRPr="006614E4">
        <w:rPr>
          <w:rFonts w:ascii="Book Antiqua" w:hAnsi="Book Antiqua"/>
          <w:sz w:val="24"/>
          <w:szCs w:val="24"/>
        </w:rPr>
        <w:t>5529</w:t>
      </w:r>
      <w:r>
        <w:rPr>
          <w:rFonts w:ascii="Book Antiqua" w:hAnsi="Book Antiqua"/>
          <w:sz w:val="24"/>
          <w:szCs w:val="24"/>
        </w:rPr>
        <w:t xml:space="preserve">, </w:t>
      </w:r>
      <w:r w:rsidR="00AA22AB" w:rsidRPr="006614E4">
        <w:rPr>
          <w:rFonts w:ascii="Book Antiqua" w:hAnsi="Book Antiqua"/>
          <w:sz w:val="24"/>
          <w:szCs w:val="24"/>
        </w:rPr>
        <w:t>Orgánica de Municipalidades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122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No se dispondrá venta alguna sin que por los organismos técnicos se haga el correspondiente justiprecio</w:t>
      </w:r>
      <w:r>
        <w:rPr>
          <w:rFonts w:ascii="Book Antiqua" w:hAnsi="Book Antiqua"/>
          <w:sz w:val="24"/>
          <w:szCs w:val="24"/>
        </w:rPr>
        <w:t xml:space="preserve">. </w:t>
      </w:r>
      <w:r w:rsidR="00650B97" w:rsidRPr="006614E4">
        <w:rPr>
          <w:rFonts w:ascii="Book Antiqua" w:hAnsi="Book Antiqua"/>
          <w:sz w:val="24"/>
          <w:szCs w:val="24"/>
        </w:rPr>
        <w:t>La base para la venta será siempre por lo menos el 75% del justiprecio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123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Para la enajenación de aquellas propiedades que no sean de uso público se requerirá en cada caso una Ordenanza especial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aprobada con el 2/3 del total de los Miembros del Concejo Deliberante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124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El otorgamiento de concesiones por cuenta de la Municipalidad se regirá por las disposiciones generales de este reglamento y por las cláusulas particulares que para cada concesión apruebe la Municipalidad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125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Las concesiones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cualquiera fuera el monto de la contratación serán autorizadas y aprobadas por una Ordenanza especial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126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Los bienes patrimoniales obsoletos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con valor residual agotado podrán ser entregados en donación o disponerse su destrucción a través de instrumento legal emitido por el Honorable Concejo Deliberante de esta ciudad</w:t>
      </w:r>
      <w:r>
        <w:rPr>
          <w:rFonts w:ascii="Book Antiqua" w:hAnsi="Book Antiqua"/>
          <w:sz w:val="24"/>
          <w:szCs w:val="24"/>
        </w:rPr>
        <w:t xml:space="preserve">. </w:t>
      </w:r>
      <w:r w:rsidR="00650B97" w:rsidRPr="006614E4">
        <w:rPr>
          <w:rFonts w:ascii="Book Antiqua" w:hAnsi="Book Antiqua"/>
          <w:sz w:val="24"/>
          <w:szCs w:val="24"/>
        </w:rPr>
        <w:t>En caso de donación quedan expresamente excluidos los particulares como posibles donatarios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127</w:t>
      </w:r>
      <w:r>
        <w:rPr>
          <w:rFonts w:ascii="Book Antiqua" w:hAnsi="Book Antiqua"/>
          <w:sz w:val="24"/>
          <w:szCs w:val="24"/>
        </w:rPr>
        <w:t xml:space="preserve">: </w:t>
      </w:r>
      <w:r w:rsidR="00650B97" w:rsidRPr="006614E4">
        <w:rPr>
          <w:rFonts w:ascii="Book Antiqua" w:hAnsi="Book Antiqua"/>
          <w:sz w:val="24"/>
          <w:szCs w:val="24"/>
        </w:rPr>
        <w:t>Deroganse las Ordenanzas N</w:t>
      </w:r>
      <w:r>
        <w:rPr>
          <w:rFonts w:ascii="Book Antiqua" w:hAnsi="Book Antiqua"/>
          <w:sz w:val="24"/>
          <w:szCs w:val="24"/>
        </w:rPr>
        <w:t xml:space="preserve">º </w:t>
      </w:r>
      <w:r w:rsidR="00650B97" w:rsidRPr="006614E4">
        <w:rPr>
          <w:rFonts w:ascii="Book Antiqua" w:hAnsi="Book Antiqua"/>
          <w:sz w:val="24"/>
          <w:szCs w:val="24"/>
        </w:rPr>
        <w:t>059/81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053/84 y toda norma que se oponga a la presente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BF642B" w:rsidRPr="006614E4" w:rsidRDefault="006614E4" w:rsidP="006614E4">
      <w:pPr>
        <w:keepNext/>
        <w:spacing w:after="180" w:line="240" w:lineRule="auto"/>
        <w:rPr>
          <w:rFonts w:ascii="Book Antiqua" w:hAnsi="Book Antiqua"/>
          <w:sz w:val="24"/>
          <w:szCs w:val="24"/>
        </w:rPr>
      </w:pPr>
      <w:r w:rsidRPr="006614E4">
        <w:rPr>
          <w:rFonts w:ascii="Book Antiqua" w:hAnsi="Book Antiqua"/>
          <w:sz w:val="24"/>
          <w:szCs w:val="24"/>
          <w:u w:val="single"/>
        </w:rPr>
        <w:t>ARTÍCULO 128</w:t>
      </w:r>
      <w:r>
        <w:rPr>
          <w:rFonts w:ascii="Book Antiqua" w:hAnsi="Book Antiqua"/>
          <w:sz w:val="24"/>
          <w:szCs w:val="24"/>
        </w:rPr>
        <w:t xml:space="preserve">: </w:t>
      </w:r>
      <w:r w:rsidR="003E657F" w:rsidRPr="006614E4">
        <w:rPr>
          <w:rFonts w:ascii="Book Antiqua" w:hAnsi="Book Antiqua"/>
          <w:sz w:val="24"/>
          <w:szCs w:val="24"/>
        </w:rPr>
        <w:t>COMUNÍQUESE</w:t>
      </w:r>
      <w:r>
        <w:rPr>
          <w:rFonts w:ascii="Book Antiqua" w:hAnsi="Book Antiqua"/>
          <w:sz w:val="24"/>
          <w:szCs w:val="24"/>
        </w:rPr>
        <w:t xml:space="preserve">, </w:t>
      </w:r>
      <w:r w:rsidR="00650B97" w:rsidRPr="006614E4">
        <w:rPr>
          <w:rFonts w:ascii="Book Antiqua" w:hAnsi="Book Antiqua"/>
          <w:sz w:val="24"/>
          <w:szCs w:val="24"/>
        </w:rPr>
        <w:t>PUBLIQUESE</w:t>
      </w:r>
      <w:r>
        <w:rPr>
          <w:rFonts w:ascii="Book Antiqua" w:hAnsi="Book Antiqua"/>
          <w:sz w:val="24"/>
          <w:szCs w:val="24"/>
        </w:rPr>
        <w:t xml:space="preserve">, </w:t>
      </w:r>
      <w:r w:rsidR="003E657F" w:rsidRPr="006614E4">
        <w:rPr>
          <w:rFonts w:ascii="Book Antiqua" w:hAnsi="Book Antiqua"/>
          <w:sz w:val="24"/>
          <w:szCs w:val="24"/>
        </w:rPr>
        <w:t>CÓPIESE y ARCHÍVESE</w:t>
      </w:r>
      <w:r>
        <w:rPr>
          <w:rFonts w:ascii="Book Antiqua" w:hAnsi="Book Antiqua"/>
          <w:sz w:val="24"/>
          <w:szCs w:val="24"/>
        </w:rPr>
        <w:t xml:space="preserve">. </w:t>
      </w:r>
    </w:p>
    <w:sectPr w:rsidR="00BF642B" w:rsidRPr="006614E4" w:rsidSect="006614E4">
      <w:footerReference w:type="default" r:id="rId8"/>
      <w:pgSz w:w="11906" w:h="16838"/>
      <w:pgMar w:top="1417" w:right="1134" w:bottom="1134" w:left="1701" w:header="709" w:footer="709" w:gutter="0"/>
      <w:pgNumType w:start="11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15ED" w:rsidRDefault="007315ED" w:rsidP="00AA1906">
      <w:pPr>
        <w:spacing w:after="0" w:line="240" w:lineRule="auto"/>
      </w:pPr>
      <w:r>
        <w:separator/>
      </w:r>
    </w:p>
  </w:endnote>
  <w:endnote w:type="continuationSeparator" w:id="0">
    <w:p w:rsidR="007315ED" w:rsidRDefault="007315ED" w:rsidP="00AA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906" w:rsidRPr="00D73F13" w:rsidRDefault="00AA19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15ED" w:rsidRDefault="007315ED" w:rsidP="00AA1906">
      <w:pPr>
        <w:spacing w:after="0" w:line="240" w:lineRule="auto"/>
      </w:pPr>
      <w:r>
        <w:separator/>
      </w:r>
    </w:p>
  </w:footnote>
  <w:footnote w:type="continuationSeparator" w:id="0">
    <w:p w:rsidR="007315ED" w:rsidRDefault="007315ED" w:rsidP="00AA1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EF7"/>
    <w:multiLevelType w:val="hybridMultilevel"/>
    <w:tmpl w:val="C750F7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DF077C"/>
    <w:multiLevelType w:val="hybridMultilevel"/>
    <w:tmpl w:val="B98CCB3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052A5E"/>
    <w:multiLevelType w:val="hybridMultilevel"/>
    <w:tmpl w:val="029A0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B4D8D"/>
    <w:multiLevelType w:val="hybridMultilevel"/>
    <w:tmpl w:val="E1169B6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B2BCC"/>
    <w:multiLevelType w:val="hybridMultilevel"/>
    <w:tmpl w:val="E11C851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0E20A7"/>
    <w:multiLevelType w:val="hybridMultilevel"/>
    <w:tmpl w:val="CA9EB83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5611AA"/>
    <w:multiLevelType w:val="hybridMultilevel"/>
    <w:tmpl w:val="AD202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B603CF"/>
    <w:multiLevelType w:val="hybridMultilevel"/>
    <w:tmpl w:val="94F887D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D0BDA"/>
    <w:multiLevelType w:val="hybridMultilevel"/>
    <w:tmpl w:val="D9C015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3209B0"/>
    <w:multiLevelType w:val="hybridMultilevel"/>
    <w:tmpl w:val="BCC2EA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864D4B"/>
    <w:multiLevelType w:val="hybridMultilevel"/>
    <w:tmpl w:val="DBFAC07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2A5332"/>
    <w:multiLevelType w:val="hybridMultilevel"/>
    <w:tmpl w:val="5682322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B5B9F"/>
    <w:multiLevelType w:val="hybridMultilevel"/>
    <w:tmpl w:val="4ABECE9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C92767"/>
    <w:multiLevelType w:val="hybridMultilevel"/>
    <w:tmpl w:val="B63818D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7543B8"/>
    <w:multiLevelType w:val="hybridMultilevel"/>
    <w:tmpl w:val="6E42572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01F71"/>
    <w:multiLevelType w:val="hybridMultilevel"/>
    <w:tmpl w:val="B76881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A660E7"/>
    <w:multiLevelType w:val="hybridMultilevel"/>
    <w:tmpl w:val="A5A053C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F77FDF"/>
    <w:multiLevelType w:val="hybridMultilevel"/>
    <w:tmpl w:val="D898C84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A34B50"/>
    <w:multiLevelType w:val="hybridMultilevel"/>
    <w:tmpl w:val="2558F4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BF7B24"/>
    <w:multiLevelType w:val="hybridMultilevel"/>
    <w:tmpl w:val="B47A23B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A4B1A"/>
    <w:multiLevelType w:val="hybridMultilevel"/>
    <w:tmpl w:val="E758A76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B96208"/>
    <w:multiLevelType w:val="hybridMultilevel"/>
    <w:tmpl w:val="321CBDA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3B7313"/>
    <w:multiLevelType w:val="hybridMultilevel"/>
    <w:tmpl w:val="E3A4C17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8307F8"/>
    <w:multiLevelType w:val="hybridMultilevel"/>
    <w:tmpl w:val="DCAA26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A53195"/>
    <w:multiLevelType w:val="hybridMultilevel"/>
    <w:tmpl w:val="EA02136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13"/>
  </w:num>
  <w:num w:numId="5">
    <w:abstractNumId w:val="10"/>
  </w:num>
  <w:num w:numId="6">
    <w:abstractNumId w:val="16"/>
  </w:num>
  <w:num w:numId="7">
    <w:abstractNumId w:val="23"/>
  </w:num>
  <w:num w:numId="8">
    <w:abstractNumId w:val="8"/>
  </w:num>
  <w:num w:numId="9">
    <w:abstractNumId w:val="22"/>
  </w:num>
  <w:num w:numId="10">
    <w:abstractNumId w:val="15"/>
  </w:num>
  <w:num w:numId="11">
    <w:abstractNumId w:val="2"/>
  </w:num>
  <w:num w:numId="12">
    <w:abstractNumId w:val="6"/>
  </w:num>
  <w:num w:numId="13">
    <w:abstractNumId w:val="3"/>
  </w:num>
  <w:num w:numId="14">
    <w:abstractNumId w:val="24"/>
  </w:num>
  <w:num w:numId="15">
    <w:abstractNumId w:val="9"/>
  </w:num>
  <w:num w:numId="16">
    <w:abstractNumId w:val="18"/>
  </w:num>
  <w:num w:numId="17">
    <w:abstractNumId w:val="5"/>
  </w:num>
  <w:num w:numId="18">
    <w:abstractNumId w:val="20"/>
  </w:num>
  <w:num w:numId="19">
    <w:abstractNumId w:val="17"/>
  </w:num>
  <w:num w:numId="20">
    <w:abstractNumId w:val="21"/>
  </w:num>
  <w:num w:numId="21">
    <w:abstractNumId w:val="14"/>
  </w:num>
  <w:num w:numId="22">
    <w:abstractNumId w:val="19"/>
  </w:num>
  <w:num w:numId="23">
    <w:abstractNumId w:val="0"/>
  </w:num>
  <w:num w:numId="24">
    <w:abstractNumId w:val="1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2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251"/>
    <w:rsid w:val="00017462"/>
    <w:rsid w:val="00024585"/>
    <w:rsid w:val="00024892"/>
    <w:rsid w:val="00037079"/>
    <w:rsid w:val="000776C1"/>
    <w:rsid w:val="00094FDE"/>
    <w:rsid w:val="00096847"/>
    <w:rsid w:val="000C20F3"/>
    <w:rsid w:val="000D4D0E"/>
    <w:rsid w:val="000D6F58"/>
    <w:rsid w:val="000F5B2B"/>
    <w:rsid w:val="0011779D"/>
    <w:rsid w:val="001618D3"/>
    <w:rsid w:val="001F07C4"/>
    <w:rsid w:val="00222916"/>
    <w:rsid w:val="00255464"/>
    <w:rsid w:val="0026092B"/>
    <w:rsid w:val="00264D74"/>
    <w:rsid w:val="002A1232"/>
    <w:rsid w:val="002D12B9"/>
    <w:rsid w:val="002D2A38"/>
    <w:rsid w:val="002D575E"/>
    <w:rsid w:val="002E3F15"/>
    <w:rsid w:val="002F13B8"/>
    <w:rsid w:val="002F283B"/>
    <w:rsid w:val="003262B3"/>
    <w:rsid w:val="00343BD5"/>
    <w:rsid w:val="003D0251"/>
    <w:rsid w:val="003E657F"/>
    <w:rsid w:val="00444363"/>
    <w:rsid w:val="00444844"/>
    <w:rsid w:val="004513CB"/>
    <w:rsid w:val="00463978"/>
    <w:rsid w:val="00495D3B"/>
    <w:rsid w:val="004A22C9"/>
    <w:rsid w:val="004C1BE6"/>
    <w:rsid w:val="00511B52"/>
    <w:rsid w:val="0052239C"/>
    <w:rsid w:val="00541B87"/>
    <w:rsid w:val="005952EA"/>
    <w:rsid w:val="005A09F2"/>
    <w:rsid w:val="005F43DA"/>
    <w:rsid w:val="00650B97"/>
    <w:rsid w:val="00651089"/>
    <w:rsid w:val="0065108F"/>
    <w:rsid w:val="006614E4"/>
    <w:rsid w:val="006762FF"/>
    <w:rsid w:val="00681BEF"/>
    <w:rsid w:val="00685B5E"/>
    <w:rsid w:val="0068705C"/>
    <w:rsid w:val="00693000"/>
    <w:rsid w:val="006A5C63"/>
    <w:rsid w:val="006C5982"/>
    <w:rsid w:val="006F2884"/>
    <w:rsid w:val="007077AA"/>
    <w:rsid w:val="007216B2"/>
    <w:rsid w:val="007315ED"/>
    <w:rsid w:val="00737155"/>
    <w:rsid w:val="00740784"/>
    <w:rsid w:val="00782B4E"/>
    <w:rsid w:val="007A282F"/>
    <w:rsid w:val="007B73E1"/>
    <w:rsid w:val="007C6B68"/>
    <w:rsid w:val="007E6ABD"/>
    <w:rsid w:val="007F1AB9"/>
    <w:rsid w:val="007F2CCD"/>
    <w:rsid w:val="0084166A"/>
    <w:rsid w:val="0084405B"/>
    <w:rsid w:val="00881EE6"/>
    <w:rsid w:val="00891B6C"/>
    <w:rsid w:val="008B2FF3"/>
    <w:rsid w:val="0093641C"/>
    <w:rsid w:val="00947F06"/>
    <w:rsid w:val="009B2018"/>
    <w:rsid w:val="00A0324D"/>
    <w:rsid w:val="00A2793A"/>
    <w:rsid w:val="00A32B05"/>
    <w:rsid w:val="00A703B2"/>
    <w:rsid w:val="00A75C70"/>
    <w:rsid w:val="00AA1906"/>
    <w:rsid w:val="00AA22AB"/>
    <w:rsid w:val="00B60206"/>
    <w:rsid w:val="00B81950"/>
    <w:rsid w:val="00B923D8"/>
    <w:rsid w:val="00BA6591"/>
    <w:rsid w:val="00BB2ED4"/>
    <w:rsid w:val="00BB30E0"/>
    <w:rsid w:val="00BF642B"/>
    <w:rsid w:val="00C049C7"/>
    <w:rsid w:val="00CC7C41"/>
    <w:rsid w:val="00CE1123"/>
    <w:rsid w:val="00CF64DA"/>
    <w:rsid w:val="00D212FD"/>
    <w:rsid w:val="00D223B4"/>
    <w:rsid w:val="00D310EE"/>
    <w:rsid w:val="00D31CB1"/>
    <w:rsid w:val="00D73F13"/>
    <w:rsid w:val="00D76158"/>
    <w:rsid w:val="00D9235D"/>
    <w:rsid w:val="00DB66F8"/>
    <w:rsid w:val="00DE1E92"/>
    <w:rsid w:val="00E024EE"/>
    <w:rsid w:val="00E179A9"/>
    <w:rsid w:val="00E34AE4"/>
    <w:rsid w:val="00E47BB3"/>
    <w:rsid w:val="00E57BC2"/>
    <w:rsid w:val="00EB0DCD"/>
    <w:rsid w:val="00EE22D0"/>
    <w:rsid w:val="00EE32A2"/>
    <w:rsid w:val="00EE4102"/>
    <w:rsid w:val="00EF4147"/>
    <w:rsid w:val="00F064BF"/>
    <w:rsid w:val="00F24E8B"/>
    <w:rsid w:val="00F653DB"/>
    <w:rsid w:val="00F76AC8"/>
    <w:rsid w:val="00F92B5E"/>
    <w:rsid w:val="00FF3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3D8B5F8-572F-4B60-A081-9055AC33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8440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190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190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611F7-BF1C-4346-B973-97442BAFF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24</TotalTime>
  <Pages>23</Pages>
  <Words>10157</Words>
  <Characters>55865</Characters>
  <Application>Microsoft Office Word</Application>
  <DocSecurity>0</DocSecurity>
  <Lines>465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33</cp:revision>
  <cp:lastPrinted>2017-10-04T15:17:00Z</cp:lastPrinted>
  <dcterms:created xsi:type="dcterms:W3CDTF">2017-01-27T22:02:00Z</dcterms:created>
  <dcterms:modified xsi:type="dcterms:W3CDTF">2018-07-07T00:27:00Z</dcterms:modified>
</cp:coreProperties>
</file>