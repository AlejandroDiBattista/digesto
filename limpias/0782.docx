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51B4" w:rsidRPr="006751B4" w:rsidRDefault="006751B4" w:rsidP="006751B4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/>
          <w:sz w:val="24"/>
          <w:szCs w:val="24"/>
          <w:lang w:eastAsia="es-AR"/>
        </w:rPr>
      </w:pPr>
      <w:r w:rsidRPr="006751B4">
        <w:rPr>
          <w:rFonts w:ascii="Book Antiqua" w:eastAsia="Times New Roman" w:hAnsi="Book Antiqua"/>
          <w:sz w:val="24"/>
          <w:szCs w:val="24"/>
          <w:lang w:eastAsia="es-AR"/>
        </w:rPr>
        <w:t>Yerba Buena, 16 de Octubre de 1996</w:t>
      </w:r>
    </w:p>
    <w:p w:rsidR="006751B4" w:rsidRPr="006751B4" w:rsidRDefault="006751B4" w:rsidP="006751B4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6751B4">
        <w:rPr>
          <w:rFonts w:ascii="Book Antiqua" w:eastAsia="Times New Roman" w:hAnsi="Book Antiqua"/>
          <w:b/>
          <w:sz w:val="24"/>
          <w:szCs w:val="24"/>
          <w:lang w:eastAsia="es-AR"/>
        </w:rPr>
        <w:t>ORDENANZA Nº 782</w:t>
      </w:r>
    </w:p>
    <w:p w:rsidR="006751B4" w:rsidRPr="006751B4" w:rsidRDefault="006751B4" w:rsidP="006751B4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6751B4">
        <w:rPr>
          <w:rFonts w:ascii="Book Antiqua" w:eastAsia="Times New Roman" w:hAnsi="Book Antiqua"/>
          <w:b/>
          <w:sz w:val="24"/>
          <w:szCs w:val="24"/>
          <w:lang w:eastAsia="es-AR"/>
        </w:rPr>
        <w:t>VISTO:</w:t>
      </w:r>
    </w:p>
    <w:p w:rsidR="008067D1" w:rsidRPr="006751B4" w:rsidRDefault="006751B4" w:rsidP="006751B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F526E8" w:rsidRPr="006751B4">
        <w:rPr>
          <w:rFonts w:ascii="Book Antiqua" w:eastAsia="Times New Roman" w:hAnsi="Book Antiqua"/>
          <w:sz w:val="24"/>
          <w:szCs w:val="24"/>
          <w:lang w:eastAsia="es-AR"/>
        </w:rPr>
        <w:t>La donación efectuada por el destacado artista don LUIS ALBERTO LOBO DE LA VEGA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  <w:r w:rsidR="00F526E8" w:rsidRPr="006751B4">
        <w:rPr>
          <w:rFonts w:ascii="Book Antiqua" w:eastAsia="Times New Roman" w:hAnsi="Book Antiqua"/>
          <w:sz w:val="24"/>
          <w:szCs w:val="24"/>
          <w:lang w:eastAsia="es-AR"/>
        </w:rPr>
        <w:t>y</w:t>
      </w:r>
    </w:p>
    <w:p w:rsidR="006751B4" w:rsidRPr="006751B4" w:rsidRDefault="006751B4" w:rsidP="006751B4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6751B4">
        <w:rPr>
          <w:rFonts w:ascii="Book Antiqua" w:eastAsia="Times New Roman" w:hAnsi="Book Antiqua"/>
          <w:b/>
          <w:sz w:val="24"/>
          <w:szCs w:val="24"/>
          <w:lang w:eastAsia="es-AR"/>
        </w:rPr>
        <w:t>CONSIDERANDO:</w:t>
      </w:r>
    </w:p>
    <w:p w:rsidR="002808C8" w:rsidRPr="006751B4" w:rsidRDefault="006751B4" w:rsidP="006751B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F526E8" w:rsidRPr="006751B4">
        <w:rPr>
          <w:rFonts w:ascii="Book Antiqua" w:eastAsia="Times New Roman" w:hAnsi="Book Antiqua"/>
          <w:sz w:val="24"/>
          <w:szCs w:val="24"/>
          <w:lang w:eastAsia="es-AR"/>
        </w:rPr>
        <w:t>Que la misma consiste en una pintura enmarcada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F526E8" w:rsidRPr="006751B4">
        <w:rPr>
          <w:rFonts w:ascii="Book Antiqua" w:eastAsia="Times New Roman" w:hAnsi="Book Antiqua"/>
          <w:sz w:val="24"/>
          <w:szCs w:val="24"/>
          <w:lang w:eastAsia="es-AR"/>
        </w:rPr>
        <w:t>obra de autoría y propiedad del mencionado artista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2808C8" w:rsidRPr="006751B4" w:rsidRDefault="00F526E8" w:rsidP="006751B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6751B4">
        <w:rPr>
          <w:rFonts w:ascii="Book Antiqua" w:eastAsia="Times New Roman" w:hAnsi="Book Antiqua"/>
          <w:sz w:val="24"/>
          <w:szCs w:val="24"/>
          <w:lang w:eastAsia="es-AR"/>
        </w:rPr>
        <w:t>Que es deseo del autor</w:t>
      </w:r>
      <w:r w:rsidR="006751B4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6751B4">
        <w:rPr>
          <w:rFonts w:ascii="Book Antiqua" w:eastAsia="Times New Roman" w:hAnsi="Book Antiqua"/>
          <w:sz w:val="24"/>
          <w:szCs w:val="24"/>
          <w:lang w:eastAsia="es-AR"/>
        </w:rPr>
        <w:t>que la misma sea lucida en la Sala de Sesiones de este H</w:t>
      </w:r>
      <w:r w:rsidR="006751B4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6751B4">
        <w:rPr>
          <w:rFonts w:ascii="Book Antiqua" w:eastAsia="Times New Roman" w:hAnsi="Book Antiqua"/>
          <w:sz w:val="24"/>
          <w:szCs w:val="24"/>
          <w:lang w:eastAsia="es-AR"/>
        </w:rPr>
        <w:t>Concejo Deliberante</w:t>
      </w:r>
      <w:r w:rsidR="006751B4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2808C8" w:rsidRPr="006751B4" w:rsidRDefault="00F526E8" w:rsidP="006751B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6751B4">
        <w:rPr>
          <w:rFonts w:ascii="Book Antiqua" w:eastAsia="Times New Roman" w:hAnsi="Book Antiqua"/>
          <w:sz w:val="24"/>
          <w:szCs w:val="24"/>
          <w:lang w:eastAsia="es-AR"/>
        </w:rPr>
        <w:t>Que dicha obra embellecerla nuestra Sala de Sesiones</w:t>
      </w:r>
      <w:r w:rsidR="006751B4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8067D1" w:rsidRPr="006751B4" w:rsidRDefault="006751B4" w:rsidP="006751B4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6751B4">
        <w:rPr>
          <w:rFonts w:ascii="Book Antiqua" w:eastAsia="Times New Roman" w:hAnsi="Book Antiqua"/>
          <w:b/>
          <w:sz w:val="24"/>
          <w:szCs w:val="24"/>
          <w:lang w:eastAsia="es-AR"/>
        </w:rPr>
        <w:t>EL CONCEJO DELIBERANTE SANCIONA CON FUERZA DE ORDENANZA</w:t>
      </w:r>
      <w:bookmarkStart w:id="0" w:name="_GoBack"/>
    </w:p>
    <w:bookmarkEnd w:id="0"/>
    <w:p w:rsidR="002808C8" w:rsidRPr="006751B4" w:rsidRDefault="006751B4" w:rsidP="006751B4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6751B4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F526E8" w:rsidRPr="006751B4">
        <w:rPr>
          <w:rFonts w:ascii="Book Antiqua" w:eastAsia="Times New Roman" w:hAnsi="Book Antiqua"/>
          <w:sz w:val="24"/>
          <w:szCs w:val="24"/>
          <w:lang w:eastAsia="es-AR"/>
        </w:rPr>
        <w:t>ACEPTASE la donación efectuada por el Sr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F526E8" w:rsidRPr="006751B4">
        <w:rPr>
          <w:rFonts w:ascii="Book Antiqua" w:eastAsia="Times New Roman" w:hAnsi="Book Antiqua"/>
          <w:sz w:val="24"/>
          <w:szCs w:val="24"/>
          <w:lang w:eastAsia="es-AR"/>
        </w:rPr>
        <w:t>LUIS LOBO DE LA VEGA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F526E8" w:rsidRPr="006751B4">
        <w:rPr>
          <w:rFonts w:ascii="Book Antiqua" w:eastAsia="Times New Roman" w:hAnsi="Book Antiqua"/>
          <w:sz w:val="24"/>
          <w:szCs w:val="24"/>
          <w:lang w:eastAsia="es-AR"/>
        </w:rPr>
        <w:t>consistente en una pintura enmarcada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  <w:r w:rsidR="00F526E8" w:rsidRPr="006751B4">
        <w:rPr>
          <w:rFonts w:ascii="Book Antiqua" w:eastAsia="Times New Roman" w:hAnsi="Book Antiqua"/>
          <w:sz w:val="24"/>
          <w:szCs w:val="24"/>
          <w:lang w:eastAsia="es-AR"/>
        </w:rPr>
        <w:t>obra de autoría y propiedad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2808C8" w:rsidRPr="006751B4" w:rsidRDefault="006751B4" w:rsidP="006751B4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6751B4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F526E8" w:rsidRPr="006751B4">
        <w:rPr>
          <w:rFonts w:ascii="Book Antiqua" w:eastAsia="Times New Roman" w:hAnsi="Book Antiqua"/>
          <w:sz w:val="24"/>
          <w:szCs w:val="24"/>
          <w:lang w:eastAsia="es-AR"/>
        </w:rPr>
        <w:t xml:space="preserve">La donación deberá ser emplazada en la Sala de Sesiones del </w:t>
      </w:r>
      <w:r w:rsidR="00786993" w:rsidRPr="006751B4">
        <w:rPr>
          <w:rFonts w:ascii="Book Antiqua" w:eastAsia="Times New Roman" w:hAnsi="Book Antiqua"/>
          <w:sz w:val="24"/>
          <w:szCs w:val="24"/>
          <w:lang w:eastAsia="es-AR"/>
        </w:rPr>
        <w:t>H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786993" w:rsidRPr="006751B4">
        <w:rPr>
          <w:rFonts w:ascii="Book Antiqua" w:eastAsia="Times New Roman" w:hAnsi="Book Antiqua"/>
          <w:sz w:val="24"/>
          <w:szCs w:val="24"/>
          <w:lang w:eastAsia="es-AR"/>
        </w:rPr>
        <w:t>C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786993" w:rsidRPr="006751B4">
        <w:rPr>
          <w:rFonts w:ascii="Book Antiqua" w:eastAsia="Times New Roman" w:hAnsi="Book Antiqua"/>
          <w:sz w:val="24"/>
          <w:szCs w:val="24"/>
          <w:lang w:eastAsia="es-AR"/>
        </w:rPr>
        <w:t>D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F526E8" w:rsidRPr="006751B4">
        <w:rPr>
          <w:rFonts w:ascii="Book Antiqua" w:eastAsia="Times New Roman" w:hAnsi="Book Antiqua"/>
          <w:sz w:val="24"/>
          <w:szCs w:val="24"/>
          <w:lang w:eastAsia="es-AR"/>
        </w:rPr>
        <w:t>en cumplimiento del deseo del autor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8213C0" w:rsidRPr="006751B4" w:rsidRDefault="006751B4" w:rsidP="006751B4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6751B4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TERCERO: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8213C0" w:rsidRPr="006751B4">
        <w:rPr>
          <w:rFonts w:ascii="Book Antiqua" w:eastAsia="Times New Roman" w:hAnsi="Book Antiqua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213C0" w:rsidRPr="006751B4">
        <w:rPr>
          <w:rFonts w:ascii="Book Antiqua" w:eastAsia="Times New Roman" w:hAnsi="Book Antiqua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sectPr w:rsidR="008213C0" w:rsidRPr="006751B4" w:rsidSect="006751B4">
      <w:footerReference w:type="default" r:id="rId6"/>
      <w:pgSz w:w="11906" w:h="16838"/>
      <w:pgMar w:top="1417" w:right="1134" w:bottom="1134" w:left="1701" w:header="709" w:footer="709" w:gutter="0"/>
      <w:pgNumType w:start="73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3DE6" w:rsidRDefault="00033DE6" w:rsidP="00033DE6">
      <w:pPr>
        <w:spacing w:after="0" w:line="240" w:lineRule="auto"/>
      </w:pPr>
      <w:r>
        <w:separator/>
      </w:r>
    </w:p>
  </w:endnote>
  <w:endnote w:type="continuationSeparator" w:id="0">
    <w:p w:rsidR="00033DE6" w:rsidRDefault="00033DE6" w:rsidP="00033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3DE6" w:rsidRPr="00661527" w:rsidRDefault="00033DE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3DE6" w:rsidRDefault="00033DE6" w:rsidP="00033DE6">
      <w:pPr>
        <w:spacing w:after="0" w:line="240" w:lineRule="auto"/>
      </w:pPr>
      <w:r>
        <w:separator/>
      </w:r>
    </w:p>
  </w:footnote>
  <w:footnote w:type="continuationSeparator" w:id="0">
    <w:p w:rsidR="00033DE6" w:rsidRDefault="00033DE6" w:rsidP="00033D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526E8"/>
    <w:rsid w:val="00033DE6"/>
    <w:rsid w:val="000F54E1"/>
    <w:rsid w:val="001134C4"/>
    <w:rsid w:val="001245C2"/>
    <w:rsid w:val="00172FE3"/>
    <w:rsid w:val="00177372"/>
    <w:rsid w:val="001E7D23"/>
    <w:rsid w:val="001F1D33"/>
    <w:rsid w:val="0020390B"/>
    <w:rsid w:val="00253262"/>
    <w:rsid w:val="002808C8"/>
    <w:rsid w:val="003203FA"/>
    <w:rsid w:val="00325CDD"/>
    <w:rsid w:val="00335277"/>
    <w:rsid w:val="00350A9A"/>
    <w:rsid w:val="005A795A"/>
    <w:rsid w:val="00625DDB"/>
    <w:rsid w:val="00661527"/>
    <w:rsid w:val="006668E3"/>
    <w:rsid w:val="006751B4"/>
    <w:rsid w:val="00696331"/>
    <w:rsid w:val="006A2ED6"/>
    <w:rsid w:val="0075574C"/>
    <w:rsid w:val="00786993"/>
    <w:rsid w:val="007E1300"/>
    <w:rsid w:val="007E7792"/>
    <w:rsid w:val="008067D1"/>
    <w:rsid w:val="008213C0"/>
    <w:rsid w:val="008439C2"/>
    <w:rsid w:val="008469B3"/>
    <w:rsid w:val="008A0D5C"/>
    <w:rsid w:val="0091369B"/>
    <w:rsid w:val="009C09A8"/>
    <w:rsid w:val="00A32DA4"/>
    <w:rsid w:val="00AC19A9"/>
    <w:rsid w:val="00AE4D30"/>
    <w:rsid w:val="00B73EA5"/>
    <w:rsid w:val="00B85DA1"/>
    <w:rsid w:val="00BA0BE3"/>
    <w:rsid w:val="00BA69E0"/>
    <w:rsid w:val="00BE0B22"/>
    <w:rsid w:val="00C36A25"/>
    <w:rsid w:val="00C528BA"/>
    <w:rsid w:val="00C84AEA"/>
    <w:rsid w:val="00DB2CB9"/>
    <w:rsid w:val="00DC2769"/>
    <w:rsid w:val="00E42BED"/>
    <w:rsid w:val="00E45F09"/>
    <w:rsid w:val="00E51CCB"/>
    <w:rsid w:val="00EF7B95"/>
    <w:rsid w:val="00F526E8"/>
    <w:rsid w:val="00F6649E"/>
    <w:rsid w:val="00FE2E37"/>
    <w:rsid w:val="00FE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458C962-4F7A-4427-A567-BA3AE72D0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C0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033DE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33DE6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033DE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33DE6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dor\Escritorio\plantilla%20para%20ordenanz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para ordenanza.dot</Template>
  <TotalTime>1</TotalTime>
  <Pages>1</Pages>
  <Words>123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 de de </vt:lpstr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Usuario de Windows</cp:lastModifiedBy>
  <cp:revision>24</cp:revision>
  <cp:lastPrinted>2017-10-04T15:14:00Z</cp:lastPrinted>
  <dcterms:created xsi:type="dcterms:W3CDTF">2017-05-11T14:07:00Z</dcterms:created>
  <dcterms:modified xsi:type="dcterms:W3CDTF">2018-07-06T12:38:00Z</dcterms:modified>
</cp:coreProperties>
</file>