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A30" w:rsidRPr="00296A30" w:rsidRDefault="00296A30" w:rsidP="00296A3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96A30">
        <w:rPr>
          <w:rFonts w:ascii="Book Antiqua" w:hAnsi="Book Antiqua"/>
          <w:sz w:val="24"/>
        </w:rPr>
        <w:t>Yerba Buena, 15 de Noviembre de 1995</w:t>
      </w:r>
    </w:p>
    <w:p w:rsidR="00296A30" w:rsidRPr="008624FE" w:rsidRDefault="00296A30" w:rsidP="00296A3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624FE">
        <w:rPr>
          <w:rFonts w:ascii="Book Antiqua" w:hAnsi="Book Antiqua"/>
          <w:b/>
          <w:sz w:val="24"/>
        </w:rPr>
        <w:t>ORDENANZA Nº 712</w:t>
      </w:r>
    </w:p>
    <w:p w:rsidR="00296A30" w:rsidRPr="008624FE" w:rsidRDefault="00296A30" w:rsidP="00296A3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624FE">
        <w:rPr>
          <w:rFonts w:ascii="Book Antiqua" w:hAnsi="Book Antiqua"/>
          <w:b/>
          <w:sz w:val="24"/>
        </w:rPr>
        <w:t>VISTO</w:t>
      </w:r>
      <w:r w:rsidR="00CF2501" w:rsidRPr="008624FE">
        <w:rPr>
          <w:rFonts w:ascii="Book Antiqua" w:hAnsi="Book Antiqua"/>
          <w:b/>
          <w:sz w:val="24"/>
        </w:rPr>
        <w:t xml:space="preserve">: </w:t>
      </w:r>
    </w:p>
    <w:p w:rsidR="00E34AE4" w:rsidRPr="008624FE" w:rsidRDefault="002A6FFF" w:rsidP="00296A30">
      <w:pPr>
        <w:keepNext/>
        <w:spacing w:after="180" w:line="240" w:lineRule="auto"/>
        <w:rPr>
          <w:rFonts w:ascii="Book Antiqua" w:hAnsi="Book Antiqua"/>
          <w:sz w:val="24"/>
        </w:rPr>
      </w:pPr>
      <w:r w:rsidRPr="008624FE">
        <w:rPr>
          <w:rFonts w:ascii="Book Antiqua" w:hAnsi="Book Antiqua"/>
          <w:sz w:val="24"/>
        </w:rPr>
        <w:t>Que los presidentes de este Honorable Concejo Deliberante merecen un reconocimiento por la tarea que desarrollan</w:t>
      </w:r>
      <w:r w:rsidR="00296A30" w:rsidRPr="008624FE">
        <w:rPr>
          <w:rFonts w:ascii="Book Antiqua" w:hAnsi="Book Antiqua"/>
          <w:sz w:val="24"/>
        </w:rPr>
        <w:t xml:space="preserve">; </w:t>
      </w:r>
      <w:r w:rsidRPr="008624FE">
        <w:rPr>
          <w:rFonts w:ascii="Book Antiqua" w:hAnsi="Book Antiqua"/>
          <w:sz w:val="24"/>
        </w:rPr>
        <w:t>y</w:t>
      </w:r>
    </w:p>
    <w:p w:rsidR="00296A30" w:rsidRPr="008624FE" w:rsidRDefault="00296A30" w:rsidP="00296A3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624FE">
        <w:rPr>
          <w:rFonts w:ascii="Book Antiqua" w:hAnsi="Book Antiqua"/>
          <w:b/>
          <w:sz w:val="24"/>
        </w:rPr>
        <w:t>CONSIDERANDO</w:t>
      </w:r>
      <w:r w:rsidR="00CF2501" w:rsidRPr="008624FE">
        <w:rPr>
          <w:rFonts w:ascii="Book Antiqua" w:hAnsi="Book Antiqua"/>
          <w:b/>
          <w:sz w:val="24"/>
        </w:rPr>
        <w:t xml:space="preserve">: </w:t>
      </w:r>
    </w:p>
    <w:p w:rsidR="00C97557" w:rsidRPr="008624FE" w:rsidRDefault="002A6FFF" w:rsidP="00296A30">
      <w:pPr>
        <w:keepNext/>
        <w:spacing w:after="180" w:line="240" w:lineRule="auto"/>
        <w:rPr>
          <w:rFonts w:ascii="Book Antiqua" w:hAnsi="Book Antiqua"/>
          <w:sz w:val="24"/>
        </w:rPr>
      </w:pPr>
      <w:r w:rsidRPr="008624FE">
        <w:rPr>
          <w:rFonts w:ascii="Book Antiqua" w:hAnsi="Book Antiqua"/>
          <w:sz w:val="24"/>
        </w:rPr>
        <w:t>Que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habiendo transcurrido tres períodos democráticos en este Honorable Cuerpo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se sucedieron varias presidencias</w:t>
      </w:r>
      <w:r w:rsidR="00296A30" w:rsidRPr="008624FE">
        <w:rPr>
          <w:rFonts w:ascii="Book Antiqua" w:hAnsi="Book Antiqua"/>
          <w:sz w:val="24"/>
        </w:rPr>
        <w:t>;</w:t>
      </w:r>
    </w:p>
    <w:p w:rsidR="00C97557" w:rsidRPr="008624FE" w:rsidRDefault="002A6FFF" w:rsidP="00296A30">
      <w:pPr>
        <w:keepNext/>
        <w:spacing w:after="180" w:line="240" w:lineRule="auto"/>
        <w:rPr>
          <w:rFonts w:ascii="Book Antiqua" w:hAnsi="Book Antiqua"/>
          <w:sz w:val="24"/>
        </w:rPr>
      </w:pPr>
      <w:r w:rsidRPr="008624FE">
        <w:rPr>
          <w:rFonts w:ascii="Book Antiqua" w:hAnsi="Book Antiqua"/>
          <w:sz w:val="24"/>
        </w:rPr>
        <w:t>Que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los presidentes de este Concejo Deliberante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anteriores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actuales y futuros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merecen un reconocimiento a la gestión que realizan para el sostén democrático</w:t>
      </w:r>
      <w:r w:rsidR="00296A30" w:rsidRPr="008624FE">
        <w:rPr>
          <w:rFonts w:ascii="Book Antiqua" w:hAnsi="Book Antiqua"/>
          <w:sz w:val="24"/>
        </w:rPr>
        <w:t>;</w:t>
      </w:r>
    </w:p>
    <w:p w:rsidR="00C97557" w:rsidRPr="008624FE" w:rsidRDefault="002A6FFF" w:rsidP="00296A30">
      <w:pPr>
        <w:keepNext/>
        <w:spacing w:after="180" w:line="240" w:lineRule="auto"/>
        <w:rPr>
          <w:rFonts w:ascii="Book Antiqua" w:hAnsi="Book Antiqua"/>
          <w:sz w:val="24"/>
        </w:rPr>
      </w:pPr>
      <w:r w:rsidRPr="008624FE">
        <w:rPr>
          <w:rFonts w:ascii="Book Antiqua" w:hAnsi="Book Antiqua"/>
          <w:sz w:val="24"/>
        </w:rPr>
        <w:t>Que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este proyecto pretende dejar plasmado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para generaciones futuras el alto sentir de respeto infundado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por quienes representan al Honorable Concejo Deliberante</w:t>
      </w:r>
      <w:r w:rsidR="00296A30" w:rsidRPr="008624FE">
        <w:rPr>
          <w:rFonts w:ascii="Book Antiqua" w:hAnsi="Book Antiqua"/>
          <w:sz w:val="24"/>
        </w:rPr>
        <w:t xml:space="preserve">, </w:t>
      </w:r>
      <w:r w:rsidRPr="008624FE">
        <w:rPr>
          <w:rFonts w:ascii="Book Antiqua" w:hAnsi="Book Antiqua"/>
          <w:sz w:val="24"/>
        </w:rPr>
        <w:t>en un estricto acto d Justicia</w:t>
      </w:r>
      <w:r w:rsidR="00296A30" w:rsidRPr="008624FE">
        <w:rPr>
          <w:rFonts w:ascii="Book Antiqua" w:hAnsi="Book Antiqua"/>
          <w:sz w:val="24"/>
        </w:rPr>
        <w:t>;</w:t>
      </w:r>
    </w:p>
    <w:p w:rsidR="00C97557" w:rsidRPr="008624FE" w:rsidRDefault="00C97557" w:rsidP="00C9755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624FE">
        <w:rPr>
          <w:rFonts w:ascii="Book Antiqua" w:hAnsi="Book Antiqua"/>
          <w:b/>
          <w:sz w:val="24"/>
        </w:rPr>
        <w:t>EL CONCEJO DELIBERANTE SANCIONA CON FUERZA DE ORDENANZA</w:t>
      </w:r>
      <w:r w:rsidR="00CF2501" w:rsidRPr="008624FE">
        <w:rPr>
          <w:rFonts w:ascii="Book Antiqua" w:hAnsi="Book Antiqua"/>
          <w:sz w:val="24"/>
        </w:rPr>
        <w:t xml:space="preserve">: </w:t>
      </w:r>
    </w:p>
    <w:p w:rsidR="00C97557" w:rsidRPr="008624FE" w:rsidRDefault="00314206" w:rsidP="00314206">
      <w:pPr>
        <w:keepNext/>
        <w:spacing w:after="180" w:line="240" w:lineRule="auto"/>
        <w:rPr>
          <w:rFonts w:ascii="Book Antiqua" w:hAnsi="Book Antiqua"/>
          <w:sz w:val="24"/>
        </w:rPr>
      </w:pPr>
      <w:r w:rsidRPr="00314206">
        <w:rPr>
          <w:rFonts w:ascii="Book Antiqua" w:hAnsi="Book Antiqua"/>
          <w:sz w:val="24"/>
          <w:u w:val="single"/>
        </w:rPr>
        <w:t>ARTÍCULO PRIMERO</w:t>
      </w:r>
      <w:r w:rsidR="00CF2501" w:rsidRPr="00CF2501">
        <w:rPr>
          <w:rFonts w:ascii="Book Antiqua" w:hAnsi="Book Antiqua"/>
          <w:sz w:val="24"/>
        </w:rPr>
        <w:t>:</w:t>
      </w:r>
      <w:r w:rsidR="00CF2501" w:rsidRPr="008624FE">
        <w:rPr>
          <w:rFonts w:ascii="Book Antiqua" w:hAnsi="Book Antiqua"/>
          <w:sz w:val="24"/>
        </w:rPr>
        <w:t xml:space="preserve"> En la sala de sesiones del Honorable Concejo Deliberante de Yerba Buena, colóquense fotografías debidamente encuadradas de los presidentes del Honorable Cuerpo Legislativo de este Municipio, desde su conformación a partir del 10/12/83, indicándose, al pie del mismo, el período de mandato, apellido y nombre.</w:t>
      </w:r>
    </w:p>
    <w:p w:rsidR="006F2884" w:rsidRPr="008624FE" w:rsidRDefault="00314206" w:rsidP="00296A30">
      <w:pPr>
        <w:keepNext/>
        <w:spacing w:after="180" w:line="240" w:lineRule="auto"/>
        <w:rPr>
          <w:rFonts w:ascii="Book Antiqua" w:hAnsi="Book Antiqua"/>
          <w:sz w:val="24"/>
        </w:rPr>
      </w:pPr>
      <w:r w:rsidRPr="00314206">
        <w:rPr>
          <w:rFonts w:ascii="Book Antiqua" w:hAnsi="Book Antiqua"/>
          <w:sz w:val="24"/>
          <w:u w:val="single"/>
        </w:rPr>
        <w:t>ARTÍCULO SEGUNDO</w:t>
      </w:r>
      <w:r w:rsidR="00CF2501" w:rsidRPr="00CF2501">
        <w:rPr>
          <w:rFonts w:ascii="Book Antiqua" w:hAnsi="Book Antiqua"/>
          <w:sz w:val="24"/>
        </w:rPr>
        <w:t>:</w:t>
      </w:r>
      <w:r w:rsidR="00CF2501" w:rsidRPr="008624FE">
        <w:rPr>
          <w:rFonts w:ascii="Book Antiqua" w:hAnsi="Book Antiqua"/>
          <w:sz w:val="24"/>
        </w:rPr>
        <w:t xml:space="preserve"> </w:t>
      </w:r>
      <w:r w:rsidR="003E657F" w:rsidRPr="008624FE">
        <w:rPr>
          <w:rFonts w:ascii="Book Antiqua" w:hAnsi="Book Antiqua"/>
          <w:sz w:val="24"/>
        </w:rPr>
        <w:t>COMUNÍQUESE</w:t>
      </w:r>
      <w:r w:rsidR="00296A30" w:rsidRPr="008624FE">
        <w:rPr>
          <w:rFonts w:ascii="Book Antiqua" w:hAnsi="Book Antiqua"/>
          <w:sz w:val="24"/>
        </w:rPr>
        <w:t xml:space="preserve">, </w:t>
      </w:r>
      <w:r w:rsidR="003E657F" w:rsidRPr="008624FE">
        <w:rPr>
          <w:rFonts w:ascii="Book Antiqua" w:hAnsi="Book Antiqua"/>
          <w:sz w:val="24"/>
        </w:rPr>
        <w:t>CÓPIESE y ARCHÍVESE</w:t>
      </w:r>
      <w:r w:rsidR="00296A30" w:rsidRPr="008624FE">
        <w:rPr>
          <w:rFonts w:ascii="Book Antiqua" w:hAnsi="Book Antiqua"/>
          <w:sz w:val="24"/>
        </w:rPr>
        <w:t>.</w:t>
      </w:r>
    </w:p>
    <w:sectPr w:rsidR="006F2884" w:rsidRPr="008624FE" w:rsidSect="001C1139">
      <w:footerReference w:type="default" r:id="rId7"/>
      <w:pgSz w:w="11906" w:h="16838"/>
      <w:pgMar w:top="1417" w:right="1134" w:bottom="1134" w:left="1701" w:header="709" w:footer="709" w:gutter="0"/>
      <w:pgNumType w:start="6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04E6" w:rsidRDefault="00AE04E6" w:rsidP="00AE04E6">
      <w:pPr>
        <w:spacing w:after="0" w:line="240" w:lineRule="auto"/>
      </w:pPr>
      <w:r>
        <w:separator/>
      </w:r>
    </w:p>
  </w:endnote>
  <w:endnote w:type="continuationSeparator" w:id="0">
    <w:p w:rsidR="00AE04E6" w:rsidRDefault="00AE04E6" w:rsidP="00AE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4E6" w:rsidRPr="001C1139" w:rsidRDefault="00AE04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04E6" w:rsidRDefault="00AE04E6" w:rsidP="00AE04E6">
      <w:pPr>
        <w:spacing w:after="0" w:line="240" w:lineRule="auto"/>
      </w:pPr>
      <w:r>
        <w:separator/>
      </w:r>
    </w:p>
  </w:footnote>
  <w:footnote w:type="continuationSeparator" w:id="0">
    <w:p w:rsidR="00AE04E6" w:rsidRDefault="00AE04E6" w:rsidP="00AE0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03706"/>
    <w:rsid w:val="00050F9A"/>
    <w:rsid w:val="000776C1"/>
    <w:rsid w:val="000D6F58"/>
    <w:rsid w:val="001439A8"/>
    <w:rsid w:val="001C1139"/>
    <w:rsid w:val="002049C8"/>
    <w:rsid w:val="00222916"/>
    <w:rsid w:val="002615C2"/>
    <w:rsid w:val="00292E0C"/>
    <w:rsid w:val="00296A30"/>
    <w:rsid w:val="002A6FFF"/>
    <w:rsid w:val="002D575E"/>
    <w:rsid w:val="002E52AE"/>
    <w:rsid w:val="002F14CE"/>
    <w:rsid w:val="00314206"/>
    <w:rsid w:val="003D28C7"/>
    <w:rsid w:val="003D76F5"/>
    <w:rsid w:val="003E657F"/>
    <w:rsid w:val="00476F63"/>
    <w:rsid w:val="004935B2"/>
    <w:rsid w:val="005952EA"/>
    <w:rsid w:val="00607676"/>
    <w:rsid w:val="00612975"/>
    <w:rsid w:val="00656316"/>
    <w:rsid w:val="006A6CEC"/>
    <w:rsid w:val="006E50EE"/>
    <w:rsid w:val="006F2884"/>
    <w:rsid w:val="00720E74"/>
    <w:rsid w:val="00793724"/>
    <w:rsid w:val="007B73E1"/>
    <w:rsid w:val="007E6ABD"/>
    <w:rsid w:val="007F1AB9"/>
    <w:rsid w:val="00852900"/>
    <w:rsid w:val="008624FE"/>
    <w:rsid w:val="008A6B91"/>
    <w:rsid w:val="008E6404"/>
    <w:rsid w:val="008F1A88"/>
    <w:rsid w:val="00904A79"/>
    <w:rsid w:val="00916FB1"/>
    <w:rsid w:val="00981A1B"/>
    <w:rsid w:val="009B4CD3"/>
    <w:rsid w:val="009F4203"/>
    <w:rsid w:val="00A26337"/>
    <w:rsid w:val="00A47064"/>
    <w:rsid w:val="00A703B2"/>
    <w:rsid w:val="00AE04E6"/>
    <w:rsid w:val="00AE698E"/>
    <w:rsid w:val="00B21AF4"/>
    <w:rsid w:val="00B72303"/>
    <w:rsid w:val="00B74FC6"/>
    <w:rsid w:val="00B923D8"/>
    <w:rsid w:val="00BB2ED4"/>
    <w:rsid w:val="00BD2A17"/>
    <w:rsid w:val="00BD6248"/>
    <w:rsid w:val="00BE157C"/>
    <w:rsid w:val="00C049C7"/>
    <w:rsid w:val="00C15F09"/>
    <w:rsid w:val="00C36525"/>
    <w:rsid w:val="00C97557"/>
    <w:rsid w:val="00CA5816"/>
    <w:rsid w:val="00CB5533"/>
    <w:rsid w:val="00CE1123"/>
    <w:rsid w:val="00CF2501"/>
    <w:rsid w:val="00D827B5"/>
    <w:rsid w:val="00DA5789"/>
    <w:rsid w:val="00DD4D0C"/>
    <w:rsid w:val="00DE1112"/>
    <w:rsid w:val="00E34AE4"/>
    <w:rsid w:val="00E47BB3"/>
    <w:rsid w:val="00EA15DA"/>
    <w:rsid w:val="00F7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E04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04E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E04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04E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2017-10-04T15:13:00Z</cp:lastPrinted>
  <dcterms:created xsi:type="dcterms:W3CDTF">2016-12-26T19:44:00Z</dcterms:created>
  <dcterms:modified xsi:type="dcterms:W3CDTF">2017-10-04T15:13:00Z</dcterms:modified>
</cp:coreProperties>
</file>