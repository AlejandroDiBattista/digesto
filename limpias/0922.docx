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5AD" w:rsidRPr="00D005AD" w:rsidRDefault="00D005AD" w:rsidP="00D005AD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D005AD">
        <w:rPr>
          <w:rFonts w:ascii="Book Antiqua" w:eastAsia="Times New Roman" w:hAnsi="Book Antiqua"/>
          <w:sz w:val="24"/>
          <w:szCs w:val="24"/>
          <w:lang w:eastAsia="es-AR"/>
        </w:rPr>
        <w:t>Yerba Buena, 20 de Mayo de 1998</w:t>
      </w:r>
    </w:p>
    <w:p w:rsidR="00D005AD" w:rsidRPr="006703A2" w:rsidRDefault="00D005AD" w:rsidP="00D005AD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b/>
          <w:sz w:val="24"/>
          <w:szCs w:val="24"/>
          <w:lang w:eastAsia="es-AR"/>
        </w:rPr>
        <w:t>ORDENANZA Nº 922</w:t>
      </w:r>
    </w:p>
    <w:p w:rsidR="00D005AD" w:rsidRPr="006703A2" w:rsidRDefault="00D005AD" w:rsidP="00D005AD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b/>
          <w:sz w:val="24"/>
          <w:szCs w:val="24"/>
          <w:lang w:eastAsia="es-AR"/>
        </w:rPr>
        <w:t>VISTO</w:t>
      </w:r>
      <w:r w:rsidR="00D15E52" w:rsidRPr="006703A2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3341DC" w:rsidRPr="006703A2" w:rsidRDefault="00B466CA" w:rsidP="00D005A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La reciente implementación de la Ordenanza 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870/97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D005AD" w:rsidRPr="006703A2" w:rsidRDefault="00D005AD" w:rsidP="00D005AD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b/>
          <w:sz w:val="24"/>
          <w:szCs w:val="24"/>
          <w:lang w:eastAsia="es-AR"/>
        </w:rPr>
        <w:t>CONSIDERANDO</w:t>
      </w:r>
      <w:r w:rsidR="00D15E52" w:rsidRPr="006703A2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:rsidR="005B280F" w:rsidRPr="006703A2" w:rsidRDefault="00B466CA" w:rsidP="00D005A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Que citada norma dispone un nuevo ordenamiento de tránsito en calles de la Zona Norte del Municipio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5B280F" w:rsidRPr="006703A2" w:rsidRDefault="00B466CA" w:rsidP="00D005A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Que entre los cambios figura la implementación del sentido único SUR-NORTE de la calle Luis Lobo de la Vega en toda su extensión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5B280F" w:rsidRPr="006703A2" w:rsidRDefault="00B466CA" w:rsidP="00D005A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Que por esta calle circulan las unidades de la línea 100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5B280F" w:rsidRPr="006703A2" w:rsidRDefault="00B466CA" w:rsidP="00D005AD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Que se hace necesario normar el nuevo recorrido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:rsidR="003341DC" w:rsidRPr="006703A2" w:rsidRDefault="005B280F" w:rsidP="005B280F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:rsidR="005B280F" w:rsidRPr="006703A2" w:rsidRDefault="00776174" w:rsidP="0077617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7617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 w:rsidR="00D15E52" w:rsidRPr="00D15E52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B466CA" w:rsidRPr="006703A2">
        <w:rPr>
          <w:rFonts w:ascii="Book Antiqua" w:eastAsia="Times New Roman" w:hAnsi="Book Antiqua"/>
          <w:sz w:val="24"/>
          <w:szCs w:val="24"/>
          <w:lang w:eastAsia="es-AR"/>
        </w:rPr>
        <w:t>MIDIFICASE el Artículo Primero de la Ordenanza 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B466CA" w:rsidRPr="006703A2">
        <w:rPr>
          <w:rFonts w:ascii="Book Antiqua" w:eastAsia="Times New Roman" w:hAnsi="Book Antiqua"/>
          <w:sz w:val="24"/>
          <w:szCs w:val="24"/>
          <w:lang w:eastAsia="es-AR"/>
        </w:rPr>
        <w:t>733/96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B466CA" w:rsidRPr="006703A2">
        <w:rPr>
          <w:rFonts w:ascii="Book Antiqua" w:eastAsia="Times New Roman" w:hAnsi="Book Antiqua"/>
          <w:sz w:val="24"/>
          <w:szCs w:val="24"/>
          <w:lang w:eastAsia="es-AR"/>
        </w:rPr>
        <w:t>el que quedará redactado de la siguiente forma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5B280F" w:rsidRPr="006703A2" w:rsidRDefault="00B466CA" w:rsidP="00D005AD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“… Ida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Camino del Perú y San Martín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por Camino del Perú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salas y Valdez hasta Juan B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Terán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Perú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Thames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Santo Domingo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Roca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Las Higueritas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Malvinas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Avda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Pte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Perón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Camino de la Olla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Barrio Aconquija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por camino de la Reserva hasta CAPS de Horco Molle”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:rsidR="008149C0" w:rsidRPr="006703A2" w:rsidRDefault="008149C0" w:rsidP="00D005AD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6703A2">
        <w:rPr>
          <w:rFonts w:ascii="Book Antiqua" w:eastAsia="Times New Roman" w:hAnsi="Book Antiqua"/>
          <w:sz w:val="24"/>
          <w:szCs w:val="24"/>
          <w:lang w:eastAsia="es-AR"/>
        </w:rPr>
        <w:t>“… Vuelta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Desde CAPS de Horco Molle por camino de la Reserva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B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Aconquija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camino a la Olla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Avda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Pte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Perón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Malvinas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Las Higueritas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Roca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Santo Domingo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Moreno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Perú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Juan B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Terán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Salas y Valdez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Camino del Perú hasta Av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Aconquija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6703A2">
        <w:rPr>
          <w:rFonts w:ascii="Book Antiqua" w:eastAsia="Times New Roman" w:hAnsi="Book Antiqua"/>
          <w:sz w:val="24"/>
          <w:szCs w:val="24"/>
          <w:lang w:eastAsia="es-AR"/>
        </w:rPr>
        <w:t>”</w:t>
      </w:r>
    </w:p>
    <w:p w:rsidR="005B280F" w:rsidRPr="006703A2" w:rsidRDefault="00776174" w:rsidP="0077617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7617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 w:rsidR="00D15E52" w:rsidRPr="00D15E52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DISPONESE el traslado del refugio de pasajeros ubicado en la ochava Suroeste de las calles Luis Lobo de la Vega y Perú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149C0" w:rsidRPr="006703A2">
        <w:rPr>
          <w:rFonts w:ascii="Book Antiqua" w:eastAsia="Times New Roman" w:hAnsi="Book Antiqua"/>
          <w:sz w:val="24"/>
          <w:szCs w:val="24"/>
          <w:lang w:eastAsia="es-AR"/>
        </w:rPr>
        <w:t>a la ochava Noroeste de la citada intersección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:rsidR="005B280F" w:rsidRPr="006703A2" w:rsidRDefault="00776174" w:rsidP="0077617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7617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</w:t>
      </w:r>
      <w:r w:rsidR="00D15E52" w:rsidRPr="00D15E52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 DEROGASE la Ordenanza Nº 818 del 19 de Marzo de 1.997.</w:t>
      </w:r>
    </w:p>
    <w:p w:rsidR="005B280F" w:rsidRPr="006703A2" w:rsidRDefault="00776174" w:rsidP="00776174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776174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</w:t>
      </w:r>
      <w:r w:rsidR="00D15E52" w:rsidRPr="00D15E52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D15E52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6703A2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6703A2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 w:rsidR="00D005AD" w:rsidRPr="006703A2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sectPr w:rsidR="005B280F" w:rsidRPr="006703A2" w:rsidSect="006E4D7E">
      <w:footerReference w:type="default" r:id="rId6"/>
      <w:pgSz w:w="11906" w:h="16838"/>
      <w:pgMar w:top="1417" w:right="1134" w:bottom="1134" w:left="1701" w:header="709" w:footer="709" w:gutter="0"/>
      <w:pgNumType w:start="8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38F0" w:rsidRDefault="00CF38F0" w:rsidP="00CF38F0">
      <w:pPr>
        <w:spacing w:after="0" w:line="240" w:lineRule="auto"/>
      </w:pPr>
      <w:r>
        <w:separator/>
      </w:r>
    </w:p>
  </w:endnote>
  <w:endnote w:type="continuationSeparator" w:id="0">
    <w:p w:rsidR="00CF38F0" w:rsidRDefault="00CF38F0" w:rsidP="00CF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38F0" w:rsidRPr="006E4D7E" w:rsidRDefault="00CF38F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38F0" w:rsidRDefault="00CF38F0" w:rsidP="00CF38F0">
      <w:pPr>
        <w:spacing w:after="0" w:line="240" w:lineRule="auto"/>
      </w:pPr>
      <w:r>
        <w:separator/>
      </w:r>
    </w:p>
  </w:footnote>
  <w:footnote w:type="continuationSeparator" w:id="0">
    <w:p w:rsidR="00CF38F0" w:rsidRDefault="00CF38F0" w:rsidP="00CF38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66CA"/>
    <w:rsid w:val="001E6AF2"/>
    <w:rsid w:val="001F1D33"/>
    <w:rsid w:val="0020390B"/>
    <w:rsid w:val="00253262"/>
    <w:rsid w:val="003203FA"/>
    <w:rsid w:val="00330B65"/>
    <w:rsid w:val="003341DC"/>
    <w:rsid w:val="00335277"/>
    <w:rsid w:val="003A04CA"/>
    <w:rsid w:val="004D732A"/>
    <w:rsid w:val="005B280F"/>
    <w:rsid w:val="00630D49"/>
    <w:rsid w:val="006703A2"/>
    <w:rsid w:val="00690754"/>
    <w:rsid w:val="00692954"/>
    <w:rsid w:val="006B3D68"/>
    <w:rsid w:val="006E4D7E"/>
    <w:rsid w:val="00776174"/>
    <w:rsid w:val="007E7792"/>
    <w:rsid w:val="0081080D"/>
    <w:rsid w:val="008149C0"/>
    <w:rsid w:val="008213C0"/>
    <w:rsid w:val="00834B55"/>
    <w:rsid w:val="00864351"/>
    <w:rsid w:val="00870850"/>
    <w:rsid w:val="00873D5A"/>
    <w:rsid w:val="009A71E5"/>
    <w:rsid w:val="009C09A8"/>
    <w:rsid w:val="009D3EFE"/>
    <w:rsid w:val="009F42FE"/>
    <w:rsid w:val="00A242F2"/>
    <w:rsid w:val="00AD1CA2"/>
    <w:rsid w:val="00AE4D30"/>
    <w:rsid w:val="00AF4001"/>
    <w:rsid w:val="00B3725C"/>
    <w:rsid w:val="00B44549"/>
    <w:rsid w:val="00B466CA"/>
    <w:rsid w:val="00B979EB"/>
    <w:rsid w:val="00BF6582"/>
    <w:rsid w:val="00C035E3"/>
    <w:rsid w:val="00C84AEA"/>
    <w:rsid w:val="00C94772"/>
    <w:rsid w:val="00CE3434"/>
    <w:rsid w:val="00CF38F0"/>
    <w:rsid w:val="00CF6598"/>
    <w:rsid w:val="00D005AD"/>
    <w:rsid w:val="00D1161B"/>
    <w:rsid w:val="00D15E52"/>
    <w:rsid w:val="00D34AFA"/>
    <w:rsid w:val="00D66CD4"/>
    <w:rsid w:val="00D67810"/>
    <w:rsid w:val="00D769E7"/>
    <w:rsid w:val="00D77F9E"/>
    <w:rsid w:val="00E27BDA"/>
    <w:rsid w:val="00E31F2E"/>
    <w:rsid w:val="00EF3A09"/>
    <w:rsid w:val="00F87201"/>
    <w:rsid w:val="00FB1910"/>
    <w:rsid w:val="00FD19E5"/>
    <w:rsid w:val="00FE4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F38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38F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F38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38F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1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de de </vt:lpstr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26</cp:revision>
  <cp:lastPrinted>2017-10-04T15:15:00Z</cp:lastPrinted>
  <dcterms:created xsi:type="dcterms:W3CDTF">2017-05-11T14:08:00Z</dcterms:created>
  <dcterms:modified xsi:type="dcterms:W3CDTF">2017-10-04T15:15:00Z</dcterms:modified>
</cp:coreProperties>
</file>