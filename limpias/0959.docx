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E6C" w:rsidRPr="00D24E6C" w:rsidRDefault="00D24E6C" w:rsidP="00D24E6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24E6C">
        <w:rPr>
          <w:rFonts w:ascii="Book Antiqua" w:hAnsi="Book Antiqua"/>
          <w:sz w:val="24"/>
        </w:rPr>
        <w:t>Yerba Buena, 25 de Noviembre de 1998</w:t>
      </w:r>
    </w:p>
    <w:p w:rsidR="00D24E6C" w:rsidRPr="00AB1D11" w:rsidRDefault="00D24E6C" w:rsidP="00D24E6C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B1D11">
        <w:rPr>
          <w:rFonts w:ascii="Book Antiqua" w:hAnsi="Book Antiqua"/>
          <w:b/>
          <w:sz w:val="24"/>
        </w:rPr>
        <w:t>ORDENANZA Nº 959</w:t>
      </w:r>
    </w:p>
    <w:p w:rsidR="00D24E6C" w:rsidRPr="00AB1D11" w:rsidRDefault="00D24E6C" w:rsidP="00D24E6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B1D11">
        <w:rPr>
          <w:rFonts w:ascii="Book Antiqua" w:hAnsi="Book Antiqua"/>
          <w:b/>
          <w:sz w:val="24"/>
        </w:rPr>
        <w:t>VISTO</w:t>
      </w:r>
      <w:r w:rsidR="009B5717" w:rsidRPr="00AB1D11">
        <w:rPr>
          <w:rFonts w:ascii="Book Antiqua" w:hAnsi="Book Antiqua"/>
          <w:b/>
          <w:sz w:val="24"/>
        </w:rPr>
        <w:t xml:space="preserve">: </w:t>
      </w:r>
    </w:p>
    <w:p w:rsidR="00862608" w:rsidRPr="00AB1D11" w:rsidRDefault="00826EE5" w:rsidP="00D24E6C">
      <w:pPr>
        <w:keepNext/>
        <w:spacing w:after="180" w:line="240" w:lineRule="auto"/>
        <w:rPr>
          <w:rFonts w:ascii="Book Antiqua" w:hAnsi="Book Antiqua"/>
          <w:sz w:val="24"/>
        </w:rPr>
      </w:pPr>
      <w:r w:rsidRPr="00AB1D11">
        <w:rPr>
          <w:rFonts w:ascii="Book Antiqua" w:hAnsi="Book Antiqua"/>
          <w:sz w:val="24"/>
        </w:rPr>
        <w:t xml:space="preserve">La donación efectuada por la Srta Maria </w:t>
      </w:r>
      <w:r w:rsidR="00C17671" w:rsidRPr="00AB1D11">
        <w:rPr>
          <w:rFonts w:ascii="Book Antiqua" w:hAnsi="Book Antiqua"/>
          <w:sz w:val="24"/>
        </w:rPr>
        <w:t>Aurora Rodriguez Drago y el Sr Ernesto Francisco Guibert y</w:t>
      </w:r>
    </w:p>
    <w:p w:rsidR="00D24E6C" w:rsidRPr="00AB1D11" w:rsidRDefault="00D24E6C" w:rsidP="00D24E6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B1D11">
        <w:rPr>
          <w:rFonts w:ascii="Book Antiqua" w:hAnsi="Book Antiqua"/>
          <w:b/>
          <w:sz w:val="24"/>
        </w:rPr>
        <w:t>CONSIDERANDO</w:t>
      </w:r>
      <w:r w:rsidR="009B5717" w:rsidRPr="00AB1D11">
        <w:rPr>
          <w:rFonts w:ascii="Book Antiqua" w:hAnsi="Book Antiqua"/>
          <w:b/>
          <w:sz w:val="24"/>
        </w:rPr>
        <w:t xml:space="preserve">: </w:t>
      </w:r>
    </w:p>
    <w:p w:rsidR="00F747A6" w:rsidRPr="00AB1D11" w:rsidRDefault="009B5717" w:rsidP="00D24E6C">
      <w:pPr>
        <w:keepNext/>
        <w:spacing w:after="180" w:line="240" w:lineRule="auto"/>
        <w:rPr>
          <w:rFonts w:ascii="Book Antiqua" w:hAnsi="Book Antiqua"/>
          <w:sz w:val="24"/>
        </w:rPr>
      </w:pPr>
      <w:r w:rsidRPr="00AB1D11">
        <w:rPr>
          <w:rFonts w:ascii="Book Antiqua" w:hAnsi="Book Antiqua"/>
          <w:sz w:val="24"/>
        </w:rPr>
        <w:t>Que la misma consiste en fracciones de terrenos con destino a la construcción de la prolongación de la calle Las Rosas desde las calles Las Higueritas hasta la Avenida Presidente Perón, con un local de 8.093,00mts</w:t>
      </w:r>
      <w:r w:rsidRPr="00AB1D11">
        <w:rPr>
          <w:rFonts w:ascii="Book Antiqua" w:hAnsi="Book Antiqua"/>
          <w:sz w:val="24"/>
          <w:vertAlign w:val="superscript"/>
        </w:rPr>
        <w:t>2</w:t>
      </w:r>
      <w:r w:rsidRPr="00AB1D11">
        <w:rPr>
          <w:rFonts w:ascii="Book Antiqua" w:hAnsi="Book Antiqua"/>
          <w:sz w:val="24"/>
        </w:rPr>
        <w:t xml:space="preserve"> aproximadamente.</w:t>
      </w:r>
    </w:p>
    <w:p w:rsidR="00F747A6" w:rsidRPr="00AB1D11" w:rsidRDefault="00B0551C" w:rsidP="00D24E6C">
      <w:pPr>
        <w:keepNext/>
        <w:spacing w:after="180" w:line="240" w:lineRule="auto"/>
        <w:rPr>
          <w:rFonts w:ascii="Book Antiqua" w:hAnsi="Book Antiqua"/>
          <w:sz w:val="24"/>
        </w:rPr>
      </w:pPr>
      <w:r w:rsidRPr="00AB1D11">
        <w:rPr>
          <w:rFonts w:ascii="Book Antiqua" w:hAnsi="Book Antiqua"/>
          <w:sz w:val="24"/>
        </w:rPr>
        <w:t>Que se encuentran cumpli</w:t>
      </w:r>
      <w:r w:rsidR="00C17671" w:rsidRPr="00AB1D11">
        <w:rPr>
          <w:rFonts w:ascii="Book Antiqua" w:hAnsi="Book Antiqua"/>
          <w:sz w:val="24"/>
        </w:rPr>
        <w:t>mentados</w:t>
      </w:r>
      <w:r w:rsidRPr="00AB1D11">
        <w:rPr>
          <w:rFonts w:ascii="Book Antiqua" w:hAnsi="Book Antiqua"/>
          <w:sz w:val="24"/>
        </w:rPr>
        <w:t xml:space="preserve"> los pasos legales correspondientes</w:t>
      </w:r>
      <w:r w:rsidR="00D24E6C" w:rsidRPr="00AB1D11">
        <w:rPr>
          <w:rFonts w:ascii="Book Antiqua" w:hAnsi="Book Antiqua"/>
          <w:sz w:val="24"/>
        </w:rPr>
        <w:t>.</w:t>
      </w:r>
    </w:p>
    <w:p w:rsidR="00862608" w:rsidRPr="00AB1D11" w:rsidRDefault="009B7CF7" w:rsidP="00D24E6C">
      <w:pPr>
        <w:keepNext/>
        <w:spacing w:after="180" w:line="240" w:lineRule="auto"/>
        <w:rPr>
          <w:rFonts w:ascii="Book Antiqua" w:hAnsi="Book Antiqua"/>
          <w:sz w:val="24"/>
        </w:rPr>
      </w:pPr>
      <w:r w:rsidRPr="00AB1D11">
        <w:rPr>
          <w:rFonts w:ascii="Book Antiqua" w:hAnsi="Book Antiqua"/>
          <w:sz w:val="24"/>
        </w:rPr>
        <w:t>Las atribuciones conferidas por la Ley Nº 5529 (Orgánica de Municipalidades) en su artículo 24º Inc. 12</w:t>
      </w:r>
    </w:p>
    <w:p w:rsidR="00F747A6" w:rsidRPr="00AB1D11" w:rsidRDefault="00F747A6" w:rsidP="00F747A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B1D11">
        <w:rPr>
          <w:rFonts w:ascii="Book Antiqua" w:hAnsi="Book Antiqua"/>
          <w:b/>
          <w:sz w:val="24"/>
        </w:rPr>
        <w:t>EL CONCEJO DELIBERANTE SANCIONA CON FUERZA DE ORDENANZA</w:t>
      </w:r>
      <w:r w:rsidR="009B5717" w:rsidRPr="00AB1D11">
        <w:rPr>
          <w:rFonts w:ascii="Book Antiqua" w:hAnsi="Book Antiqua"/>
          <w:sz w:val="24"/>
        </w:rPr>
        <w:t xml:space="preserve">: </w:t>
      </w:r>
    </w:p>
    <w:p w:rsidR="00F747A6" w:rsidRPr="00AB1D11" w:rsidRDefault="00CB57ED" w:rsidP="00CB57ED">
      <w:pPr>
        <w:keepNext/>
        <w:spacing w:after="180" w:line="240" w:lineRule="auto"/>
        <w:rPr>
          <w:rFonts w:ascii="Book Antiqua" w:hAnsi="Book Antiqua"/>
          <w:sz w:val="24"/>
        </w:rPr>
      </w:pPr>
      <w:r w:rsidRPr="00CB57ED">
        <w:rPr>
          <w:rFonts w:ascii="Book Antiqua" w:hAnsi="Book Antiqua"/>
          <w:sz w:val="24"/>
          <w:u w:val="single"/>
        </w:rPr>
        <w:t>ARTÍCULO PRIMERO</w:t>
      </w:r>
      <w:r w:rsidR="009B5717" w:rsidRPr="009B5717">
        <w:rPr>
          <w:rFonts w:ascii="Book Antiqua" w:hAnsi="Book Antiqua"/>
          <w:sz w:val="24"/>
        </w:rPr>
        <w:t>:</w:t>
      </w:r>
      <w:r w:rsidR="009B5717" w:rsidRPr="00AB1D11">
        <w:rPr>
          <w:rFonts w:ascii="Book Antiqua" w:hAnsi="Book Antiqua"/>
          <w:sz w:val="24"/>
        </w:rPr>
        <w:t xml:space="preserve"> ACEPTASE la donación a la Municipalidad de Yerba Buena efectuada por la SRTA MARIA AURORA RODRIGUEZ DRAGO de una superficie de Cinco Mil Seiscientos Treinta y tres metros cuadrados (5.633,00mts</w:t>
      </w:r>
      <w:r w:rsidR="009B5717" w:rsidRPr="00AB1D11">
        <w:rPr>
          <w:rFonts w:ascii="Book Antiqua" w:hAnsi="Book Antiqua"/>
          <w:sz w:val="24"/>
          <w:vertAlign w:val="superscript"/>
        </w:rPr>
        <w:t>2</w:t>
      </w:r>
      <w:r w:rsidR="009B5717" w:rsidRPr="00AB1D11">
        <w:rPr>
          <w:rFonts w:ascii="Book Antiqua" w:hAnsi="Book Antiqua"/>
          <w:sz w:val="24"/>
        </w:rPr>
        <w:t>) con destino a la construcción de la prolongación de calle Las Rosas, la donación corresponde a un lote de terreno de 10,00mts de frente sobre calles Las Higueritas por 246,00mts De fondo y otro lote de 20,00mts De frente sobre Avenida Presidente Perón por 15.865,00mts De fondo correspondiente a los padrones Nº 677718, 677342 y 283949.</w:t>
      </w:r>
    </w:p>
    <w:p w:rsidR="00F747A6" w:rsidRPr="00AB1D11" w:rsidRDefault="00CB57ED" w:rsidP="00CB57ED">
      <w:pPr>
        <w:keepNext/>
        <w:spacing w:after="180" w:line="240" w:lineRule="auto"/>
        <w:rPr>
          <w:rFonts w:ascii="Book Antiqua" w:hAnsi="Book Antiqua"/>
          <w:sz w:val="24"/>
        </w:rPr>
      </w:pPr>
      <w:r w:rsidRPr="00CB57ED">
        <w:rPr>
          <w:rFonts w:ascii="Book Antiqua" w:hAnsi="Book Antiqua"/>
          <w:sz w:val="24"/>
          <w:u w:val="single"/>
        </w:rPr>
        <w:t>ARTÍCULO SEGUNDO</w:t>
      </w:r>
      <w:r w:rsidR="009B5717" w:rsidRPr="009B5717">
        <w:rPr>
          <w:rFonts w:ascii="Book Antiqua" w:hAnsi="Book Antiqua"/>
          <w:sz w:val="24"/>
        </w:rPr>
        <w:t>:</w:t>
      </w:r>
      <w:r w:rsidR="009B5717" w:rsidRPr="00AB1D11">
        <w:rPr>
          <w:rFonts w:ascii="Book Antiqua" w:hAnsi="Book Antiqua"/>
          <w:sz w:val="24"/>
        </w:rPr>
        <w:t xml:space="preserve"> ACEPTESE la Donación efectuada por el SR ERNESTO FRANCISCO GUIBERT en representación de SR. ADOLFO OSCAR MENDES a la Municipalidad de Yerba Buena consistente en una fracción de terreno de una superficie total de Dos Mil Cuatrocientos Sesenta metros cuadrados (2.460,00mts</w:t>
      </w:r>
      <w:r w:rsidR="009B5717" w:rsidRPr="00AB1D11">
        <w:rPr>
          <w:rFonts w:ascii="Book Antiqua" w:hAnsi="Book Antiqua"/>
          <w:sz w:val="24"/>
          <w:vertAlign w:val="superscript"/>
        </w:rPr>
        <w:t>2</w:t>
      </w:r>
      <w:r w:rsidR="009B5717" w:rsidRPr="00AB1D11">
        <w:rPr>
          <w:rFonts w:ascii="Book Antiqua" w:hAnsi="Book Antiqua"/>
          <w:sz w:val="24"/>
        </w:rPr>
        <w:t>) con destino a la construcción de la prolongación de la calle Las Rosas, la donación comprende un lote de diez metros de frente sobre calle Las Higueritas por Doscientos Cuarenta y Seis metros de fondo, correspondiente al padrón inmobiliario Nro. 380.312.</w:t>
      </w:r>
    </w:p>
    <w:p w:rsidR="006F2884" w:rsidRPr="00D24E6C" w:rsidRDefault="00CB57ED" w:rsidP="00D24E6C">
      <w:pPr>
        <w:keepNext/>
        <w:spacing w:after="180" w:line="240" w:lineRule="auto"/>
        <w:rPr>
          <w:rFonts w:ascii="Book Antiqua" w:hAnsi="Book Antiqua"/>
          <w:sz w:val="24"/>
        </w:rPr>
      </w:pPr>
      <w:r w:rsidRPr="00CB57ED">
        <w:rPr>
          <w:rFonts w:ascii="Book Antiqua" w:hAnsi="Book Antiqua"/>
          <w:sz w:val="24"/>
          <w:u w:val="single"/>
        </w:rPr>
        <w:t>ARTÍCULO TERCERO</w:t>
      </w:r>
      <w:r w:rsidR="009B5717" w:rsidRPr="009B5717">
        <w:rPr>
          <w:rFonts w:ascii="Book Antiqua" w:hAnsi="Book Antiqua"/>
          <w:sz w:val="24"/>
        </w:rPr>
        <w:t>:</w:t>
      </w:r>
      <w:r w:rsidR="009B5717" w:rsidRPr="00AB1D11">
        <w:rPr>
          <w:rFonts w:ascii="Book Antiqua" w:hAnsi="Book Antiqua"/>
          <w:sz w:val="24"/>
        </w:rPr>
        <w:t xml:space="preserve"> </w:t>
      </w:r>
      <w:r w:rsidR="003E657F" w:rsidRPr="00AB1D11">
        <w:rPr>
          <w:rFonts w:ascii="Book Antiqua" w:hAnsi="Book Antiqua"/>
          <w:sz w:val="24"/>
        </w:rPr>
        <w:t>COMUNÍQUESE</w:t>
      </w:r>
      <w:r w:rsidR="00D24E6C" w:rsidRPr="00AB1D11">
        <w:rPr>
          <w:rFonts w:ascii="Book Antiqua" w:hAnsi="Book Antiqua"/>
          <w:sz w:val="24"/>
        </w:rPr>
        <w:t xml:space="preserve">, </w:t>
      </w:r>
      <w:r w:rsidR="003E657F" w:rsidRPr="00AB1D11">
        <w:rPr>
          <w:rFonts w:ascii="Book Antiqua" w:hAnsi="Book Antiqua"/>
          <w:sz w:val="24"/>
        </w:rPr>
        <w:t>CÓPIESE y ARCHÍVESE</w:t>
      </w:r>
      <w:r w:rsidR="00D24E6C" w:rsidRPr="00AB1D11">
        <w:rPr>
          <w:rFonts w:ascii="Book Antiqua" w:hAnsi="Book Antiqua"/>
          <w:sz w:val="24"/>
        </w:rPr>
        <w:t>.</w:t>
      </w:r>
      <w:r w:rsidR="00AB1D11" w:rsidRPr="00D24E6C">
        <w:rPr>
          <w:rFonts w:ascii="Book Antiqua" w:hAnsi="Book Antiqua"/>
          <w:sz w:val="24"/>
        </w:rPr>
        <w:t xml:space="preserve"> </w:t>
      </w:r>
    </w:p>
    <w:sectPr w:rsidR="006F2884" w:rsidRPr="00D24E6C" w:rsidSect="00296C98">
      <w:footerReference w:type="default" r:id="rId7"/>
      <w:pgSz w:w="11906" w:h="16838"/>
      <w:pgMar w:top="1417" w:right="1134" w:bottom="1134" w:left="1701" w:header="709" w:footer="709" w:gutter="0"/>
      <w:pgNumType w:start="9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427A" w:rsidRDefault="00C6427A" w:rsidP="00C6427A">
      <w:pPr>
        <w:spacing w:after="0" w:line="240" w:lineRule="auto"/>
      </w:pPr>
      <w:r>
        <w:separator/>
      </w:r>
    </w:p>
  </w:endnote>
  <w:endnote w:type="continuationSeparator" w:id="0">
    <w:p w:rsidR="00C6427A" w:rsidRDefault="00C6427A" w:rsidP="00C6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27A" w:rsidRPr="00296C98" w:rsidRDefault="00C6427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427A" w:rsidRDefault="00C6427A" w:rsidP="00C6427A">
      <w:pPr>
        <w:spacing w:after="0" w:line="240" w:lineRule="auto"/>
      </w:pPr>
      <w:r>
        <w:separator/>
      </w:r>
    </w:p>
  </w:footnote>
  <w:footnote w:type="continuationSeparator" w:id="0">
    <w:p w:rsidR="00C6427A" w:rsidRDefault="00C6427A" w:rsidP="00C6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26EE5"/>
    <w:rsid w:val="000200B0"/>
    <w:rsid w:val="00045B62"/>
    <w:rsid w:val="000776C1"/>
    <w:rsid w:val="00094BFC"/>
    <w:rsid w:val="000B6C8D"/>
    <w:rsid w:val="000D6F58"/>
    <w:rsid w:val="000E7E0E"/>
    <w:rsid w:val="001E2E99"/>
    <w:rsid w:val="00200775"/>
    <w:rsid w:val="00222916"/>
    <w:rsid w:val="00233100"/>
    <w:rsid w:val="002818E9"/>
    <w:rsid w:val="00296C98"/>
    <w:rsid w:val="002C1CB9"/>
    <w:rsid w:val="002D575E"/>
    <w:rsid w:val="003122DE"/>
    <w:rsid w:val="003B707C"/>
    <w:rsid w:val="003D29A6"/>
    <w:rsid w:val="003E657F"/>
    <w:rsid w:val="00415D87"/>
    <w:rsid w:val="0042281D"/>
    <w:rsid w:val="00444DB2"/>
    <w:rsid w:val="004707DE"/>
    <w:rsid w:val="004F7C41"/>
    <w:rsid w:val="00510F69"/>
    <w:rsid w:val="005241B0"/>
    <w:rsid w:val="005952EA"/>
    <w:rsid w:val="006008CF"/>
    <w:rsid w:val="00636557"/>
    <w:rsid w:val="00641B98"/>
    <w:rsid w:val="00643FCA"/>
    <w:rsid w:val="006B4DDC"/>
    <w:rsid w:val="006F2884"/>
    <w:rsid w:val="00724346"/>
    <w:rsid w:val="007664B2"/>
    <w:rsid w:val="00780E85"/>
    <w:rsid w:val="00783565"/>
    <w:rsid w:val="007B73E1"/>
    <w:rsid w:val="007C14B5"/>
    <w:rsid w:val="007E6ABD"/>
    <w:rsid w:val="007F1AB9"/>
    <w:rsid w:val="00826EE5"/>
    <w:rsid w:val="00842D1C"/>
    <w:rsid w:val="00862608"/>
    <w:rsid w:val="009604E0"/>
    <w:rsid w:val="009B5717"/>
    <w:rsid w:val="009B7CF7"/>
    <w:rsid w:val="00A11E9F"/>
    <w:rsid w:val="00A25CB9"/>
    <w:rsid w:val="00A703B2"/>
    <w:rsid w:val="00A8128C"/>
    <w:rsid w:val="00AB1D11"/>
    <w:rsid w:val="00AB33DA"/>
    <w:rsid w:val="00B0551C"/>
    <w:rsid w:val="00B47992"/>
    <w:rsid w:val="00B50374"/>
    <w:rsid w:val="00B536F8"/>
    <w:rsid w:val="00B56D56"/>
    <w:rsid w:val="00B70EBB"/>
    <w:rsid w:val="00B923D8"/>
    <w:rsid w:val="00BB2ED4"/>
    <w:rsid w:val="00C049C7"/>
    <w:rsid w:val="00C17671"/>
    <w:rsid w:val="00C6427A"/>
    <w:rsid w:val="00CB57ED"/>
    <w:rsid w:val="00CD232B"/>
    <w:rsid w:val="00CE1123"/>
    <w:rsid w:val="00CE1C75"/>
    <w:rsid w:val="00CF7639"/>
    <w:rsid w:val="00D24E6C"/>
    <w:rsid w:val="00D86411"/>
    <w:rsid w:val="00DC227D"/>
    <w:rsid w:val="00E34AE4"/>
    <w:rsid w:val="00E47BB3"/>
    <w:rsid w:val="00F23B2F"/>
    <w:rsid w:val="00F72588"/>
    <w:rsid w:val="00F7332B"/>
    <w:rsid w:val="00F747A6"/>
    <w:rsid w:val="00FB52C2"/>
    <w:rsid w:val="00FC3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642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6427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642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6427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2017-10-04T15:15:00Z</cp:lastPrinted>
  <dcterms:created xsi:type="dcterms:W3CDTF">2016-12-19T14:18:00Z</dcterms:created>
  <dcterms:modified xsi:type="dcterms:W3CDTF">2017-10-04T15:15:00Z</dcterms:modified>
</cp:coreProperties>
</file>