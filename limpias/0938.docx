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755D" w:rsidRPr="00B4755D" w:rsidRDefault="00B4755D" w:rsidP="00B4755D">
      <w:pPr>
        <w:keepNext/>
        <w:shd w:val="clear" w:color="auto" w:fill="FFFFFF"/>
        <w:spacing w:after="180" w:line="240" w:lineRule="auto"/>
        <w:jc w:val="right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B4755D">
        <w:rPr>
          <w:rFonts w:ascii="Book Antiqua" w:eastAsia="Times New Roman" w:hAnsi="Book Antiqua" w:cs="Times New Roman"/>
          <w:sz w:val="24"/>
          <w:szCs w:val="24"/>
          <w:lang w:eastAsia="es-AR"/>
        </w:rPr>
        <w:t>Yerba Buena, 29 de Julio de 1998</w:t>
      </w:r>
    </w:p>
    <w:p w:rsidR="00B4755D" w:rsidRPr="00665EA3" w:rsidRDefault="00B4755D" w:rsidP="00B4755D">
      <w:pPr>
        <w:keepNext/>
        <w:shd w:val="clear" w:color="auto" w:fill="FFFFFF"/>
        <w:spacing w:before="60" w:after="18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665EA3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ORDENANZA Nº 938</w:t>
      </w:r>
    </w:p>
    <w:p w:rsidR="00B4755D" w:rsidRPr="00665EA3" w:rsidRDefault="00B4755D" w:rsidP="00B4755D">
      <w:pPr>
        <w:keepNext/>
        <w:shd w:val="clear" w:color="auto" w:fill="FFFFFF"/>
        <w:spacing w:before="60" w:after="6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665EA3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VISTO</w:t>
      </w:r>
      <w:r w:rsidR="00592F29" w:rsidRPr="00665EA3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 xml:space="preserve">: </w:t>
      </w:r>
    </w:p>
    <w:p w:rsidR="002B0B9B" w:rsidRPr="00665EA3" w:rsidRDefault="00D718EA" w:rsidP="00B4755D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665EA3">
        <w:rPr>
          <w:rFonts w:ascii="Book Antiqua" w:eastAsia="Times New Roman" w:hAnsi="Book Antiqua" w:cs="Times New Roman"/>
          <w:sz w:val="24"/>
          <w:szCs w:val="24"/>
          <w:lang w:eastAsia="es-AR"/>
        </w:rPr>
        <w:t>El expediente 135-Y-98</w:t>
      </w:r>
      <w:r w:rsidR="00B4755D" w:rsidRPr="00665EA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  <w:r w:rsidRPr="00665EA3">
        <w:rPr>
          <w:rFonts w:ascii="Book Antiqua" w:eastAsia="Times New Roman" w:hAnsi="Book Antiqua" w:cs="Times New Roman"/>
          <w:sz w:val="24"/>
          <w:szCs w:val="24"/>
          <w:lang w:eastAsia="es-AR"/>
        </w:rPr>
        <w:t>y</w:t>
      </w:r>
    </w:p>
    <w:p w:rsidR="00B4755D" w:rsidRPr="00665EA3" w:rsidRDefault="00B4755D" w:rsidP="00B4755D">
      <w:pPr>
        <w:keepNext/>
        <w:shd w:val="clear" w:color="auto" w:fill="FFFFFF"/>
        <w:spacing w:before="60" w:after="6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665EA3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CONSIDERANDO</w:t>
      </w:r>
      <w:r w:rsidR="00592F29" w:rsidRPr="00665EA3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 xml:space="preserve">: </w:t>
      </w:r>
    </w:p>
    <w:p w:rsidR="000A6938" w:rsidRPr="00665EA3" w:rsidRDefault="00592F29" w:rsidP="00B4755D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665EA3">
        <w:rPr>
          <w:rFonts w:ascii="Book Antiqua" w:eastAsia="Times New Roman" w:hAnsi="Book Antiqua" w:cs="Times New Roman"/>
          <w:sz w:val="24"/>
          <w:szCs w:val="24"/>
          <w:lang w:eastAsia="es-AR"/>
        </w:rPr>
        <w:t>Que mediante el mismo el Departamento Ejecutivo Municipal pone a consideración de este Cuerpo la aceptación de $1.200 (Pesos Mil Doscientos) ofrecida por la Empresa RATTO VILLARES Auditores- Consultores con destino al Comedor Infantil Colonia Castillo de esta Ciudad;</w:t>
      </w:r>
    </w:p>
    <w:p w:rsidR="000A6938" w:rsidRPr="00665EA3" w:rsidRDefault="00D718EA" w:rsidP="00B4755D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665EA3">
        <w:rPr>
          <w:rFonts w:ascii="Book Antiqua" w:eastAsia="Times New Roman" w:hAnsi="Book Antiqua" w:cs="Times New Roman"/>
          <w:sz w:val="24"/>
          <w:szCs w:val="24"/>
          <w:lang w:eastAsia="es-AR"/>
        </w:rPr>
        <w:t>Que la donación se realizó con cheque cargo Banco Piano Serie A N</w:t>
      </w:r>
      <w:r w:rsidR="00B4755D" w:rsidRPr="00665EA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Pr="00665EA3">
        <w:rPr>
          <w:rFonts w:ascii="Book Antiqua" w:eastAsia="Times New Roman" w:hAnsi="Book Antiqua" w:cs="Times New Roman"/>
          <w:sz w:val="24"/>
          <w:szCs w:val="24"/>
          <w:lang w:eastAsia="es-AR"/>
        </w:rPr>
        <w:t>00366062 y recepcionada por la dirección</w:t>
      </w:r>
      <w:r w:rsidR="003728E4" w:rsidRPr="00665EA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Pr="00665EA3">
        <w:rPr>
          <w:rFonts w:ascii="Book Antiqua" w:eastAsia="Times New Roman" w:hAnsi="Book Antiqua" w:cs="Times New Roman"/>
          <w:sz w:val="24"/>
          <w:szCs w:val="24"/>
          <w:lang w:eastAsia="es-AR"/>
        </w:rPr>
        <w:t>de Rentas de la Municipalidad de Yerba Buena mediante Recibo N</w:t>
      </w:r>
      <w:r w:rsidR="00B4755D" w:rsidRPr="00665EA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Pr="00665EA3">
        <w:rPr>
          <w:rFonts w:ascii="Book Antiqua" w:eastAsia="Times New Roman" w:hAnsi="Book Antiqua" w:cs="Times New Roman"/>
          <w:sz w:val="24"/>
          <w:szCs w:val="24"/>
          <w:lang w:eastAsia="es-AR"/>
        </w:rPr>
        <w:t>58624 con fecha 29 de Mayo de</w:t>
      </w:r>
      <w:r w:rsidR="003728E4" w:rsidRPr="00665EA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Pr="00665EA3">
        <w:rPr>
          <w:rFonts w:ascii="Book Antiqua" w:eastAsia="Times New Roman" w:hAnsi="Book Antiqua" w:cs="Times New Roman"/>
          <w:sz w:val="24"/>
          <w:szCs w:val="24"/>
          <w:lang w:eastAsia="es-AR"/>
        </w:rPr>
        <w:t>1998</w:t>
      </w:r>
      <w:r w:rsidR="00B4755D" w:rsidRPr="00665EA3">
        <w:rPr>
          <w:rFonts w:ascii="Book Antiqua" w:eastAsia="Times New Roman" w:hAnsi="Book Antiqua" w:cs="Times New Roman"/>
          <w:sz w:val="24"/>
          <w:szCs w:val="24"/>
          <w:lang w:eastAsia="es-AR"/>
        </w:rPr>
        <w:t>;</w:t>
      </w:r>
    </w:p>
    <w:p w:rsidR="000A6938" w:rsidRPr="00665EA3" w:rsidRDefault="00D718EA" w:rsidP="00B4755D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665EA3">
        <w:rPr>
          <w:rFonts w:ascii="Book Antiqua" w:eastAsia="Times New Roman" w:hAnsi="Book Antiqua" w:cs="Times New Roman"/>
          <w:sz w:val="24"/>
          <w:szCs w:val="24"/>
          <w:lang w:eastAsia="es-AR"/>
        </w:rPr>
        <w:t>Que esta donación resulta beneficiosa para este Municipio y especialmente para el Comedor Infantil al que será destinada</w:t>
      </w:r>
      <w:r w:rsidR="00B4755D" w:rsidRPr="00665EA3">
        <w:rPr>
          <w:rFonts w:ascii="Book Antiqua" w:eastAsia="Times New Roman" w:hAnsi="Book Antiqua" w:cs="Times New Roman"/>
          <w:sz w:val="24"/>
          <w:szCs w:val="24"/>
          <w:lang w:eastAsia="es-AR"/>
        </w:rPr>
        <w:t>;</w:t>
      </w:r>
    </w:p>
    <w:p w:rsidR="003728E4" w:rsidRPr="00665EA3" w:rsidRDefault="000A6938" w:rsidP="000A6938">
      <w:pPr>
        <w:keepNext/>
        <w:shd w:val="clear" w:color="auto" w:fill="FFFFFF"/>
        <w:spacing w:before="240" w:after="240" w:line="240" w:lineRule="auto"/>
        <w:ind w:left="1843" w:right="1843"/>
        <w:jc w:val="center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665EA3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EL CONCEJO DELIBERANTE SANCIONA CON FUERZA DE ORDENANZA</w:t>
      </w:r>
    </w:p>
    <w:p w:rsidR="000A6938" w:rsidRPr="00665EA3" w:rsidRDefault="00864FD9" w:rsidP="00864FD9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864FD9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PRIMERO</w:t>
      </w:r>
      <w:r w:rsidR="00592F29" w:rsidRPr="00592F29">
        <w:rPr>
          <w:rFonts w:ascii="Book Antiqua" w:eastAsia="Times New Roman" w:hAnsi="Book Antiqua" w:cs="Times New Roman"/>
          <w:sz w:val="24"/>
          <w:szCs w:val="24"/>
          <w:lang w:eastAsia="es-AR"/>
        </w:rPr>
        <w:t>:</w:t>
      </w:r>
      <w:r w:rsidR="00592F29" w:rsidRPr="00665EA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ACEPTASE la donación $1.200 (Pesos Mil Doscientos) ofrecida por la Empresa RATTO VILLARES, como contribución al Comedor Infantil Castillo de esta Ciudad.</w:t>
      </w:r>
    </w:p>
    <w:p w:rsidR="000A6938" w:rsidRPr="00665EA3" w:rsidRDefault="00864FD9" w:rsidP="00864FD9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864FD9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SEGUNDO</w:t>
      </w:r>
      <w:r w:rsidR="00592F29" w:rsidRPr="00592F29">
        <w:rPr>
          <w:rFonts w:ascii="Book Antiqua" w:eastAsia="Times New Roman" w:hAnsi="Book Antiqua" w:cs="Times New Roman"/>
          <w:sz w:val="24"/>
          <w:szCs w:val="24"/>
          <w:lang w:eastAsia="es-AR"/>
        </w:rPr>
        <w:t>:</w:t>
      </w:r>
      <w:r w:rsidR="00592F29" w:rsidRPr="00665EA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D718EA" w:rsidRPr="00665EA3">
        <w:rPr>
          <w:rFonts w:ascii="Book Antiqua" w:eastAsia="Times New Roman" w:hAnsi="Book Antiqua" w:cs="Times New Roman"/>
          <w:sz w:val="24"/>
          <w:szCs w:val="24"/>
          <w:lang w:eastAsia="es-AR"/>
        </w:rPr>
        <w:t>COMUNICASE al Comedor Infantil Colonia Castillo</w:t>
      </w:r>
      <w:r w:rsidR="00B4755D" w:rsidRPr="00665EA3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p w:rsidR="008213C0" w:rsidRPr="00B4755D" w:rsidRDefault="00864FD9" w:rsidP="00B4755D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864FD9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TERCERO</w:t>
      </w:r>
      <w:r w:rsidR="00592F29" w:rsidRPr="00592F29">
        <w:rPr>
          <w:rFonts w:ascii="Book Antiqua" w:eastAsia="Times New Roman" w:hAnsi="Book Antiqua" w:cs="Times New Roman"/>
          <w:sz w:val="24"/>
          <w:szCs w:val="24"/>
          <w:lang w:eastAsia="es-AR"/>
        </w:rPr>
        <w:t>:</w:t>
      </w:r>
      <w:r w:rsidR="00592F29" w:rsidRPr="00665EA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8213C0" w:rsidRPr="00665EA3">
        <w:rPr>
          <w:rFonts w:ascii="Book Antiqua" w:eastAsia="Times New Roman" w:hAnsi="Book Antiqua" w:cs="Times New Roman"/>
          <w:sz w:val="24"/>
          <w:szCs w:val="24"/>
          <w:lang w:eastAsia="es-AR"/>
        </w:rPr>
        <w:t>COMUNIQUESE</w:t>
      </w:r>
      <w:r w:rsidR="00B4755D" w:rsidRPr="00665EA3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8213C0" w:rsidRPr="00665EA3">
        <w:rPr>
          <w:rFonts w:ascii="Book Antiqua" w:eastAsia="Times New Roman" w:hAnsi="Book Antiqua" w:cs="Times New Roman"/>
          <w:sz w:val="24"/>
          <w:szCs w:val="24"/>
          <w:lang w:eastAsia="es-AR"/>
        </w:rPr>
        <w:t>COPIESE Y ARCHIVESE</w:t>
      </w:r>
      <w:r w:rsidR="00B4755D" w:rsidRPr="00665EA3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  <w:r w:rsidR="00665EA3" w:rsidRPr="00B4755D">
        <w:rPr>
          <w:rFonts w:ascii="Book Antiqua" w:hAnsi="Book Antiqua" w:cs="Times New Roman"/>
          <w:sz w:val="24"/>
        </w:rPr>
        <w:t xml:space="preserve"> </w:t>
      </w:r>
    </w:p>
    <w:sectPr w:rsidR="008213C0" w:rsidRPr="00B4755D" w:rsidSect="00EF01FC">
      <w:footerReference w:type="default" r:id="rId6"/>
      <w:pgSz w:w="11906" w:h="16838"/>
      <w:pgMar w:top="1417" w:right="1134" w:bottom="1134" w:left="1701" w:header="709" w:footer="709" w:gutter="0"/>
      <w:pgNumType w:start="88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25470" w:rsidRDefault="00E25470" w:rsidP="00E25470">
      <w:pPr>
        <w:spacing w:after="0" w:line="240" w:lineRule="auto"/>
      </w:pPr>
      <w:r>
        <w:separator/>
      </w:r>
    </w:p>
  </w:endnote>
  <w:endnote w:type="continuationSeparator" w:id="0">
    <w:p w:rsidR="00E25470" w:rsidRDefault="00E25470" w:rsidP="00E25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25470" w:rsidRPr="00EF01FC" w:rsidRDefault="00E2547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25470" w:rsidRDefault="00E25470" w:rsidP="00E25470">
      <w:pPr>
        <w:spacing w:after="0" w:line="240" w:lineRule="auto"/>
      </w:pPr>
      <w:r>
        <w:separator/>
      </w:r>
    </w:p>
  </w:footnote>
  <w:footnote w:type="continuationSeparator" w:id="0">
    <w:p w:rsidR="00E25470" w:rsidRDefault="00E25470" w:rsidP="00E2547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718EA"/>
    <w:rsid w:val="0002450D"/>
    <w:rsid w:val="000A6938"/>
    <w:rsid w:val="000D0EF5"/>
    <w:rsid w:val="001607F9"/>
    <w:rsid w:val="002447E6"/>
    <w:rsid w:val="00253262"/>
    <w:rsid w:val="00275431"/>
    <w:rsid w:val="002B0B9B"/>
    <w:rsid w:val="00327DAD"/>
    <w:rsid w:val="00335277"/>
    <w:rsid w:val="003728E4"/>
    <w:rsid w:val="003F0E46"/>
    <w:rsid w:val="004A329B"/>
    <w:rsid w:val="004E437F"/>
    <w:rsid w:val="0053009F"/>
    <w:rsid w:val="0059053F"/>
    <w:rsid w:val="00592F29"/>
    <w:rsid w:val="005972ED"/>
    <w:rsid w:val="005A3C8A"/>
    <w:rsid w:val="005A4C6E"/>
    <w:rsid w:val="005E37C4"/>
    <w:rsid w:val="006061FF"/>
    <w:rsid w:val="00617106"/>
    <w:rsid w:val="006418D0"/>
    <w:rsid w:val="00661F54"/>
    <w:rsid w:val="00665EA3"/>
    <w:rsid w:val="00692CA4"/>
    <w:rsid w:val="00695A21"/>
    <w:rsid w:val="006B3940"/>
    <w:rsid w:val="006D37FE"/>
    <w:rsid w:val="00723B2E"/>
    <w:rsid w:val="007606FC"/>
    <w:rsid w:val="0079721E"/>
    <w:rsid w:val="007D2F82"/>
    <w:rsid w:val="008213C0"/>
    <w:rsid w:val="00864FD9"/>
    <w:rsid w:val="00897ED8"/>
    <w:rsid w:val="0092546F"/>
    <w:rsid w:val="00925812"/>
    <w:rsid w:val="009C0292"/>
    <w:rsid w:val="009C09A8"/>
    <w:rsid w:val="009E0FEA"/>
    <w:rsid w:val="009E5A06"/>
    <w:rsid w:val="00A44C2B"/>
    <w:rsid w:val="00A96459"/>
    <w:rsid w:val="00B4755D"/>
    <w:rsid w:val="00C9004C"/>
    <w:rsid w:val="00D718EA"/>
    <w:rsid w:val="00DA4206"/>
    <w:rsid w:val="00DC6B43"/>
    <w:rsid w:val="00E25470"/>
    <w:rsid w:val="00E532E0"/>
    <w:rsid w:val="00E76C33"/>
    <w:rsid w:val="00E83F66"/>
    <w:rsid w:val="00EF01FC"/>
    <w:rsid w:val="00F213DA"/>
    <w:rsid w:val="00F571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13C0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E254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25470"/>
  </w:style>
  <w:style w:type="paragraph" w:styleId="Piedepgina">
    <w:name w:val="footer"/>
    <w:basedOn w:val="Normal"/>
    <w:link w:val="PiedepginaCar"/>
    <w:uiPriority w:val="99"/>
    <w:semiHidden/>
    <w:unhideWhenUsed/>
    <w:rsid w:val="00E254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2547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os\caty\PLANTILLA%20ORDENANZ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ORDENANZA.dotx</Template>
  <TotalTime>13</TotalTime>
  <Pages>1</Pages>
  <Words>160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27</cp:revision>
  <cp:lastPrinted>2017-10-04T15:15:00Z</cp:lastPrinted>
  <dcterms:created xsi:type="dcterms:W3CDTF">2017-01-06T12:01:00Z</dcterms:created>
  <dcterms:modified xsi:type="dcterms:W3CDTF">2017-10-04T15:15:00Z</dcterms:modified>
</cp:coreProperties>
</file>