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B21" w:rsidRPr="00A06B21" w:rsidRDefault="00A06B21" w:rsidP="00A06B2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06B21">
        <w:rPr>
          <w:rFonts w:ascii="Book Antiqua" w:hAnsi="Book Antiqua"/>
          <w:sz w:val="24"/>
        </w:rPr>
        <w:t>Yerba Buena, 10 de Marzo de 1994</w:t>
      </w:r>
    </w:p>
    <w:p w:rsidR="00A06B21" w:rsidRPr="00A06B21" w:rsidRDefault="00A06B21" w:rsidP="00A06B2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06B21">
        <w:rPr>
          <w:rFonts w:ascii="Book Antiqua" w:hAnsi="Book Antiqua"/>
          <w:b/>
          <w:sz w:val="24"/>
        </w:rPr>
        <w:t>ORDENANZA Nº 614</w:t>
      </w:r>
    </w:p>
    <w:p w:rsidR="00A06B21" w:rsidRPr="00A06B21" w:rsidRDefault="00A06B21" w:rsidP="00A06B2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06B2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F11F6" w:rsidRPr="00A06B21" w:rsidRDefault="00A06B21" w:rsidP="00A06B21">
      <w:pPr>
        <w:keepNext/>
        <w:spacing w:after="180" w:line="240" w:lineRule="auto"/>
        <w:rPr>
          <w:rFonts w:ascii="Book Antiqua" w:hAnsi="Book Antiqua"/>
          <w:sz w:val="24"/>
        </w:rPr>
      </w:pPr>
      <w:r w:rsidRPr="00A06B2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8E3F11" w:rsidRPr="00A06B21">
        <w:rPr>
          <w:rFonts w:ascii="Book Antiqua" w:hAnsi="Book Antiqua"/>
          <w:sz w:val="24"/>
        </w:rPr>
        <w:t>PRORROGASE la vigencia de la Ordenanza N</w:t>
      </w:r>
      <w:r>
        <w:rPr>
          <w:rFonts w:ascii="Book Antiqua" w:hAnsi="Book Antiqua"/>
          <w:sz w:val="24"/>
        </w:rPr>
        <w:t xml:space="preserve">º </w:t>
      </w:r>
      <w:r w:rsidR="008E3F11" w:rsidRPr="00A06B21">
        <w:rPr>
          <w:rFonts w:ascii="Book Antiqua" w:hAnsi="Book Antiqua"/>
          <w:sz w:val="24"/>
        </w:rPr>
        <w:t xml:space="preserve">571/93 </w:t>
      </w:r>
      <w:r>
        <w:rPr>
          <w:rFonts w:ascii="Book Antiqua" w:hAnsi="Book Antiqua"/>
          <w:sz w:val="24"/>
        </w:rPr>
        <w:t xml:space="preserve"> (</w:t>
      </w:r>
      <w:r w:rsidR="008E3F11" w:rsidRPr="00A06B21">
        <w:rPr>
          <w:rFonts w:ascii="Book Antiqua" w:hAnsi="Book Antiqua"/>
          <w:sz w:val="24"/>
        </w:rPr>
        <w:t>Fiscal Año 1993</w:t>
      </w:r>
      <w:r>
        <w:rPr>
          <w:rFonts w:ascii="Book Antiqua" w:hAnsi="Book Antiqua"/>
          <w:sz w:val="24"/>
        </w:rPr>
        <w:t xml:space="preserve">) </w:t>
      </w:r>
      <w:r w:rsidR="008E3F11" w:rsidRPr="00A06B21">
        <w:rPr>
          <w:rFonts w:ascii="Book Antiqua" w:hAnsi="Book Antiqua"/>
          <w:sz w:val="24"/>
        </w:rPr>
        <w:t xml:space="preserve"> hasta el 31/05/94</w:t>
      </w:r>
      <w:r>
        <w:rPr>
          <w:rFonts w:ascii="Book Antiqua" w:hAnsi="Book Antiqua"/>
          <w:sz w:val="24"/>
        </w:rPr>
        <w:t xml:space="preserve">. </w:t>
      </w:r>
    </w:p>
    <w:p w:rsidR="006F2884" w:rsidRPr="00A06B21" w:rsidRDefault="00A06B21" w:rsidP="00A06B21">
      <w:pPr>
        <w:keepNext/>
        <w:spacing w:after="180" w:line="240" w:lineRule="auto"/>
        <w:rPr>
          <w:rFonts w:ascii="Book Antiqua" w:hAnsi="Book Antiqua"/>
          <w:sz w:val="24"/>
        </w:rPr>
      </w:pPr>
      <w:r w:rsidRPr="00A06B2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A06B2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06B2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06B21" w:rsidSect="00A06B21">
      <w:footerReference w:type="default" r:id="rId7"/>
      <w:pgSz w:w="11906" w:h="16838"/>
      <w:pgMar w:top="1417" w:right="1134" w:bottom="1134" w:left="1701" w:header="709" w:footer="709" w:gutter="0"/>
      <w:pgNumType w:start="5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26A" w:rsidRDefault="0054026A" w:rsidP="0054026A">
      <w:pPr>
        <w:spacing w:after="0" w:line="240" w:lineRule="auto"/>
      </w:pPr>
      <w:r>
        <w:separator/>
      </w:r>
    </w:p>
  </w:endnote>
  <w:endnote w:type="continuationSeparator" w:id="0">
    <w:p w:rsidR="0054026A" w:rsidRDefault="0054026A" w:rsidP="00540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26A" w:rsidRPr="000A5790" w:rsidRDefault="005402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26A" w:rsidRDefault="0054026A" w:rsidP="0054026A">
      <w:pPr>
        <w:spacing w:after="0" w:line="240" w:lineRule="auto"/>
      </w:pPr>
      <w:r>
        <w:separator/>
      </w:r>
    </w:p>
  </w:footnote>
  <w:footnote w:type="continuationSeparator" w:id="0">
    <w:p w:rsidR="0054026A" w:rsidRDefault="0054026A" w:rsidP="00540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1BCE"/>
    <w:rsid w:val="00041BCE"/>
    <w:rsid w:val="000776C1"/>
    <w:rsid w:val="000A5790"/>
    <w:rsid w:val="000D6F58"/>
    <w:rsid w:val="00141FD8"/>
    <w:rsid w:val="0015426A"/>
    <w:rsid w:val="00186653"/>
    <w:rsid w:val="001A21AF"/>
    <w:rsid w:val="001D2A69"/>
    <w:rsid w:val="00222916"/>
    <w:rsid w:val="00235DB9"/>
    <w:rsid w:val="002868BB"/>
    <w:rsid w:val="002A18E1"/>
    <w:rsid w:val="002C5F92"/>
    <w:rsid w:val="002D23D6"/>
    <w:rsid w:val="002D575E"/>
    <w:rsid w:val="002E15B5"/>
    <w:rsid w:val="00305DC4"/>
    <w:rsid w:val="00307777"/>
    <w:rsid w:val="00397185"/>
    <w:rsid w:val="003D4ACD"/>
    <w:rsid w:val="003E657F"/>
    <w:rsid w:val="00434AB2"/>
    <w:rsid w:val="00494F86"/>
    <w:rsid w:val="00506E92"/>
    <w:rsid w:val="0054026A"/>
    <w:rsid w:val="005952EA"/>
    <w:rsid w:val="005A64BB"/>
    <w:rsid w:val="005B1BBE"/>
    <w:rsid w:val="006221EA"/>
    <w:rsid w:val="00641638"/>
    <w:rsid w:val="006A459F"/>
    <w:rsid w:val="006F2884"/>
    <w:rsid w:val="007B73E1"/>
    <w:rsid w:val="007B77E3"/>
    <w:rsid w:val="007E3BD7"/>
    <w:rsid w:val="007E6ABD"/>
    <w:rsid w:val="007E76F9"/>
    <w:rsid w:val="007F1AB9"/>
    <w:rsid w:val="00831B3D"/>
    <w:rsid w:val="008860A8"/>
    <w:rsid w:val="008923FC"/>
    <w:rsid w:val="008E3F11"/>
    <w:rsid w:val="008E6B7A"/>
    <w:rsid w:val="00912A3D"/>
    <w:rsid w:val="00982342"/>
    <w:rsid w:val="009A1641"/>
    <w:rsid w:val="009F11F6"/>
    <w:rsid w:val="00A06B21"/>
    <w:rsid w:val="00A55A35"/>
    <w:rsid w:val="00A703B2"/>
    <w:rsid w:val="00AD4124"/>
    <w:rsid w:val="00B1215F"/>
    <w:rsid w:val="00B14600"/>
    <w:rsid w:val="00B3563C"/>
    <w:rsid w:val="00B561B2"/>
    <w:rsid w:val="00B923D8"/>
    <w:rsid w:val="00B96CEC"/>
    <w:rsid w:val="00BB2ED4"/>
    <w:rsid w:val="00C03E22"/>
    <w:rsid w:val="00C049C7"/>
    <w:rsid w:val="00C671F3"/>
    <w:rsid w:val="00C8697B"/>
    <w:rsid w:val="00CA02F3"/>
    <w:rsid w:val="00CE1123"/>
    <w:rsid w:val="00D10C4E"/>
    <w:rsid w:val="00D32FB2"/>
    <w:rsid w:val="00D45A9D"/>
    <w:rsid w:val="00DF2174"/>
    <w:rsid w:val="00E34AE4"/>
    <w:rsid w:val="00E47BB3"/>
    <w:rsid w:val="00EF0A3E"/>
    <w:rsid w:val="00F61EEE"/>
    <w:rsid w:val="00FE348A"/>
    <w:rsid w:val="00FE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38F9DD-063C-4621-839B-B05F3873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02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026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402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026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2017-10-04T15:12:00Z</cp:lastPrinted>
  <dcterms:created xsi:type="dcterms:W3CDTF">2017-03-13T21:53:00Z</dcterms:created>
  <dcterms:modified xsi:type="dcterms:W3CDTF">2018-07-06T12:26:00Z</dcterms:modified>
</cp:coreProperties>
</file>