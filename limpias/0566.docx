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39FE" w:rsidRPr="00E539FE" w:rsidRDefault="00E539FE" w:rsidP="00E539FE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E539FE">
        <w:rPr>
          <w:rFonts w:ascii="Book Antiqua" w:hAnsi="Book Antiqua"/>
          <w:sz w:val="24"/>
        </w:rPr>
        <w:t>Yerba Buena, 09 de Septiembre de 1993</w:t>
      </w:r>
    </w:p>
    <w:p w:rsidR="00E539FE" w:rsidRPr="002976F5" w:rsidRDefault="00E539FE" w:rsidP="00E539FE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2976F5">
        <w:rPr>
          <w:rFonts w:ascii="Book Antiqua" w:hAnsi="Book Antiqua"/>
          <w:b/>
          <w:sz w:val="24"/>
        </w:rPr>
        <w:t>ORDENANZA Nº 566</w:t>
      </w:r>
    </w:p>
    <w:p w:rsidR="00E539FE" w:rsidRPr="002976F5" w:rsidRDefault="00E539FE" w:rsidP="00E539F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976F5">
        <w:rPr>
          <w:rFonts w:ascii="Book Antiqua" w:hAnsi="Book Antiqua"/>
          <w:b/>
          <w:sz w:val="24"/>
        </w:rPr>
        <w:t>VISTO</w:t>
      </w:r>
      <w:r w:rsidR="00CC292B" w:rsidRPr="002976F5">
        <w:rPr>
          <w:rFonts w:ascii="Book Antiqua" w:hAnsi="Book Antiqua"/>
          <w:b/>
          <w:sz w:val="24"/>
        </w:rPr>
        <w:t xml:space="preserve">: </w:t>
      </w:r>
    </w:p>
    <w:p w:rsidR="005D0FE7" w:rsidRPr="002976F5" w:rsidRDefault="00CC292B" w:rsidP="00E539FE">
      <w:pPr>
        <w:keepNext/>
        <w:spacing w:after="180" w:line="240" w:lineRule="auto"/>
        <w:rPr>
          <w:rFonts w:ascii="Book Antiqua" w:hAnsi="Book Antiqua"/>
          <w:sz w:val="24"/>
        </w:rPr>
      </w:pPr>
      <w:r w:rsidRPr="002976F5">
        <w:rPr>
          <w:rFonts w:ascii="Book Antiqua" w:hAnsi="Book Antiqua"/>
          <w:sz w:val="24"/>
        </w:rPr>
        <w:t>El Expte. N° 919-M17-T-93, mediante el cual el Sr. A. Torino solicita exención de la contribución sobre inmuebles de su propiedad, Padrón N° 676.973; y</w:t>
      </w:r>
    </w:p>
    <w:p w:rsidR="00E539FE" w:rsidRPr="002976F5" w:rsidRDefault="00E539FE" w:rsidP="00E539FE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2976F5">
        <w:rPr>
          <w:rFonts w:ascii="Book Antiqua" w:hAnsi="Book Antiqua"/>
          <w:b/>
          <w:sz w:val="24"/>
        </w:rPr>
        <w:t>CONSIDERANDO</w:t>
      </w:r>
      <w:r w:rsidR="00CC292B" w:rsidRPr="002976F5">
        <w:rPr>
          <w:rFonts w:ascii="Book Antiqua" w:hAnsi="Book Antiqua"/>
          <w:b/>
          <w:sz w:val="24"/>
        </w:rPr>
        <w:t xml:space="preserve">: </w:t>
      </w:r>
    </w:p>
    <w:p w:rsidR="00F945CF" w:rsidRPr="002976F5" w:rsidRDefault="005D0FE7" w:rsidP="00E539FE">
      <w:pPr>
        <w:keepNext/>
        <w:spacing w:after="180" w:line="240" w:lineRule="auto"/>
        <w:rPr>
          <w:rFonts w:ascii="Book Antiqua" w:hAnsi="Book Antiqua"/>
          <w:sz w:val="24"/>
        </w:rPr>
      </w:pPr>
      <w:r w:rsidRPr="002976F5">
        <w:rPr>
          <w:rFonts w:ascii="Book Antiqua" w:hAnsi="Book Antiqua"/>
          <w:sz w:val="24"/>
        </w:rPr>
        <w:t xml:space="preserve">Que el recurren </w:t>
      </w:r>
      <w:r w:rsidR="00CC292B" w:rsidRPr="002976F5">
        <w:rPr>
          <w:rFonts w:ascii="Book Antiqua" w:hAnsi="Book Antiqua"/>
          <w:sz w:val="24"/>
        </w:rPr>
        <w:t>plantea</w:t>
      </w:r>
      <w:r w:rsidRPr="002976F5">
        <w:rPr>
          <w:rFonts w:ascii="Book Antiqua" w:hAnsi="Book Antiqua"/>
          <w:sz w:val="24"/>
        </w:rPr>
        <w:t xml:space="preserve"> una situación contemplada en la Ordenanza N° 302/88 y sus modificatorias</w:t>
      </w:r>
      <w:r w:rsidR="00E539FE" w:rsidRPr="002976F5">
        <w:rPr>
          <w:rFonts w:ascii="Book Antiqua" w:hAnsi="Book Antiqua"/>
          <w:sz w:val="24"/>
        </w:rPr>
        <w:t xml:space="preserve">, </w:t>
      </w:r>
      <w:r w:rsidRPr="002976F5">
        <w:rPr>
          <w:rFonts w:ascii="Book Antiqua" w:hAnsi="Book Antiqua"/>
          <w:sz w:val="24"/>
        </w:rPr>
        <w:t xml:space="preserve">excepto en </w:t>
      </w:r>
      <w:r w:rsidR="00F03F4D" w:rsidRPr="002976F5">
        <w:rPr>
          <w:rFonts w:ascii="Book Antiqua" w:hAnsi="Book Antiqua"/>
          <w:sz w:val="24"/>
        </w:rPr>
        <w:t>lo referente a su artículo 6to</w:t>
      </w:r>
      <w:r w:rsidR="00E539FE" w:rsidRPr="002976F5">
        <w:rPr>
          <w:rFonts w:ascii="Book Antiqua" w:hAnsi="Book Antiqua"/>
          <w:sz w:val="24"/>
        </w:rPr>
        <w:t>.</w:t>
      </w:r>
    </w:p>
    <w:p w:rsidR="00F945CF" w:rsidRPr="002976F5" w:rsidRDefault="005D0FE7" w:rsidP="00E539FE">
      <w:pPr>
        <w:keepNext/>
        <w:spacing w:after="180" w:line="240" w:lineRule="auto"/>
        <w:rPr>
          <w:rFonts w:ascii="Book Antiqua" w:hAnsi="Book Antiqua"/>
          <w:sz w:val="24"/>
        </w:rPr>
      </w:pPr>
      <w:r w:rsidRPr="002976F5">
        <w:rPr>
          <w:rFonts w:ascii="Book Antiqua" w:hAnsi="Book Antiqua"/>
          <w:sz w:val="24"/>
        </w:rPr>
        <w:t>Que según lo dispuesto en la Legislación vigente</w:t>
      </w:r>
      <w:r w:rsidR="00E539FE" w:rsidRPr="002976F5">
        <w:rPr>
          <w:rFonts w:ascii="Book Antiqua" w:hAnsi="Book Antiqua"/>
          <w:sz w:val="24"/>
        </w:rPr>
        <w:t xml:space="preserve">, </w:t>
      </w:r>
      <w:r w:rsidRPr="002976F5">
        <w:rPr>
          <w:rFonts w:ascii="Book Antiqua" w:hAnsi="Book Antiqua"/>
          <w:sz w:val="24"/>
        </w:rPr>
        <w:t>el Honorable Concejo Deliberante</w:t>
      </w:r>
      <w:r w:rsidR="00E539FE" w:rsidRPr="002976F5">
        <w:rPr>
          <w:rFonts w:ascii="Book Antiqua" w:hAnsi="Book Antiqua"/>
          <w:sz w:val="24"/>
        </w:rPr>
        <w:t xml:space="preserve">, </w:t>
      </w:r>
      <w:r w:rsidRPr="002976F5">
        <w:rPr>
          <w:rFonts w:ascii="Book Antiqua" w:hAnsi="Book Antiqua"/>
          <w:sz w:val="24"/>
        </w:rPr>
        <w:t>está facultado a autorizar el Departamento Ejecutivo Municipal a acoger a los beneficios de la Ordenanza N° 302</w:t>
      </w:r>
      <w:r w:rsidR="00E539FE" w:rsidRPr="002976F5">
        <w:rPr>
          <w:rFonts w:ascii="Book Antiqua" w:hAnsi="Book Antiqua"/>
          <w:sz w:val="24"/>
        </w:rPr>
        <w:t xml:space="preserve">, </w:t>
      </w:r>
      <w:r w:rsidRPr="002976F5">
        <w:rPr>
          <w:rFonts w:ascii="Book Antiqua" w:hAnsi="Book Antiqua"/>
          <w:sz w:val="24"/>
        </w:rPr>
        <w:t>cuando no se cumplan con la totalidad de los requisitos</w:t>
      </w:r>
      <w:r w:rsidR="00E539FE" w:rsidRPr="002976F5">
        <w:rPr>
          <w:rFonts w:ascii="Book Antiqua" w:hAnsi="Book Antiqua"/>
          <w:sz w:val="24"/>
        </w:rPr>
        <w:t>;</w:t>
      </w:r>
    </w:p>
    <w:p w:rsidR="00F945CF" w:rsidRPr="002976F5" w:rsidRDefault="00F945CF" w:rsidP="00F945CF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2976F5">
        <w:rPr>
          <w:rFonts w:ascii="Book Antiqua" w:hAnsi="Book Antiqua"/>
          <w:b/>
          <w:sz w:val="24"/>
        </w:rPr>
        <w:t>EL CONCEJO DELIBERANTE SANCIONA CON FUERZA DE ORDENANZA</w:t>
      </w:r>
      <w:r w:rsidR="00CC292B" w:rsidRPr="002976F5">
        <w:rPr>
          <w:rFonts w:ascii="Book Antiqua" w:hAnsi="Book Antiqua"/>
          <w:sz w:val="24"/>
        </w:rPr>
        <w:t xml:space="preserve">: </w:t>
      </w:r>
    </w:p>
    <w:p w:rsidR="00F945CF" w:rsidRPr="002976F5" w:rsidRDefault="00A468EC" w:rsidP="00A468EC">
      <w:pPr>
        <w:keepNext/>
        <w:spacing w:after="180" w:line="240" w:lineRule="auto"/>
        <w:rPr>
          <w:rFonts w:ascii="Book Antiqua" w:hAnsi="Book Antiqua"/>
          <w:sz w:val="24"/>
        </w:rPr>
      </w:pPr>
      <w:r w:rsidRPr="00A468EC">
        <w:rPr>
          <w:rFonts w:ascii="Book Antiqua" w:hAnsi="Book Antiqua"/>
          <w:sz w:val="24"/>
          <w:u w:val="single"/>
        </w:rPr>
        <w:t>ARTÍCULO PRIMERO</w:t>
      </w:r>
      <w:r w:rsidR="00CC292B" w:rsidRPr="00CC292B">
        <w:rPr>
          <w:rFonts w:ascii="Book Antiqua" w:hAnsi="Book Antiqua"/>
          <w:sz w:val="24"/>
        </w:rPr>
        <w:t>:</w:t>
      </w:r>
      <w:r w:rsidR="00CC292B" w:rsidRPr="002976F5">
        <w:rPr>
          <w:rFonts w:ascii="Book Antiqua" w:hAnsi="Book Antiqua"/>
          <w:sz w:val="24"/>
        </w:rPr>
        <w:t xml:space="preserve"> AUTORIZASE al Departamento Ejecutivo Municipal a eximir al Sr. Torino, Antonio de las contribuciones sobre inmuebles del Padrón N° 676.973, desde el 1er. anticipo año 1988.</w:t>
      </w:r>
    </w:p>
    <w:p w:rsidR="006F2884" w:rsidRPr="002976F5" w:rsidRDefault="00A468EC" w:rsidP="00E539FE">
      <w:pPr>
        <w:keepNext/>
        <w:spacing w:after="180" w:line="240" w:lineRule="auto"/>
        <w:rPr>
          <w:rFonts w:ascii="Book Antiqua" w:hAnsi="Book Antiqua"/>
          <w:sz w:val="24"/>
        </w:rPr>
      </w:pPr>
      <w:r w:rsidRPr="00A468EC">
        <w:rPr>
          <w:rFonts w:ascii="Book Antiqua" w:hAnsi="Book Antiqua"/>
          <w:sz w:val="24"/>
          <w:u w:val="single"/>
        </w:rPr>
        <w:t>ARTÍCULO SEGUNDO</w:t>
      </w:r>
      <w:r w:rsidR="00CC292B" w:rsidRPr="00CC292B">
        <w:rPr>
          <w:rFonts w:ascii="Book Antiqua" w:hAnsi="Book Antiqua"/>
          <w:sz w:val="24"/>
        </w:rPr>
        <w:t>:</w:t>
      </w:r>
      <w:r w:rsidR="00CC292B" w:rsidRPr="002976F5">
        <w:rPr>
          <w:rFonts w:ascii="Book Antiqua" w:hAnsi="Book Antiqua"/>
          <w:sz w:val="24"/>
        </w:rPr>
        <w:t xml:space="preserve"> </w:t>
      </w:r>
      <w:r w:rsidR="003E657F" w:rsidRPr="002976F5">
        <w:rPr>
          <w:rFonts w:ascii="Book Antiqua" w:hAnsi="Book Antiqua"/>
          <w:sz w:val="24"/>
        </w:rPr>
        <w:t>COMUNÍQUESE</w:t>
      </w:r>
      <w:r w:rsidR="00E539FE" w:rsidRPr="002976F5">
        <w:rPr>
          <w:rFonts w:ascii="Book Antiqua" w:hAnsi="Book Antiqua"/>
          <w:sz w:val="24"/>
        </w:rPr>
        <w:t xml:space="preserve">, </w:t>
      </w:r>
      <w:r w:rsidR="003E657F" w:rsidRPr="002976F5">
        <w:rPr>
          <w:rFonts w:ascii="Book Antiqua" w:hAnsi="Book Antiqua"/>
          <w:sz w:val="24"/>
        </w:rPr>
        <w:t>CÓPIESE y ARCHÍVESE</w:t>
      </w:r>
      <w:r w:rsidR="00E539FE" w:rsidRPr="002976F5">
        <w:rPr>
          <w:rFonts w:ascii="Book Antiqua" w:hAnsi="Book Antiqua"/>
          <w:sz w:val="24"/>
        </w:rPr>
        <w:t>.</w:t>
      </w:r>
    </w:p>
    <w:sectPr w:rsidR="006F2884" w:rsidRPr="002976F5" w:rsidSect="00B77065">
      <w:footerReference w:type="default" r:id="rId7"/>
      <w:pgSz w:w="11906" w:h="16838"/>
      <w:pgMar w:top="1417" w:right="1134" w:bottom="1134" w:left="1701" w:header="709" w:footer="709" w:gutter="0"/>
      <w:pgNumType w:start="43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0205" w:rsidRDefault="00870205" w:rsidP="00870205">
      <w:pPr>
        <w:spacing w:after="0" w:line="240" w:lineRule="auto"/>
      </w:pPr>
      <w:r>
        <w:separator/>
      </w:r>
    </w:p>
  </w:endnote>
  <w:endnote w:type="continuationSeparator" w:id="0">
    <w:p w:rsidR="00870205" w:rsidRDefault="00870205" w:rsidP="008702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0205" w:rsidRPr="00B77065" w:rsidRDefault="0087020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0205" w:rsidRDefault="00870205" w:rsidP="00870205">
      <w:pPr>
        <w:spacing w:after="0" w:line="240" w:lineRule="auto"/>
      </w:pPr>
      <w:r>
        <w:separator/>
      </w:r>
    </w:p>
  </w:footnote>
  <w:footnote w:type="continuationSeparator" w:id="0">
    <w:p w:rsidR="00870205" w:rsidRDefault="00870205" w:rsidP="008702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D0FE7"/>
    <w:rsid w:val="000204B1"/>
    <w:rsid w:val="00047788"/>
    <w:rsid w:val="000672CF"/>
    <w:rsid w:val="000776C1"/>
    <w:rsid w:val="000D6F58"/>
    <w:rsid w:val="0012198D"/>
    <w:rsid w:val="00222916"/>
    <w:rsid w:val="00257767"/>
    <w:rsid w:val="002976F5"/>
    <w:rsid w:val="002D575E"/>
    <w:rsid w:val="00365DCB"/>
    <w:rsid w:val="00371217"/>
    <w:rsid w:val="003E657F"/>
    <w:rsid w:val="003F0EB2"/>
    <w:rsid w:val="003F4CEA"/>
    <w:rsid w:val="00426CF3"/>
    <w:rsid w:val="00455FE4"/>
    <w:rsid w:val="004728F8"/>
    <w:rsid w:val="004D79AB"/>
    <w:rsid w:val="004F2FEE"/>
    <w:rsid w:val="00526C29"/>
    <w:rsid w:val="00555920"/>
    <w:rsid w:val="005952EA"/>
    <w:rsid w:val="005D0FE7"/>
    <w:rsid w:val="005D6962"/>
    <w:rsid w:val="005E12ED"/>
    <w:rsid w:val="006C7AEC"/>
    <w:rsid w:val="006F2884"/>
    <w:rsid w:val="00712275"/>
    <w:rsid w:val="0072780D"/>
    <w:rsid w:val="007B73E1"/>
    <w:rsid w:val="007E6ABD"/>
    <w:rsid w:val="007F1AB9"/>
    <w:rsid w:val="00870205"/>
    <w:rsid w:val="00893A15"/>
    <w:rsid w:val="008B346D"/>
    <w:rsid w:val="008B540F"/>
    <w:rsid w:val="009B39B3"/>
    <w:rsid w:val="009C6E29"/>
    <w:rsid w:val="00A2300B"/>
    <w:rsid w:val="00A23F58"/>
    <w:rsid w:val="00A468EC"/>
    <w:rsid w:val="00A703B2"/>
    <w:rsid w:val="00A92B7A"/>
    <w:rsid w:val="00AB65F7"/>
    <w:rsid w:val="00AC55E3"/>
    <w:rsid w:val="00B44429"/>
    <w:rsid w:val="00B4466C"/>
    <w:rsid w:val="00B46A82"/>
    <w:rsid w:val="00B77065"/>
    <w:rsid w:val="00B923D8"/>
    <w:rsid w:val="00BB2ED4"/>
    <w:rsid w:val="00BB79D7"/>
    <w:rsid w:val="00BD77D0"/>
    <w:rsid w:val="00BF11CF"/>
    <w:rsid w:val="00BF6701"/>
    <w:rsid w:val="00C021ED"/>
    <w:rsid w:val="00C049C7"/>
    <w:rsid w:val="00CB4107"/>
    <w:rsid w:val="00CC292B"/>
    <w:rsid w:val="00CE1123"/>
    <w:rsid w:val="00CE34AC"/>
    <w:rsid w:val="00CF3DB7"/>
    <w:rsid w:val="00D972DA"/>
    <w:rsid w:val="00DB3C01"/>
    <w:rsid w:val="00DB42BC"/>
    <w:rsid w:val="00DC2D43"/>
    <w:rsid w:val="00DE6FB1"/>
    <w:rsid w:val="00E04E67"/>
    <w:rsid w:val="00E14C6E"/>
    <w:rsid w:val="00E34AE4"/>
    <w:rsid w:val="00E474B1"/>
    <w:rsid w:val="00E47BB3"/>
    <w:rsid w:val="00E539FE"/>
    <w:rsid w:val="00EF4C06"/>
    <w:rsid w:val="00F03F4D"/>
    <w:rsid w:val="00F945CF"/>
    <w:rsid w:val="00FF76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70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70205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702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70205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1</Pages>
  <Words>142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EXO S.A.</Company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32</cp:revision>
  <cp:lastPrinted>2017-10-04T15:12:00Z</cp:lastPrinted>
  <dcterms:created xsi:type="dcterms:W3CDTF">2017-01-31T12:57:00Z</dcterms:created>
  <dcterms:modified xsi:type="dcterms:W3CDTF">2017-10-04T15:12:00Z</dcterms:modified>
</cp:coreProperties>
</file>