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0FAD" w:rsidRPr="00250FAD" w:rsidRDefault="00250FAD" w:rsidP="00250FAD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250FAD">
        <w:rPr>
          <w:rFonts w:ascii="Book Antiqua" w:hAnsi="Book Antiqua"/>
          <w:sz w:val="24"/>
        </w:rPr>
        <w:t>Yerba Buena, 07 de Abril de 1993</w:t>
      </w:r>
    </w:p>
    <w:p w:rsidR="00250FAD" w:rsidRPr="00250FAD" w:rsidRDefault="00250FAD" w:rsidP="00250FAD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250FAD">
        <w:rPr>
          <w:rFonts w:ascii="Book Antiqua" w:hAnsi="Book Antiqua"/>
          <w:b/>
          <w:sz w:val="24"/>
        </w:rPr>
        <w:t>ORDENANZA Nº 541</w:t>
      </w:r>
    </w:p>
    <w:p w:rsidR="00250FAD" w:rsidRPr="00250FAD" w:rsidRDefault="00250FAD" w:rsidP="00250FAD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250FAD">
        <w:rPr>
          <w:rFonts w:ascii="Book Antiqua" w:hAnsi="Book Antiqua"/>
          <w:b/>
          <w:sz w:val="24"/>
        </w:rPr>
        <w:t>VISTO:</w:t>
      </w:r>
    </w:p>
    <w:p w:rsidR="00DC3980" w:rsidRPr="00250FAD" w:rsidRDefault="00250FAD" w:rsidP="00250FAD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CB5440" w:rsidRPr="00250FAD">
        <w:rPr>
          <w:rFonts w:ascii="Book Antiqua" w:hAnsi="Book Antiqua"/>
          <w:sz w:val="24"/>
        </w:rPr>
        <w:t>La realización de la Primera Reunión Regional sobre Selvas de Montaña que se llevara a cabo entre el 15 al 17 de Abril de 1993 en Horco Molle</w:t>
      </w:r>
      <w:r>
        <w:rPr>
          <w:rFonts w:ascii="Book Antiqua" w:hAnsi="Book Antiqua"/>
          <w:sz w:val="24"/>
        </w:rPr>
        <w:t xml:space="preserve">, </w:t>
      </w:r>
      <w:r w:rsidR="00CB5440" w:rsidRPr="00250FAD">
        <w:rPr>
          <w:rFonts w:ascii="Book Antiqua" w:hAnsi="Book Antiqua"/>
          <w:sz w:val="24"/>
        </w:rPr>
        <w:t>Yerba Buena</w:t>
      </w:r>
      <w:r>
        <w:rPr>
          <w:rFonts w:ascii="Book Antiqua" w:hAnsi="Book Antiqua"/>
          <w:sz w:val="24"/>
        </w:rPr>
        <w:t xml:space="preserve">; </w:t>
      </w:r>
      <w:r w:rsidR="00CB5440" w:rsidRPr="00250FAD">
        <w:rPr>
          <w:rFonts w:ascii="Book Antiqua" w:hAnsi="Book Antiqua"/>
          <w:sz w:val="24"/>
        </w:rPr>
        <w:t>y</w:t>
      </w:r>
    </w:p>
    <w:p w:rsidR="00250FAD" w:rsidRPr="00250FAD" w:rsidRDefault="00250FAD" w:rsidP="00250FAD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250FAD">
        <w:rPr>
          <w:rFonts w:ascii="Book Antiqua" w:hAnsi="Book Antiqua"/>
          <w:b/>
          <w:sz w:val="24"/>
        </w:rPr>
        <w:t>CONSIDERANDO:</w:t>
      </w:r>
    </w:p>
    <w:p w:rsidR="00564117" w:rsidRPr="00250FAD" w:rsidRDefault="00250FAD" w:rsidP="00250FAD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AA7A89" w:rsidRPr="00250FAD">
        <w:rPr>
          <w:rFonts w:ascii="Book Antiqua" w:hAnsi="Book Antiqua"/>
          <w:sz w:val="24"/>
        </w:rPr>
        <w:t>Que</w:t>
      </w:r>
      <w:r w:rsidR="00CB5440" w:rsidRPr="00250FAD">
        <w:rPr>
          <w:rFonts w:ascii="Book Antiqua" w:hAnsi="Book Antiqua"/>
          <w:sz w:val="24"/>
        </w:rPr>
        <w:t xml:space="preserve"> dicho evento retoma una muy calificada </w:t>
      </w:r>
      <w:r w:rsidR="00F4765F" w:rsidRPr="00250FAD">
        <w:rPr>
          <w:rFonts w:ascii="Book Antiqua" w:hAnsi="Book Antiqua"/>
          <w:sz w:val="24"/>
        </w:rPr>
        <w:t>actividad de estudios sobre el borde selvático del Sistema Andino</w:t>
      </w:r>
      <w:r>
        <w:rPr>
          <w:rFonts w:ascii="Book Antiqua" w:hAnsi="Book Antiqua"/>
          <w:sz w:val="24"/>
        </w:rPr>
        <w:t xml:space="preserve">; </w:t>
      </w:r>
    </w:p>
    <w:p w:rsidR="00564117" w:rsidRPr="00250FAD" w:rsidRDefault="00F4765F" w:rsidP="00250FAD">
      <w:pPr>
        <w:keepNext/>
        <w:spacing w:after="180" w:line="240" w:lineRule="auto"/>
        <w:rPr>
          <w:rFonts w:ascii="Book Antiqua" w:hAnsi="Book Antiqua"/>
          <w:sz w:val="24"/>
        </w:rPr>
      </w:pPr>
      <w:r w:rsidRPr="00250FAD">
        <w:rPr>
          <w:rFonts w:ascii="Book Antiqua" w:hAnsi="Book Antiqua"/>
          <w:sz w:val="24"/>
        </w:rPr>
        <w:t>Que hombres de la talla de Miguel Lillo y otros que lo siguieron</w:t>
      </w:r>
      <w:r w:rsidR="00250FAD">
        <w:rPr>
          <w:rFonts w:ascii="Book Antiqua" w:hAnsi="Book Antiqua"/>
          <w:sz w:val="24"/>
        </w:rPr>
        <w:t xml:space="preserve">; </w:t>
      </w:r>
      <w:r w:rsidRPr="00250FAD">
        <w:rPr>
          <w:rFonts w:ascii="Book Antiqua" w:hAnsi="Book Antiqua"/>
          <w:sz w:val="24"/>
        </w:rPr>
        <w:t>Organismos de Enseñanza e Investigación</w:t>
      </w:r>
      <w:r w:rsidR="00250FAD">
        <w:rPr>
          <w:rFonts w:ascii="Book Antiqua" w:hAnsi="Book Antiqua"/>
          <w:sz w:val="24"/>
        </w:rPr>
        <w:t xml:space="preserve">, </w:t>
      </w:r>
      <w:r w:rsidRPr="00250FAD">
        <w:rPr>
          <w:rFonts w:ascii="Book Antiqua" w:hAnsi="Book Antiqua"/>
          <w:sz w:val="24"/>
        </w:rPr>
        <w:t>tales como la Facultad de Ciencias Naturales e Instituto Miguel Lillo de la Universidad Nacional de Tucumán</w:t>
      </w:r>
      <w:r w:rsidR="00250FAD">
        <w:rPr>
          <w:rFonts w:ascii="Book Antiqua" w:hAnsi="Book Antiqua"/>
          <w:sz w:val="24"/>
        </w:rPr>
        <w:t xml:space="preserve">, </w:t>
      </w:r>
      <w:r w:rsidRPr="00250FAD">
        <w:rPr>
          <w:rFonts w:ascii="Book Antiqua" w:hAnsi="Book Antiqua"/>
          <w:sz w:val="24"/>
        </w:rPr>
        <w:t>dedicada a niveles de excelencia las investigaciones de la problemática ambiental en la conservación de estas aéreas</w:t>
      </w:r>
      <w:r w:rsidR="00250FAD">
        <w:rPr>
          <w:rFonts w:ascii="Book Antiqua" w:hAnsi="Book Antiqua"/>
          <w:sz w:val="24"/>
        </w:rPr>
        <w:t xml:space="preserve">, </w:t>
      </w:r>
      <w:r w:rsidRPr="00250FAD">
        <w:rPr>
          <w:rFonts w:ascii="Book Antiqua" w:hAnsi="Book Antiqua"/>
          <w:sz w:val="24"/>
        </w:rPr>
        <w:t>no solo por lo que ecológicamente significan</w:t>
      </w:r>
      <w:r w:rsidR="00250FAD">
        <w:rPr>
          <w:rFonts w:ascii="Book Antiqua" w:hAnsi="Book Antiqua"/>
          <w:sz w:val="24"/>
        </w:rPr>
        <w:t xml:space="preserve">, </w:t>
      </w:r>
      <w:r w:rsidRPr="00250FAD">
        <w:rPr>
          <w:rFonts w:ascii="Book Antiqua" w:hAnsi="Book Antiqua"/>
          <w:sz w:val="24"/>
        </w:rPr>
        <w:t>sino también por las implicancias económicas que tienen en la Región</w:t>
      </w:r>
      <w:r w:rsidR="00250FAD">
        <w:rPr>
          <w:rFonts w:ascii="Book Antiqua" w:hAnsi="Book Antiqua"/>
          <w:sz w:val="24"/>
        </w:rPr>
        <w:t xml:space="preserve">: </w:t>
      </w:r>
      <w:r w:rsidRPr="00250FAD">
        <w:rPr>
          <w:rFonts w:ascii="Book Antiqua" w:hAnsi="Book Antiqua"/>
          <w:sz w:val="24"/>
        </w:rPr>
        <w:t>Plantaciones de Caña</w:t>
      </w:r>
      <w:r w:rsidR="00250FAD">
        <w:rPr>
          <w:rFonts w:ascii="Book Antiqua" w:hAnsi="Book Antiqua"/>
          <w:sz w:val="24"/>
        </w:rPr>
        <w:t xml:space="preserve">, </w:t>
      </w:r>
      <w:r w:rsidRPr="00250FAD">
        <w:rPr>
          <w:rFonts w:ascii="Book Antiqua" w:hAnsi="Book Antiqua"/>
          <w:sz w:val="24"/>
        </w:rPr>
        <w:t>Tabaco</w:t>
      </w:r>
      <w:r w:rsidR="00250FAD">
        <w:rPr>
          <w:rFonts w:ascii="Book Antiqua" w:hAnsi="Book Antiqua"/>
          <w:sz w:val="24"/>
        </w:rPr>
        <w:t xml:space="preserve">, </w:t>
      </w:r>
      <w:r w:rsidRPr="00250FAD">
        <w:rPr>
          <w:rFonts w:ascii="Book Antiqua" w:hAnsi="Book Antiqua"/>
          <w:sz w:val="24"/>
        </w:rPr>
        <w:t>citrus</w:t>
      </w:r>
      <w:r w:rsidR="00250FAD">
        <w:rPr>
          <w:rFonts w:ascii="Book Antiqua" w:hAnsi="Book Antiqua"/>
          <w:sz w:val="24"/>
        </w:rPr>
        <w:t xml:space="preserve">, </w:t>
      </w:r>
      <w:r w:rsidRPr="00250FAD">
        <w:rPr>
          <w:rFonts w:ascii="Book Antiqua" w:hAnsi="Book Antiqua"/>
          <w:sz w:val="24"/>
        </w:rPr>
        <w:t>etc</w:t>
      </w:r>
      <w:r w:rsidR="00250FAD">
        <w:rPr>
          <w:rFonts w:ascii="Book Antiqua" w:hAnsi="Book Antiqua"/>
          <w:sz w:val="24"/>
        </w:rPr>
        <w:t xml:space="preserve">. </w:t>
      </w:r>
    </w:p>
    <w:p w:rsidR="00564117" w:rsidRPr="00250FAD" w:rsidRDefault="00F4765F" w:rsidP="00250FAD">
      <w:pPr>
        <w:keepNext/>
        <w:spacing w:after="180" w:line="240" w:lineRule="auto"/>
        <w:rPr>
          <w:rFonts w:ascii="Book Antiqua" w:hAnsi="Book Antiqua"/>
          <w:sz w:val="24"/>
        </w:rPr>
      </w:pPr>
      <w:r w:rsidRPr="00250FAD">
        <w:rPr>
          <w:rFonts w:ascii="Book Antiqua" w:hAnsi="Book Antiqua"/>
          <w:sz w:val="24"/>
        </w:rPr>
        <w:t>Que estas reuniones permiten el intercambio de conocimiento de investigadores y de aquellos que de una u otra forma colaboran para el desarrollo de las áreas de Selvas y Bosques Húmedos</w:t>
      </w:r>
      <w:r w:rsidR="00250FAD">
        <w:rPr>
          <w:rFonts w:ascii="Book Antiqua" w:hAnsi="Book Antiqua"/>
          <w:sz w:val="24"/>
        </w:rPr>
        <w:t xml:space="preserve">; </w:t>
      </w:r>
    </w:p>
    <w:p w:rsidR="00250FAD" w:rsidRPr="00250FAD" w:rsidRDefault="00250FAD" w:rsidP="00250FAD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250FAD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564117" w:rsidRPr="00250FAD" w:rsidRDefault="00250FAD" w:rsidP="00250FAD">
      <w:pPr>
        <w:keepNext/>
        <w:spacing w:after="180" w:line="240" w:lineRule="auto"/>
        <w:rPr>
          <w:rFonts w:ascii="Book Antiqua" w:hAnsi="Book Antiqua"/>
          <w:sz w:val="24"/>
        </w:rPr>
      </w:pPr>
      <w:r w:rsidRPr="00250FAD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F4765F" w:rsidRPr="00250FAD">
        <w:rPr>
          <w:rFonts w:ascii="Book Antiqua" w:hAnsi="Book Antiqua"/>
          <w:sz w:val="24"/>
        </w:rPr>
        <w:t>DECLARESE DE INTERES MUNI</w:t>
      </w:r>
      <w:r w:rsidR="009C0D66" w:rsidRPr="00250FAD">
        <w:rPr>
          <w:rFonts w:ascii="Book Antiqua" w:hAnsi="Book Antiqua"/>
          <w:sz w:val="24"/>
        </w:rPr>
        <w:t>CIPAL la Primera Reunión Regional sobre Selvas de Montaña</w:t>
      </w:r>
      <w:r>
        <w:rPr>
          <w:rFonts w:ascii="Book Antiqua" w:hAnsi="Book Antiqua"/>
          <w:sz w:val="24"/>
        </w:rPr>
        <w:t xml:space="preserve">, </w:t>
      </w:r>
      <w:r w:rsidR="009C0D66" w:rsidRPr="00250FAD">
        <w:rPr>
          <w:rFonts w:ascii="Book Antiqua" w:hAnsi="Book Antiqua"/>
          <w:sz w:val="24"/>
        </w:rPr>
        <w:t>que tendrá lugar en Horco Molle</w:t>
      </w:r>
      <w:r>
        <w:rPr>
          <w:rFonts w:ascii="Book Antiqua" w:hAnsi="Book Antiqua"/>
          <w:sz w:val="24"/>
        </w:rPr>
        <w:t xml:space="preserve">, </w:t>
      </w:r>
      <w:r w:rsidR="009C0D66" w:rsidRPr="00250FAD">
        <w:rPr>
          <w:rFonts w:ascii="Book Antiqua" w:hAnsi="Book Antiqua"/>
          <w:sz w:val="24"/>
        </w:rPr>
        <w:t>Yerba Buena</w:t>
      </w:r>
      <w:r>
        <w:rPr>
          <w:rFonts w:ascii="Book Antiqua" w:hAnsi="Book Antiqua"/>
          <w:sz w:val="24"/>
        </w:rPr>
        <w:t xml:space="preserve">, </w:t>
      </w:r>
      <w:r w:rsidR="009C0D66" w:rsidRPr="00250FAD">
        <w:rPr>
          <w:rFonts w:ascii="Book Antiqua" w:hAnsi="Book Antiqua"/>
          <w:sz w:val="24"/>
        </w:rPr>
        <w:t>del 15 al 17 de Abril de 1993</w:t>
      </w:r>
      <w:r>
        <w:rPr>
          <w:rFonts w:ascii="Book Antiqua" w:hAnsi="Book Antiqua"/>
          <w:sz w:val="24"/>
        </w:rPr>
        <w:t xml:space="preserve">, </w:t>
      </w:r>
      <w:r w:rsidR="009C0D66" w:rsidRPr="00250FAD">
        <w:rPr>
          <w:rFonts w:ascii="Book Antiqua" w:hAnsi="Book Antiqua"/>
          <w:sz w:val="24"/>
        </w:rPr>
        <w:t>organizada por el Laboratorio de Investigación Ecológicas de Yungas</w:t>
      </w:r>
      <w:r w:rsidR="00564117" w:rsidRPr="00250FAD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9C0D66" w:rsidRPr="00250FAD">
        <w:rPr>
          <w:rFonts w:ascii="Book Antiqua" w:hAnsi="Book Antiqua"/>
          <w:sz w:val="24"/>
        </w:rPr>
        <w:t>LIEY</w:t>
      </w:r>
      <w:r>
        <w:rPr>
          <w:rFonts w:ascii="Book Antiqua" w:hAnsi="Book Antiqua"/>
          <w:sz w:val="24"/>
        </w:rPr>
        <w:t xml:space="preserve">) </w:t>
      </w:r>
      <w:r w:rsidR="00564117" w:rsidRPr="00250FAD">
        <w:rPr>
          <w:rFonts w:ascii="Book Antiqua" w:hAnsi="Book Antiqua"/>
          <w:sz w:val="24"/>
        </w:rPr>
        <w:t xml:space="preserve"> </w:t>
      </w:r>
      <w:r w:rsidR="009C0D66" w:rsidRPr="00250FAD">
        <w:rPr>
          <w:rFonts w:ascii="Book Antiqua" w:hAnsi="Book Antiqua"/>
          <w:sz w:val="24"/>
        </w:rPr>
        <w:t>dependientes de la Facultad de Ciencias Naturales e Instituto Miguel Lillo</w:t>
      </w:r>
      <w:r>
        <w:rPr>
          <w:rFonts w:ascii="Book Antiqua" w:hAnsi="Book Antiqua"/>
          <w:sz w:val="24"/>
        </w:rPr>
        <w:t xml:space="preserve">, </w:t>
      </w:r>
      <w:r w:rsidR="009C0D66" w:rsidRPr="00250FAD">
        <w:rPr>
          <w:rFonts w:ascii="Book Antiqua" w:hAnsi="Book Antiqua"/>
          <w:sz w:val="24"/>
        </w:rPr>
        <w:t>Universidad Nacional de Tucumán</w:t>
      </w:r>
      <w:r>
        <w:rPr>
          <w:rFonts w:ascii="Book Antiqua" w:hAnsi="Book Antiqua"/>
          <w:sz w:val="24"/>
        </w:rPr>
        <w:t xml:space="preserve">. </w:t>
      </w:r>
    </w:p>
    <w:p w:rsidR="00564117" w:rsidRPr="00250FAD" w:rsidRDefault="00250FAD" w:rsidP="00250FAD">
      <w:pPr>
        <w:keepNext/>
        <w:spacing w:after="180" w:line="240" w:lineRule="auto"/>
        <w:rPr>
          <w:rFonts w:ascii="Book Antiqua" w:hAnsi="Book Antiqua"/>
          <w:sz w:val="24"/>
        </w:rPr>
      </w:pPr>
      <w:r w:rsidRPr="00250FAD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9C0D66" w:rsidRPr="00250FAD">
        <w:rPr>
          <w:rFonts w:ascii="Book Antiqua" w:hAnsi="Book Antiqua"/>
          <w:sz w:val="24"/>
        </w:rPr>
        <w:t>Envíese copia de la presente Ordenanza a la Entidad Organizadora</w:t>
      </w:r>
      <w:r w:rsidR="00564117" w:rsidRPr="00250FAD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9C0D66" w:rsidRPr="00250FAD">
        <w:rPr>
          <w:rFonts w:ascii="Book Antiqua" w:hAnsi="Book Antiqua"/>
          <w:sz w:val="24"/>
        </w:rPr>
        <w:t>LIEY</w:t>
      </w:r>
      <w:r>
        <w:rPr>
          <w:rFonts w:ascii="Book Antiqua" w:hAnsi="Book Antiqua"/>
          <w:sz w:val="24"/>
        </w:rPr>
        <w:t xml:space="preserve">) </w:t>
      </w:r>
    </w:p>
    <w:p w:rsidR="006F2884" w:rsidRPr="00250FAD" w:rsidRDefault="00250FAD" w:rsidP="00250FAD">
      <w:pPr>
        <w:keepNext/>
        <w:spacing w:after="180" w:line="240" w:lineRule="auto"/>
        <w:rPr>
          <w:rFonts w:ascii="Book Antiqua" w:hAnsi="Book Antiqua"/>
          <w:sz w:val="24"/>
        </w:rPr>
      </w:pPr>
      <w:r w:rsidRPr="00250FAD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3E657F" w:rsidRPr="00250FAD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250FAD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250FAD" w:rsidSect="00250FAD">
      <w:footerReference w:type="default" r:id="rId7"/>
      <w:pgSz w:w="11906" w:h="16838"/>
      <w:pgMar w:top="1417" w:right="1134" w:bottom="1134" w:left="1701" w:header="709" w:footer="709" w:gutter="0"/>
      <w:pgNumType w:start="41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37DD" w:rsidRDefault="004737DD" w:rsidP="004737DD">
      <w:pPr>
        <w:spacing w:after="0" w:line="240" w:lineRule="auto"/>
      </w:pPr>
      <w:r>
        <w:separator/>
      </w:r>
    </w:p>
  </w:endnote>
  <w:endnote w:type="continuationSeparator" w:id="0">
    <w:p w:rsidR="004737DD" w:rsidRDefault="004737DD" w:rsidP="00473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37DD" w:rsidRPr="00D729B2" w:rsidRDefault="004737D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37DD" w:rsidRDefault="004737DD" w:rsidP="004737DD">
      <w:pPr>
        <w:spacing w:after="0" w:line="240" w:lineRule="auto"/>
      </w:pPr>
      <w:r>
        <w:separator/>
      </w:r>
    </w:p>
  </w:footnote>
  <w:footnote w:type="continuationSeparator" w:id="0">
    <w:p w:rsidR="004737DD" w:rsidRDefault="004737DD" w:rsidP="004737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428AA"/>
    <w:rsid w:val="000022C3"/>
    <w:rsid w:val="00037DAC"/>
    <w:rsid w:val="0004579B"/>
    <w:rsid w:val="000465B8"/>
    <w:rsid w:val="000776C1"/>
    <w:rsid w:val="000D6F58"/>
    <w:rsid w:val="000F5BA9"/>
    <w:rsid w:val="001443CB"/>
    <w:rsid w:val="00146B70"/>
    <w:rsid w:val="001B4407"/>
    <w:rsid w:val="00222916"/>
    <w:rsid w:val="00230EE4"/>
    <w:rsid w:val="00250FAD"/>
    <w:rsid w:val="0029421B"/>
    <w:rsid w:val="002B6687"/>
    <w:rsid w:val="002C1AA7"/>
    <w:rsid w:val="002D0207"/>
    <w:rsid w:val="002D575E"/>
    <w:rsid w:val="00312AA7"/>
    <w:rsid w:val="00342C9A"/>
    <w:rsid w:val="003A2BA0"/>
    <w:rsid w:val="003E657F"/>
    <w:rsid w:val="00415F06"/>
    <w:rsid w:val="004737DD"/>
    <w:rsid w:val="00475461"/>
    <w:rsid w:val="004859E6"/>
    <w:rsid w:val="004F4341"/>
    <w:rsid w:val="00510B63"/>
    <w:rsid w:val="0053605C"/>
    <w:rsid w:val="00551AD8"/>
    <w:rsid w:val="0055265A"/>
    <w:rsid w:val="00564117"/>
    <w:rsid w:val="005952EA"/>
    <w:rsid w:val="005965D0"/>
    <w:rsid w:val="005C3C9D"/>
    <w:rsid w:val="005D69D6"/>
    <w:rsid w:val="00660723"/>
    <w:rsid w:val="00683554"/>
    <w:rsid w:val="006A279B"/>
    <w:rsid w:val="006B115E"/>
    <w:rsid w:val="006F2884"/>
    <w:rsid w:val="00704A7C"/>
    <w:rsid w:val="00710954"/>
    <w:rsid w:val="00732938"/>
    <w:rsid w:val="007428AA"/>
    <w:rsid w:val="007B0A2D"/>
    <w:rsid w:val="007B73E1"/>
    <w:rsid w:val="007E6ABD"/>
    <w:rsid w:val="007F1AB9"/>
    <w:rsid w:val="0082155E"/>
    <w:rsid w:val="00837EBB"/>
    <w:rsid w:val="00876C59"/>
    <w:rsid w:val="009C0D66"/>
    <w:rsid w:val="009F2C2C"/>
    <w:rsid w:val="00A703B2"/>
    <w:rsid w:val="00AA2E6F"/>
    <w:rsid w:val="00AA7A89"/>
    <w:rsid w:val="00AB698C"/>
    <w:rsid w:val="00AE685D"/>
    <w:rsid w:val="00B44D1C"/>
    <w:rsid w:val="00B91CCD"/>
    <w:rsid w:val="00B923D8"/>
    <w:rsid w:val="00BB2ED4"/>
    <w:rsid w:val="00BC01E0"/>
    <w:rsid w:val="00BD1656"/>
    <w:rsid w:val="00BD29A7"/>
    <w:rsid w:val="00C049C7"/>
    <w:rsid w:val="00C5165D"/>
    <w:rsid w:val="00C61AC6"/>
    <w:rsid w:val="00C628D3"/>
    <w:rsid w:val="00CB5440"/>
    <w:rsid w:val="00CE1123"/>
    <w:rsid w:val="00CF75D7"/>
    <w:rsid w:val="00D078D0"/>
    <w:rsid w:val="00D201E4"/>
    <w:rsid w:val="00D20E9E"/>
    <w:rsid w:val="00D33BB8"/>
    <w:rsid w:val="00D7103D"/>
    <w:rsid w:val="00D729B2"/>
    <w:rsid w:val="00D72B77"/>
    <w:rsid w:val="00DC3980"/>
    <w:rsid w:val="00E34AE4"/>
    <w:rsid w:val="00E47BB3"/>
    <w:rsid w:val="00E9557A"/>
    <w:rsid w:val="00F31C0F"/>
    <w:rsid w:val="00F4765F"/>
    <w:rsid w:val="00F961A1"/>
    <w:rsid w:val="00F973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50DE4C0-22B1-417E-A521-6C3658E63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737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737DD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4737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737DD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caty\PLANTILLA%20BAS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BASE.dotx</Template>
  <TotalTime>28</TotalTime>
  <Pages>1</Pages>
  <Words>245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33</cp:revision>
  <cp:lastPrinted>2017-10-04T15:12:00Z</cp:lastPrinted>
  <dcterms:created xsi:type="dcterms:W3CDTF">2016-12-29T13:06:00Z</dcterms:created>
  <dcterms:modified xsi:type="dcterms:W3CDTF">2018-07-06T12:20:00Z</dcterms:modified>
</cp:coreProperties>
</file>