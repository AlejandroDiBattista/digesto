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C86" w:rsidRPr="00230C86" w:rsidRDefault="00230C86" w:rsidP="00230C8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30C86">
        <w:rPr>
          <w:rFonts w:ascii="Book Antiqua" w:hAnsi="Book Antiqua"/>
          <w:sz w:val="24"/>
        </w:rPr>
        <w:t>Yerba Buena, 15 de Diciembre de 1999</w:t>
      </w:r>
    </w:p>
    <w:p w:rsidR="00230C86" w:rsidRPr="003D5BDB" w:rsidRDefault="00230C86" w:rsidP="00230C8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D5BDB">
        <w:rPr>
          <w:rFonts w:ascii="Book Antiqua" w:hAnsi="Book Antiqua"/>
          <w:b/>
          <w:sz w:val="24"/>
        </w:rPr>
        <w:t>ORDENANZA Nº 1040</w:t>
      </w:r>
    </w:p>
    <w:p w:rsidR="00230C86" w:rsidRPr="003D5BDB" w:rsidRDefault="00230C86" w:rsidP="00230C8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D5BDB">
        <w:rPr>
          <w:rFonts w:ascii="Book Antiqua" w:hAnsi="Book Antiqua"/>
          <w:b/>
          <w:sz w:val="24"/>
        </w:rPr>
        <w:t>VISTO:</w:t>
      </w:r>
    </w:p>
    <w:p w:rsidR="00E943C4" w:rsidRPr="003D5BDB" w:rsidRDefault="00E943C4" w:rsidP="00230C86">
      <w:pPr>
        <w:keepNext/>
        <w:spacing w:after="180" w:line="240" w:lineRule="auto"/>
        <w:rPr>
          <w:rFonts w:ascii="Book Antiqua" w:hAnsi="Book Antiqua"/>
          <w:sz w:val="24"/>
        </w:rPr>
      </w:pPr>
      <w:r w:rsidRPr="003D5BDB">
        <w:rPr>
          <w:rFonts w:ascii="Book Antiqua" w:hAnsi="Book Antiqua"/>
          <w:sz w:val="24"/>
        </w:rPr>
        <w:t>Que en calle Pringle y Peñaloza existe una plazoleta</w:t>
      </w:r>
      <w:r w:rsidR="00230C86" w:rsidRPr="003D5BDB">
        <w:rPr>
          <w:rFonts w:ascii="Book Antiqua" w:hAnsi="Book Antiqua"/>
          <w:sz w:val="24"/>
        </w:rPr>
        <w:t xml:space="preserve">; </w:t>
      </w:r>
      <w:r w:rsidRPr="003D5BDB">
        <w:rPr>
          <w:rFonts w:ascii="Book Antiqua" w:hAnsi="Book Antiqua"/>
          <w:sz w:val="24"/>
        </w:rPr>
        <w:t>y</w:t>
      </w:r>
    </w:p>
    <w:p w:rsidR="00230C86" w:rsidRPr="003D5BDB" w:rsidRDefault="00230C86" w:rsidP="00230C8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D5BDB">
        <w:rPr>
          <w:rFonts w:ascii="Book Antiqua" w:hAnsi="Book Antiqua"/>
          <w:b/>
          <w:sz w:val="24"/>
        </w:rPr>
        <w:t>CONSIDERANDO:</w:t>
      </w:r>
    </w:p>
    <w:p w:rsidR="00D92C8F" w:rsidRPr="003D5BDB" w:rsidRDefault="00E943C4" w:rsidP="00230C86">
      <w:pPr>
        <w:keepNext/>
        <w:spacing w:after="180" w:line="240" w:lineRule="auto"/>
        <w:rPr>
          <w:rFonts w:ascii="Book Antiqua" w:hAnsi="Book Antiqua"/>
          <w:sz w:val="24"/>
        </w:rPr>
      </w:pPr>
      <w:r w:rsidRPr="003D5BDB">
        <w:rPr>
          <w:rFonts w:ascii="Book Antiqua" w:hAnsi="Book Antiqua"/>
          <w:sz w:val="24"/>
        </w:rPr>
        <w:t>Que el Pintor Juan B</w:t>
      </w:r>
      <w:r w:rsidR="00230C86" w:rsidRPr="003D5BDB">
        <w:rPr>
          <w:rFonts w:ascii="Book Antiqua" w:hAnsi="Book Antiqua"/>
          <w:sz w:val="24"/>
        </w:rPr>
        <w:t xml:space="preserve">. </w:t>
      </w:r>
      <w:r w:rsidRPr="003D5BDB">
        <w:rPr>
          <w:rFonts w:ascii="Book Antiqua" w:hAnsi="Book Antiqua"/>
          <w:sz w:val="24"/>
        </w:rPr>
        <w:t>Gatti fue un ciudadano destacado de nuestro Municipio</w:t>
      </w:r>
      <w:r w:rsidR="00230C86" w:rsidRPr="003D5BDB">
        <w:rPr>
          <w:rFonts w:ascii="Book Antiqua" w:hAnsi="Book Antiqua"/>
          <w:sz w:val="24"/>
        </w:rPr>
        <w:t xml:space="preserve">, </w:t>
      </w:r>
      <w:r w:rsidRPr="003D5BDB">
        <w:rPr>
          <w:rFonts w:ascii="Book Antiqua" w:hAnsi="Book Antiqua"/>
          <w:sz w:val="24"/>
        </w:rPr>
        <w:t>por su obra artística</w:t>
      </w:r>
      <w:r w:rsidR="00230C86" w:rsidRPr="003D5BDB">
        <w:rPr>
          <w:rFonts w:ascii="Book Antiqua" w:hAnsi="Book Antiqua"/>
          <w:sz w:val="24"/>
        </w:rPr>
        <w:t xml:space="preserve">, </w:t>
      </w:r>
      <w:r w:rsidRPr="003D5BDB">
        <w:rPr>
          <w:rFonts w:ascii="Book Antiqua" w:hAnsi="Book Antiqua"/>
          <w:sz w:val="24"/>
        </w:rPr>
        <w:t>que por su calidad y cantidad</w:t>
      </w:r>
      <w:r w:rsidR="00230C86" w:rsidRPr="003D5BDB">
        <w:rPr>
          <w:rFonts w:ascii="Book Antiqua" w:hAnsi="Book Antiqua"/>
          <w:sz w:val="24"/>
        </w:rPr>
        <w:t xml:space="preserve">, </w:t>
      </w:r>
      <w:r w:rsidRPr="003D5BDB">
        <w:rPr>
          <w:rFonts w:ascii="Book Antiqua" w:hAnsi="Book Antiqua"/>
          <w:sz w:val="24"/>
        </w:rPr>
        <w:t>demostró una vocación y una vida consagrada a la creación pictórica con trascendencia nacional</w:t>
      </w:r>
      <w:r w:rsidR="00230C86" w:rsidRPr="003D5BDB">
        <w:rPr>
          <w:rFonts w:ascii="Book Antiqua" w:hAnsi="Book Antiqua"/>
          <w:sz w:val="24"/>
        </w:rPr>
        <w:t>;</w:t>
      </w:r>
    </w:p>
    <w:p w:rsidR="00D92C8F" w:rsidRPr="003D5BDB" w:rsidRDefault="00E943C4" w:rsidP="00230C86">
      <w:pPr>
        <w:keepNext/>
        <w:spacing w:after="180" w:line="240" w:lineRule="auto"/>
        <w:rPr>
          <w:rFonts w:ascii="Book Antiqua" w:hAnsi="Book Antiqua"/>
          <w:sz w:val="24"/>
        </w:rPr>
      </w:pPr>
      <w:r w:rsidRPr="003D5BDB">
        <w:rPr>
          <w:rFonts w:ascii="Book Antiqua" w:hAnsi="Book Antiqua"/>
          <w:sz w:val="24"/>
        </w:rPr>
        <w:t>Que este Concejo Deliberante ha manifestado con distintos actos su intención de reconocer a aquellos vecinos que por actividades deportivas y/o culturales se destaquen</w:t>
      </w:r>
      <w:r w:rsidR="00230C86" w:rsidRPr="003D5BDB">
        <w:rPr>
          <w:rFonts w:ascii="Book Antiqua" w:hAnsi="Book Antiqua"/>
          <w:sz w:val="24"/>
        </w:rPr>
        <w:t>;</w:t>
      </w:r>
    </w:p>
    <w:p w:rsidR="00D92C8F" w:rsidRPr="003D5BDB" w:rsidRDefault="00E943C4" w:rsidP="00230C86">
      <w:pPr>
        <w:keepNext/>
        <w:spacing w:after="180" w:line="240" w:lineRule="auto"/>
        <w:rPr>
          <w:rFonts w:ascii="Book Antiqua" w:hAnsi="Book Antiqua"/>
          <w:sz w:val="24"/>
        </w:rPr>
      </w:pPr>
      <w:r w:rsidRPr="003D5BDB">
        <w:rPr>
          <w:rFonts w:ascii="Book Antiqua" w:hAnsi="Book Antiqua"/>
          <w:sz w:val="24"/>
        </w:rPr>
        <w:t>Que Juan B</w:t>
      </w:r>
      <w:r w:rsidR="00230C86" w:rsidRPr="003D5BDB">
        <w:rPr>
          <w:rFonts w:ascii="Book Antiqua" w:hAnsi="Book Antiqua"/>
          <w:sz w:val="24"/>
        </w:rPr>
        <w:t xml:space="preserve">. </w:t>
      </w:r>
      <w:r w:rsidRPr="003D5BDB">
        <w:rPr>
          <w:rFonts w:ascii="Book Antiqua" w:hAnsi="Book Antiqua"/>
          <w:sz w:val="24"/>
        </w:rPr>
        <w:t>Gatti merece que su nombre se perpetúe en el propio ámbito de Yerba Buena</w:t>
      </w:r>
      <w:r w:rsidR="00230C86" w:rsidRPr="003D5BDB">
        <w:rPr>
          <w:rFonts w:ascii="Book Antiqua" w:hAnsi="Book Antiqua"/>
          <w:sz w:val="24"/>
        </w:rPr>
        <w:t xml:space="preserve">, </w:t>
      </w:r>
      <w:r w:rsidRPr="003D5BDB">
        <w:rPr>
          <w:rFonts w:ascii="Book Antiqua" w:hAnsi="Book Antiqua"/>
          <w:sz w:val="24"/>
        </w:rPr>
        <w:t>donde trabajo y donde vivió</w:t>
      </w:r>
      <w:r w:rsidR="00230C86" w:rsidRPr="003D5BDB">
        <w:rPr>
          <w:rFonts w:ascii="Book Antiqua" w:hAnsi="Book Antiqua"/>
          <w:sz w:val="24"/>
        </w:rPr>
        <w:t>;</w:t>
      </w:r>
    </w:p>
    <w:p w:rsidR="00D92C8F" w:rsidRPr="003D5BDB" w:rsidRDefault="00D92C8F" w:rsidP="00D92C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D5BDB">
        <w:rPr>
          <w:rFonts w:ascii="Book Antiqua" w:hAnsi="Book Antiqua"/>
          <w:b/>
          <w:sz w:val="24"/>
        </w:rPr>
        <w:t>EL CONCEJO DELIBERANTE SANCIONA CON FUERZA DE ORDENANZA</w:t>
      </w:r>
      <w:r w:rsidR="00230C86" w:rsidRPr="003D5BDB">
        <w:rPr>
          <w:rFonts w:ascii="Book Antiqua" w:hAnsi="Book Antiqua"/>
          <w:sz w:val="24"/>
        </w:rPr>
        <w:t>:</w:t>
      </w:r>
    </w:p>
    <w:p w:rsidR="00D92C8F" w:rsidRPr="003D5BDB" w:rsidRDefault="00B95714" w:rsidP="00B95714">
      <w:pPr>
        <w:keepNext/>
        <w:spacing w:after="180" w:line="240" w:lineRule="auto"/>
        <w:rPr>
          <w:rFonts w:ascii="Book Antiqua" w:hAnsi="Book Antiqua"/>
          <w:sz w:val="24"/>
        </w:rPr>
      </w:pPr>
      <w:r w:rsidRPr="00B9571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D5BDB">
        <w:rPr>
          <w:rFonts w:ascii="Book Antiqua" w:hAnsi="Book Antiqua"/>
          <w:sz w:val="24"/>
        </w:rPr>
        <w:t xml:space="preserve"> </w:t>
      </w:r>
      <w:r w:rsidR="00E943C4" w:rsidRPr="003D5BDB">
        <w:rPr>
          <w:rFonts w:ascii="Book Antiqua" w:hAnsi="Book Antiqua"/>
          <w:sz w:val="24"/>
        </w:rPr>
        <w:t>IMPONESE el nombre de JUAN BAUTISTA GATTI a la plazoleta ubicada en calle Pringles y Chacho Peñaloza</w:t>
      </w:r>
      <w:r w:rsidR="00230C86" w:rsidRPr="003D5BDB">
        <w:rPr>
          <w:rFonts w:ascii="Book Antiqua" w:hAnsi="Book Antiqua"/>
          <w:sz w:val="24"/>
        </w:rPr>
        <w:t>.</w:t>
      </w:r>
    </w:p>
    <w:p w:rsidR="00D92C8F" w:rsidRPr="003D5BDB" w:rsidRDefault="00B95714" w:rsidP="00B95714">
      <w:pPr>
        <w:keepNext/>
        <w:spacing w:after="180" w:line="240" w:lineRule="auto"/>
        <w:rPr>
          <w:rFonts w:ascii="Book Antiqua" w:hAnsi="Book Antiqua"/>
          <w:sz w:val="24"/>
        </w:rPr>
      </w:pPr>
      <w:r w:rsidRPr="00B9571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D5BDB">
        <w:rPr>
          <w:rFonts w:ascii="Book Antiqua" w:hAnsi="Book Antiqua"/>
          <w:sz w:val="24"/>
        </w:rPr>
        <w:t xml:space="preserve"> </w:t>
      </w:r>
      <w:r w:rsidR="004539D6" w:rsidRPr="003D5BDB">
        <w:rPr>
          <w:rFonts w:ascii="Book Antiqua" w:hAnsi="Book Antiqua"/>
          <w:sz w:val="24"/>
        </w:rPr>
        <w:t>E</w:t>
      </w:r>
      <w:r w:rsidR="00E943C4" w:rsidRPr="003D5BDB">
        <w:rPr>
          <w:rFonts w:ascii="Book Antiqua" w:hAnsi="Book Antiqua"/>
          <w:sz w:val="24"/>
        </w:rPr>
        <w:t>l Departamento Ejecutivo Municipal deberá concretar todas las obras necesarias para acondicionar el solar antes mencionado</w:t>
      </w:r>
      <w:r w:rsidR="00230C86" w:rsidRPr="003D5BDB">
        <w:rPr>
          <w:rFonts w:ascii="Book Antiqua" w:hAnsi="Book Antiqua"/>
          <w:sz w:val="24"/>
        </w:rPr>
        <w:t>.</w:t>
      </w:r>
    </w:p>
    <w:p w:rsidR="006F2884" w:rsidRPr="00230C86" w:rsidRDefault="00B95714" w:rsidP="00230C86">
      <w:pPr>
        <w:keepNext/>
        <w:spacing w:after="180" w:line="240" w:lineRule="auto"/>
        <w:rPr>
          <w:rFonts w:ascii="Book Antiqua" w:hAnsi="Book Antiqua"/>
          <w:sz w:val="24"/>
        </w:rPr>
      </w:pPr>
      <w:r w:rsidRPr="00B9571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3D5BDB">
        <w:rPr>
          <w:rFonts w:ascii="Book Antiqua" w:hAnsi="Book Antiqua"/>
          <w:sz w:val="24"/>
        </w:rPr>
        <w:t xml:space="preserve"> </w:t>
      </w:r>
      <w:r w:rsidR="00F011B1" w:rsidRPr="003D5BDB">
        <w:rPr>
          <w:rFonts w:ascii="Book Antiqua" w:hAnsi="Book Antiqua"/>
          <w:sz w:val="24"/>
        </w:rPr>
        <w:t>COMUNIQUESE</w:t>
      </w:r>
      <w:r w:rsidR="00230C86" w:rsidRPr="003D5BDB">
        <w:rPr>
          <w:rFonts w:ascii="Book Antiqua" w:hAnsi="Book Antiqua"/>
          <w:sz w:val="24"/>
        </w:rPr>
        <w:t xml:space="preserve">, </w:t>
      </w:r>
      <w:r w:rsidR="00F011B1" w:rsidRPr="003D5BDB">
        <w:rPr>
          <w:rFonts w:ascii="Book Antiqua" w:hAnsi="Book Antiqua"/>
          <w:sz w:val="24"/>
        </w:rPr>
        <w:t>COPIESE Y ARCHIVESE</w:t>
      </w:r>
      <w:r w:rsidR="00230C86" w:rsidRPr="003D5BDB">
        <w:rPr>
          <w:rFonts w:ascii="Book Antiqua" w:hAnsi="Book Antiqua"/>
          <w:sz w:val="24"/>
        </w:rPr>
        <w:t>.</w:t>
      </w:r>
      <w:r w:rsidR="003D5BDB" w:rsidRPr="00230C86">
        <w:rPr>
          <w:rFonts w:ascii="Book Antiqua" w:hAnsi="Book Antiqua"/>
          <w:sz w:val="24"/>
        </w:rPr>
        <w:t xml:space="preserve"> </w:t>
      </w:r>
    </w:p>
    <w:sectPr w:rsidR="006F2884" w:rsidRPr="00230C86" w:rsidSect="00EB294D">
      <w:footerReference w:type="default" r:id="rId7"/>
      <w:pgSz w:w="11906" w:h="16838"/>
      <w:pgMar w:top="1417" w:right="1134" w:bottom="1134" w:left="1701" w:header="709" w:footer="709" w:gutter="0"/>
      <w:pgNumType w:start="9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76A2" w:rsidRDefault="004D76A2" w:rsidP="004D76A2">
      <w:pPr>
        <w:spacing w:after="0" w:line="240" w:lineRule="auto"/>
      </w:pPr>
      <w:r>
        <w:separator/>
      </w:r>
    </w:p>
  </w:endnote>
  <w:endnote w:type="continuationSeparator" w:id="0">
    <w:p w:rsidR="004D76A2" w:rsidRDefault="004D76A2" w:rsidP="004D7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6A2" w:rsidRPr="00EB294D" w:rsidRDefault="004D76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76A2" w:rsidRDefault="004D76A2" w:rsidP="004D76A2">
      <w:pPr>
        <w:spacing w:after="0" w:line="240" w:lineRule="auto"/>
      </w:pPr>
      <w:r>
        <w:separator/>
      </w:r>
    </w:p>
  </w:footnote>
  <w:footnote w:type="continuationSeparator" w:id="0">
    <w:p w:rsidR="004D76A2" w:rsidRDefault="004D76A2" w:rsidP="004D76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39D6"/>
    <w:rsid w:val="00005886"/>
    <w:rsid w:val="000776C1"/>
    <w:rsid w:val="000D6F58"/>
    <w:rsid w:val="00162218"/>
    <w:rsid w:val="00222916"/>
    <w:rsid w:val="00230C86"/>
    <w:rsid w:val="002365AF"/>
    <w:rsid w:val="0024028D"/>
    <w:rsid w:val="00252C51"/>
    <w:rsid w:val="002C7D9C"/>
    <w:rsid w:val="002D575E"/>
    <w:rsid w:val="00357EB3"/>
    <w:rsid w:val="003D5BDB"/>
    <w:rsid w:val="003E657F"/>
    <w:rsid w:val="0042416B"/>
    <w:rsid w:val="00437BBC"/>
    <w:rsid w:val="00450387"/>
    <w:rsid w:val="004539D6"/>
    <w:rsid w:val="004D76A2"/>
    <w:rsid w:val="005156FB"/>
    <w:rsid w:val="005952EA"/>
    <w:rsid w:val="00645AF1"/>
    <w:rsid w:val="00663734"/>
    <w:rsid w:val="00674BA9"/>
    <w:rsid w:val="0068687D"/>
    <w:rsid w:val="006E5EBE"/>
    <w:rsid w:val="006F2884"/>
    <w:rsid w:val="006F39C5"/>
    <w:rsid w:val="007176A7"/>
    <w:rsid w:val="007B73E1"/>
    <w:rsid w:val="007E6ABD"/>
    <w:rsid w:val="007F1AB9"/>
    <w:rsid w:val="00807F24"/>
    <w:rsid w:val="008443C8"/>
    <w:rsid w:val="008443EA"/>
    <w:rsid w:val="008B516C"/>
    <w:rsid w:val="009053B2"/>
    <w:rsid w:val="0092588D"/>
    <w:rsid w:val="00925AEC"/>
    <w:rsid w:val="009378A9"/>
    <w:rsid w:val="00A01793"/>
    <w:rsid w:val="00A47BE2"/>
    <w:rsid w:val="00A703B2"/>
    <w:rsid w:val="00B923D8"/>
    <w:rsid w:val="00B95714"/>
    <w:rsid w:val="00BB2ED4"/>
    <w:rsid w:val="00C027F8"/>
    <w:rsid w:val="00C044CA"/>
    <w:rsid w:val="00C049C7"/>
    <w:rsid w:val="00CB216C"/>
    <w:rsid w:val="00CE1123"/>
    <w:rsid w:val="00D50291"/>
    <w:rsid w:val="00D74B13"/>
    <w:rsid w:val="00D92C8F"/>
    <w:rsid w:val="00DD3BCC"/>
    <w:rsid w:val="00E34AE4"/>
    <w:rsid w:val="00E47BB3"/>
    <w:rsid w:val="00E943C4"/>
    <w:rsid w:val="00EB294D"/>
    <w:rsid w:val="00F011B1"/>
    <w:rsid w:val="00F01BEF"/>
    <w:rsid w:val="00F7145D"/>
    <w:rsid w:val="00F95AD6"/>
    <w:rsid w:val="00F96B39"/>
    <w:rsid w:val="00FA3528"/>
    <w:rsid w:val="00FD12D9"/>
    <w:rsid w:val="00FE1620"/>
    <w:rsid w:val="00FF3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D7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76A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D7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76A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2017-10-04T15:15:00Z</cp:lastPrinted>
  <dcterms:created xsi:type="dcterms:W3CDTF">2017-03-30T20:09:00Z</dcterms:created>
  <dcterms:modified xsi:type="dcterms:W3CDTF">2017-10-04T15:15:00Z</dcterms:modified>
</cp:coreProperties>
</file>