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B27A63" w:rsidRPr="00B27A63" w:rsidRDefault="00B27A63" w:rsidP="00B27A63">
      <w:pPr>
        <w:keepNext/>
        <w:spacing w:after="180" w:line="240" w:lineRule="auto"/>
        <w:jc w:val="right"/>
        <w:rPr>
          <w:rFonts w:ascii="Book Antiqua" w:hAnsi="Book Antiqua"/>
          <w:sz w:val="24"/>
        </w:rPr>
      </w:pPr>
      <w:r w:rsidRPr="00B27A63">
        <w:rPr>
          <w:rFonts w:ascii="Book Antiqua" w:hAnsi="Book Antiqua"/>
          <w:sz w:val="24"/>
        </w:rPr>
        <w:t>Yerba Buena, 21 de Septiembre de 1994</w:t>
      </w:r>
    </w:p>
    <w:p w:rsidR="00B27A63" w:rsidRPr="00525420" w:rsidRDefault="00B27A63" w:rsidP="00B27A63">
      <w:pPr>
        <w:keepNext/>
        <w:spacing w:before="60" w:after="180" w:line="240" w:lineRule="auto"/>
        <w:jc w:val="left"/>
        <w:rPr>
          <w:rFonts w:ascii="Book Antiqua" w:hAnsi="Book Antiqua"/>
          <w:b/>
          <w:sz w:val="24"/>
        </w:rPr>
      </w:pPr>
      <w:r w:rsidRPr="00525420">
        <w:rPr>
          <w:rFonts w:ascii="Book Antiqua" w:hAnsi="Book Antiqua"/>
          <w:b/>
          <w:sz w:val="24"/>
        </w:rPr>
        <w:t>ORDENANZA Nº 655</w:t>
      </w:r>
    </w:p>
    <w:p w:rsidR="00B27A63" w:rsidRPr="00525420" w:rsidRDefault="00B27A63" w:rsidP="00B27A63">
      <w:pPr>
        <w:keepNext/>
        <w:spacing w:before="60" w:after="60" w:line="240" w:lineRule="auto"/>
        <w:jc w:val="left"/>
        <w:rPr>
          <w:rFonts w:ascii="Book Antiqua" w:hAnsi="Book Antiqua"/>
          <w:b/>
          <w:sz w:val="24"/>
        </w:rPr>
      </w:pPr>
      <w:r w:rsidRPr="00525420">
        <w:rPr>
          <w:rFonts w:ascii="Book Antiqua" w:hAnsi="Book Antiqua"/>
          <w:b/>
          <w:sz w:val="24"/>
        </w:rPr>
        <w:t>VISTO</w:t>
      </w:r>
      <w:r w:rsidR="00554036" w:rsidRPr="00525420">
        <w:rPr>
          <w:rFonts w:ascii="Book Antiqua" w:hAnsi="Book Antiqua"/>
          <w:b/>
          <w:sz w:val="24"/>
        </w:rPr>
        <w:t xml:space="preserve">: </w:t>
      </w:r>
    </w:p>
    <w:p w:rsidR="00B4288D" w:rsidRPr="00525420" w:rsidRDefault="00554036" w:rsidP="00B27A63">
      <w:pPr>
        <w:keepNext/>
        <w:spacing w:after="180" w:line="240" w:lineRule="auto"/>
        <w:rPr>
          <w:rFonts w:ascii="Book Antiqua" w:hAnsi="Book Antiqua"/>
          <w:sz w:val="24"/>
        </w:rPr>
      </w:pPr>
      <w:r w:rsidRPr="00525420">
        <w:rPr>
          <w:rFonts w:ascii="Book Antiqua" w:hAnsi="Book Antiqua"/>
          <w:sz w:val="24"/>
        </w:rPr>
        <w:t>Que el Pasaje que nace en la calle Sarmiento al 2.000 que se extiende al Sur hasta el paredón del Club Unión Aconquija, en una extensión de 100,00mts, no fue impuesto con alguna designación; y</w:t>
      </w:r>
    </w:p>
    <w:p w:rsidR="00B27A63" w:rsidRPr="00525420" w:rsidRDefault="00B27A63" w:rsidP="00B27A63">
      <w:pPr>
        <w:keepNext/>
        <w:spacing w:before="60" w:after="60" w:line="240" w:lineRule="auto"/>
        <w:jc w:val="left"/>
        <w:rPr>
          <w:rFonts w:ascii="Book Antiqua" w:hAnsi="Book Antiqua"/>
          <w:b/>
          <w:sz w:val="24"/>
        </w:rPr>
      </w:pPr>
      <w:r w:rsidRPr="00525420">
        <w:rPr>
          <w:rFonts w:ascii="Book Antiqua" w:hAnsi="Book Antiqua"/>
          <w:b/>
          <w:sz w:val="24"/>
        </w:rPr>
        <w:t>CONSIDERANDO</w:t>
      </w:r>
      <w:r w:rsidR="00554036" w:rsidRPr="00525420">
        <w:rPr>
          <w:rFonts w:ascii="Book Antiqua" w:hAnsi="Book Antiqua"/>
          <w:b/>
          <w:sz w:val="24"/>
        </w:rPr>
        <w:t xml:space="preserve">: </w:t>
      </w:r>
    </w:p>
    <w:p w:rsidR="00490C71" w:rsidRPr="00525420" w:rsidRDefault="00554036" w:rsidP="00B27A63">
      <w:pPr>
        <w:keepNext/>
        <w:spacing w:after="180" w:line="240" w:lineRule="auto"/>
        <w:rPr>
          <w:rFonts w:ascii="Book Antiqua" w:hAnsi="Book Antiqua"/>
          <w:sz w:val="24"/>
        </w:rPr>
      </w:pPr>
      <w:r w:rsidRPr="00525420">
        <w:rPr>
          <w:rFonts w:ascii="Book Antiqua" w:hAnsi="Book Antiqua"/>
          <w:sz w:val="24"/>
        </w:rPr>
        <w:t>Que, en ese mismo lugar existió desde el año 1.909 hasta el año 1.952 la estación Ferroviaria denominada “Estación Yerba Buena” del Ferrocarril Central Cordoba, que unía esta Ciudad con las estaciones 24 de Setiembre, Muñecas, Manantial, la Rinconada, La Cañada y San José;</w:t>
      </w:r>
    </w:p>
    <w:p w:rsidR="00490C71" w:rsidRPr="00525420" w:rsidRDefault="006F5136" w:rsidP="00B27A63">
      <w:pPr>
        <w:keepNext/>
        <w:spacing w:after="180" w:line="240" w:lineRule="auto"/>
        <w:rPr>
          <w:rFonts w:ascii="Book Antiqua" w:hAnsi="Book Antiqua"/>
          <w:sz w:val="24"/>
        </w:rPr>
      </w:pPr>
      <w:r w:rsidRPr="00525420">
        <w:rPr>
          <w:rFonts w:ascii="Book Antiqua" w:hAnsi="Book Antiqua"/>
          <w:sz w:val="24"/>
        </w:rPr>
        <w:t>Que los vecinos de la zona guardan en su memoria gratos recuerdos de la época</w:t>
      </w:r>
      <w:r w:rsidR="00B27A63" w:rsidRPr="00525420">
        <w:rPr>
          <w:rFonts w:ascii="Book Antiqua" w:hAnsi="Book Antiqua"/>
          <w:sz w:val="24"/>
        </w:rPr>
        <w:t xml:space="preserve">, </w:t>
      </w:r>
      <w:r w:rsidRPr="00525420">
        <w:rPr>
          <w:rFonts w:ascii="Book Antiqua" w:hAnsi="Book Antiqua"/>
          <w:sz w:val="24"/>
        </w:rPr>
        <w:t>por lo que significó el ferrocarril por sí mismo y que están de acuerdo en llamar al mencionado pasaje “La Estación” como justo homenaje al sector ferroviario que allí funcionara</w:t>
      </w:r>
      <w:r w:rsidR="00B27A63" w:rsidRPr="00525420">
        <w:rPr>
          <w:rFonts w:ascii="Book Antiqua" w:hAnsi="Book Antiqua"/>
          <w:sz w:val="24"/>
        </w:rPr>
        <w:t>;</w:t>
      </w:r>
    </w:p>
    <w:p w:rsidR="00490C71" w:rsidRPr="00525420" w:rsidRDefault="00490C71" w:rsidP="00490C71">
      <w:pPr>
        <w:keepNext/>
        <w:spacing w:before="240" w:after="240" w:line="240" w:lineRule="auto"/>
        <w:ind w:left="1843" w:right="1843"/>
        <w:jc w:val="center"/>
        <w:rPr>
          <w:rFonts w:ascii="Book Antiqua" w:hAnsi="Book Antiqua"/>
          <w:sz w:val="24"/>
        </w:rPr>
      </w:pPr>
      <w:r w:rsidRPr="00525420">
        <w:rPr>
          <w:rFonts w:ascii="Book Antiqua" w:hAnsi="Book Antiqua"/>
          <w:b/>
          <w:sz w:val="24"/>
        </w:rPr>
        <w:t>EL CONCEJO DELIBERANTE SANCIONA CON FUERZA DE ORDENANZA</w:t>
      </w:r>
      <w:r w:rsidR="00554036" w:rsidRPr="00525420">
        <w:rPr>
          <w:rFonts w:ascii="Book Antiqua" w:hAnsi="Book Antiqua"/>
          <w:sz w:val="24"/>
        </w:rPr>
        <w:t xml:space="preserve">: </w:t>
      </w:r>
    </w:p>
    <w:p w:rsidR="00490C71" w:rsidRPr="00525420" w:rsidRDefault="00A464EF" w:rsidP="00A464EF">
      <w:pPr>
        <w:keepNext/>
        <w:spacing w:after="180" w:line="240" w:lineRule="auto"/>
        <w:rPr>
          <w:rFonts w:ascii="Book Antiqua" w:hAnsi="Book Antiqua"/>
          <w:sz w:val="24"/>
        </w:rPr>
      </w:pPr>
      <w:r w:rsidRPr="00A464EF">
        <w:rPr>
          <w:rFonts w:ascii="Book Antiqua" w:hAnsi="Book Antiqua"/>
          <w:sz w:val="24"/>
          <w:u w:val="single"/>
        </w:rPr>
        <w:t>ARTÍCULO PRIMERO</w:t>
      </w:r>
      <w:r w:rsidR="00554036" w:rsidRPr="00554036">
        <w:rPr>
          <w:rFonts w:ascii="Book Antiqua" w:hAnsi="Book Antiqua"/>
          <w:sz w:val="24"/>
        </w:rPr>
        <w:t>:</w:t>
      </w:r>
      <w:r w:rsidR="00554036" w:rsidRPr="00525420">
        <w:rPr>
          <w:rFonts w:ascii="Book Antiqua" w:hAnsi="Book Antiqua"/>
          <w:sz w:val="24"/>
        </w:rPr>
        <w:t xml:space="preserve"> DESIGNACSE con el nombre de “La Estación”, al Pasaje que nace en la calle Sarmiento al 2.000 y que se extiende al Sur hasta el paredón del Club Unión Aconquija.</w:t>
      </w:r>
    </w:p>
    <w:p w:rsidR="006F2884" w:rsidRPr="00B27A63" w:rsidRDefault="00A464EF" w:rsidP="00B27A63">
      <w:pPr>
        <w:keepNext/>
        <w:spacing w:after="180" w:line="240" w:lineRule="auto"/>
        <w:rPr>
          <w:rFonts w:ascii="Book Antiqua" w:hAnsi="Book Antiqua"/>
          <w:sz w:val="24"/>
        </w:rPr>
      </w:pPr>
      <w:r w:rsidRPr="00A464EF">
        <w:rPr>
          <w:rFonts w:ascii="Book Antiqua" w:hAnsi="Book Antiqua"/>
          <w:sz w:val="24"/>
          <w:u w:val="single"/>
        </w:rPr>
        <w:t>ARTÍCULO SEGUNDO</w:t>
      </w:r>
      <w:r w:rsidR="00554036" w:rsidRPr="00554036">
        <w:rPr>
          <w:rFonts w:ascii="Book Antiqua" w:hAnsi="Book Antiqua"/>
          <w:sz w:val="24"/>
        </w:rPr>
        <w:t>:</w:t>
      </w:r>
      <w:r w:rsidR="00554036" w:rsidRPr="00525420">
        <w:rPr>
          <w:rFonts w:ascii="Book Antiqua" w:hAnsi="Book Antiqua"/>
          <w:sz w:val="24"/>
        </w:rPr>
        <w:t xml:space="preserve"> </w:t>
      </w:r>
      <w:r w:rsidR="003E657F" w:rsidRPr="00525420">
        <w:rPr>
          <w:rFonts w:ascii="Book Antiqua" w:hAnsi="Book Antiqua"/>
          <w:sz w:val="24"/>
        </w:rPr>
        <w:t>COMUNÍQUESE</w:t>
      </w:r>
      <w:r w:rsidR="00B27A63" w:rsidRPr="00525420">
        <w:rPr>
          <w:rFonts w:ascii="Book Antiqua" w:hAnsi="Book Antiqua"/>
          <w:sz w:val="24"/>
        </w:rPr>
        <w:t xml:space="preserve">, </w:t>
      </w:r>
      <w:r w:rsidR="003E657F" w:rsidRPr="00525420">
        <w:rPr>
          <w:rFonts w:ascii="Book Antiqua" w:hAnsi="Book Antiqua"/>
          <w:sz w:val="24"/>
        </w:rPr>
        <w:t>CÓPIESE y ARCHÍVESE</w:t>
      </w:r>
      <w:r w:rsidR="00B27A63" w:rsidRPr="00525420">
        <w:rPr>
          <w:rFonts w:ascii="Book Antiqua" w:hAnsi="Book Antiqua"/>
          <w:sz w:val="24"/>
        </w:rPr>
        <w:t>.</w:t>
      </w:r>
      <w:r w:rsidR="00525420" w:rsidRPr="00B27A63">
        <w:rPr>
          <w:rFonts w:ascii="Book Antiqua" w:hAnsi="Book Antiqua"/>
          <w:sz w:val="24"/>
        </w:rPr>
        <w:t xml:space="preserve"> </w:t>
      </w:r>
    </w:p>
    <w:sectPr w:rsidR="006F2884" w:rsidRPr="00B27A63" w:rsidSect="00051E45">
      <w:footerReference w:type="default" r:id="rId7"/>
      <w:pgSz w:w="11906" w:h="16838"/>
      <w:pgMar w:top="1417" w:right="1134" w:bottom="1134" w:left="1701" w:header="709" w:footer="709" w:gutter="0"/>
      <w:pgNumType w:start="595"/>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7664A3" w:rsidRDefault="007664A3" w:rsidP="007664A3">
      <w:pPr>
        <w:spacing w:after="0" w:line="240" w:lineRule="auto"/>
      </w:pPr>
      <w:r>
        <w:separator/>
      </w:r>
    </w:p>
  </w:endnote>
  <w:endnote w:type="continuationSeparator" w:id="0">
    <w:p w:rsidR="007664A3" w:rsidRDefault="007664A3" w:rsidP="007664A3">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664A3" w:rsidRPr="00051E45" w:rsidRDefault="007664A3">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7664A3" w:rsidRDefault="007664A3" w:rsidP="007664A3">
      <w:pPr>
        <w:spacing w:after="0" w:line="240" w:lineRule="auto"/>
      </w:pPr>
      <w:r>
        <w:separator/>
      </w:r>
    </w:p>
  </w:footnote>
  <w:footnote w:type="continuationSeparator" w:id="0">
    <w:p w:rsidR="007664A3" w:rsidRDefault="007664A3" w:rsidP="007664A3">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21131A"/>
    <w:rsid w:val="0000566C"/>
    <w:rsid w:val="00010085"/>
    <w:rsid w:val="0001193F"/>
    <w:rsid w:val="00051E45"/>
    <w:rsid w:val="00057C69"/>
    <w:rsid w:val="000776C1"/>
    <w:rsid w:val="000D6F58"/>
    <w:rsid w:val="00123EED"/>
    <w:rsid w:val="00146557"/>
    <w:rsid w:val="001551DB"/>
    <w:rsid w:val="0016623B"/>
    <w:rsid w:val="001C47BB"/>
    <w:rsid w:val="0021131A"/>
    <w:rsid w:val="00216BA5"/>
    <w:rsid w:val="00222916"/>
    <w:rsid w:val="002474B1"/>
    <w:rsid w:val="00280178"/>
    <w:rsid w:val="0028687D"/>
    <w:rsid w:val="002A1C0C"/>
    <w:rsid w:val="002C4EB2"/>
    <w:rsid w:val="002D575E"/>
    <w:rsid w:val="003347D2"/>
    <w:rsid w:val="00365F51"/>
    <w:rsid w:val="003E657F"/>
    <w:rsid w:val="00490C71"/>
    <w:rsid w:val="004939D4"/>
    <w:rsid w:val="00494F23"/>
    <w:rsid w:val="004A4432"/>
    <w:rsid w:val="004C7534"/>
    <w:rsid w:val="004D135F"/>
    <w:rsid w:val="004E3149"/>
    <w:rsid w:val="00521353"/>
    <w:rsid w:val="00525420"/>
    <w:rsid w:val="00547008"/>
    <w:rsid w:val="00554036"/>
    <w:rsid w:val="005952EA"/>
    <w:rsid w:val="005A3D7D"/>
    <w:rsid w:val="00643194"/>
    <w:rsid w:val="00682930"/>
    <w:rsid w:val="00686CA0"/>
    <w:rsid w:val="00692B69"/>
    <w:rsid w:val="006E6645"/>
    <w:rsid w:val="006F2884"/>
    <w:rsid w:val="006F5136"/>
    <w:rsid w:val="007664A3"/>
    <w:rsid w:val="00782CA9"/>
    <w:rsid w:val="007A4595"/>
    <w:rsid w:val="007B73E1"/>
    <w:rsid w:val="007E3D6C"/>
    <w:rsid w:val="007E6ABD"/>
    <w:rsid w:val="007F1AB9"/>
    <w:rsid w:val="008075DB"/>
    <w:rsid w:val="008E25F0"/>
    <w:rsid w:val="008E73D6"/>
    <w:rsid w:val="008F6133"/>
    <w:rsid w:val="0093450A"/>
    <w:rsid w:val="00A464EF"/>
    <w:rsid w:val="00A703B2"/>
    <w:rsid w:val="00AB2008"/>
    <w:rsid w:val="00AF6F39"/>
    <w:rsid w:val="00B27A63"/>
    <w:rsid w:val="00B4288D"/>
    <w:rsid w:val="00B923D8"/>
    <w:rsid w:val="00BB2ED4"/>
    <w:rsid w:val="00BD71E7"/>
    <w:rsid w:val="00C049C7"/>
    <w:rsid w:val="00CC0124"/>
    <w:rsid w:val="00CE1123"/>
    <w:rsid w:val="00D215CA"/>
    <w:rsid w:val="00D30190"/>
    <w:rsid w:val="00D42A13"/>
    <w:rsid w:val="00D6464A"/>
    <w:rsid w:val="00D6731F"/>
    <w:rsid w:val="00DC5A1E"/>
    <w:rsid w:val="00DE3713"/>
    <w:rsid w:val="00E03B44"/>
    <w:rsid w:val="00E05BA5"/>
    <w:rsid w:val="00E34AE4"/>
    <w:rsid w:val="00E377A3"/>
    <w:rsid w:val="00E47BB3"/>
    <w:rsid w:val="00EC632D"/>
    <w:rsid w:val="00F84E29"/>
    <w:rsid w:val="00FD0613"/>
  </w:rsids>
  <m:mathPr>
    <m:mathFont m:val="Cambria Math"/>
    <m:brkBin m:val="before"/>
    <m:brkBinSub m:val="--"/>
    <m:smallFrac m:val="off"/>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Medium Grid 1" w:unhideWhenUsed="0"/>
    <w:lsdException w:name="Medium Grid 2" w:semiHidden="0" w:uiPriority="1" w:unhideWhenUsed="0"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7664A3"/>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7664A3"/>
    <w:rPr>
      <w:sz w:val="22"/>
      <w:szCs w:val="22"/>
      <w:lang w:eastAsia="en-US"/>
    </w:rPr>
  </w:style>
  <w:style w:type="paragraph" w:styleId="Piedepgina">
    <w:name w:val="footer"/>
    <w:basedOn w:val="Normal"/>
    <w:link w:val="PiedepginaCar"/>
    <w:uiPriority w:val="99"/>
    <w:semiHidden/>
    <w:unhideWhenUsed/>
    <w:rsid w:val="007664A3"/>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7664A3"/>
    <w:rPr>
      <w:sz w:val="22"/>
      <w:szCs w:val="22"/>
      <w:lang w:eastAsia="en-US"/>
    </w:rPr>
  </w:style>
</w:styles>
</file>

<file path=word/webSettings.xml><?xml version="1.0" encoding="utf-8"?>
<w:webSettings xmlns:r="http://schemas.openxmlformats.org/officeDocument/2006/relationships" xmlns:w="http://schemas.openxmlformats.org/wordprocessingml/2006/main">
  <w:pixelsPerInch w:val="72"/>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4</TotalTime>
  <Pages>1</Pages>
  <Words>168</Words>
  <Characters>926</Characters>
  <Application>Microsoft Office Word</Application>
  <DocSecurity>0</DocSecurity>
  <Lines>7</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1092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30</cp:revision>
  <cp:lastPrinted>2017-10-04T15:13:00Z</cp:lastPrinted>
  <dcterms:created xsi:type="dcterms:W3CDTF">2017-03-16T22:10:00Z</dcterms:created>
  <dcterms:modified xsi:type="dcterms:W3CDTF">2017-10-04T15:13:00Z</dcterms:modified>
</cp:coreProperties>
</file>