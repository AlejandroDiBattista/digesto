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7E1" w:rsidRPr="003417E1" w:rsidRDefault="003417E1" w:rsidP="003417E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Yerba Buena, 26 de Noviembre de 1997</w:t>
      </w:r>
    </w:p>
    <w:p w:rsidR="003417E1" w:rsidRPr="003417E1" w:rsidRDefault="003417E1" w:rsidP="003417E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3417E1">
        <w:rPr>
          <w:rFonts w:ascii="Book Antiqua" w:hAnsi="Book Antiqua"/>
          <w:b/>
          <w:sz w:val="24"/>
        </w:rPr>
        <w:t>ORDENANZA Nº 874</w:t>
      </w:r>
    </w:p>
    <w:p w:rsidR="003417E1" w:rsidRPr="003417E1" w:rsidRDefault="003417E1" w:rsidP="003417E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417E1">
        <w:rPr>
          <w:rFonts w:ascii="Book Antiqua" w:hAnsi="Book Antiqua"/>
          <w:b/>
          <w:sz w:val="24"/>
        </w:rPr>
        <w:t>VISTO:</w:t>
      </w:r>
    </w:p>
    <w:p w:rsidR="00581D1D" w:rsidRPr="003417E1" w:rsidRDefault="003417E1" w:rsidP="003417E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E1614" w:rsidRPr="003417E1">
        <w:rPr>
          <w:rFonts w:ascii="Book Antiqua" w:hAnsi="Book Antiqua"/>
          <w:sz w:val="24"/>
        </w:rPr>
        <w:t>El crecimiento y desarrollo que viene produciéndose en nuestro Municipio</w:t>
      </w:r>
      <w:r>
        <w:rPr>
          <w:rFonts w:ascii="Book Antiqua" w:hAnsi="Book Antiqua"/>
          <w:sz w:val="24"/>
        </w:rPr>
        <w:t xml:space="preserve">, </w:t>
      </w:r>
      <w:r w:rsidR="00CE1614" w:rsidRPr="003417E1">
        <w:rPr>
          <w:rFonts w:ascii="Book Antiqua" w:hAnsi="Book Antiqua"/>
          <w:sz w:val="24"/>
        </w:rPr>
        <w:t>requiriendo una mejor prestación de los servicios que este proceso exige</w:t>
      </w:r>
      <w:r>
        <w:rPr>
          <w:rFonts w:ascii="Book Antiqua" w:hAnsi="Book Antiqua"/>
          <w:sz w:val="24"/>
        </w:rPr>
        <w:t xml:space="preserve">; </w:t>
      </w:r>
      <w:r w:rsidR="00CE1614" w:rsidRPr="003417E1">
        <w:rPr>
          <w:rFonts w:ascii="Book Antiqua" w:hAnsi="Book Antiqua"/>
          <w:sz w:val="24"/>
        </w:rPr>
        <w:t>y</w:t>
      </w:r>
    </w:p>
    <w:p w:rsidR="003417E1" w:rsidRPr="003417E1" w:rsidRDefault="003417E1" w:rsidP="003417E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417E1">
        <w:rPr>
          <w:rFonts w:ascii="Book Antiqua" w:hAnsi="Book Antiqua"/>
          <w:b/>
          <w:sz w:val="24"/>
        </w:rPr>
        <w:t>CONSIDERANDO:</w:t>
      </w:r>
    </w:p>
    <w:p w:rsidR="003E5BC4" w:rsidRPr="003417E1" w:rsidRDefault="003417E1" w:rsidP="003417E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E1614" w:rsidRPr="003417E1">
        <w:rPr>
          <w:rFonts w:ascii="Book Antiqua" w:hAnsi="Book Antiqua"/>
          <w:sz w:val="24"/>
        </w:rPr>
        <w:t>Que para esto se hace necesario dotar a nuestra Municipalidad de los elementos y equipos que son indispensables para estas prestaciones</w:t>
      </w:r>
      <w:r>
        <w:rPr>
          <w:rFonts w:ascii="Book Antiqua" w:hAnsi="Book Antiqua"/>
          <w:sz w:val="24"/>
        </w:rPr>
        <w:t xml:space="preserve">; </w:t>
      </w:r>
    </w:p>
    <w:p w:rsidR="003E5BC4" w:rsidRPr="003417E1" w:rsidRDefault="00CE1614" w:rsidP="003417E1">
      <w:pPr>
        <w:keepNext/>
        <w:spacing w:after="180" w:line="240" w:lineRule="auto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Que para cumplir este objetivo se requiere realizar una compra directa de los equipos necesarios</w:t>
      </w:r>
      <w:r w:rsidR="003417E1">
        <w:rPr>
          <w:rFonts w:ascii="Book Antiqua" w:hAnsi="Book Antiqua"/>
          <w:sz w:val="24"/>
        </w:rPr>
        <w:t xml:space="preserve">; </w:t>
      </w:r>
    </w:p>
    <w:p w:rsidR="003E5BC4" w:rsidRPr="003417E1" w:rsidRDefault="00CE1614" w:rsidP="003417E1">
      <w:pPr>
        <w:keepNext/>
        <w:spacing w:after="180" w:line="240" w:lineRule="auto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Que para la atención del servicio de alumbrado público nuestra Municipalidad cuenta con un camión hidroelevador que ha cumplido su periodo de vida útil</w:t>
      </w:r>
      <w:r w:rsidR="003417E1">
        <w:rPr>
          <w:rFonts w:ascii="Book Antiqua" w:hAnsi="Book Antiqua"/>
          <w:sz w:val="24"/>
        </w:rPr>
        <w:t xml:space="preserve">, </w:t>
      </w:r>
      <w:r w:rsidRPr="003417E1">
        <w:rPr>
          <w:rFonts w:ascii="Book Antiqua" w:hAnsi="Book Antiqua"/>
          <w:sz w:val="24"/>
        </w:rPr>
        <w:t>resul</w:t>
      </w:r>
      <w:r w:rsidR="00EA3AF3" w:rsidRPr="003417E1">
        <w:rPr>
          <w:rFonts w:ascii="Book Antiqua" w:hAnsi="Book Antiqua"/>
          <w:sz w:val="24"/>
        </w:rPr>
        <w:t>tando dada su antigüedad muy on</w:t>
      </w:r>
      <w:r w:rsidRPr="003417E1">
        <w:rPr>
          <w:rFonts w:ascii="Book Antiqua" w:hAnsi="Book Antiqua"/>
          <w:sz w:val="24"/>
        </w:rPr>
        <w:t>eroso su mantenimiento</w:t>
      </w:r>
      <w:r w:rsidR="003417E1">
        <w:rPr>
          <w:rFonts w:ascii="Book Antiqua" w:hAnsi="Book Antiqua"/>
          <w:sz w:val="24"/>
        </w:rPr>
        <w:t xml:space="preserve">, </w:t>
      </w:r>
      <w:r w:rsidRPr="003417E1">
        <w:rPr>
          <w:rFonts w:ascii="Book Antiqua" w:hAnsi="Book Antiqua"/>
          <w:sz w:val="24"/>
        </w:rPr>
        <w:t>encontrándose en esta instancia en reparación y con problemas mecánicos complejos que demandarán tiempo y erogaciones importantes</w:t>
      </w:r>
      <w:r w:rsidR="003417E1">
        <w:rPr>
          <w:rFonts w:ascii="Book Antiqua" w:hAnsi="Book Antiqua"/>
          <w:sz w:val="24"/>
        </w:rPr>
        <w:t xml:space="preserve">; </w:t>
      </w:r>
    </w:p>
    <w:p w:rsidR="003E5BC4" w:rsidRPr="003417E1" w:rsidRDefault="00CE1614" w:rsidP="003417E1">
      <w:pPr>
        <w:keepNext/>
        <w:spacing w:after="180" w:line="240" w:lineRule="auto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 xml:space="preserve">Que para la atención del servicio del alumbrado público es </w:t>
      </w:r>
      <w:r w:rsidR="00E043C6" w:rsidRPr="003417E1">
        <w:rPr>
          <w:rFonts w:ascii="Book Antiqua" w:hAnsi="Book Antiqua"/>
          <w:sz w:val="24"/>
        </w:rPr>
        <w:t>imprescindible contar con un equipamiento ágil y moderno que cubra las exigencias de nuestra comunidad</w:t>
      </w:r>
      <w:r w:rsidR="003417E1">
        <w:rPr>
          <w:rFonts w:ascii="Book Antiqua" w:hAnsi="Book Antiqua"/>
          <w:sz w:val="24"/>
        </w:rPr>
        <w:t xml:space="preserve">, </w:t>
      </w:r>
      <w:r w:rsidR="00E043C6" w:rsidRPr="003417E1">
        <w:rPr>
          <w:rFonts w:ascii="Book Antiqua" w:hAnsi="Book Antiqua"/>
          <w:sz w:val="24"/>
        </w:rPr>
        <w:t>habiéndose optado para esta por una camioneta</w:t>
      </w:r>
      <w:r w:rsidR="003417E1">
        <w:rPr>
          <w:rFonts w:ascii="Book Antiqua" w:hAnsi="Book Antiqua"/>
          <w:sz w:val="24"/>
        </w:rPr>
        <w:t xml:space="preserve">; </w:t>
      </w:r>
    </w:p>
    <w:p w:rsidR="003E5BC4" w:rsidRPr="003417E1" w:rsidRDefault="00E043C6" w:rsidP="003417E1">
      <w:pPr>
        <w:keepNext/>
        <w:spacing w:after="180" w:line="240" w:lineRule="auto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Que por otra parte la Municipalidad ha adquirido recientemente una grúa hidroelevadora que se debe montar en un vehículo tipo camioneta que reúna las características para su instalación</w:t>
      </w:r>
      <w:r w:rsidR="003417E1">
        <w:rPr>
          <w:rFonts w:ascii="Book Antiqua" w:hAnsi="Book Antiqua"/>
          <w:sz w:val="24"/>
        </w:rPr>
        <w:t xml:space="preserve">; </w:t>
      </w:r>
    </w:p>
    <w:p w:rsidR="003E5BC4" w:rsidRPr="003417E1" w:rsidRDefault="00E043C6" w:rsidP="003417E1">
      <w:pPr>
        <w:keepNext/>
        <w:spacing w:after="180" w:line="240" w:lineRule="auto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Que dada la urgencia y necesidad expuestas</w:t>
      </w:r>
      <w:r w:rsidR="003417E1">
        <w:rPr>
          <w:rFonts w:ascii="Book Antiqua" w:hAnsi="Book Antiqua"/>
          <w:sz w:val="24"/>
        </w:rPr>
        <w:t xml:space="preserve">, </w:t>
      </w:r>
      <w:r w:rsidRPr="003417E1">
        <w:rPr>
          <w:rFonts w:ascii="Book Antiqua" w:hAnsi="Book Antiqua"/>
          <w:sz w:val="24"/>
        </w:rPr>
        <w:t>resulta problemático realizar ésta adquisición mediante el mecanismo normal de licitación</w:t>
      </w:r>
      <w:r w:rsidR="003417E1">
        <w:rPr>
          <w:rFonts w:ascii="Book Antiqua" w:hAnsi="Book Antiqua"/>
          <w:sz w:val="24"/>
        </w:rPr>
        <w:t xml:space="preserve">; </w:t>
      </w:r>
    </w:p>
    <w:p w:rsidR="003417E1" w:rsidRPr="003417E1" w:rsidRDefault="00E043C6" w:rsidP="003417E1">
      <w:pPr>
        <w:keepNext/>
        <w:spacing w:after="180" w:line="240" w:lineRule="auto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Que la Municipalidad ha realizado las cotizaciones destinadas a la adquisición de un vehículo destinado al servicio del alumbrado público cuyas características son las siguientes</w:t>
      </w:r>
      <w:r w:rsidR="003417E1">
        <w:rPr>
          <w:rFonts w:ascii="Book Antiqua" w:hAnsi="Book Antiqua"/>
          <w:sz w:val="24"/>
        </w:rPr>
        <w:t xml:space="preserve">: </w:t>
      </w:r>
    </w:p>
    <w:p w:rsidR="00E043C6" w:rsidRPr="003417E1" w:rsidRDefault="00E043C6" w:rsidP="003417E1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CAMIONETA TIPO PICK-UP NUEVA 0KM ULTIMO MODELO</w:t>
      </w:r>
    </w:p>
    <w:p w:rsidR="00E043C6" w:rsidRPr="003417E1" w:rsidRDefault="00E043C6" w:rsidP="003417E1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MOTOR DIESEL DE 2500 Cm3</w:t>
      </w:r>
    </w:p>
    <w:p w:rsidR="00E043C6" w:rsidRPr="003417E1" w:rsidRDefault="00E043C6" w:rsidP="003417E1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CAJA DE VELOCIDAD DE 5 MARCHAS</w:t>
      </w:r>
    </w:p>
    <w:p w:rsidR="007C68AE" w:rsidRPr="003417E1" w:rsidRDefault="007C68AE" w:rsidP="003417E1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CAPACIDAD DE CARGA 1</w:t>
      </w:r>
      <w:r w:rsidR="003417E1">
        <w:rPr>
          <w:rFonts w:ascii="Book Antiqua" w:hAnsi="Book Antiqua"/>
          <w:sz w:val="24"/>
        </w:rPr>
        <w:t xml:space="preserve">. </w:t>
      </w:r>
      <w:r w:rsidRPr="003417E1">
        <w:rPr>
          <w:rFonts w:ascii="Book Antiqua" w:hAnsi="Book Antiqua"/>
          <w:sz w:val="24"/>
        </w:rPr>
        <w:t>200 Kg</w:t>
      </w:r>
    </w:p>
    <w:p w:rsidR="003E5BC4" w:rsidRPr="003417E1" w:rsidRDefault="007C68AE" w:rsidP="003417E1">
      <w:pPr>
        <w:keepNext/>
        <w:spacing w:after="180" w:line="240" w:lineRule="auto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Que mediante este instrumento legal se podrá plasmar este objetivo</w:t>
      </w:r>
      <w:r w:rsidR="003417E1">
        <w:rPr>
          <w:rFonts w:ascii="Book Antiqua" w:hAnsi="Book Antiqua"/>
          <w:sz w:val="24"/>
        </w:rPr>
        <w:t xml:space="preserve">; </w:t>
      </w:r>
    </w:p>
    <w:p w:rsidR="003417E1" w:rsidRPr="003417E1" w:rsidRDefault="003417E1" w:rsidP="003417E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417E1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3417E1" w:rsidRPr="003417E1" w:rsidRDefault="003417E1" w:rsidP="003417E1">
      <w:pPr>
        <w:keepNext/>
        <w:spacing w:after="180" w:line="240" w:lineRule="auto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EA3AF3" w:rsidRPr="003417E1">
        <w:rPr>
          <w:rFonts w:ascii="Book Antiqua" w:hAnsi="Book Antiqua"/>
          <w:sz w:val="24"/>
        </w:rPr>
        <w:t>FACULTASE al Departamento Ejecutivo Municipal a realizar en forma directa en la firma FIMOTOR S</w:t>
      </w:r>
      <w:r>
        <w:rPr>
          <w:rFonts w:ascii="Book Antiqua" w:hAnsi="Book Antiqua"/>
          <w:sz w:val="24"/>
        </w:rPr>
        <w:t xml:space="preserve">. </w:t>
      </w:r>
      <w:r w:rsidR="00EA3AF3" w:rsidRPr="003417E1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EA3AF3" w:rsidRPr="003417E1">
        <w:rPr>
          <w:rFonts w:ascii="Book Antiqua" w:hAnsi="Book Antiqua"/>
          <w:sz w:val="24"/>
        </w:rPr>
        <w:t>de acuerdo al cotejo de precios realizado</w:t>
      </w:r>
      <w:r>
        <w:rPr>
          <w:rFonts w:ascii="Book Antiqua" w:hAnsi="Book Antiqua"/>
          <w:sz w:val="24"/>
        </w:rPr>
        <w:t xml:space="preserve">, </w:t>
      </w:r>
      <w:r w:rsidR="00EA3AF3" w:rsidRPr="003417E1">
        <w:rPr>
          <w:rFonts w:ascii="Book Antiqua" w:hAnsi="Book Antiqua"/>
          <w:sz w:val="24"/>
        </w:rPr>
        <w:t>la compra de un vehículo destinado al servicio de alumbrado público cuyas características son las siguientes</w:t>
      </w:r>
      <w:r>
        <w:rPr>
          <w:rFonts w:ascii="Book Antiqua" w:hAnsi="Book Antiqua"/>
          <w:sz w:val="24"/>
        </w:rPr>
        <w:t xml:space="preserve">: </w:t>
      </w:r>
    </w:p>
    <w:p w:rsidR="00EA3AF3" w:rsidRPr="003417E1" w:rsidRDefault="00EA3AF3" w:rsidP="003417E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lastRenderedPageBreak/>
        <w:t>1</w:t>
      </w:r>
      <w:r w:rsidR="003E5BC4" w:rsidRPr="003417E1">
        <w:rPr>
          <w:rFonts w:ascii="Book Antiqua" w:hAnsi="Book Antiqua"/>
          <w:sz w:val="24"/>
        </w:rPr>
        <w:t xml:space="preserve"> </w:t>
      </w:r>
      <w:r w:rsidR="003417E1">
        <w:rPr>
          <w:rFonts w:ascii="Book Antiqua" w:hAnsi="Book Antiqua"/>
          <w:sz w:val="24"/>
        </w:rPr>
        <w:t xml:space="preserve"> (</w:t>
      </w:r>
      <w:r w:rsidRPr="003417E1">
        <w:rPr>
          <w:rFonts w:ascii="Book Antiqua" w:hAnsi="Book Antiqua"/>
          <w:sz w:val="24"/>
        </w:rPr>
        <w:t>una</w:t>
      </w:r>
      <w:r w:rsidR="003417E1">
        <w:rPr>
          <w:rFonts w:ascii="Book Antiqua" w:hAnsi="Book Antiqua"/>
          <w:sz w:val="24"/>
        </w:rPr>
        <w:t xml:space="preserve">) </w:t>
      </w:r>
      <w:r w:rsidR="003E5BC4" w:rsidRPr="003417E1">
        <w:rPr>
          <w:rFonts w:ascii="Book Antiqua" w:hAnsi="Book Antiqua"/>
          <w:sz w:val="24"/>
        </w:rPr>
        <w:t xml:space="preserve"> </w:t>
      </w:r>
      <w:r w:rsidRPr="003417E1">
        <w:rPr>
          <w:rFonts w:ascii="Book Antiqua" w:hAnsi="Book Antiqua"/>
          <w:sz w:val="24"/>
        </w:rPr>
        <w:t>Camioneta Tipo Pick-Up</w:t>
      </w:r>
    </w:p>
    <w:p w:rsidR="00EA3AF3" w:rsidRPr="003417E1" w:rsidRDefault="00EA3AF3" w:rsidP="003417E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Motor Diesel Turbo 2</w:t>
      </w:r>
      <w:r w:rsidR="003417E1">
        <w:rPr>
          <w:rFonts w:ascii="Book Antiqua" w:hAnsi="Book Antiqua"/>
          <w:sz w:val="24"/>
        </w:rPr>
        <w:t xml:space="preserve">, </w:t>
      </w:r>
      <w:r w:rsidRPr="003417E1">
        <w:rPr>
          <w:rFonts w:ascii="Book Antiqua" w:hAnsi="Book Antiqua"/>
          <w:sz w:val="24"/>
        </w:rPr>
        <w:t>5</w:t>
      </w:r>
    </w:p>
    <w:p w:rsidR="00EA3AF3" w:rsidRPr="003417E1" w:rsidRDefault="00EA3AF3" w:rsidP="003417E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Caja de 5 velocidades</w:t>
      </w:r>
    </w:p>
    <w:p w:rsidR="00EA3AF3" w:rsidRPr="003417E1" w:rsidRDefault="00EA3AF3" w:rsidP="003417E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Dirección de Potencia</w:t>
      </w:r>
    </w:p>
    <w:p w:rsidR="003E5BC4" w:rsidRPr="003417E1" w:rsidRDefault="007C68AE" w:rsidP="003417E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Capacidad de Carga 1</w:t>
      </w:r>
      <w:r w:rsidR="003417E1">
        <w:rPr>
          <w:rFonts w:ascii="Book Antiqua" w:hAnsi="Book Antiqua"/>
          <w:sz w:val="24"/>
        </w:rPr>
        <w:t xml:space="preserve">. </w:t>
      </w:r>
      <w:r w:rsidRPr="003417E1">
        <w:rPr>
          <w:rFonts w:ascii="Book Antiqua" w:hAnsi="Book Antiqua"/>
          <w:sz w:val="24"/>
        </w:rPr>
        <w:t>200 Kg</w:t>
      </w:r>
      <w:r w:rsidR="003417E1">
        <w:rPr>
          <w:rFonts w:ascii="Book Antiqua" w:hAnsi="Book Antiqua"/>
          <w:sz w:val="24"/>
        </w:rPr>
        <w:t xml:space="preserve">. </w:t>
      </w:r>
    </w:p>
    <w:p w:rsidR="00EA3AF3" w:rsidRPr="003417E1" w:rsidRDefault="00EA3AF3" w:rsidP="003417E1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</w:rPr>
        <w:t>Marca Ford Modelo F-100</w:t>
      </w:r>
    </w:p>
    <w:p w:rsidR="006F2884" w:rsidRPr="003417E1" w:rsidRDefault="003417E1" w:rsidP="003417E1">
      <w:pPr>
        <w:keepNext/>
        <w:spacing w:after="180" w:line="240" w:lineRule="auto"/>
        <w:rPr>
          <w:rFonts w:ascii="Book Antiqua" w:hAnsi="Book Antiqua"/>
          <w:sz w:val="24"/>
        </w:rPr>
      </w:pPr>
      <w:r w:rsidRPr="003417E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3417E1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3417E1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3417E1" w:rsidSect="003417E1">
      <w:footerReference w:type="default" r:id="rId8"/>
      <w:pgSz w:w="11906" w:h="16838"/>
      <w:pgMar w:top="1417" w:right="1134" w:bottom="1134" w:left="1701" w:header="709" w:footer="709" w:gutter="0"/>
      <w:pgNumType w:start="8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2AF" w:rsidRDefault="004222AF" w:rsidP="004222AF">
      <w:pPr>
        <w:spacing w:after="0" w:line="240" w:lineRule="auto"/>
      </w:pPr>
      <w:r>
        <w:separator/>
      </w:r>
    </w:p>
  </w:endnote>
  <w:endnote w:type="continuationSeparator" w:id="0">
    <w:p w:rsidR="004222AF" w:rsidRDefault="004222AF" w:rsidP="00422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2AF" w:rsidRPr="00867092" w:rsidRDefault="004222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2AF" w:rsidRDefault="004222AF" w:rsidP="004222AF">
      <w:pPr>
        <w:spacing w:after="0" w:line="240" w:lineRule="auto"/>
      </w:pPr>
      <w:r>
        <w:separator/>
      </w:r>
    </w:p>
  </w:footnote>
  <w:footnote w:type="continuationSeparator" w:id="0">
    <w:p w:rsidR="004222AF" w:rsidRDefault="004222AF" w:rsidP="00422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4131B"/>
    <w:multiLevelType w:val="hybridMultilevel"/>
    <w:tmpl w:val="618239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4003D"/>
    <w:multiLevelType w:val="hybridMultilevel"/>
    <w:tmpl w:val="C680948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1614"/>
    <w:rsid w:val="00057FDB"/>
    <w:rsid w:val="00074F2C"/>
    <w:rsid w:val="000776C1"/>
    <w:rsid w:val="000D6F58"/>
    <w:rsid w:val="00152BD9"/>
    <w:rsid w:val="00186F1E"/>
    <w:rsid w:val="00204673"/>
    <w:rsid w:val="00222916"/>
    <w:rsid w:val="00280F36"/>
    <w:rsid w:val="00282A9C"/>
    <w:rsid w:val="002D575E"/>
    <w:rsid w:val="00320B4D"/>
    <w:rsid w:val="003417E1"/>
    <w:rsid w:val="003479B7"/>
    <w:rsid w:val="003C53B0"/>
    <w:rsid w:val="003E5BC4"/>
    <w:rsid w:val="003E657F"/>
    <w:rsid w:val="004222AF"/>
    <w:rsid w:val="00527CE3"/>
    <w:rsid w:val="00556E28"/>
    <w:rsid w:val="00571557"/>
    <w:rsid w:val="00581D1D"/>
    <w:rsid w:val="005952EA"/>
    <w:rsid w:val="005D7524"/>
    <w:rsid w:val="006B6755"/>
    <w:rsid w:val="006F2884"/>
    <w:rsid w:val="00760582"/>
    <w:rsid w:val="007749BE"/>
    <w:rsid w:val="007953B5"/>
    <w:rsid w:val="007B73E1"/>
    <w:rsid w:val="007C68AE"/>
    <w:rsid w:val="007E6ABD"/>
    <w:rsid w:val="007F1AB9"/>
    <w:rsid w:val="007F3617"/>
    <w:rsid w:val="00836C4D"/>
    <w:rsid w:val="00867092"/>
    <w:rsid w:val="00973511"/>
    <w:rsid w:val="009F432D"/>
    <w:rsid w:val="00A701F5"/>
    <w:rsid w:val="00A703B2"/>
    <w:rsid w:val="00A827B4"/>
    <w:rsid w:val="00AA40C4"/>
    <w:rsid w:val="00AC2CB0"/>
    <w:rsid w:val="00B30A29"/>
    <w:rsid w:val="00B923D8"/>
    <w:rsid w:val="00BB1005"/>
    <w:rsid w:val="00BB2ED4"/>
    <w:rsid w:val="00C049C7"/>
    <w:rsid w:val="00C15BCC"/>
    <w:rsid w:val="00CA51CC"/>
    <w:rsid w:val="00CE1123"/>
    <w:rsid w:val="00CE1614"/>
    <w:rsid w:val="00CE7421"/>
    <w:rsid w:val="00D006D5"/>
    <w:rsid w:val="00DE4F57"/>
    <w:rsid w:val="00E043C6"/>
    <w:rsid w:val="00E34AE4"/>
    <w:rsid w:val="00E47BB3"/>
    <w:rsid w:val="00E93F59"/>
    <w:rsid w:val="00EA3AF3"/>
    <w:rsid w:val="00EC22B1"/>
    <w:rsid w:val="00FB61A8"/>
    <w:rsid w:val="00FF4A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39BB500-FB11-4016-9AA6-0AE8C09D8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7C68A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22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22A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22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222A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39E486-DF5D-4A9E-8B34-BE8EC93D3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2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24</cp:revision>
  <cp:lastPrinted>2017-10-04T15:14:00Z</cp:lastPrinted>
  <dcterms:created xsi:type="dcterms:W3CDTF">2017-01-31T21:01:00Z</dcterms:created>
  <dcterms:modified xsi:type="dcterms:W3CDTF">2018-07-06T12:44:00Z</dcterms:modified>
</cp:coreProperties>
</file>