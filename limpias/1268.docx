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0472" w:rsidRPr="00330472" w:rsidRDefault="00330472" w:rsidP="00330472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330472">
        <w:rPr>
          <w:rFonts w:ascii="Book Antiqua" w:hAnsi="Book Antiqua"/>
          <w:sz w:val="24"/>
        </w:rPr>
        <w:t>Yerba Buena, 21 de Noviembre de 2002</w:t>
      </w:r>
    </w:p>
    <w:p w:rsidR="00330472" w:rsidRPr="00330472" w:rsidRDefault="00330472" w:rsidP="00330472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330472">
        <w:rPr>
          <w:rFonts w:ascii="Book Antiqua" w:hAnsi="Book Antiqua"/>
          <w:b/>
          <w:sz w:val="24"/>
        </w:rPr>
        <w:t>ORDENANZA Nº 1268</w:t>
      </w:r>
    </w:p>
    <w:p w:rsidR="00330472" w:rsidRPr="00330472" w:rsidRDefault="00330472" w:rsidP="00330472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330472">
        <w:rPr>
          <w:rFonts w:ascii="Book Antiqua" w:hAnsi="Book Antiqua"/>
          <w:b/>
          <w:sz w:val="24"/>
        </w:rPr>
        <w:t>VISTO:</w:t>
      </w:r>
    </w:p>
    <w:p w:rsidR="003029A3" w:rsidRPr="00330472" w:rsidRDefault="00330472" w:rsidP="00330472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5A6E0C" w:rsidRPr="00330472">
        <w:rPr>
          <w:rFonts w:ascii="Book Antiqua" w:hAnsi="Book Antiqua"/>
          <w:sz w:val="24"/>
        </w:rPr>
        <w:t xml:space="preserve">La </w:t>
      </w:r>
      <w:r w:rsidR="0059482B" w:rsidRPr="00330472">
        <w:rPr>
          <w:rFonts w:ascii="Book Antiqua" w:hAnsi="Book Antiqua"/>
          <w:sz w:val="24"/>
        </w:rPr>
        <w:t>Ordenanza N</w:t>
      </w:r>
      <w:r>
        <w:rPr>
          <w:rFonts w:ascii="Book Antiqua" w:hAnsi="Book Antiqua"/>
          <w:sz w:val="24"/>
        </w:rPr>
        <w:t xml:space="preserve">º </w:t>
      </w:r>
      <w:r w:rsidR="0059482B" w:rsidRPr="00330472">
        <w:rPr>
          <w:rFonts w:ascii="Book Antiqua" w:hAnsi="Book Antiqua"/>
          <w:sz w:val="24"/>
        </w:rPr>
        <w:t>1266 sancionada y promulgada en fecha 18 de noviembre de 2002</w:t>
      </w:r>
      <w:r>
        <w:rPr>
          <w:rFonts w:ascii="Book Antiqua" w:hAnsi="Book Antiqua"/>
          <w:sz w:val="24"/>
        </w:rPr>
        <w:t xml:space="preserve">; </w:t>
      </w:r>
      <w:r w:rsidR="0059482B" w:rsidRPr="00330472">
        <w:rPr>
          <w:rFonts w:ascii="Book Antiqua" w:hAnsi="Book Antiqua"/>
          <w:sz w:val="24"/>
        </w:rPr>
        <w:t>y</w:t>
      </w:r>
    </w:p>
    <w:p w:rsidR="00330472" w:rsidRPr="00330472" w:rsidRDefault="00330472" w:rsidP="00330472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330472">
        <w:rPr>
          <w:rFonts w:ascii="Book Antiqua" w:hAnsi="Book Antiqua"/>
          <w:b/>
          <w:sz w:val="24"/>
        </w:rPr>
        <w:t>CONSIDERANDO:</w:t>
      </w:r>
    </w:p>
    <w:p w:rsidR="0059482B" w:rsidRPr="00330472" w:rsidRDefault="00330472" w:rsidP="00330472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905BAD" w:rsidRPr="00330472">
        <w:rPr>
          <w:rFonts w:ascii="Book Antiqua" w:hAnsi="Book Antiqua"/>
          <w:sz w:val="24"/>
        </w:rPr>
        <w:t>Que</w:t>
      </w:r>
      <w:r w:rsidR="00EF3874" w:rsidRPr="00330472">
        <w:rPr>
          <w:rFonts w:ascii="Book Antiqua" w:hAnsi="Book Antiqua"/>
          <w:sz w:val="24"/>
        </w:rPr>
        <w:t xml:space="preserve"> </w:t>
      </w:r>
      <w:r w:rsidR="005A6E0C" w:rsidRPr="00330472">
        <w:rPr>
          <w:rFonts w:ascii="Book Antiqua" w:hAnsi="Book Antiqua"/>
          <w:sz w:val="24"/>
        </w:rPr>
        <w:t>a</w:t>
      </w:r>
      <w:r w:rsidR="00EF3874" w:rsidRPr="00330472">
        <w:rPr>
          <w:rFonts w:ascii="Book Antiqua" w:hAnsi="Book Antiqua"/>
          <w:sz w:val="24"/>
        </w:rPr>
        <w:t xml:space="preserve"> </w:t>
      </w:r>
      <w:r w:rsidR="0059482B" w:rsidRPr="00330472">
        <w:rPr>
          <w:rFonts w:ascii="Book Antiqua" w:hAnsi="Book Antiqua"/>
          <w:sz w:val="24"/>
        </w:rPr>
        <w:t>través de la misma</w:t>
      </w:r>
      <w:r>
        <w:rPr>
          <w:rFonts w:ascii="Book Antiqua" w:hAnsi="Book Antiqua"/>
          <w:sz w:val="24"/>
        </w:rPr>
        <w:t xml:space="preserve">, </w:t>
      </w:r>
      <w:r w:rsidR="0059482B" w:rsidRPr="00330472">
        <w:rPr>
          <w:rFonts w:ascii="Book Antiqua" w:hAnsi="Book Antiqua"/>
          <w:sz w:val="24"/>
        </w:rPr>
        <w:t>en su Artículo Primero</w:t>
      </w:r>
      <w:r>
        <w:rPr>
          <w:rFonts w:ascii="Book Antiqua" w:hAnsi="Book Antiqua"/>
          <w:sz w:val="24"/>
        </w:rPr>
        <w:t xml:space="preserve">, </w:t>
      </w:r>
      <w:r w:rsidR="0059482B" w:rsidRPr="00330472">
        <w:rPr>
          <w:rFonts w:ascii="Book Antiqua" w:hAnsi="Book Antiqua"/>
          <w:sz w:val="24"/>
        </w:rPr>
        <w:t>se aprueba el Convenio suscripto entre esta Municipalidad y el Ministerio de Economía en representación del Superior Gobierno de la Provincia y</w:t>
      </w:r>
      <w:r>
        <w:rPr>
          <w:rFonts w:ascii="Book Antiqua" w:hAnsi="Book Antiqua"/>
          <w:sz w:val="24"/>
        </w:rPr>
        <w:t xml:space="preserve">, </w:t>
      </w:r>
      <w:r w:rsidR="0059482B" w:rsidRPr="00330472">
        <w:rPr>
          <w:rFonts w:ascii="Book Antiqua" w:hAnsi="Book Antiqua"/>
          <w:sz w:val="24"/>
        </w:rPr>
        <w:t>en su Artículo Segundo</w:t>
      </w:r>
      <w:r>
        <w:rPr>
          <w:rFonts w:ascii="Book Antiqua" w:hAnsi="Book Antiqua"/>
          <w:sz w:val="24"/>
        </w:rPr>
        <w:t xml:space="preserve">, </w:t>
      </w:r>
      <w:r w:rsidR="0059482B" w:rsidRPr="00330472">
        <w:rPr>
          <w:rFonts w:ascii="Book Antiqua" w:hAnsi="Book Antiqua"/>
          <w:sz w:val="24"/>
        </w:rPr>
        <w:t>se cede la Coparticipación que corresponde por Ley N</w:t>
      </w:r>
      <w:r>
        <w:rPr>
          <w:rFonts w:ascii="Book Antiqua" w:hAnsi="Book Antiqua"/>
          <w:sz w:val="24"/>
        </w:rPr>
        <w:t xml:space="preserve">º </w:t>
      </w:r>
      <w:r w:rsidR="0059482B" w:rsidRPr="00330472">
        <w:rPr>
          <w:rFonts w:ascii="Book Antiqua" w:hAnsi="Book Antiqua"/>
          <w:sz w:val="24"/>
        </w:rPr>
        <w:t>6</w:t>
      </w:r>
      <w:r>
        <w:rPr>
          <w:rFonts w:ascii="Book Antiqua" w:hAnsi="Book Antiqua"/>
          <w:sz w:val="24"/>
        </w:rPr>
        <w:t xml:space="preserve">. </w:t>
      </w:r>
      <w:r w:rsidR="0059482B" w:rsidRPr="00330472">
        <w:rPr>
          <w:rFonts w:ascii="Book Antiqua" w:hAnsi="Book Antiqua"/>
          <w:sz w:val="24"/>
        </w:rPr>
        <w:t>316 y sus modificatorias</w:t>
      </w:r>
      <w:r>
        <w:rPr>
          <w:rFonts w:ascii="Book Antiqua" w:hAnsi="Book Antiqua"/>
          <w:sz w:val="24"/>
        </w:rPr>
        <w:t xml:space="preserve">, </w:t>
      </w:r>
      <w:r w:rsidR="0059482B" w:rsidRPr="00330472">
        <w:rPr>
          <w:rFonts w:ascii="Book Antiqua" w:hAnsi="Book Antiqua"/>
          <w:sz w:val="24"/>
        </w:rPr>
        <w:t>para dar cumplimiento con lo acordado en el Artículo Tercero del referido Convenio</w:t>
      </w:r>
      <w:r>
        <w:rPr>
          <w:rFonts w:ascii="Book Antiqua" w:hAnsi="Book Antiqua"/>
          <w:sz w:val="24"/>
        </w:rPr>
        <w:t xml:space="preserve">; </w:t>
      </w:r>
    </w:p>
    <w:p w:rsidR="00330472" w:rsidRPr="00330472" w:rsidRDefault="0059482B" w:rsidP="00330472">
      <w:pPr>
        <w:keepNext/>
        <w:spacing w:after="180" w:line="240" w:lineRule="auto"/>
        <w:rPr>
          <w:rFonts w:ascii="Book Antiqua" w:hAnsi="Book Antiqua"/>
          <w:sz w:val="24"/>
        </w:rPr>
      </w:pPr>
      <w:r w:rsidRPr="00330472">
        <w:rPr>
          <w:rFonts w:ascii="Book Antiqua" w:hAnsi="Book Antiqua"/>
          <w:sz w:val="24"/>
        </w:rPr>
        <w:t>Que es necesario</w:t>
      </w:r>
      <w:r w:rsidR="00330472">
        <w:rPr>
          <w:rFonts w:ascii="Book Antiqua" w:hAnsi="Book Antiqua"/>
          <w:sz w:val="24"/>
        </w:rPr>
        <w:t xml:space="preserve">, </w:t>
      </w:r>
      <w:r w:rsidRPr="00330472">
        <w:rPr>
          <w:rFonts w:ascii="Book Antiqua" w:hAnsi="Book Antiqua"/>
          <w:sz w:val="24"/>
        </w:rPr>
        <w:t>además facultar al Intendente Municipal a suscribir cualquier documentación que resulte necesaria y que tuviera como objeto la consecución del Convenio en cuestión</w:t>
      </w:r>
      <w:r w:rsidR="00330472">
        <w:rPr>
          <w:rFonts w:ascii="Book Antiqua" w:hAnsi="Book Antiqua"/>
          <w:sz w:val="24"/>
        </w:rPr>
        <w:t xml:space="preserve">: </w:t>
      </w:r>
    </w:p>
    <w:p w:rsidR="00EF3874" w:rsidRPr="00330472" w:rsidRDefault="00905BAD" w:rsidP="00330472">
      <w:pPr>
        <w:keepNext/>
        <w:spacing w:after="180" w:line="240" w:lineRule="auto"/>
        <w:rPr>
          <w:rFonts w:ascii="Book Antiqua" w:hAnsi="Book Antiqua"/>
          <w:sz w:val="24"/>
        </w:rPr>
      </w:pPr>
      <w:r w:rsidRPr="00330472">
        <w:rPr>
          <w:rFonts w:ascii="Book Antiqua" w:hAnsi="Book Antiqua"/>
          <w:sz w:val="24"/>
        </w:rPr>
        <w:t>Por ello y en uso de las facultades que le confiere el Decreto N</w:t>
      </w:r>
      <w:r w:rsidR="00330472">
        <w:rPr>
          <w:rFonts w:ascii="Book Antiqua" w:hAnsi="Book Antiqua"/>
          <w:sz w:val="24"/>
        </w:rPr>
        <w:t xml:space="preserve">º </w:t>
      </w:r>
      <w:r w:rsidRPr="00330472">
        <w:rPr>
          <w:rFonts w:ascii="Book Antiqua" w:hAnsi="Book Antiqua"/>
          <w:sz w:val="24"/>
        </w:rPr>
        <w:t>822/1 de fecha 19 de Mayo de 2000</w:t>
      </w:r>
      <w:r w:rsidR="00330472">
        <w:rPr>
          <w:rFonts w:ascii="Book Antiqua" w:hAnsi="Book Antiqua"/>
          <w:sz w:val="24"/>
        </w:rPr>
        <w:t xml:space="preserve">, </w:t>
      </w:r>
      <w:r w:rsidRPr="00330472">
        <w:rPr>
          <w:rFonts w:ascii="Book Antiqua" w:hAnsi="Book Antiqua"/>
          <w:sz w:val="24"/>
        </w:rPr>
        <w:t>emitido por el Poder Ejecutivo Provincial</w:t>
      </w:r>
      <w:r w:rsidR="00330472">
        <w:rPr>
          <w:rFonts w:ascii="Book Antiqua" w:hAnsi="Book Antiqua"/>
          <w:sz w:val="24"/>
        </w:rPr>
        <w:t xml:space="preserve">, </w:t>
      </w:r>
    </w:p>
    <w:p w:rsidR="00330472" w:rsidRPr="00330472" w:rsidRDefault="00330472" w:rsidP="00330472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330472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1F2976" w:rsidRPr="00330472" w:rsidRDefault="00330472" w:rsidP="00330472">
      <w:pPr>
        <w:keepNext/>
        <w:spacing w:after="180" w:line="240" w:lineRule="auto"/>
        <w:rPr>
          <w:rFonts w:ascii="Book Antiqua" w:hAnsi="Book Antiqua"/>
          <w:sz w:val="24"/>
        </w:rPr>
      </w:pPr>
      <w:r w:rsidRPr="00330472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5A6E0C" w:rsidRPr="00330472">
        <w:rPr>
          <w:rFonts w:ascii="Book Antiqua" w:hAnsi="Book Antiqua"/>
          <w:sz w:val="24"/>
        </w:rPr>
        <w:t>FACULTASE al Sr</w:t>
      </w:r>
      <w:r>
        <w:rPr>
          <w:rFonts w:ascii="Book Antiqua" w:hAnsi="Book Antiqua"/>
          <w:sz w:val="24"/>
        </w:rPr>
        <w:t xml:space="preserve">. </w:t>
      </w:r>
      <w:r w:rsidR="0059482B" w:rsidRPr="00330472">
        <w:rPr>
          <w:rFonts w:ascii="Book Antiqua" w:hAnsi="Book Antiqua"/>
          <w:sz w:val="24"/>
        </w:rPr>
        <w:t>Intendente de la Municipalidad de Yerba Buena a suscribir la documentación que resulte necesaria y que tenga como objeto la consecución de lo acordado en el Convenio suscripto entre esta Municipalidad y el Superior Gobierno de la Provincia representado por el Ministerio de Economía</w:t>
      </w:r>
      <w:r>
        <w:rPr>
          <w:rFonts w:ascii="Book Antiqua" w:hAnsi="Book Antiqua"/>
          <w:sz w:val="24"/>
        </w:rPr>
        <w:t xml:space="preserve">, </w:t>
      </w:r>
      <w:r w:rsidR="0059482B" w:rsidRPr="00330472">
        <w:rPr>
          <w:rFonts w:ascii="Book Antiqua" w:hAnsi="Book Antiqua"/>
          <w:sz w:val="24"/>
        </w:rPr>
        <w:t>Convenio que fue aprobado por Ordenanza N</w:t>
      </w:r>
      <w:r>
        <w:rPr>
          <w:rFonts w:ascii="Book Antiqua" w:hAnsi="Book Antiqua"/>
          <w:sz w:val="24"/>
        </w:rPr>
        <w:t xml:space="preserve">º </w:t>
      </w:r>
      <w:r w:rsidR="0059482B" w:rsidRPr="00330472">
        <w:rPr>
          <w:rFonts w:ascii="Book Antiqua" w:hAnsi="Book Antiqua"/>
          <w:sz w:val="24"/>
        </w:rPr>
        <w:t>1</w:t>
      </w:r>
      <w:r>
        <w:rPr>
          <w:rFonts w:ascii="Book Antiqua" w:hAnsi="Book Antiqua"/>
          <w:sz w:val="24"/>
        </w:rPr>
        <w:t xml:space="preserve">. </w:t>
      </w:r>
      <w:r w:rsidR="0059482B" w:rsidRPr="00330472">
        <w:rPr>
          <w:rFonts w:ascii="Book Antiqua" w:hAnsi="Book Antiqua"/>
          <w:sz w:val="24"/>
        </w:rPr>
        <w:t>266 del 18/11/02</w:t>
      </w:r>
      <w:r>
        <w:rPr>
          <w:rFonts w:ascii="Book Antiqua" w:hAnsi="Book Antiqua"/>
          <w:sz w:val="24"/>
        </w:rPr>
        <w:t xml:space="preserve">. </w:t>
      </w:r>
    </w:p>
    <w:p w:rsidR="00D27836" w:rsidRPr="00330472" w:rsidRDefault="00330472" w:rsidP="00330472">
      <w:pPr>
        <w:keepNext/>
        <w:spacing w:after="180" w:line="240" w:lineRule="auto"/>
        <w:rPr>
          <w:rFonts w:ascii="Book Antiqua" w:hAnsi="Book Antiqua"/>
          <w:sz w:val="24"/>
        </w:rPr>
      </w:pPr>
      <w:r w:rsidRPr="00330472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D27836" w:rsidRPr="00330472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D27836" w:rsidRPr="00330472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D27836" w:rsidRPr="00330472" w:rsidSect="00330472">
      <w:footerReference w:type="default" r:id="rId7"/>
      <w:pgSz w:w="11906" w:h="16838"/>
      <w:pgMar w:top="1417" w:right="1134" w:bottom="1134" w:left="1701" w:header="709" w:footer="709" w:gutter="0"/>
      <w:pgNumType w:start="130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6938" w:rsidRDefault="00F06938" w:rsidP="006A66D8">
      <w:pPr>
        <w:spacing w:after="0" w:line="240" w:lineRule="auto"/>
      </w:pPr>
      <w:r>
        <w:separator/>
      </w:r>
    </w:p>
  </w:endnote>
  <w:endnote w:type="continuationSeparator" w:id="0">
    <w:p w:rsidR="00F06938" w:rsidRDefault="00F06938" w:rsidP="006A66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66D8" w:rsidRPr="0046326A" w:rsidRDefault="006A66D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6938" w:rsidRDefault="00F06938" w:rsidP="006A66D8">
      <w:pPr>
        <w:spacing w:after="0" w:line="240" w:lineRule="auto"/>
      </w:pPr>
      <w:r>
        <w:separator/>
      </w:r>
    </w:p>
  </w:footnote>
  <w:footnote w:type="continuationSeparator" w:id="0">
    <w:p w:rsidR="00F06938" w:rsidRDefault="00F06938" w:rsidP="006A66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05BAD"/>
    <w:rsid w:val="000776C1"/>
    <w:rsid w:val="00082578"/>
    <w:rsid w:val="000D0C66"/>
    <w:rsid w:val="000D6F58"/>
    <w:rsid w:val="00131FAF"/>
    <w:rsid w:val="00160022"/>
    <w:rsid w:val="00164789"/>
    <w:rsid w:val="001F2976"/>
    <w:rsid w:val="00222916"/>
    <w:rsid w:val="00262962"/>
    <w:rsid w:val="002722D2"/>
    <w:rsid w:val="00294E32"/>
    <w:rsid w:val="002D575E"/>
    <w:rsid w:val="003029A3"/>
    <w:rsid w:val="00313F93"/>
    <w:rsid w:val="00326BB9"/>
    <w:rsid w:val="00330472"/>
    <w:rsid w:val="003E657F"/>
    <w:rsid w:val="0040538A"/>
    <w:rsid w:val="00442B35"/>
    <w:rsid w:val="0046326A"/>
    <w:rsid w:val="004F7EB6"/>
    <w:rsid w:val="0050425E"/>
    <w:rsid w:val="0054091B"/>
    <w:rsid w:val="0059482B"/>
    <w:rsid w:val="005952EA"/>
    <w:rsid w:val="005A6E0C"/>
    <w:rsid w:val="006401ED"/>
    <w:rsid w:val="0064077B"/>
    <w:rsid w:val="006A66D8"/>
    <w:rsid w:val="006F2884"/>
    <w:rsid w:val="00763E62"/>
    <w:rsid w:val="007A25C7"/>
    <w:rsid w:val="007B73E1"/>
    <w:rsid w:val="007E6ABD"/>
    <w:rsid w:val="007F1AB9"/>
    <w:rsid w:val="008379A1"/>
    <w:rsid w:val="00905BAD"/>
    <w:rsid w:val="00941B21"/>
    <w:rsid w:val="009A743D"/>
    <w:rsid w:val="009C6686"/>
    <w:rsid w:val="009D19E2"/>
    <w:rsid w:val="00A703B2"/>
    <w:rsid w:val="00B0737D"/>
    <w:rsid w:val="00B273C2"/>
    <w:rsid w:val="00B32430"/>
    <w:rsid w:val="00B923D8"/>
    <w:rsid w:val="00BB2ED4"/>
    <w:rsid w:val="00C049C7"/>
    <w:rsid w:val="00CE1123"/>
    <w:rsid w:val="00D04433"/>
    <w:rsid w:val="00D07580"/>
    <w:rsid w:val="00D27836"/>
    <w:rsid w:val="00D33B07"/>
    <w:rsid w:val="00D36646"/>
    <w:rsid w:val="00D44FF1"/>
    <w:rsid w:val="00D56CE0"/>
    <w:rsid w:val="00DC3787"/>
    <w:rsid w:val="00E1669F"/>
    <w:rsid w:val="00E34AE4"/>
    <w:rsid w:val="00E47BB3"/>
    <w:rsid w:val="00EF3874"/>
    <w:rsid w:val="00F06938"/>
    <w:rsid w:val="00F13329"/>
    <w:rsid w:val="00F54BB4"/>
    <w:rsid w:val="00F708B5"/>
    <w:rsid w:val="00FB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A66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A66D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6A66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A66D8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</TotalTime>
  <Pages>1</Pages>
  <Words>211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23</cp:revision>
  <cp:lastPrinted>2018-04-26T15:01:00Z</cp:lastPrinted>
  <dcterms:created xsi:type="dcterms:W3CDTF">2016-12-19T22:32:00Z</dcterms:created>
  <dcterms:modified xsi:type="dcterms:W3CDTF">2018-07-06T13:06:00Z</dcterms:modified>
</cp:coreProperties>
</file>