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3EA" w:rsidRPr="000903EA" w:rsidRDefault="000903EA" w:rsidP="000903E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903EA">
        <w:rPr>
          <w:rFonts w:ascii="Book Antiqua" w:hAnsi="Book Antiqua"/>
          <w:sz w:val="24"/>
        </w:rPr>
        <w:t>Yerba Buena, 30 de Noviembre de 2000</w:t>
      </w:r>
    </w:p>
    <w:p w:rsidR="000903EA" w:rsidRPr="000903EA" w:rsidRDefault="000903EA" w:rsidP="000903EA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903EA">
        <w:rPr>
          <w:rFonts w:ascii="Book Antiqua" w:hAnsi="Book Antiqua"/>
          <w:b/>
          <w:sz w:val="24"/>
        </w:rPr>
        <w:t>ORDENANZA Nº 1128</w:t>
      </w:r>
    </w:p>
    <w:p w:rsidR="000903EA" w:rsidRPr="000903EA" w:rsidRDefault="000903EA" w:rsidP="000903E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903EA">
        <w:rPr>
          <w:rFonts w:ascii="Book Antiqua" w:hAnsi="Book Antiqua"/>
          <w:b/>
          <w:sz w:val="24"/>
        </w:rPr>
        <w:t>VISTO:</w:t>
      </w:r>
    </w:p>
    <w:p w:rsidR="007D6BB3" w:rsidRPr="000903EA" w:rsidRDefault="000903EA" w:rsidP="000903E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D6BB3" w:rsidRPr="000903EA">
        <w:rPr>
          <w:rFonts w:ascii="Book Antiqua" w:hAnsi="Book Antiqua"/>
          <w:sz w:val="24"/>
        </w:rPr>
        <w:t>El Personal que cumple funciones en tesorería de la Municipalidad de Yerba Buena</w:t>
      </w:r>
      <w:r>
        <w:rPr>
          <w:rFonts w:ascii="Book Antiqua" w:hAnsi="Book Antiqua"/>
          <w:sz w:val="24"/>
        </w:rPr>
        <w:t xml:space="preserve">; </w:t>
      </w:r>
      <w:r w:rsidR="007D6BB3" w:rsidRPr="000903EA">
        <w:rPr>
          <w:rFonts w:ascii="Book Antiqua" w:hAnsi="Book Antiqua"/>
          <w:sz w:val="24"/>
        </w:rPr>
        <w:t>y</w:t>
      </w:r>
    </w:p>
    <w:p w:rsidR="000903EA" w:rsidRPr="000903EA" w:rsidRDefault="000903EA" w:rsidP="000903E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903EA">
        <w:rPr>
          <w:rFonts w:ascii="Book Antiqua" w:hAnsi="Book Antiqua"/>
          <w:b/>
          <w:sz w:val="24"/>
        </w:rPr>
        <w:t>CONSIDERANDO:</w:t>
      </w:r>
    </w:p>
    <w:p w:rsidR="00C30B41" w:rsidRPr="000903EA" w:rsidRDefault="000903EA" w:rsidP="000903E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D6BB3" w:rsidRPr="000903EA">
        <w:rPr>
          <w:rFonts w:ascii="Book Antiqua" w:hAnsi="Book Antiqua"/>
          <w:sz w:val="24"/>
        </w:rPr>
        <w:t>Que dicho personal tiene manipulación directa con valores</w:t>
      </w:r>
      <w:r w:rsidR="00C30B41" w:rsidRPr="000903EA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D6BB3" w:rsidRPr="000903EA">
        <w:rPr>
          <w:rFonts w:ascii="Book Antiqua" w:hAnsi="Book Antiqua"/>
          <w:sz w:val="24"/>
        </w:rPr>
        <w:t>pago de sueldo</w:t>
      </w:r>
      <w:r>
        <w:rPr>
          <w:rFonts w:ascii="Book Antiqua" w:hAnsi="Book Antiqua"/>
          <w:sz w:val="24"/>
        </w:rPr>
        <w:t xml:space="preserve">, </w:t>
      </w:r>
      <w:r w:rsidR="007D6BB3" w:rsidRPr="000903EA">
        <w:rPr>
          <w:rFonts w:ascii="Book Antiqua" w:hAnsi="Book Antiqua"/>
          <w:sz w:val="24"/>
        </w:rPr>
        <w:t>pago proveedores</w:t>
      </w:r>
      <w:r>
        <w:rPr>
          <w:rFonts w:ascii="Book Antiqua" w:hAnsi="Book Antiqua"/>
          <w:sz w:val="24"/>
        </w:rPr>
        <w:t xml:space="preserve">, </w:t>
      </w:r>
      <w:r w:rsidR="007D6BB3" w:rsidRPr="000903EA">
        <w:rPr>
          <w:rFonts w:ascii="Book Antiqua" w:hAnsi="Book Antiqua"/>
          <w:sz w:val="24"/>
        </w:rPr>
        <w:t>documentos a cobrar</w:t>
      </w:r>
      <w:r>
        <w:rPr>
          <w:rFonts w:ascii="Book Antiqua" w:hAnsi="Book Antiqua"/>
          <w:sz w:val="24"/>
        </w:rPr>
        <w:t xml:space="preserve">, </w:t>
      </w:r>
      <w:r w:rsidR="007D6BB3" w:rsidRPr="000903EA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.)  </w:t>
      </w:r>
    </w:p>
    <w:p w:rsidR="00C30B41" w:rsidRPr="000903EA" w:rsidRDefault="007D6BB3" w:rsidP="000903EA">
      <w:pPr>
        <w:keepNext/>
        <w:spacing w:after="180" w:line="240" w:lineRule="auto"/>
        <w:rPr>
          <w:rFonts w:ascii="Book Antiqua" w:hAnsi="Book Antiqua"/>
          <w:sz w:val="24"/>
        </w:rPr>
      </w:pPr>
      <w:r w:rsidRPr="000903EA">
        <w:rPr>
          <w:rFonts w:ascii="Book Antiqua" w:hAnsi="Book Antiqua"/>
          <w:sz w:val="24"/>
        </w:rPr>
        <w:t>Que dicha tarea requiere de una idoneidad moral y técnica además de la responsabilidad que el ejercicio de la función representa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al recepcionar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manipular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etc</w:t>
      </w:r>
      <w:r w:rsidR="000903EA">
        <w:rPr>
          <w:rFonts w:ascii="Book Antiqua" w:hAnsi="Book Antiqua"/>
          <w:sz w:val="24"/>
        </w:rPr>
        <w:t xml:space="preserve">. </w:t>
      </w:r>
      <w:r w:rsidRPr="000903EA">
        <w:rPr>
          <w:rFonts w:ascii="Book Antiqua" w:hAnsi="Book Antiqua"/>
          <w:sz w:val="24"/>
        </w:rPr>
        <w:t>dinero de terceros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además de responder con sus propios ingresos los faltantes que pudieran producirse</w:t>
      </w:r>
      <w:r w:rsidR="000903EA">
        <w:rPr>
          <w:rFonts w:ascii="Book Antiqua" w:hAnsi="Book Antiqua"/>
          <w:sz w:val="24"/>
        </w:rPr>
        <w:t xml:space="preserve">; </w:t>
      </w:r>
    </w:p>
    <w:p w:rsidR="00C30B41" w:rsidRPr="000903EA" w:rsidRDefault="00C11A56" w:rsidP="000903EA">
      <w:pPr>
        <w:keepNext/>
        <w:spacing w:after="180" w:line="240" w:lineRule="auto"/>
        <w:rPr>
          <w:rFonts w:ascii="Book Antiqua" w:hAnsi="Book Antiqua"/>
          <w:sz w:val="24"/>
        </w:rPr>
      </w:pPr>
      <w:r w:rsidRPr="000903EA">
        <w:rPr>
          <w:rFonts w:ascii="Book Antiqua" w:hAnsi="Book Antiqua"/>
          <w:sz w:val="24"/>
        </w:rPr>
        <w:t>Que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en virtud de lo expuesto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es procedente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otorgar una bonificación por función al personal que se desempeña en Tesorería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por estar encuadrado en la previsiones del Artículo 22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inciso h</w:t>
      </w:r>
      <w:r w:rsidR="000903EA">
        <w:rPr>
          <w:rFonts w:ascii="Book Antiqua" w:hAnsi="Book Antiqua"/>
          <w:sz w:val="24"/>
        </w:rPr>
        <w:t xml:space="preserve">) </w:t>
      </w:r>
      <w:r w:rsidRPr="000903EA">
        <w:rPr>
          <w:rFonts w:ascii="Book Antiqua" w:hAnsi="Book Antiqua"/>
          <w:sz w:val="24"/>
        </w:rPr>
        <w:t xml:space="preserve"> de la Ley N</w:t>
      </w:r>
      <w:r w:rsidR="000903EA">
        <w:rPr>
          <w:rFonts w:ascii="Book Antiqua" w:hAnsi="Book Antiqua"/>
          <w:sz w:val="24"/>
        </w:rPr>
        <w:t xml:space="preserve">º </w:t>
      </w:r>
      <w:r w:rsidRPr="000903EA">
        <w:rPr>
          <w:rFonts w:ascii="Book Antiqua" w:hAnsi="Book Antiqua"/>
          <w:sz w:val="24"/>
        </w:rPr>
        <w:t>5473</w:t>
      </w:r>
      <w:r w:rsidR="000903EA">
        <w:rPr>
          <w:rFonts w:ascii="Book Antiqua" w:hAnsi="Book Antiqua"/>
          <w:sz w:val="24"/>
        </w:rPr>
        <w:t xml:space="preserve">; </w:t>
      </w:r>
    </w:p>
    <w:p w:rsidR="00C30B41" w:rsidRPr="000903EA" w:rsidRDefault="007D6BB3" w:rsidP="000903EA">
      <w:pPr>
        <w:keepNext/>
        <w:spacing w:after="180" w:line="240" w:lineRule="auto"/>
        <w:rPr>
          <w:rFonts w:ascii="Book Antiqua" w:hAnsi="Book Antiqua"/>
          <w:sz w:val="24"/>
        </w:rPr>
      </w:pPr>
      <w:r w:rsidRPr="000903EA">
        <w:rPr>
          <w:rFonts w:ascii="Book Antiqua" w:hAnsi="Book Antiqua"/>
          <w:sz w:val="24"/>
        </w:rPr>
        <w:t>Por ello y en virtud de las facultades que le confiere el Decreto N</w:t>
      </w:r>
      <w:r w:rsidR="000903EA">
        <w:rPr>
          <w:rFonts w:ascii="Book Antiqua" w:hAnsi="Book Antiqua"/>
          <w:sz w:val="24"/>
        </w:rPr>
        <w:t xml:space="preserve">º </w:t>
      </w:r>
      <w:r w:rsidRPr="000903EA">
        <w:rPr>
          <w:rFonts w:ascii="Book Antiqua" w:hAnsi="Book Antiqua"/>
          <w:sz w:val="24"/>
        </w:rPr>
        <w:t>822/1 de fecha 19 de Mayo de 2000</w:t>
      </w:r>
      <w:r w:rsidR="000903EA">
        <w:rPr>
          <w:rFonts w:ascii="Book Antiqua" w:hAnsi="Book Antiqua"/>
          <w:sz w:val="24"/>
        </w:rPr>
        <w:t xml:space="preserve">, </w:t>
      </w:r>
      <w:r w:rsidRPr="000903EA">
        <w:rPr>
          <w:rFonts w:ascii="Book Antiqua" w:hAnsi="Book Antiqua"/>
          <w:sz w:val="24"/>
        </w:rPr>
        <w:t>emitido por el Poder Ejecutivo Provincial</w:t>
      </w:r>
      <w:r w:rsidR="000903EA">
        <w:rPr>
          <w:rFonts w:ascii="Book Antiqua" w:hAnsi="Book Antiqua"/>
          <w:sz w:val="24"/>
        </w:rPr>
        <w:t xml:space="preserve">; </w:t>
      </w:r>
    </w:p>
    <w:p w:rsidR="000903EA" w:rsidRPr="000903EA" w:rsidRDefault="000903EA" w:rsidP="000903E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903EA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C30B41" w:rsidRPr="000903EA" w:rsidRDefault="000903EA" w:rsidP="000903EA">
      <w:pPr>
        <w:keepNext/>
        <w:spacing w:after="180" w:line="240" w:lineRule="auto"/>
        <w:rPr>
          <w:rFonts w:ascii="Book Antiqua" w:hAnsi="Book Antiqua"/>
          <w:sz w:val="24"/>
        </w:rPr>
      </w:pPr>
      <w:r w:rsidRPr="000903EA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7D6BB3" w:rsidRPr="000903EA">
        <w:rPr>
          <w:rFonts w:ascii="Book Antiqua" w:hAnsi="Book Antiqua"/>
          <w:sz w:val="24"/>
        </w:rPr>
        <w:t>OTORGASE</w:t>
      </w:r>
      <w:r>
        <w:rPr>
          <w:rFonts w:ascii="Book Antiqua" w:hAnsi="Book Antiqua"/>
          <w:sz w:val="24"/>
        </w:rPr>
        <w:t xml:space="preserve">, </w:t>
      </w:r>
      <w:r w:rsidR="007D6BB3" w:rsidRPr="000903EA">
        <w:rPr>
          <w:rFonts w:ascii="Book Antiqua" w:hAnsi="Book Antiqua"/>
          <w:sz w:val="24"/>
        </w:rPr>
        <w:t>a partir del 1/11/00</w:t>
      </w:r>
      <w:r>
        <w:rPr>
          <w:rFonts w:ascii="Book Antiqua" w:hAnsi="Book Antiqua"/>
          <w:sz w:val="24"/>
        </w:rPr>
        <w:t xml:space="preserve">, </w:t>
      </w:r>
      <w:r w:rsidR="007D6BB3" w:rsidRPr="000903EA">
        <w:rPr>
          <w:rFonts w:ascii="Book Antiqua" w:hAnsi="Book Antiqua"/>
          <w:sz w:val="24"/>
        </w:rPr>
        <w:t>una BONIFICACION POR FUNCION</w:t>
      </w:r>
      <w:r w:rsidR="00C30B41" w:rsidRPr="000903EA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D6BB3" w:rsidRPr="000903EA">
        <w:rPr>
          <w:rFonts w:ascii="Book Antiqua" w:hAnsi="Book Antiqua"/>
          <w:sz w:val="24"/>
        </w:rPr>
        <w:t>por manejo de valores</w:t>
      </w:r>
      <w:r>
        <w:rPr>
          <w:rFonts w:ascii="Book Antiqua" w:hAnsi="Book Antiqua"/>
          <w:sz w:val="24"/>
        </w:rPr>
        <w:t xml:space="preserve">) </w:t>
      </w:r>
      <w:r w:rsidR="00C30B41" w:rsidRPr="000903EA">
        <w:rPr>
          <w:rFonts w:ascii="Book Antiqua" w:hAnsi="Book Antiqua"/>
          <w:sz w:val="24"/>
        </w:rPr>
        <w:t xml:space="preserve"> </w:t>
      </w:r>
      <w:r w:rsidR="007D6BB3" w:rsidRPr="000903EA">
        <w:rPr>
          <w:rFonts w:ascii="Book Antiqua" w:hAnsi="Book Antiqua"/>
          <w:sz w:val="24"/>
        </w:rPr>
        <w:t>del 30%</w:t>
      </w:r>
      <w:r w:rsidR="00C30B41" w:rsidRPr="000903EA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D6BB3" w:rsidRPr="000903EA">
        <w:rPr>
          <w:rFonts w:ascii="Book Antiqua" w:hAnsi="Book Antiqua"/>
          <w:sz w:val="24"/>
        </w:rPr>
        <w:t>treinta por ciento</w:t>
      </w:r>
      <w:r>
        <w:rPr>
          <w:rFonts w:ascii="Book Antiqua" w:hAnsi="Book Antiqua"/>
          <w:sz w:val="24"/>
        </w:rPr>
        <w:t xml:space="preserve">) </w:t>
      </w:r>
      <w:r w:rsidR="00C30B41" w:rsidRPr="000903EA">
        <w:rPr>
          <w:rFonts w:ascii="Book Antiqua" w:hAnsi="Book Antiqua"/>
          <w:sz w:val="24"/>
        </w:rPr>
        <w:t xml:space="preserve"> </w:t>
      </w:r>
      <w:r w:rsidR="007D6BB3" w:rsidRPr="000903EA">
        <w:rPr>
          <w:rFonts w:ascii="Book Antiqua" w:hAnsi="Book Antiqua"/>
          <w:sz w:val="24"/>
        </w:rPr>
        <w:t>sobre la asignación de la categoría de revista</w:t>
      </w:r>
      <w:r>
        <w:rPr>
          <w:rFonts w:ascii="Book Antiqua" w:hAnsi="Book Antiqua"/>
          <w:sz w:val="24"/>
        </w:rPr>
        <w:t xml:space="preserve">, </w:t>
      </w:r>
      <w:r w:rsidR="007D6BB3" w:rsidRPr="000903EA">
        <w:rPr>
          <w:rFonts w:ascii="Book Antiqua" w:hAnsi="Book Antiqua"/>
          <w:sz w:val="24"/>
        </w:rPr>
        <w:t>al personal que desarrolla tareas en Tesorería de la Municipalidad de Yerba Buena</w:t>
      </w:r>
      <w:r>
        <w:rPr>
          <w:rFonts w:ascii="Book Antiqua" w:hAnsi="Book Antiqua"/>
          <w:sz w:val="24"/>
        </w:rPr>
        <w:t xml:space="preserve">. </w:t>
      </w:r>
    </w:p>
    <w:p w:rsidR="006F2884" w:rsidRPr="000903EA" w:rsidRDefault="000903EA" w:rsidP="000903EA">
      <w:pPr>
        <w:keepNext/>
        <w:spacing w:after="180" w:line="240" w:lineRule="auto"/>
        <w:rPr>
          <w:rFonts w:ascii="Book Antiqua" w:hAnsi="Book Antiqua"/>
          <w:sz w:val="24"/>
        </w:rPr>
      </w:pPr>
      <w:r w:rsidRPr="000903EA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0903EA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0903EA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0903EA" w:rsidSect="000903EA">
      <w:footerReference w:type="default" r:id="rId7"/>
      <w:pgSz w:w="11906" w:h="16838"/>
      <w:pgMar w:top="1417" w:right="1134" w:bottom="1134" w:left="1701" w:header="709" w:footer="709" w:gutter="0"/>
      <w:pgNumType w:start="10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EE5" w:rsidRDefault="00F21EE5" w:rsidP="00F21EE5">
      <w:pPr>
        <w:spacing w:after="0" w:line="240" w:lineRule="auto"/>
      </w:pPr>
      <w:r>
        <w:separator/>
      </w:r>
    </w:p>
  </w:endnote>
  <w:endnote w:type="continuationSeparator" w:id="0">
    <w:p w:rsidR="00F21EE5" w:rsidRDefault="00F21EE5" w:rsidP="00F2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EE5" w:rsidRPr="008F5EC8" w:rsidRDefault="00F21EE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EE5" w:rsidRDefault="00F21EE5" w:rsidP="00F21EE5">
      <w:pPr>
        <w:spacing w:after="0" w:line="240" w:lineRule="auto"/>
      </w:pPr>
      <w:r>
        <w:separator/>
      </w:r>
    </w:p>
  </w:footnote>
  <w:footnote w:type="continuationSeparator" w:id="0">
    <w:p w:rsidR="00F21EE5" w:rsidRDefault="00F21EE5" w:rsidP="00F21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6BB3"/>
    <w:rsid w:val="000776C1"/>
    <w:rsid w:val="000903EA"/>
    <w:rsid w:val="000D495A"/>
    <w:rsid w:val="000D6F58"/>
    <w:rsid w:val="000E1D76"/>
    <w:rsid w:val="0013748E"/>
    <w:rsid w:val="00170DC0"/>
    <w:rsid w:val="001753FD"/>
    <w:rsid w:val="001C7DB1"/>
    <w:rsid w:val="001D499B"/>
    <w:rsid w:val="002041E3"/>
    <w:rsid w:val="00204F00"/>
    <w:rsid w:val="00222916"/>
    <w:rsid w:val="00295F5F"/>
    <w:rsid w:val="002D575E"/>
    <w:rsid w:val="002D5ACF"/>
    <w:rsid w:val="00395868"/>
    <w:rsid w:val="003E657F"/>
    <w:rsid w:val="004158CD"/>
    <w:rsid w:val="00444CEC"/>
    <w:rsid w:val="004465CC"/>
    <w:rsid w:val="0049369E"/>
    <w:rsid w:val="004B7270"/>
    <w:rsid w:val="004F3360"/>
    <w:rsid w:val="005952EA"/>
    <w:rsid w:val="006641BD"/>
    <w:rsid w:val="00683099"/>
    <w:rsid w:val="006F2884"/>
    <w:rsid w:val="00702A60"/>
    <w:rsid w:val="00747AE6"/>
    <w:rsid w:val="007B73E1"/>
    <w:rsid w:val="007D1E88"/>
    <w:rsid w:val="007D6BB3"/>
    <w:rsid w:val="007D6EAE"/>
    <w:rsid w:val="007E6ABD"/>
    <w:rsid w:val="007F1AB9"/>
    <w:rsid w:val="008B4697"/>
    <w:rsid w:val="008C3ED7"/>
    <w:rsid w:val="008F5EC8"/>
    <w:rsid w:val="00A159F4"/>
    <w:rsid w:val="00A65AA6"/>
    <w:rsid w:val="00A703B2"/>
    <w:rsid w:val="00A83466"/>
    <w:rsid w:val="00AA5153"/>
    <w:rsid w:val="00B32F65"/>
    <w:rsid w:val="00B40C9F"/>
    <w:rsid w:val="00B66755"/>
    <w:rsid w:val="00B923D8"/>
    <w:rsid w:val="00B94D8A"/>
    <w:rsid w:val="00BB2ED4"/>
    <w:rsid w:val="00BD43F7"/>
    <w:rsid w:val="00BD4957"/>
    <w:rsid w:val="00C049C7"/>
    <w:rsid w:val="00C11A56"/>
    <w:rsid w:val="00C30B41"/>
    <w:rsid w:val="00C850E6"/>
    <w:rsid w:val="00CA4DA7"/>
    <w:rsid w:val="00CA6980"/>
    <w:rsid w:val="00CE1123"/>
    <w:rsid w:val="00D53455"/>
    <w:rsid w:val="00E34AE4"/>
    <w:rsid w:val="00E42FEA"/>
    <w:rsid w:val="00E454AE"/>
    <w:rsid w:val="00E47B25"/>
    <w:rsid w:val="00E47BB3"/>
    <w:rsid w:val="00E60EAE"/>
    <w:rsid w:val="00F21EE5"/>
    <w:rsid w:val="00F5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A9338D-C910-4AE9-B161-8F41F522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21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21EE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21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21EE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2017-10-04T15:16:00Z</cp:lastPrinted>
  <dcterms:created xsi:type="dcterms:W3CDTF">2017-03-02T21:27:00Z</dcterms:created>
  <dcterms:modified xsi:type="dcterms:W3CDTF">2018-07-06T12:58:00Z</dcterms:modified>
</cp:coreProperties>
</file>