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546" w:rsidRPr="00ED0546" w:rsidRDefault="00ED0546" w:rsidP="00ED054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D0546">
        <w:rPr>
          <w:rFonts w:ascii="Book Antiqua" w:hAnsi="Book Antiqua"/>
          <w:sz w:val="24"/>
        </w:rPr>
        <w:t>Yerba Buena, 07 de Mayo de 1997</w:t>
      </w:r>
    </w:p>
    <w:p w:rsidR="00ED0546" w:rsidRPr="00ED0546" w:rsidRDefault="00ED0546" w:rsidP="00ED054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D0546">
        <w:rPr>
          <w:rFonts w:ascii="Book Antiqua" w:hAnsi="Book Antiqua"/>
          <w:b/>
          <w:sz w:val="24"/>
        </w:rPr>
        <w:t>ORDENANZA Nº 825</w:t>
      </w:r>
    </w:p>
    <w:p w:rsidR="00ED0546" w:rsidRPr="00ED0546" w:rsidRDefault="00ED0546" w:rsidP="00ED054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D0546">
        <w:rPr>
          <w:rFonts w:ascii="Book Antiqua" w:hAnsi="Book Antiqua"/>
          <w:b/>
          <w:sz w:val="24"/>
        </w:rPr>
        <w:t>VISTO:</w:t>
      </w:r>
    </w:p>
    <w:p w:rsidR="00C16830" w:rsidRPr="00ED0546" w:rsidRDefault="00ED0546" w:rsidP="00ED054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E3713" w:rsidRPr="00ED0546">
        <w:rPr>
          <w:rFonts w:ascii="Book Antiqua" w:hAnsi="Book Antiqua"/>
          <w:sz w:val="24"/>
        </w:rPr>
        <w:t>La Orde</w:t>
      </w:r>
      <w:r w:rsidR="004C7534" w:rsidRPr="00ED0546">
        <w:rPr>
          <w:rFonts w:ascii="Book Antiqua" w:hAnsi="Book Antiqua"/>
          <w:sz w:val="24"/>
        </w:rPr>
        <w:t xml:space="preserve">nanza 730 de fecha 12/01/96 y su modificatoria Ordenanza </w:t>
      </w:r>
      <w:r w:rsidR="004835B6" w:rsidRPr="00ED0546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C7534" w:rsidRPr="00ED0546">
        <w:rPr>
          <w:rFonts w:ascii="Book Antiqua" w:hAnsi="Book Antiqua"/>
          <w:sz w:val="24"/>
        </w:rPr>
        <w:t>738 de fecha 27/</w:t>
      </w:r>
      <w:r w:rsidR="004835B6" w:rsidRPr="00ED0546">
        <w:rPr>
          <w:rFonts w:ascii="Book Antiqua" w:hAnsi="Book Antiqua"/>
          <w:sz w:val="24"/>
        </w:rPr>
        <w:t>0</w:t>
      </w:r>
      <w:r w:rsidR="004C7534" w:rsidRPr="00ED0546">
        <w:rPr>
          <w:rFonts w:ascii="Book Antiqua" w:hAnsi="Book Antiqua"/>
          <w:sz w:val="24"/>
        </w:rPr>
        <w:t>3/96</w:t>
      </w:r>
      <w:r>
        <w:rPr>
          <w:rFonts w:ascii="Book Antiqua" w:hAnsi="Book Antiqua"/>
          <w:sz w:val="24"/>
        </w:rPr>
        <w:t xml:space="preserve">; </w:t>
      </w:r>
      <w:r w:rsidR="004C7534" w:rsidRPr="00ED0546">
        <w:rPr>
          <w:rFonts w:ascii="Book Antiqua" w:hAnsi="Book Antiqua"/>
          <w:sz w:val="24"/>
        </w:rPr>
        <w:t>Y</w:t>
      </w:r>
    </w:p>
    <w:p w:rsidR="00ED0546" w:rsidRPr="00ED0546" w:rsidRDefault="00ED0546" w:rsidP="00ED054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D0546">
        <w:rPr>
          <w:rFonts w:ascii="Book Antiqua" w:hAnsi="Book Antiqua"/>
          <w:b/>
          <w:sz w:val="24"/>
        </w:rPr>
        <w:t>CONSIDERANDO:</w:t>
      </w:r>
    </w:p>
    <w:p w:rsidR="005309F2" w:rsidRPr="00ED0546" w:rsidRDefault="00ED0546" w:rsidP="00ED054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835B6" w:rsidRPr="00ED0546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4835B6" w:rsidRPr="00ED0546">
        <w:rPr>
          <w:rFonts w:ascii="Book Antiqua" w:hAnsi="Book Antiqua"/>
          <w:sz w:val="24"/>
        </w:rPr>
        <w:t>las citadas Ordenanzas facultan al Departamento Ejecutivo Municipal a tomar un crédito por un monto de hasta $1</w:t>
      </w:r>
      <w:r>
        <w:rPr>
          <w:rFonts w:ascii="Book Antiqua" w:hAnsi="Book Antiqua"/>
          <w:sz w:val="24"/>
        </w:rPr>
        <w:t xml:space="preserve">. </w:t>
      </w:r>
      <w:r w:rsidR="004835B6" w:rsidRPr="00ED0546">
        <w:rPr>
          <w:rFonts w:ascii="Book Antiqua" w:hAnsi="Book Antiqua"/>
          <w:sz w:val="24"/>
        </w:rPr>
        <w:t>500</w:t>
      </w:r>
      <w:r>
        <w:rPr>
          <w:rFonts w:ascii="Book Antiqua" w:hAnsi="Book Antiqua"/>
          <w:sz w:val="24"/>
        </w:rPr>
        <w:t xml:space="preserve">. </w:t>
      </w:r>
      <w:r w:rsidR="004835B6" w:rsidRPr="00ED0546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4835B6" w:rsidRPr="00ED0546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4835B6" w:rsidRPr="00ED0546">
        <w:rPr>
          <w:rFonts w:ascii="Book Antiqua" w:hAnsi="Book Antiqua"/>
          <w:sz w:val="24"/>
        </w:rPr>
        <w:t>Pesos un millón quinientos mil</w:t>
      </w:r>
      <w:r>
        <w:rPr>
          <w:rFonts w:ascii="Book Antiqua" w:hAnsi="Book Antiqua"/>
          <w:sz w:val="24"/>
        </w:rPr>
        <w:t xml:space="preserve">) </w:t>
      </w:r>
      <w:r w:rsidR="004835B6" w:rsidRPr="00ED0546">
        <w:rPr>
          <w:rFonts w:ascii="Book Antiqua" w:hAnsi="Book Antiqua"/>
          <w:sz w:val="24"/>
        </w:rPr>
        <w:t xml:space="preserve"> o su equivalente en moneda extranjera</w:t>
      </w:r>
      <w:r>
        <w:rPr>
          <w:rFonts w:ascii="Book Antiqua" w:hAnsi="Book Antiqua"/>
          <w:sz w:val="24"/>
        </w:rPr>
        <w:t xml:space="preserve">, </w:t>
      </w:r>
      <w:r w:rsidR="004835B6" w:rsidRPr="00ED0546">
        <w:rPr>
          <w:rFonts w:ascii="Book Antiqua" w:hAnsi="Book Antiqua"/>
          <w:sz w:val="24"/>
        </w:rPr>
        <w:t>el cual podrá ser tomado ante Instituciones Bancarias Oficiales y/o privadas</w:t>
      </w:r>
      <w:r>
        <w:rPr>
          <w:rFonts w:ascii="Book Antiqua" w:hAnsi="Book Antiqua"/>
          <w:sz w:val="24"/>
        </w:rPr>
        <w:t xml:space="preserve">, </w:t>
      </w:r>
      <w:r w:rsidR="004835B6" w:rsidRPr="00ED0546">
        <w:rPr>
          <w:rFonts w:ascii="Book Antiqua" w:hAnsi="Book Antiqua"/>
          <w:sz w:val="24"/>
        </w:rPr>
        <w:t>Provinciales</w:t>
      </w:r>
      <w:r>
        <w:rPr>
          <w:rFonts w:ascii="Book Antiqua" w:hAnsi="Book Antiqua"/>
          <w:sz w:val="24"/>
        </w:rPr>
        <w:t xml:space="preserve">, </w:t>
      </w:r>
      <w:r w:rsidR="004835B6" w:rsidRPr="00ED0546">
        <w:rPr>
          <w:rFonts w:ascii="Book Antiqua" w:hAnsi="Book Antiqua"/>
          <w:sz w:val="24"/>
        </w:rPr>
        <w:t>Nacionales y/o internacionales</w:t>
      </w:r>
      <w:r>
        <w:rPr>
          <w:rFonts w:ascii="Book Antiqua" w:hAnsi="Book Antiqua"/>
          <w:sz w:val="24"/>
        </w:rPr>
        <w:t xml:space="preserve">. </w:t>
      </w:r>
    </w:p>
    <w:p w:rsidR="00F0480F" w:rsidRPr="00ED0546" w:rsidRDefault="004835B6" w:rsidP="00ED0546">
      <w:pPr>
        <w:keepNext/>
        <w:spacing w:after="180" w:line="240" w:lineRule="auto"/>
        <w:rPr>
          <w:rFonts w:ascii="Book Antiqua" w:hAnsi="Book Antiqua"/>
          <w:sz w:val="24"/>
        </w:rPr>
      </w:pPr>
      <w:r w:rsidRPr="00ED0546">
        <w:rPr>
          <w:rFonts w:ascii="Book Antiqua" w:hAnsi="Book Antiqua"/>
          <w:sz w:val="24"/>
        </w:rPr>
        <w:t>Que</w:t>
      </w:r>
      <w:r w:rsidR="00ED0546">
        <w:rPr>
          <w:rFonts w:ascii="Book Antiqua" w:hAnsi="Book Antiqua"/>
          <w:sz w:val="24"/>
        </w:rPr>
        <w:t xml:space="preserve">, </w:t>
      </w:r>
      <w:r w:rsidRPr="00ED0546">
        <w:rPr>
          <w:rFonts w:ascii="Book Antiqua" w:hAnsi="Book Antiqua"/>
          <w:sz w:val="24"/>
        </w:rPr>
        <w:t>en las Ordenanzas citadas precedentemente se omitió la mención de facultar al Departamento Ejecutivo Municipal a afectar la coparticipación de impuestos para resguardar el crédito autorizado y teniendo en cuenta que ya se efectuó un primer desembolso de $870</w:t>
      </w:r>
      <w:r w:rsidR="00ED0546">
        <w:rPr>
          <w:rFonts w:ascii="Book Antiqua" w:hAnsi="Book Antiqua"/>
          <w:sz w:val="24"/>
        </w:rPr>
        <w:t xml:space="preserve">. </w:t>
      </w:r>
      <w:r w:rsidRPr="00ED0546">
        <w:rPr>
          <w:rFonts w:ascii="Book Antiqua" w:hAnsi="Book Antiqua"/>
          <w:sz w:val="24"/>
        </w:rPr>
        <w:t>000</w:t>
      </w:r>
      <w:r w:rsidR="00ED0546">
        <w:rPr>
          <w:rFonts w:ascii="Book Antiqua" w:hAnsi="Book Antiqua"/>
          <w:sz w:val="24"/>
        </w:rPr>
        <w:t>.  (</w:t>
      </w:r>
      <w:r w:rsidRPr="00ED0546">
        <w:rPr>
          <w:rFonts w:ascii="Book Antiqua" w:hAnsi="Book Antiqua"/>
          <w:sz w:val="24"/>
        </w:rPr>
        <w:t>Pesos Ochocientos Setenta mil</w:t>
      </w:r>
      <w:r w:rsidR="00ED0546">
        <w:rPr>
          <w:rFonts w:ascii="Book Antiqua" w:hAnsi="Book Antiqua"/>
          <w:sz w:val="24"/>
        </w:rPr>
        <w:t xml:space="preserve">) </w:t>
      </w:r>
      <w:r w:rsidRPr="00ED0546">
        <w:rPr>
          <w:rFonts w:ascii="Book Antiqua" w:hAnsi="Book Antiqua"/>
          <w:sz w:val="24"/>
        </w:rPr>
        <w:t xml:space="preserve"> el cual será refinanciado conjuntamente con el saldo del monto autorizado</w:t>
      </w:r>
    </w:p>
    <w:p w:rsidR="00ED0546" w:rsidRPr="00ED0546" w:rsidRDefault="00ED0546" w:rsidP="00ED054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D0546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ED0546" w:rsidRPr="00ED0546" w:rsidRDefault="00ED0546" w:rsidP="00ED0546">
      <w:pPr>
        <w:keepNext/>
        <w:spacing w:after="180" w:line="240" w:lineRule="auto"/>
        <w:rPr>
          <w:rFonts w:ascii="Book Antiqua" w:hAnsi="Book Antiqua"/>
          <w:sz w:val="24"/>
        </w:rPr>
      </w:pPr>
      <w:r w:rsidRPr="00ED054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010085" w:rsidRPr="00ED0546">
        <w:rPr>
          <w:rFonts w:ascii="Book Antiqua" w:hAnsi="Book Antiqua"/>
          <w:sz w:val="24"/>
        </w:rPr>
        <w:t>MODIFICASE el ar</w:t>
      </w:r>
      <w:r w:rsidR="00DE3713" w:rsidRPr="00ED0546">
        <w:rPr>
          <w:rFonts w:ascii="Book Antiqua" w:hAnsi="Book Antiqua"/>
          <w:sz w:val="24"/>
        </w:rPr>
        <w:t>t</w:t>
      </w:r>
      <w:r w:rsidR="00010085" w:rsidRPr="00ED0546">
        <w:rPr>
          <w:rFonts w:ascii="Book Antiqua" w:hAnsi="Book Antiqua"/>
          <w:sz w:val="24"/>
        </w:rPr>
        <w:t xml:space="preserve">ículo segundo de la </w:t>
      </w:r>
      <w:r w:rsidR="00DE3713" w:rsidRPr="00ED0546">
        <w:rPr>
          <w:rFonts w:ascii="Book Antiqua" w:hAnsi="Book Antiqua"/>
          <w:sz w:val="24"/>
        </w:rPr>
        <w:t>Ordenanza N</w:t>
      </w:r>
      <w:r>
        <w:rPr>
          <w:rFonts w:ascii="Book Antiqua" w:hAnsi="Book Antiqua"/>
          <w:sz w:val="24"/>
        </w:rPr>
        <w:t xml:space="preserve">º </w:t>
      </w:r>
      <w:r w:rsidR="00010085" w:rsidRPr="00ED0546">
        <w:rPr>
          <w:rFonts w:ascii="Book Antiqua" w:hAnsi="Book Antiqua"/>
          <w:sz w:val="24"/>
        </w:rPr>
        <w:t xml:space="preserve">730 del 12/01/96 el que quedará </w:t>
      </w:r>
      <w:r w:rsidR="00DE3713" w:rsidRPr="00ED0546">
        <w:rPr>
          <w:rFonts w:ascii="Book Antiqua" w:hAnsi="Book Antiqua"/>
          <w:sz w:val="24"/>
        </w:rPr>
        <w:t>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5309F2" w:rsidRPr="00ED0546" w:rsidRDefault="00DE3713" w:rsidP="00ED0546">
      <w:pPr>
        <w:keepNext/>
        <w:spacing w:after="180" w:line="240" w:lineRule="auto"/>
        <w:rPr>
          <w:rFonts w:ascii="Book Antiqua" w:hAnsi="Book Antiqua"/>
          <w:sz w:val="24"/>
        </w:rPr>
      </w:pPr>
      <w:r w:rsidRPr="00ED0546">
        <w:rPr>
          <w:rFonts w:ascii="Book Antiqua" w:hAnsi="Book Antiqua"/>
          <w:sz w:val="24"/>
        </w:rPr>
        <w:t>“</w:t>
      </w:r>
      <w:r w:rsidR="00010085" w:rsidRPr="00ED0546">
        <w:rPr>
          <w:rFonts w:ascii="Book Antiqua" w:hAnsi="Book Antiqua"/>
          <w:sz w:val="24"/>
        </w:rPr>
        <w:t>FACULTASE al Departamento Ejecutivo Municipal a afectar la coparticipación de impuestos para resguardar el crédito autorizado por las Ordenanzas citadas”</w:t>
      </w:r>
      <w:r w:rsidR="00ED0546">
        <w:rPr>
          <w:rFonts w:ascii="Book Antiqua" w:hAnsi="Book Antiqua"/>
          <w:sz w:val="24"/>
        </w:rPr>
        <w:t xml:space="preserve">. </w:t>
      </w:r>
    </w:p>
    <w:p w:rsidR="006F2884" w:rsidRPr="00ED0546" w:rsidRDefault="00ED0546" w:rsidP="00ED0546">
      <w:pPr>
        <w:keepNext/>
        <w:spacing w:after="180" w:line="240" w:lineRule="auto"/>
        <w:rPr>
          <w:rFonts w:ascii="Book Antiqua" w:hAnsi="Book Antiqua"/>
          <w:sz w:val="24"/>
        </w:rPr>
      </w:pPr>
      <w:r w:rsidRPr="00ED054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ED054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D054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ED0546" w:rsidSect="00ED0546">
      <w:footerReference w:type="default" r:id="rId7"/>
      <w:pgSz w:w="11906" w:h="16838"/>
      <w:pgMar w:top="1417" w:right="1134" w:bottom="1134" w:left="1701" w:header="709" w:footer="709" w:gutter="0"/>
      <w:pgNumType w:start="7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725" w:rsidRDefault="009C6725" w:rsidP="009C6725">
      <w:pPr>
        <w:spacing w:after="0" w:line="240" w:lineRule="auto"/>
      </w:pPr>
      <w:r>
        <w:separator/>
      </w:r>
    </w:p>
  </w:endnote>
  <w:endnote w:type="continuationSeparator" w:id="0">
    <w:p w:rsidR="009C6725" w:rsidRDefault="009C6725" w:rsidP="009C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725" w:rsidRPr="00E671BC" w:rsidRDefault="009C67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725" w:rsidRDefault="009C6725" w:rsidP="009C6725">
      <w:pPr>
        <w:spacing w:after="0" w:line="240" w:lineRule="auto"/>
      </w:pPr>
      <w:r>
        <w:separator/>
      </w:r>
    </w:p>
  </w:footnote>
  <w:footnote w:type="continuationSeparator" w:id="0">
    <w:p w:rsidR="009C6725" w:rsidRDefault="009C6725" w:rsidP="009C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131A"/>
    <w:rsid w:val="000006D6"/>
    <w:rsid w:val="00010085"/>
    <w:rsid w:val="00047769"/>
    <w:rsid w:val="000735F3"/>
    <w:rsid w:val="000776C1"/>
    <w:rsid w:val="000A673E"/>
    <w:rsid w:val="000D6F58"/>
    <w:rsid w:val="00116A4D"/>
    <w:rsid w:val="00173330"/>
    <w:rsid w:val="0021131A"/>
    <w:rsid w:val="00222916"/>
    <w:rsid w:val="0026421B"/>
    <w:rsid w:val="002D4492"/>
    <w:rsid w:val="002D575E"/>
    <w:rsid w:val="002E24DC"/>
    <w:rsid w:val="003065AA"/>
    <w:rsid w:val="003347D2"/>
    <w:rsid w:val="00395D77"/>
    <w:rsid w:val="003963F1"/>
    <w:rsid w:val="003E657F"/>
    <w:rsid w:val="00407F43"/>
    <w:rsid w:val="00416246"/>
    <w:rsid w:val="00465693"/>
    <w:rsid w:val="004835B6"/>
    <w:rsid w:val="004C7534"/>
    <w:rsid w:val="00505CBE"/>
    <w:rsid w:val="005309F2"/>
    <w:rsid w:val="00542CDE"/>
    <w:rsid w:val="005952EA"/>
    <w:rsid w:val="005D52BB"/>
    <w:rsid w:val="00682930"/>
    <w:rsid w:val="006F2884"/>
    <w:rsid w:val="007119D8"/>
    <w:rsid w:val="007B73E1"/>
    <w:rsid w:val="007D55D8"/>
    <w:rsid w:val="007E6ABD"/>
    <w:rsid w:val="007F1AB9"/>
    <w:rsid w:val="008A1E35"/>
    <w:rsid w:val="008B496A"/>
    <w:rsid w:val="009C6725"/>
    <w:rsid w:val="009E1B35"/>
    <w:rsid w:val="00A43133"/>
    <w:rsid w:val="00A703B2"/>
    <w:rsid w:val="00A72A36"/>
    <w:rsid w:val="00A76BCA"/>
    <w:rsid w:val="00A929BE"/>
    <w:rsid w:val="00AB13A9"/>
    <w:rsid w:val="00AE2046"/>
    <w:rsid w:val="00AE5602"/>
    <w:rsid w:val="00B12FFF"/>
    <w:rsid w:val="00B660A4"/>
    <w:rsid w:val="00B923D8"/>
    <w:rsid w:val="00BB2ED4"/>
    <w:rsid w:val="00C049C7"/>
    <w:rsid w:val="00C16830"/>
    <w:rsid w:val="00CC7DAC"/>
    <w:rsid w:val="00CE1123"/>
    <w:rsid w:val="00CE74C0"/>
    <w:rsid w:val="00D922E6"/>
    <w:rsid w:val="00DB6E45"/>
    <w:rsid w:val="00DE3713"/>
    <w:rsid w:val="00E339E0"/>
    <w:rsid w:val="00E34AE4"/>
    <w:rsid w:val="00E42AC9"/>
    <w:rsid w:val="00E47BB3"/>
    <w:rsid w:val="00E5212D"/>
    <w:rsid w:val="00E671BC"/>
    <w:rsid w:val="00ED0546"/>
    <w:rsid w:val="00ED5734"/>
    <w:rsid w:val="00F0480F"/>
    <w:rsid w:val="00F25722"/>
    <w:rsid w:val="00F337EE"/>
    <w:rsid w:val="00FA08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355AAA-842A-43DA-856D-26B9DA79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C6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672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C6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672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2017-10-04T15:14:00Z</cp:lastPrinted>
  <dcterms:created xsi:type="dcterms:W3CDTF">2017-03-16T19:57:00Z</dcterms:created>
  <dcterms:modified xsi:type="dcterms:W3CDTF">2018-07-06T12:41:00Z</dcterms:modified>
</cp:coreProperties>
</file>