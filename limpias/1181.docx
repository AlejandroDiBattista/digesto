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A47" w:rsidRPr="003B4A47" w:rsidRDefault="003B4A47" w:rsidP="003B4A47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05 de Septiembre de 2001</w:t>
      </w:r>
    </w:p>
    <w:p w:rsidR="003B4A47" w:rsidRPr="003B4A47" w:rsidRDefault="003B4A47" w:rsidP="003B4A47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3B4A47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1181</w:t>
      </w:r>
    </w:p>
    <w:p w:rsidR="003B4A47" w:rsidRPr="003B4A47" w:rsidRDefault="003B4A47" w:rsidP="003B4A47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3B4A47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BC327E" w:rsidRPr="003B4A47" w:rsidRDefault="003B4A47" w:rsidP="003B4A4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C632B9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El convenio suscripto entre esta Municipalidad y la CAJA POPULAR DE AHORROS DE LA PROVINCIA DE TUCUMAN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632B9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representada por su Gerente Comercial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632B9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Sr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C632B9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Néstor Alberto</w:t>
      </w:r>
      <w:r w:rsidR="00EE517D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C632B9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González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C632B9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3B4A47" w:rsidRPr="003B4A47" w:rsidRDefault="003B4A47" w:rsidP="003B4A47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3B4A47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F12E57" w:rsidRPr="003B4A47" w:rsidRDefault="003B4A47" w:rsidP="003B4A4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C632B9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Que</w:t>
      </w:r>
      <w:r w:rsidR="00EE517D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C632B9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a través de dicho convenio ambas partes acuerdan </w:t>
      </w:r>
      <w:r w:rsidR="00926EA1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que la mencionada entidad financiera realizará el pago de los haberes al personal municipal con acreditación en cuentas de caja de ahorros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926EA1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con sujeción a las pautas específicas en el mismo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F12E57" w:rsidRPr="003B4A47" w:rsidRDefault="00926EA1" w:rsidP="003B4A4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Que</w:t>
      </w:r>
      <w:r w:rsidR="003B4A4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al no existir objeciones al respecto</w:t>
      </w:r>
      <w:r w:rsidR="003B4A4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es procedente emitir el instrumento legal pertinente</w:t>
      </w:r>
      <w:r w:rsidR="003B4A4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a efectos de su aprobación</w:t>
      </w:r>
      <w:r w:rsidR="003B4A4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F12E57" w:rsidRPr="003B4A47" w:rsidRDefault="00926EA1" w:rsidP="003B4A47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Por ello y en uso de las facultades que le confiere el Decreto Provincial N</w:t>
      </w:r>
      <w:r w:rsidR="003B4A4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822/1 de fecha 19 de mayo de 2000</w:t>
      </w:r>
      <w:r w:rsidR="003B4A47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</w:p>
    <w:p w:rsidR="00EE517D" w:rsidRPr="003B4A47" w:rsidRDefault="003B4A47" w:rsidP="003B4A47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3B4A47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INTERVENTOR MUNICIPAL SANCIONA CON FUERZA DE ORDENANZA</w:t>
      </w:r>
      <w:bookmarkStart w:id="0" w:name="_GoBack"/>
    </w:p>
    <w:bookmarkEnd w:id="0"/>
    <w:p w:rsidR="00F12E57" w:rsidRPr="003B4A47" w:rsidRDefault="003B4A47" w:rsidP="003B4A47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B4A47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203D4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APRUEBASE en todos sus términos el CONVENIO suscripto el 01/08/01 entre esta Municipalidad y la CAJA POPULAR DE AHORROS DE LA PROVINCIA DE TUCUMAN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203D4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representada por su Gerente Comercial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203D4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Néstor Alberto Gonzales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, D.N.I.</w:t>
      </w:r>
      <w:r w:rsidR="00F203D4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F203D4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8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F203D4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564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F203D4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876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203D4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por el pago de haberes del personal Municipal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203D4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con acreditación en cuentas de Cajas de Ahorros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203D4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el que como Anexo Único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203D4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forma parte integrante de la presente Ordenanza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3B4A47" w:rsidRDefault="003B4A47" w:rsidP="003B4A47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B4A47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926EA1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PUBLÍQUESE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3B4A47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3B4A47" w:rsidSect="003B4A47">
      <w:footerReference w:type="default" r:id="rId6"/>
      <w:pgSz w:w="11906" w:h="16838"/>
      <w:pgMar w:top="1417" w:right="1134" w:bottom="1134" w:left="1701" w:header="709" w:footer="709" w:gutter="0"/>
      <w:pgNumType w:start="10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5976" w:rsidRDefault="00FD5976" w:rsidP="00FD5976">
      <w:pPr>
        <w:spacing w:after="0" w:line="240" w:lineRule="auto"/>
      </w:pPr>
      <w:r>
        <w:separator/>
      </w:r>
    </w:p>
  </w:endnote>
  <w:endnote w:type="continuationSeparator" w:id="0">
    <w:p w:rsidR="00FD5976" w:rsidRDefault="00FD5976" w:rsidP="00FD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5976" w:rsidRPr="00DA6AA4" w:rsidRDefault="00FD597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5976" w:rsidRDefault="00FD5976" w:rsidP="00FD5976">
      <w:pPr>
        <w:spacing w:after="0" w:line="240" w:lineRule="auto"/>
      </w:pPr>
      <w:r>
        <w:separator/>
      </w:r>
    </w:p>
  </w:footnote>
  <w:footnote w:type="continuationSeparator" w:id="0">
    <w:p w:rsidR="00FD5976" w:rsidRDefault="00FD5976" w:rsidP="00FD59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67A43"/>
    <w:rsid w:val="00000490"/>
    <w:rsid w:val="0006083D"/>
    <w:rsid w:val="000B601A"/>
    <w:rsid w:val="00101E98"/>
    <w:rsid w:val="001307E3"/>
    <w:rsid w:val="00164167"/>
    <w:rsid w:val="001A61FC"/>
    <w:rsid w:val="001E2D39"/>
    <w:rsid w:val="001F1D33"/>
    <w:rsid w:val="0025263A"/>
    <w:rsid w:val="00253262"/>
    <w:rsid w:val="002C599D"/>
    <w:rsid w:val="003203FA"/>
    <w:rsid w:val="00326475"/>
    <w:rsid w:val="00335277"/>
    <w:rsid w:val="00363C25"/>
    <w:rsid w:val="00377247"/>
    <w:rsid w:val="003B4A47"/>
    <w:rsid w:val="003E7FD4"/>
    <w:rsid w:val="00550FC5"/>
    <w:rsid w:val="005555D1"/>
    <w:rsid w:val="005765D0"/>
    <w:rsid w:val="00581083"/>
    <w:rsid w:val="006148C1"/>
    <w:rsid w:val="006516D4"/>
    <w:rsid w:val="0065628B"/>
    <w:rsid w:val="007E7792"/>
    <w:rsid w:val="008213C0"/>
    <w:rsid w:val="00867A43"/>
    <w:rsid w:val="008849AC"/>
    <w:rsid w:val="008B6972"/>
    <w:rsid w:val="008C30E9"/>
    <w:rsid w:val="00920984"/>
    <w:rsid w:val="00926EA1"/>
    <w:rsid w:val="00927208"/>
    <w:rsid w:val="009C09A8"/>
    <w:rsid w:val="00A432E8"/>
    <w:rsid w:val="00A67F80"/>
    <w:rsid w:val="00AE4D30"/>
    <w:rsid w:val="00B7757F"/>
    <w:rsid w:val="00BB2286"/>
    <w:rsid w:val="00BC327E"/>
    <w:rsid w:val="00BE5E01"/>
    <w:rsid w:val="00BF6DC1"/>
    <w:rsid w:val="00C632B9"/>
    <w:rsid w:val="00C67343"/>
    <w:rsid w:val="00C86201"/>
    <w:rsid w:val="00D31D3E"/>
    <w:rsid w:val="00DA6AA4"/>
    <w:rsid w:val="00E72A91"/>
    <w:rsid w:val="00E83F40"/>
    <w:rsid w:val="00EA557D"/>
    <w:rsid w:val="00EB7754"/>
    <w:rsid w:val="00EC4DC1"/>
    <w:rsid w:val="00EE517D"/>
    <w:rsid w:val="00F12E57"/>
    <w:rsid w:val="00F203D4"/>
    <w:rsid w:val="00F577A3"/>
    <w:rsid w:val="00FD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78AB109-A515-4667-8C84-65AEA03A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FD59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D5976"/>
  </w:style>
  <w:style w:type="paragraph" w:styleId="Piedepgina">
    <w:name w:val="footer"/>
    <w:basedOn w:val="Normal"/>
    <w:link w:val="PiedepginaCar"/>
    <w:uiPriority w:val="99"/>
    <w:semiHidden/>
    <w:unhideWhenUsed/>
    <w:rsid w:val="00FD59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D59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23</TotalTime>
  <Pages>1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27</cp:revision>
  <cp:lastPrinted>2017-10-04T15:16:00Z</cp:lastPrinted>
  <dcterms:created xsi:type="dcterms:W3CDTF">2017-01-25T14:18:00Z</dcterms:created>
  <dcterms:modified xsi:type="dcterms:W3CDTF">2018-07-06T13:01:00Z</dcterms:modified>
</cp:coreProperties>
</file>