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659" w:rsidRPr="007E3659" w:rsidRDefault="007E3659" w:rsidP="007E3659">
      <w:pPr>
        <w:keepNext/>
        <w:spacing w:after="180" w:line="240" w:lineRule="auto"/>
        <w:jc w:val="right"/>
        <w:rPr>
          <w:rFonts w:ascii="Book Antiqua" w:hAnsi="Book Antiqua"/>
          <w:sz w:val="24"/>
        </w:rPr>
      </w:pPr>
      <w:r w:rsidRPr="007E3659">
        <w:rPr>
          <w:rFonts w:ascii="Book Antiqua" w:hAnsi="Book Antiqua"/>
          <w:sz w:val="24"/>
        </w:rPr>
        <w:t>Yerba Buena, 25 de Noviembre de 1998</w:t>
      </w:r>
    </w:p>
    <w:p w:rsidR="007E3659" w:rsidRPr="00C23883" w:rsidRDefault="007E3659" w:rsidP="007E3659">
      <w:pPr>
        <w:keepNext/>
        <w:spacing w:before="60" w:after="180" w:line="240" w:lineRule="auto"/>
        <w:jc w:val="left"/>
        <w:rPr>
          <w:rFonts w:ascii="Book Antiqua" w:hAnsi="Book Antiqua"/>
          <w:b/>
          <w:sz w:val="24"/>
        </w:rPr>
      </w:pPr>
      <w:r w:rsidRPr="00C23883">
        <w:rPr>
          <w:rFonts w:ascii="Book Antiqua" w:hAnsi="Book Antiqua"/>
          <w:b/>
          <w:sz w:val="24"/>
        </w:rPr>
        <w:t>ORDENANZA Nº 961</w:t>
      </w:r>
    </w:p>
    <w:p w:rsidR="007E3659" w:rsidRPr="00C23883" w:rsidRDefault="007E3659" w:rsidP="007E3659">
      <w:pPr>
        <w:keepNext/>
        <w:spacing w:before="60" w:after="60" w:line="240" w:lineRule="auto"/>
        <w:jc w:val="left"/>
        <w:rPr>
          <w:rFonts w:ascii="Book Antiqua" w:hAnsi="Book Antiqua"/>
          <w:b/>
          <w:sz w:val="24"/>
        </w:rPr>
      </w:pPr>
      <w:r w:rsidRPr="00C23883">
        <w:rPr>
          <w:rFonts w:ascii="Book Antiqua" w:hAnsi="Book Antiqua"/>
          <w:b/>
          <w:sz w:val="24"/>
        </w:rPr>
        <w:t>VISTO</w:t>
      </w:r>
      <w:r w:rsidR="007F5FF9" w:rsidRPr="00C23883">
        <w:rPr>
          <w:rFonts w:ascii="Book Antiqua" w:hAnsi="Book Antiqua"/>
          <w:b/>
          <w:sz w:val="24"/>
        </w:rPr>
        <w:t xml:space="preserve">: </w:t>
      </w:r>
    </w:p>
    <w:p w:rsidR="006965CD" w:rsidRPr="00C23883" w:rsidRDefault="007F5FF9" w:rsidP="007E3659">
      <w:pPr>
        <w:keepNext/>
        <w:spacing w:after="180" w:line="240" w:lineRule="auto"/>
        <w:rPr>
          <w:rFonts w:ascii="Book Antiqua" w:hAnsi="Book Antiqua"/>
          <w:sz w:val="24"/>
        </w:rPr>
      </w:pPr>
      <w:r w:rsidRPr="00C23883">
        <w:rPr>
          <w:rFonts w:ascii="Book Antiqua" w:hAnsi="Book Antiqua"/>
          <w:sz w:val="24"/>
        </w:rPr>
        <w:t>El Expte. Nº 182-Y-98, mediante el cual el Departamento Ejecutivo Municipal eleva Expte. Nº 4096-M17-S-98, correspondiente a Documentación Técnica Padrón Nº 334.591- Silberman, Luis Eduardo;</w:t>
      </w:r>
    </w:p>
    <w:p w:rsidR="007E3659" w:rsidRPr="00C23883" w:rsidRDefault="007E3659" w:rsidP="007E3659">
      <w:pPr>
        <w:keepNext/>
        <w:spacing w:before="60" w:after="60" w:line="240" w:lineRule="auto"/>
        <w:jc w:val="left"/>
        <w:rPr>
          <w:rFonts w:ascii="Book Antiqua" w:hAnsi="Book Antiqua"/>
          <w:b/>
          <w:sz w:val="24"/>
        </w:rPr>
      </w:pPr>
      <w:r w:rsidRPr="00C23883">
        <w:rPr>
          <w:rFonts w:ascii="Book Antiqua" w:hAnsi="Book Antiqua"/>
          <w:b/>
          <w:sz w:val="24"/>
        </w:rPr>
        <w:t>CONSIDERANDO</w:t>
      </w:r>
      <w:r w:rsidR="007F5FF9" w:rsidRPr="00C23883">
        <w:rPr>
          <w:rFonts w:ascii="Book Antiqua" w:hAnsi="Book Antiqua"/>
          <w:b/>
          <w:sz w:val="24"/>
        </w:rPr>
        <w:t xml:space="preserve">: </w:t>
      </w:r>
    </w:p>
    <w:p w:rsidR="006965CD" w:rsidRPr="00C23883" w:rsidRDefault="00DD254D" w:rsidP="007E3659">
      <w:pPr>
        <w:keepNext/>
        <w:spacing w:after="180" w:line="240" w:lineRule="auto"/>
        <w:rPr>
          <w:rFonts w:ascii="Book Antiqua" w:hAnsi="Book Antiqua"/>
          <w:sz w:val="24"/>
        </w:rPr>
      </w:pPr>
      <w:r w:rsidRPr="00C23883">
        <w:rPr>
          <w:rFonts w:ascii="Book Antiqua" w:hAnsi="Book Antiqua"/>
          <w:sz w:val="24"/>
        </w:rPr>
        <w:t>Que, de acuerdo al informe elevado por la Dirección de Catastro y Edificación privada del Departamento Ejecutivo Municipal la Documentación Técnica correspondiente al Expte. Nº 4096-M17-S-98, el Local Galería Cochera, no se encuadra a las exigencias establecidas en Ordenanza Nº 613/94, por ocupación sobre línea Municipal;</w:t>
      </w:r>
    </w:p>
    <w:p w:rsidR="006965CD" w:rsidRPr="00C23883" w:rsidRDefault="007F5FF9" w:rsidP="007E3659">
      <w:pPr>
        <w:keepNext/>
        <w:spacing w:after="180" w:line="240" w:lineRule="auto"/>
        <w:rPr>
          <w:rFonts w:ascii="Book Antiqua" w:hAnsi="Book Antiqua"/>
          <w:sz w:val="24"/>
        </w:rPr>
      </w:pPr>
      <w:r w:rsidRPr="00C23883">
        <w:rPr>
          <w:rFonts w:ascii="Book Antiqua" w:hAnsi="Book Antiqua"/>
          <w:sz w:val="24"/>
        </w:rPr>
        <w:t>Que si bien existe una diferencia de mayor ocupación, también es cierto que el cerramiento se hará con cerco vivo, además la entrada esta prevista por el frente, donde se dejó un espacio verde de 8,00mts;</w:t>
      </w:r>
    </w:p>
    <w:p w:rsidR="006965CD" w:rsidRPr="00C23883" w:rsidRDefault="007567B6" w:rsidP="007E3659">
      <w:pPr>
        <w:keepNext/>
        <w:spacing w:after="180" w:line="240" w:lineRule="auto"/>
        <w:rPr>
          <w:rFonts w:ascii="Book Antiqua" w:hAnsi="Book Antiqua"/>
          <w:sz w:val="24"/>
        </w:rPr>
      </w:pPr>
      <w:r w:rsidRPr="00C23883">
        <w:rPr>
          <w:rFonts w:ascii="Book Antiqua" w:hAnsi="Book Antiqua"/>
          <w:sz w:val="24"/>
        </w:rPr>
        <w:t>Que</w:t>
      </w:r>
      <w:r w:rsidR="007E3659" w:rsidRPr="00C23883">
        <w:rPr>
          <w:rFonts w:ascii="Book Antiqua" w:hAnsi="Book Antiqua"/>
          <w:sz w:val="24"/>
        </w:rPr>
        <w:t xml:space="preserve">, </w:t>
      </w:r>
      <w:r w:rsidRPr="00C23883">
        <w:rPr>
          <w:rFonts w:ascii="Book Antiqua" w:hAnsi="Book Antiqua"/>
          <w:sz w:val="24"/>
        </w:rPr>
        <w:t>por lo expuesto</w:t>
      </w:r>
      <w:r w:rsidR="007E3659" w:rsidRPr="00C23883">
        <w:rPr>
          <w:rFonts w:ascii="Book Antiqua" w:hAnsi="Book Antiqua"/>
          <w:sz w:val="24"/>
        </w:rPr>
        <w:t xml:space="preserve">, </w:t>
      </w:r>
      <w:r w:rsidRPr="00C23883">
        <w:rPr>
          <w:rFonts w:ascii="Book Antiqua" w:hAnsi="Book Antiqua"/>
          <w:sz w:val="24"/>
        </w:rPr>
        <w:t>los impedimentos técnicos son mínimos</w:t>
      </w:r>
      <w:r w:rsidR="007E3659" w:rsidRPr="00C23883">
        <w:rPr>
          <w:rFonts w:ascii="Book Antiqua" w:hAnsi="Book Antiqua"/>
          <w:sz w:val="24"/>
        </w:rPr>
        <w:t>;</w:t>
      </w:r>
    </w:p>
    <w:p w:rsidR="006965CD" w:rsidRPr="00C23883" w:rsidRDefault="006965CD" w:rsidP="006965CD">
      <w:pPr>
        <w:keepNext/>
        <w:spacing w:before="240" w:after="240" w:line="240" w:lineRule="auto"/>
        <w:ind w:left="1843" w:right="1843"/>
        <w:jc w:val="center"/>
        <w:rPr>
          <w:rFonts w:ascii="Book Antiqua" w:hAnsi="Book Antiqua"/>
          <w:sz w:val="24"/>
        </w:rPr>
      </w:pPr>
      <w:r w:rsidRPr="00C23883">
        <w:rPr>
          <w:rFonts w:ascii="Book Antiqua" w:hAnsi="Book Antiqua"/>
          <w:b/>
          <w:sz w:val="24"/>
        </w:rPr>
        <w:t>EL CONCEJO DELIBERANTE SANCIONA CON FUERZA DE ORDENANZA</w:t>
      </w:r>
      <w:r w:rsidR="007F5FF9" w:rsidRPr="00C23883">
        <w:rPr>
          <w:rFonts w:ascii="Book Antiqua" w:hAnsi="Book Antiqua"/>
          <w:sz w:val="24"/>
        </w:rPr>
        <w:t xml:space="preserve">: </w:t>
      </w:r>
    </w:p>
    <w:p w:rsidR="006965CD" w:rsidRPr="00C23883" w:rsidRDefault="007649D3" w:rsidP="007649D3">
      <w:pPr>
        <w:keepNext/>
        <w:spacing w:after="180" w:line="240" w:lineRule="auto"/>
        <w:rPr>
          <w:rFonts w:ascii="Book Antiqua" w:hAnsi="Book Antiqua"/>
          <w:sz w:val="24"/>
        </w:rPr>
      </w:pPr>
      <w:r w:rsidRPr="007649D3">
        <w:rPr>
          <w:rFonts w:ascii="Book Antiqua" w:hAnsi="Book Antiqua"/>
          <w:sz w:val="24"/>
          <w:u w:val="single"/>
        </w:rPr>
        <w:t>ARTÍCULO PRIMERO</w:t>
      </w:r>
      <w:r w:rsidR="007F5FF9" w:rsidRPr="007F5FF9">
        <w:rPr>
          <w:rFonts w:ascii="Book Antiqua" w:hAnsi="Book Antiqua"/>
          <w:sz w:val="24"/>
        </w:rPr>
        <w:t>:</w:t>
      </w:r>
      <w:r w:rsidR="007F5FF9" w:rsidRPr="00C23883">
        <w:rPr>
          <w:rFonts w:ascii="Book Antiqua" w:hAnsi="Book Antiqua"/>
          <w:sz w:val="24"/>
        </w:rPr>
        <w:t xml:space="preserve"> AUTORIZASE al Departamento Ejecutivo Municipal a aprobar por vía de excepción la Documentación Técnica, correspondiente al Expte. 4096-M17-S-98, Padrón Nº 334.591, propiedad del Sr. Luis Eduardo Silberman.</w:t>
      </w:r>
    </w:p>
    <w:p w:rsidR="006F2884" w:rsidRPr="007E3659" w:rsidRDefault="007649D3" w:rsidP="007E3659">
      <w:pPr>
        <w:keepNext/>
        <w:spacing w:after="180" w:line="240" w:lineRule="auto"/>
        <w:rPr>
          <w:rFonts w:ascii="Book Antiqua" w:hAnsi="Book Antiqua"/>
          <w:sz w:val="24"/>
        </w:rPr>
      </w:pPr>
      <w:r w:rsidRPr="007649D3">
        <w:rPr>
          <w:rFonts w:ascii="Book Antiqua" w:hAnsi="Book Antiqua"/>
          <w:sz w:val="24"/>
          <w:u w:val="single"/>
        </w:rPr>
        <w:t>ARTÍCULO SEGUNDO</w:t>
      </w:r>
      <w:r w:rsidR="007F5FF9" w:rsidRPr="007F5FF9">
        <w:rPr>
          <w:rFonts w:ascii="Book Antiqua" w:hAnsi="Book Antiqua"/>
          <w:sz w:val="24"/>
        </w:rPr>
        <w:t>:</w:t>
      </w:r>
      <w:r w:rsidR="007F5FF9" w:rsidRPr="00C23883">
        <w:rPr>
          <w:rFonts w:ascii="Book Antiqua" w:hAnsi="Book Antiqua"/>
          <w:sz w:val="24"/>
        </w:rPr>
        <w:t xml:space="preserve"> </w:t>
      </w:r>
      <w:r w:rsidR="003E657F" w:rsidRPr="00C23883">
        <w:rPr>
          <w:rFonts w:ascii="Book Antiqua" w:hAnsi="Book Antiqua"/>
          <w:sz w:val="24"/>
        </w:rPr>
        <w:t>COMUNÍQUESE</w:t>
      </w:r>
      <w:r w:rsidR="007E3659" w:rsidRPr="00C23883">
        <w:rPr>
          <w:rFonts w:ascii="Book Antiqua" w:hAnsi="Book Antiqua"/>
          <w:sz w:val="24"/>
        </w:rPr>
        <w:t xml:space="preserve">, </w:t>
      </w:r>
      <w:r w:rsidR="003E657F" w:rsidRPr="00C23883">
        <w:rPr>
          <w:rFonts w:ascii="Book Antiqua" w:hAnsi="Book Antiqua"/>
          <w:sz w:val="24"/>
        </w:rPr>
        <w:t>CÓPIESE y ARCHÍVESE</w:t>
      </w:r>
      <w:r w:rsidR="007E3659" w:rsidRPr="00C23883">
        <w:rPr>
          <w:rFonts w:ascii="Book Antiqua" w:hAnsi="Book Antiqua"/>
          <w:sz w:val="24"/>
        </w:rPr>
        <w:t>.</w:t>
      </w:r>
      <w:r w:rsidR="00C23883" w:rsidRPr="007E3659">
        <w:rPr>
          <w:rFonts w:ascii="Book Antiqua" w:hAnsi="Book Antiqua"/>
          <w:sz w:val="24"/>
        </w:rPr>
        <w:t xml:space="preserve"> </w:t>
      </w:r>
    </w:p>
    <w:sectPr w:rsidR="006F2884" w:rsidRPr="007E3659" w:rsidSect="00EF2E55">
      <w:footerReference w:type="default" r:id="rId7"/>
      <w:pgSz w:w="11906" w:h="16838"/>
      <w:pgMar w:top="1417" w:right="1134" w:bottom="1134" w:left="1701" w:header="709" w:footer="709" w:gutter="0"/>
      <w:pgNumType w:start="9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0C8" w:rsidRDefault="000E10C8" w:rsidP="000E10C8">
      <w:pPr>
        <w:spacing w:after="0" w:line="240" w:lineRule="auto"/>
      </w:pPr>
      <w:r>
        <w:separator/>
      </w:r>
    </w:p>
  </w:endnote>
  <w:endnote w:type="continuationSeparator" w:id="0">
    <w:p w:rsidR="000E10C8" w:rsidRDefault="000E10C8" w:rsidP="000E10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0C8" w:rsidRPr="00EF2E55" w:rsidRDefault="000E10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0C8" w:rsidRDefault="000E10C8" w:rsidP="000E10C8">
      <w:pPr>
        <w:spacing w:after="0" w:line="240" w:lineRule="auto"/>
      </w:pPr>
      <w:r>
        <w:separator/>
      </w:r>
    </w:p>
  </w:footnote>
  <w:footnote w:type="continuationSeparator" w:id="0">
    <w:p w:rsidR="000E10C8" w:rsidRDefault="000E10C8" w:rsidP="000E10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A6FFF"/>
    <w:rsid w:val="000776C1"/>
    <w:rsid w:val="000D3C51"/>
    <w:rsid w:val="000D6F58"/>
    <w:rsid w:val="000E10C8"/>
    <w:rsid w:val="001261FC"/>
    <w:rsid w:val="001464CA"/>
    <w:rsid w:val="001D5880"/>
    <w:rsid w:val="001D73FF"/>
    <w:rsid w:val="002021EF"/>
    <w:rsid w:val="00202D13"/>
    <w:rsid w:val="00222916"/>
    <w:rsid w:val="002764F3"/>
    <w:rsid w:val="00296530"/>
    <w:rsid w:val="002A6FFF"/>
    <w:rsid w:val="002D575E"/>
    <w:rsid w:val="00364BB7"/>
    <w:rsid w:val="003B5ADB"/>
    <w:rsid w:val="003D34B3"/>
    <w:rsid w:val="003D7199"/>
    <w:rsid w:val="003D7548"/>
    <w:rsid w:val="003E4054"/>
    <w:rsid w:val="003E657F"/>
    <w:rsid w:val="00407554"/>
    <w:rsid w:val="00447866"/>
    <w:rsid w:val="004C49A0"/>
    <w:rsid w:val="005256A3"/>
    <w:rsid w:val="00545183"/>
    <w:rsid w:val="00546075"/>
    <w:rsid w:val="005952EA"/>
    <w:rsid w:val="005B5BEE"/>
    <w:rsid w:val="00657299"/>
    <w:rsid w:val="00675794"/>
    <w:rsid w:val="00690556"/>
    <w:rsid w:val="006953F1"/>
    <w:rsid w:val="006965CD"/>
    <w:rsid w:val="006C05B7"/>
    <w:rsid w:val="006F2884"/>
    <w:rsid w:val="007449D7"/>
    <w:rsid w:val="007567B6"/>
    <w:rsid w:val="007649D3"/>
    <w:rsid w:val="007B73E1"/>
    <w:rsid w:val="007C5A2B"/>
    <w:rsid w:val="007D390B"/>
    <w:rsid w:val="007E3659"/>
    <w:rsid w:val="007E6ABD"/>
    <w:rsid w:val="007F1AB9"/>
    <w:rsid w:val="007F2C55"/>
    <w:rsid w:val="007F5FF9"/>
    <w:rsid w:val="00805B3C"/>
    <w:rsid w:val="00987391"/>
    <w:rsid w:val="009C6C3E"/>
    <w:rsid w:val="00A47782"/>
    <w:rsid w:val="00A51F2D"/>
    <w:rsid w:val="00A703B2"/>
    <w:rsid w:val="00A95304"/>
    <w:rsid w:val="00AB2D0D"/>
    <w:rsid w:val="00B923D8"/>
    <w:rsid w:val="00BB2ED4"/>
    <w:rsid w:val="00BF7A54"/>
    <w:rsid w:val="00C049C7"/>
    <w:rsid w:val="00C13E8C"/>
    <w:rsid w:val="00C23883"/>
    <w:rsid w:val="00CA3172"/>
    <w:rsid w:val="00CA7925"/>
    <w:rsid w:val="00CD4B91"/>
    <w:rsid w:val="00CD67BA"/>
    <w:rsid w:val="00CE1123"/>
    <w:rsid w:val="00D03802"/>
    <w:rsid w:val="00D03F4C"/>
    <w:rsid w:val="00D67DC3"/>
    <w:rsid w:val="00DD254D"/>
    <w:rsid w:val="00DD2AEC"/>
    <w:rsid w:val="00E34AE4"/>
    <w:rsid w:val="00E47BB3"/>
    <w:rsid w:val="00E51366"/>
    <w:rsid w:val="00E71018"/>
    <w:rsid w:val="00E74444"/>
    <w:rsid w:val="00EF2E55"/>
    <w:rsid w:val="00F0639D"/>
    <w:rsid w:val="00F218FB"/>
    <w:rsid w:val="00FD244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E10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E10C8"/>
    <w:rPr>
      <w:sz w:val="22"/>
      <w:szCs w:val="22"/>
      <w:lang w:eastAsia="en-US"/>
    </w:rPr>
  </w:style>
  <w:style w:type="paragraph" w:styleId="Piedepgina">
    <w:name w:val="footer"/>
    <w:basedOn w:val="Normal"/>
    <w:link w:val="PiedepginaCar"/>
    <w:uiPriority w:val="99"/>
    <w:semiHidden/>
    <w:unhideWhenUsed/>
    <w:rsid w:val="000E10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E10C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9</TotalTime>
  <Pages>1</Pages>
  <Words>183</Words>
  <Characters>1010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30</cp:revision>
  <cp:lastPrinted>2017-10-04T15:15:00Z</cp:lastPrinted>
  <dcterms:created xsi:type="dcterms:W3CDTF">2016-12-26T21:56:00Z</dcterms:created>
  <dcterms:modified xsi:type="dcterms:W3CDTF">2017-10-04T15:15:00Z</dcterms:modified>
</cp:coreProperties>
</file>