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1BB" w:rsidRPr="00E801BB" w:rsidRDefault="00E801BB" w:rsidP="00E801B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801BB">
        <w:rPr>
          <w:rFonts w:ascii="Book Antiqua" w:hAnsi="Book Antiqua"/>
          <w:sz w:val="24"/>
        </w:rPr>
        <w:t>Yerba Buena, 28 de Junio de 1996</w:t>
      </w:r>
    </w:p>
    <w:p w:rsidR="00E801BB" w:rsidRPr="00E801BB" w:rsidRDefault="00E801BB" w:rsidP="00E801B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801BB">
        <w:rPr>
          <w:rFonts w:ascii="Book Antiqua" w:hAnsi="Book Antiqua"/>
          <w:b/>
          <w:sz w:val="24"/>
        </w:rPr>
        <w:t>ORDENANZA Nº 753</w:t>
      </w:r>
    </w:p>
    <w:p w:rsidR="00E801BB" w:rsidRPr="00E801BB" w:rsidRDefault="00E801BB" w:rsidP="00E801B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801BB">
        <w:rPr>
          <w:rFonts w:ascii="Book Antiqua" w:hAnsi="Book Antiqua"/>
          <w:b/>
          <w:sz w:val="24"/>
        </w:rPr>
        <w:t>VISTO:</w:t>
      </w:r>
    </w:p>
    <w:p w:rsidR="004B38D3" w:rsidRPr="00E801BB" w:rsidRDefault="00E801BB" w:rsidP="00E801B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2568C" w:rsidRPr="00E801BB">
        <w:rPr>
          <w:rFonts w:ascii="Book Antiqua" w:hAnsi="Book Antiqua"/>
          <w:sz w:val="24"/>
        </w:rPr>
        <w:t>La Ley N</w:t>
      </w:r>
      <w:r>
        <w:rPr>
          <w:rFonts w:ascii="Book Antiqua" w:hAnsi="Book Antiqua"/>
          <w:sz w:val="24"/>
        </w:rPr>
        <w:t xml:space="preserve">º </w:t>
      </w:r>
      <w:r w:rsidR="0082568C" w:rsidRPr="00E801BB">
        <w:rPr>
          <w:rFonts w:ascii="Book Antiqua" w:hAnsi="Book Antiqua"/>
          <w:sz w:val="24"/>
        </w:rPr>
        <w:t>6765 mediante la cual se implementen los BOSO</w:t>
      </w:r>
      <w:r>
        <w:rPr>
          <w:rFonts w:ascii="Book Antiqua" w:hAnsi="Book Antiqua"/>
          <w:sz w:val="24"/>
        </w:rPr>
        <w:t xml:space="preserve">; </w:t>
      </w:r>
      <w:r w:rsidR="0082568C" w:rsidRPr="00E801BB">
        <w:rPr>
          <w:rFonts w:ascii="Book Antiqua" w:hAnsi="Book Antiqua"/>
          <w:sz w:val="24"/>
        </w:rPr>
        <w:t>y</w:t>
      </w:r>
    </w:p>
    <w:p w:rsidR="00E801BB" w:rsidRPr="00E801BB" w:rsidRDefault="00E801BB" w:rsidP="00E801B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801BB">
        <w:rPr>
          <w:rFonts w:ascii="Book Antiqua" w:hAnsi="Book Antiqua"/>
          <w:b/>
          <w:sz w:val="24"/>
        </w:rPr>
        <w:t>CONSIDERANDO:</w:t>
      </w:r>
    </w:p>
    <w:p w:rsidR="008467E9" w:rsidRPr="00E801BB" w:rsidRDefault="00E801BB" w:rsidP="00E801B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B38D3" w:rsidRPr="00E801BB">
        <w:rPr>
          <w:rFonts w:ascii="Book Antiqua" w:hAnsi="Book Antiqua"/>
          <w:sz w:val="24"/>
        </w:rPr>
        <w:t>Que la adhesión a la misma resultaría beneficios para nuestra Municipalidad</w:t>
      </w:r>
      <w:r>
        <w:rPr>
          <w:rFonts w:ascii="Book Antiqua" w:hAnsi="Book Antiqua"/>
          <w:sz w:val="24"/>
        </w:rPr>
        <w:t xml:space="preserve">; </w:t>
      </w:r>
    </w:p>
    <w:p w:rsidR="00E801BB" w:rsidRPr="00E801BB" w:rsidRDefault="00E801BB" w:rsidP="00E801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801B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467E9" w:rsidRPr="00E801BB" w:rsidRDefault="00E801BB" w:rsidP="00E801BB">
      <w:pPr>
        <w:keepNext/>
        <w:spacing w:after="180" w:line="240" w:lineRule="auto"/>
        <w:rPr>
          <w:rFonts w:ascii="Book Antiqua" w:hAnsi="Book Antiqua"/>
          <w:sz w:val="24"/>
        </w:rPr>
      </w:pPr>
      <w:r w:rsidRPr="00E801B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84F90" w:rsidRPr="00E801BB">
        <w:rPr>
          <w:rFonts w:ascii="Book Antiqua" w:hAnsi="Book Antiqua"/>
          <w:sz w:val="24"/>
        </w:rPr>
        <w:t>ADHERIR en un todo a lo dispuesto por la Ley N</w:t>
      </w:r>
      <w:r>
        <w:rPr>
          <w:rFonts w:ascii="Book Antiqua" w:hAnsi="Book Antiqua"/>
          <w:sz w:val="24"/>
        </w:rPr>
        <w:t xml:space="preserve">º </w:t>
      </w:r>
      <w:r w:rsidR="00E84F90" w:rsidRPr="00E801BB">
        <w:rPr>
          <w:rFonts w:ascii="Book Antiqua" w:hAnsi="Book Antiqua"/>
          <w:sz w:val="24"/>
        </w:rPr>
        <w:t>6765 que faculta al poder Ejecutivo provincial a emitir</w:t>
      </w:r>
      <w:r>
        <w:rPr>
          <w:rFonts w:ascii="Book Antiqua" w:hAnsi="Book Antiqua"/>
          <w:sz w:val="24"/>
        </w:rPr>
        <w:t xml:space="preserve">, </w:t>
      </w:r>
      <w:r w:rsidR="00E84F90" w:rsidRPr="00E801BB">
        <w:rPr>
          <w:rFonts w:ascii="Book Antiqua" w:hAnsi="Book Antiqua"/>
          <w:sz w:val="24"/>
        </w:rPr>
        <w:t>en una o más series</w:t>
      </w:r>
      <w:r>
        <w:rPr>
          <w:rFonts w:ascii="Book Antiqua" w:hAnsi="Book Antiqua"/>
          <w:sz w:val="24"/>
        </w:rPr>
        <w:t xml:space="preserve">, </w:t>
      </w:r>
      <w:r w:rsidR="00E84F90" w:rsidRPr="00E801BB">
        <w:rPr>
          <w:rFonts w:ascii="Book Antiqua" w:hAnsi="Book Antiqua"/>
          <w:sz w:val="24"/>
        </w:rPr>
        <w:t>Títulos de la Deuda Interna de la provincia</w:t>
      </w:r>
      <w:r>
        <w:rPr>
          <w:rFonts w:ascii="Book Antiqua" w:hAnsi="Book Antiqua"/>
          <w:sz w:val="24"/>
        </w:rPr>
        <w:t xml:space="preserve">, </w:t>
      </w:r>
      <w:r w:rsidR="00E84F90" w:rsidRPr="00E801BB">
        <w:rPr>
          <w:rFonts w:ascii="Book Antiqua" w:hAnsi="Book Antiqua"/>
          <w:sz w:val="24"/>
        </w:rPr>
        <w:t>hasta la suma de U$S40</w:t>
      </w:r>
      <w:r>
        <w:rPr>
          <w:rFonts w:ascii="Book Antiqua" w:hAnsi="Book Antiqua"/>
          <w:sz w:val="24"/>
        </w:rPr>
        <w:t xml:space="preserve">. </w:t>
      </w:r>
      <w:r w:rsidR="00E84F90" w:rsidRPr="00E801BB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. </w:t>
      </w:r>
      <w:r w:rsidR="00E84F90" w:rsidRPr="00E801BB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E84F90" w:rsidRPr="00E801BB">
        <w:rPr>
          <w:rFonts w:ascii="Book Antiqua" w:hAnsi="Book Antiqua"/>
          <w:sz w:val="24"/>
        </w:rPr>
        <w:t>Dólares estadounidenses cuarenta millones</w:t>
      </w:r>
      <w:r>
        <w:rPr>
          <w:rFonts w:ascii="Book Antiqua" w:hAnsi="Book Antiqua"/>
          <w:sz w:val="24"/>
        </w:rPr>
        <w:t xml:space="preserve">) , </w:t>
      </w:r>
      <w:r w:rsidR="00E84F90" w:rsidRPr="00E801BB">
        <w:rPr>
          <w:rFonts w:ascii="Book Antiqua" w:hAnsi="Book Antiqua"/>
          <w:sz w:val="24"/>
        </w:rPr>
        <w:t>para ser aplicados al pago de las indemnizaciones de los Agentes de la Administración pública Centralizada</w:t>
      </w:r>
      <w:r>
        <w:rPr>
          <w:rFonts w:ascii="Book Antiqua" w:hAnsi="Book Antiqua"/>
          <w:sz w:val="24"/>
        </w:rPr>
        <w:t xml:space="preserve">, </w:t>
      </w:r>
      <w:r w:rsidR="00E84F90" w:rsidRPr="00E801BB">
        <w:rPr>
          <w:rFonts w:ascii="Book Antiqua" w:hAnsi="Book Antiqua"/>
          <w:sz w:val="24"/>
        </w:rPr>
        <w:t>descentralizada y autárquica</w:t>
      </w:r>
      <w:r>
        <w:rPr>
          <w:rFonts w:ascii="Book Antiqua" w:hAnsi="Book Antiqua"/>
          <w:sz w:val="24"/>
        </w:rPr>
        <w:t xml:space="preserve">; </w:t>
      </w:r>
      <w:r w:rsidR="00E84F90" w:rsidRPr="00E801BB">
        <w:rPr>
          <w:rFonts w:ascii="Book Antiqua" w:hAnsi="Book Antiqua"/>
          <w:sz w:val="24"/>
        </w:rPr>
        <w:t>que cesaren en sus cargos por reestructuraciones y otra causas no imputables a dichos agentes</w:t>
      </w:r>
      <w:r>
        <w:rPr>
          <w:rFonts w:ascii="Book Antiqua" w:hAnsi="Book Antiqua"/>
          <w:sz w:val="24"/>
        </w:rPr>
        <w:t xml:space="preserve">; </w:t>
      </w:r>
      <w:r w:rsidR="00E84F90" w:rsidRPr="00E801BB">
        <w:rPr>
          <w:rFonts w:ascii="Book Antiqua" w:hAnsi="Book Antiqua"/>
          <w:sz w:val="24"/>
        </w:rPr>
        <w:t>siempre que éstas estuvieran en condiciones de acogerse a los beneficios de la Jubilación Ordinaria reducida en los términos del artículo 40 de la Ley N</w:t>
      </w:r>
      <w:r>
        <w:rPr>
          <w:rFonts w:ascii="Book Antiqua" w:hAnsi="Book Antiqua"/>
          <w:sz w:val="24"/>
        </w:rPr>
        <w:t xml:space="preserve">º </w:t>
      </w:r>
      <w:r w:rsidR="00E84F90" w:rsidRPr="00E801BB">
        <w:rPr>
          <w:rFonts w:ascii="Book Antiqua" w:hAnsi="Book Antiqua"/>
          <w:sz w:val="24"/>
        </w:rPr>
        <w:t>6446</w:t>
      </w:r>
      <w:r>
        <w:rPr>
          <w:rFonts w:ascii="Book Antiqua" w:hAnsi="Book Antiqua"/>
          <w:sz w:val="24"/>
        </w:rPr>
        <w:t xml:space="preserve">. </w:t>
      </w:r>
    </w:p>
    <w:p w:rsidR="008467E9" w:rsidRPr="00E801BB" w:rsidRDefault="00E801BB" w:rsidP="00E801BB">
      <w:pPr>
        <w:keepNext/>
        <w:spacing w:after="180" w:line="240" w:lineRule="auto"/>
        <w:rPr>
          <w:rFonts w:ascii="Book Antiqua" w:hAnsi="Book Antiqua"/>
          <w:sz w:val="24"/>
        </w:rPr>
      </w:pPr>
      <w:r w:rsidRPr="00E801B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2568C" w:rsidRPr="00E801BB">
        <w:rPr>
          <w:rFonts w:ascii="Book Antiqua" w:hAnsi="Book Antiqua"/>
          <w:sz w:val="24"/>
        </w:rPr>
        <w:t>El departamento Ejecutivo Municipal precederá a suscribir el respectivo convenio para la entrega de los títulos citados cediendo el porcentaje correspondiente de la coparticipación Federal de Impuestos</w:t>
      </w:r>
      <w:r>
        <w:rPr>
          <w:rFonts w:ascii="Book Antiqua" w:hAnsi="Book Antiqua"/>
          <w:sz w:val="24"/>
        </w:rPr>
        <w:t xml:space="preserve">, </w:t>
      </w:r>
      <w:r w:rsidR="0082568C" w:rsidRPr="00E801BB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82568C" w:rsidRPr="00E801BB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. </w:t>
      </w:r>
    </w:p>
    <w:p w:rsidR="006F2884" w:rsidRPr="00E801BB" w:rsidRDefault="00E801BB" w:rsidP="00E801BB">
      <w:pPr>
        <w:keepNext/>
        <w:spacing w:after="180" w:line="240" w:lineRule="auto"/>
        <w:rPr>
          <w:rFonts w:ascii="Book Antiqua" w:hAnsi="Book Antiqua"/>
          <w:sz w:val="24"/>
        </w:rPr>
      </w:pPr>
      <w:r w:rsidRPr="00E801B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E801B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801B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801BB" w:rsidSect="00E801BB">
      <w:footerReference w:type="default" r:id="rId7"/>
      <w:pgSz w:w="11906" w:h="16838"/>
      <w:pgMar w:top="1417" w:right="1134" w:bottom="1134" w:left="1701" w:header="709" w:footer="709" w:gutter="0"/>
      <w:pgNumType w:start="7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0BA" w:rsidRDefault="00AF10BA" w:rsidP="00AF10BA">
      <w:pPr>
        <w:spacing w:after="0" w:line="240" w:lineRule="auto"/>
      </w:pPr>
      <w:r>
        <w:separator/>
      </w:r>
    </w:p>
  </w:endnote>
  <w:endnote w:type="continuationSeparator" w:id="0">
    <w:p w:rsidR="00AF10BA" w:rsidRDefault="00AF10BA" w:rsidP="00AF1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0BA" w:rsidRPr="0030558A" w:rsidRDefault="00AF10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0BA" w:rsidRDefault="00AF10BA" w:rsidP="00AF10BA">
      <w:pPr>
        <w:spacing w:after="0" w:line="240" w:lineRule="auto"/>
      </w:pPr>
      <w:r>
        <w:separator/>
      </w:r>
    </w:p>
  </w:footnote>
  <w:footnote w:type="continuationSeparator" w:id="0">
    <w:p w:rsidR="00AF10BA" w:rsidRDefault="00AF10BA" w:rsidP="00AF1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38D3"/>
    <w:rsid w:val="00000E4C"/>
    <w:rsid w:val="00025379"/>
    <w:rsid w:val="000776C1"/>
    <w:rsid w:val="000B7CC2"/>
    <w:rsid w:val="000D6F58"/>
    <w:rsid w:val="001343E7"/>
    <w:rsid w:val="00156CD4"/>
    <w:rsid w:val="00175C8C"/>
    <w:rsid w:val="001C1370"/>
    <w:rsid w:val="00222916"/>
    <w:rsid w:val="002D575E"/>
    <w:rsid w:val="0030558A"/>
    <w:rsid w:val="0032094E"/>
    <w:rsid w:val="003B2FCA"/>
    <w:rsid w:val="003E657F"/>
    <w:rsid w:val="003F554C"/>
    <w:rsid w:val="004707FE"/>
    <w:rsid w:val="004A3CEC"/>
    <w:rsid w:val="004B38D3"/>
    <w:rsid w:val="0051222D"/>
    <w:rsid w:val="005234D2"/>
    <w:rsid w:val="005456BF"/>
    <w:rsid w:val="005952EA"/>
    <w:rsid w:val="005B280B"/>
    <w:rsid w:val="005C708A"/>
    <w:rsid w:val="00630D7D"/>
    <w:rsid w:val="006964DB"/>
    <w:rsid w:val="006F2884"/>
    <w:rsid w:val="0071077C"/>
    <w:rsid w:val="007B73E1"/>
    <w:rsid w:val="007E6ABD"/>
    <w:rsid w:val="007F1AB9"/>
    <w:rsid w:val="0082568C"/>
    <w:rsid w:val="008467E9"/>
    <w:rsid w:val="00860CC0"/>
    <w:rsid w:val="008A4D4A"/>
    <w:rsid w:val="009001C2"/>
    <w:rsid w:val="00913BBB"/>
    <w:rsid w:val="00943BA6"/>
    <w:rsid w:val="009534E1"/>
    <w:rsid w:val="00976938"/>
    <w:rsid w:val="009C41D6"/>
    <w:rsid w:val="00A600A1"/>
    <w:rsid w:val="00A61208"/>
    <w:rsid w:val="00A61C2D"/>
    <w:rsid w:val="00A703B2"/>
    <w:rsid w:val="00AA3902"/>
    <w:rsid w:val="00AF10BA"/>
    <w:rsid w:val="00B06C1E"/>
    <w:rsid w:val="00B1013E"/>
    <w:rsid w:val="00B42496"/>
    <w:rsid w:val="00B923D8"/>
    <w:rsid w:val="00BB2ED4"/>
    <w:rsid w:val="00BE0966"/>
    <w:rsid w:val="00BF5A89"/>
    <w:rsid w:val="00C049C7"/>
    <w:rsid w:val="00C96C4F"/>
    <w:rsid w:val="00CE1123"/>
    <w:rsid w:val="00D24FC3"/>
    <w:rsid w:val="00D34894"/>
    <w:rsid w:val="00D446BF"/>
    <w:rsid w:val="00D8380B"/>
    <w:rsid w:val="00D900FF"/>
    <w:rsid w:val="00DC15C6"/>
    <w:rsid w:val="00E05A90"/>
    <w:rsid w:val="00E2531F"/>
    <w:rsid w:val="00E34AE4"/>
    <w:rsid w:val="00E47BB3"/>
    <w:rsid w:val="00E801BB"/>
    <w:rsid w:val="00E84F90"/>
    <w:rsid w:val="00ED0F26"/>
    <w:rsid w:val="00FC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40B49B-7966-4E9C-B636-D5198494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F1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10B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F1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10B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26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29</cp:revision>
  <cp:lastPrinted>2017-10-04T15:13:00Z</cp:lastPrinted>
  <dcterms:created xsi:type="dcterms:W3CDTF">2016-12-21T21:58:00Z</dcterms:created>
  <dcterms:modified xsi:type="dcterms:W3CDTF">2018-07-06T12:36:00Z</dcterms:modified>
</cp:coreProperties>
</file>