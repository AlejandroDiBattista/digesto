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98A" w:rsidRPr="0015098A" w:rsidRDefault="0015098A" w:rsidP="0015098A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15098A">
        <w:rPr>
          <w:rFonts w:ascii="Book Antiqua" w:hAnsi="Book Antiqua"/>
          <w:sz w:val="24"/>
        </w:rPr>
        <w:t>Yerba Buena, 09 de Septiembre de 1993</w:t>
      </w:r>
    </w:p>
    <w:p w:rsidR="0015098A" w:rsidRPr="006E009F" w:rsidRDefault="0015098A" w:rsidP="0015098A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6E009F">
        <w:rPr>
          <w:rFonts w:ascii="Book Antiqua" w:hAnsi="Book Antiqua"/>
          <w:b/>
          <w:sz w:val="24"/>
        </w:rPr>
        <w:t>ORDENANZA Nº 565</w:t>
      </w:r>
    </w:p>
    <w:p w:rsidR="0015098A" w:rsidRPr="006E009F" w:rsidRDefault="0015098A" w:rsidP="0015098A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6E009F">
        <w:rPr>
          <w:rFonts w:ascii="Book Antiqua" w:hAnsi="Book Antiqua"/>
          <w:b/>
          <w:sz w:val="24"/>
        </w:rPr>
        <w:t>VISTO</w:t>
      </w:r>
      <w:r w:rsidR="00DE05DB" w:rsidRPr="006E009F">
        <w:rPr>
          <w:rFonts w:ascii="Book Antiqua" w:hAnsi="Book Antiqua"/>
          <w:b/>
          <w:sz w:val="24"/>
        </w:rPr>
        <w:t xml:space="preserve">: </w:t>
      </w:r>
    </w:p>
    <w:p w:rsidR="00E34AE4" w:rsidRPr="006E009F" w:rsidRDefault="00DE05DB" w:rsidP="0015098A">
      <w:pPr>
        <w:keepNext/>
        <w:spacing w:after="180" w:line="240" w:lineRule="auto"/>
        <w:rPr>
          <w:rFonts w:ascii="Book Antiqua" w:hAnsi="Book Antiqua"/>
          <w:sz w:val="24"/>
        </w:rPr>
      </w:pPr>
      <w:r w:rsidRPr="006E009F">
        <w:rPr>
          <w:rFonts w:ascii="Book Antiqua" w:hAnsi="Book Antiqua"/>
          <w:sz w:val="24"/>
        </w:rPr>
        <w:t>La resolución N° 452 del 07/10/92, mediante la cual se faculta al Departamento Ejecutivo Municipal a aprobar por vía de excepción la documentación técnica correspondientes al padrón N° 383.638; y</w:t>
      </w:r>
    </w:p>
    <w:p w:rsidR="0015098A" w:rsidRPr="006E009F" w:rsidRDefault="0015098A" w:rsidP="0015098A">
      <w:pPr>
        <w:keepNext/>
        <w:tabs>
          <w:tab w:val="left" w:pos="1134"/>
        </w:tabs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6E009F">
        <w:rPr>
          <w:rFonts w:ascii="Book Antiqua" w:hAnsi="Book Antiqua"/>
          <w:b/>
          <w:sz w:val="24"/>
        </w:rPr>
        <w:t>CONSIDERANDO</w:t>
      </w:r>
      <w:r w:rsidR="00DE05DB" w:rsidRPr="006E009F">
        <w:rPr>
          <w:rFonts w:ascii="Book Antiqua" w:hAnsi="Book Antiqua"/>
          <w:b/>
          <w:sz w:val="24"/>
        </w:rPr>
        <w:t xml:space="preserve">: </w:t>
      </w:r>
    </w:p>
    <w:p w:rsidR="00C61EDC" w:rsidRPr="006E009F" w:rsidRDefault="00400357" w:rsidP="0015098A">
      <w:pPr>
        <w:keepNext/>
        <w:tabs>
          <w:tab w:val="left" w:pos="1134"/>
        </w:tabs>
        <w:spacing w:after="180" w:line="240" w:lineRule="auto"/>
        <w:rPr>
          <w:rFonts w:ascii="Book Antiqua" w:hAnsi="Book Antiqua"/>
          <w:sz w:val="24"/>
        </w:rPr>
      </w:pPr>
      <w:r w:rsidRPr="006E009F">
        <w:rPr>
          <w:rFonts w:ascii="Book Antiqua" w:hAnsi="Book Antiqua"/>
          <w:sz w:val="24"/>
        </w:rPr>
        <w:t>Que la aplicación de medidas de excepción debe realizarse a través de una Ordenanza</w:t>
      </w:r>
      <w:r w:rsidR="0015098A" w:rsidRPr="006E009F">
        <w:rPr>
          <w:rFonts w:ascii="Book Antiqua" w:hAnsi="Book Antiqua"/>
          <w:sz w:val="24"/>
        </w:rPr>
        <w:t xml:space="preserve">, </w:t>
      </w:r>
      <w:r w:rsidRPr="006E009F">
        <w:rPr>
          <w:rFonts w:ascii="Book Antiqua" w:hAnsi="Book Antiqua"/>
          <w:sz w:val="24"/>
        </w:rPr>
        <w:t>siendo ésta el instrumento legal que corresponde</w:t>
      </w:r>
      <w:r w:rsidR="0015098A" w:rsidRPr="006E009F">
        <w:rPr>
          <w:rFonts w:ascii="Book Antiqua" w:hAnsi="Book Antiqua"/>
          <w:sz w:val="24"/>
        </w:rPr>
        <w:t xml:space="preserve">, </w:t>
      </w:r>
      <w:r w:rsidRPr="006E009F">
        <w:rPr>
          <w:rFonts w:ascii="Book Antiqua" w:hAnsi="Book Antiqua"/>
          <w:sz w:val="24"/>
        </w:rPr>
        <w:t>en tanto y en cuanto la norma general sea también una Ordenanza</w:t>
      </w:r>
      <w:r w:rsidR="0015098A" w:rsidRPr="006E009F">
        <w:rPr>
          <w:rFonts w:ascii="Book Antiqua" w:hAnsi="Book Antiqua"/>
          <w:sz w:val="24"/>
        </w:rPr>
        <w:t>.</w:t>
      </w:r>
    </w:p>
    <w:p w:rsidR="00C61EDC" w:rsidRPr="006E009F" w:rsidRDefault="00DE05DB" w:rsidP="0015098A">
      <w:pPr>
        <w:keepNext/>
        <w:tabs>
          <w:tab w:val="left" w:pos="1134"/>
        </w:tabs>
        <w:spacing w:after="180" w:line="240" w:lineRule="auto"/>
        <w:rPr>
          <w:rFonts w:ascii="Book Antiqua" w:hAnsi="Book Antiqua"/>
          <w:sz w:val="24"/>
        </w:rPr>
      </w:pPr>
      <w:r w:rsidRPr="006E009F">
        <w:rPr>
          <w:rFonts w:ascii="Book Antiqua" w:hAnsi="Book Antiqua"/>
          <w:sz w:val="24"/>
        </w:rPr>
        <w:t>Que se plantea la situación en Expte. N° 5.236-G-91 y agregados, que es una situación de hecho anterior a la vigencia de la Ordenanza Municipal N° 194/83.</w:t>
      </w:r>
    </w:p>
    <w:p w:rsidR="00C61EDC" w:rsidRPr="006E009F" w:rsidRDefault="00B441BE" w:rsidP="0015098A">
      <w:pPr>
        <w:keepNext/>
        <w:tabs>
          <w:tab w:val="left" w:pos="1134"/>
        </w:tabs>
        <w:spacing w:after="180" w:line="240" w:lineRule="auto"/>
        <w:rPr>
          <w:rFonts w:ascii="Book Antiqua" w:hAnsi="Book Antiqua"/>
          <w:sz w:val="24"/>
        </w:rPr>
      </w:pPr>
      <w:r w:rsidRPr="006E009F">
        <w:rPr>
          <w:rFonts w:ascii="Book Antiqua" w:hAnsi="Book Antiqua"/>
          <w:sz w:val="24"/>
        </w:rPr>
        <w:t>Que debe adecuarse a Derecho la Resolución sancionada por este Honorable Concejo Deliberante</w:t>
      </w:r>
      <w:r w:rsidR="0015098A" w:rsidRPr="006E009F">
        <w:rPr>
          <w:rFonts w:ascii="Book Antiqua" w:hAnsi="Book Antiqua"/>
          <w:sz w:val="24"/>
        </w:rPr>
        <w:t>.</w:t>
      </w:r>
    </w:p>
    <w:p w:rsidR="00C61EDC" w:rsidRPr="006E009F" w:rsidRDefault="00C61EDC" w:rsidP="00C61EDC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6E009F">
        <w:rPr>
          <w:rFonts w:ascii="Book Antiqua" w:hAnsi="Book Antiqua"/>
          <w:b/>
          <w:sz w:val="24"/>
        </w:rPr>
        <w:t>EL CONCEJO DELIBERANTE SANCIONA CON FUERZA DE ORDENANZA</w:t>
      </w:r>
      <w:r w:rsidR="00DE05DB" w:rsidRPr="006E009F">
        <w:rPr>
          <w:rFonts w:ascii="Book Antiqua" w:hAnsi="Book Antiqua"/>
          <w:sz w:val="24"/>
        </w:rPr>
        <w:t xml:space="preserve">: </w:t>
      </w:r>
    </w:p>
    <w:p w:rsidR="000D6F58" w:rsidRPr="006E009F" w:rsidRDefault="00AB491F" w:rsidP="00AB491F">
      <w:pPr>
        <w:keepNext/>
        <w:spacing w:after="180" w:line="240" w:lineRule="auto"/>
        <w:rPr>
          <w:rFonts w:ascii="Book Antiqua" w:hAnsi="Book Antiqua"/>
          <w:sz w:val="24"/>
        </w:rPr>
      </w:pPr>
      <w:r w:rsidRPr="00AB491F">
        <w:rPr>
          <w:rFonts w:ascii="Book Antiqua" w:hAnsi="Book Antiqua"/>
          <w:sz w:val="24"/>
          <w:u w:val="single"/>
        </w:rPr>
        <w:t>ARTÍCULO PRIMERO</w:t>
      </w:r>
      <w:r w:rsidR="00DE05DB" w:rsidRPr="00DE05DB">
        <w:rPr>
          <w:rFonts w:ascii="Book Antiqua" w:hAnsi="Book Antiqua"/>
          <w:sz w:val="24"/>
        </w:rPr>
        <w:t>:</w:t>
      </w:r>
      <w:r w:rsidR="00DE05DB" w:rsidRPr="006E009F">
        <w:rPr>
          <w:rFonts w:ascii="Book Antiqua" w:hAnsi="Book Antiqua"/>
          <w:sz w:val="24"/>
        </w:rPr>
        <w:t xml:space="preserve"> </w:t>
      </w:r>
      <w:r w:rsidR="00B441BE" w:rsidRPr="006E009F">
        <w:rPr>
          <w:rFonts w:ascii="Book Antiqua" w:hAnsi="Book Antiqua"/>
          <w:sz w:val="24"/>
        </w:rPr>
        <w:t>RECONOZCASE</w:t>
      </w:r>
      <w:r w:rsidR="0015098A" w:rsidRPr="006E009F">
        <w:rPr>
          <w:rFonts w:ascii="Book Antiqua" w:hAnsi="Book Antiqua"/>
          <w:sz w:val="24"/>
        </w:rPr>
        <w:t xml:space="preserve">, </w:t>
      </w:r>
      <w:r w:rsidR="00B441BE" w:rsidRPr="006E009F">
        <w:rPr>
          <w:rFonts w:ascii="Book Antiqua" w:hAnsi="Book Antiqua"/>
          <w:sz w:val="24"/>
        </w:rPr>
        <w:t>como válida la vía de excepción otorgada por el Honorable Concejo Deliberante mediante Resolución N° 452/92</w:t>
      </w:r>
    </w:p>
    <w:p w:rsidR="00C61EDC" w:rsidRPr="006E009F" w:rsidRDefault="00AB491F" w:rsidP="00AB491F">
      <w:pPr>
        <w:keepNext/>
        <w:spacing w:after="180" w:line="240" w:lineRule="auto"/>
        <w:rPr>
          <w:rFonts w:ascii="Book Antiqua" w:hAnsi="Book Antiqua"/>
          <w:sz w:val="24"/>
        </w:rPr>
      </w:pPr>
      <w:r w:rsidRPr="00AB491F">
        <w:rPr>
          <w:rFonts w:ascii="Book Antiqua" w:hAnsi="Book Antiqua"/>
          <w:sz w:val="24"/>
          <w:u w:val="single"/>
        </w:rPr>
        <w:t>ARTÍCULO SEGUNDO</w:t>
      </w:r>
      <w:r w:rsidR="00DE05DB" w:rsidRPr="00DE05DB">
        <w:rPr>
          <w:rFonts w:ascii="Book Antiqua" w:hAnsi="Book Antiqua"/>
          <w:sz w:val="24"/>
        </w:rPr>
        <w:t>:</w:t>
      </w:r>
      <w:r w:rsidR="00DE05DB" w:rsidRPr="006E009F">
        <w:rPr>
          <w:rFonts w:ascii="Book Antiqua" w:hAnsi="Book Antiqua"/>
          <w:sz w:val="24"/>
        </w:rPr>
        <w:t xml:space="preserve"> </w:t>
      </w:r>
      <w:r w:rsidR="003E657F" w:rsidRPr="006E009F">
        <w:rPr>
          <w:rFonts w:ascii="Book Antiqua" w:hAnsi="Book Antiqua"/>
          <w:sz w:val="24"/>
        </w:rPr>
        <w:t>COMUNÍQUESE</w:t>
      </w:r>
      <w:r w:rsidR="0015098A" w:rsidRPr="006E009F">
        <w:rPr>
          <w:rFonts w:ascii="Book Antiqua" w:hAnsi="Book Antiqua"/>
          <w:sz w:val="24"/>
        </w:rPr>
        <w:t xml:space="preserve">, </w:t>
      </w:r>
      <w:r w:rsidR="003E657F" w:rsidRPr="006E009F">
        <w:rPr>
          <w:rFonts w:ascii="Book Antiqua" w:hAnsi="Book Antiqua"/>
          <w:sz w:val="24"/>
        </w:rPr>
        <w:t>CÓPIESE y ARCHÍVESE</w:t>
      </w:r>
      <w:r w:rsidR="0015098A" w:rsidRPr="006E009F">
        <w:rPr>
          <w:rFonts w:ascii="Book Antiqua" w:hAnsi="Book Antiqua"/>
          <w:sz w:val="24"/>
        </w:rPr>
        <w:t>.</w:t>
      </w:r>
    </w:p>
    <w:sectPr w:rsidR="00C61EDC" w:rsidRPr="006E009F" w:rsidSect="008269A6">
      <w:footerReference w:type="default" r:id="rId7"/>
      <w:pgSz w:w="11906" w:h="16838"/>
      <w:pgMar w:top="1417" w:right="1134" w:bottom="1134" w:left="1701" w:header="709" w:footer="709" w:gutter="0"/>
      <w:pgNumType w:start="43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4F90" w:rsidRDefault="00EF4F90" w:rsidP="00EF4F90">
      <w:pPr>
        <w:spacing w:after="0" w:line="240" w:lineRule="auto"/>
      </w:pPr>
      <w:r>
        <w:separator/>
      </w:r>
    </w:p>
  </w:endnote>
  <w:endnote w:type="continuationSeparator" w:id="0">
    <w:p w:rsidR="00EF4F90" w:rsidRDefault="00EF4F90" w:rsidP="00EF4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4F90" w:rsidRPr="008269A6" w:rsidRDefault="00EF4F9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4F90" w:rsidRDefault="00EF4F90" w:rsidP="00EF4F90">
      <w:pPr>
        <w:spacing w:after="0" w:line="240" w:lineRule="auto"/>
      </w:pPr>
      <w:r>
        <w:separator/>
      </w:r>
    </w:p>
  </w:footnote>
  <w:footnote w:type="continuationSeparator" w:id="0">
    <w:p w:rsidR="00EF4F90" w:rsidRDefault="00EF4F90" w:rsidP="00EF4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00357"/>
    <w:rsid w:val="00055ABE"/>
    <w:rsid w:val="000776C1"/>
    <w:rsid w:val="00096ACC"/>
    <w:rsid w:val="000D6F58"/>
    <w:rsid w:val="000E570D"/>
    <w:rsid w:val="000F3DA0"/>
    <w:rsid w:val="00106654"/>
    <w:rsid w:val="00112086"/>
    <w:rsid w:val="0015098A"/>
    <w:rsid w:val="001A3453"/>
    <w:rsid w:val="00222916"/>
    <w:rsid w:val="002815C2"/>
    <w:rsid w:val="002D575E"/>
    <w:rsid w:val="002D7798"/>
    <w:rsid w:val="003043F9"/>
    <w:rsid w:val="003A6108"/>
    <w:rsid w:val="003D4A51"/>
    <w:rsid w:val="003E657F"/>
    <w:rsid w:val="00400357"/>
    <w:rsid w:val="00456411"/>
    <w:rsid w:val="00460B03"/>
    <w:rsid w:val="00502DA3"/>
    <w:rsid w:val="0055026F"/>
    <w:rsid w:val="005952EA"/>
    <w:rsid w:val="005C6F9D"/>
    <w:rsid w:val="00661167"/>
    <w:rsid w:val="00680DAA"/>
    <w:rsid w:val="006A14AF"/>
    <w:rsid w:val="006E009F"/>
    <w:rsid w:val="006F2884"/>
    <w:rsid w:val="00712B00"/>
    <w:rsid w:val="007B2493"/>
    <w:rsid w:val="007B73E1"/>
    <w:rsid w:val="007E6ABD"/>
    <w:rsid w:val="007F1AB9"/>
    <w:rsid w:val="007F2AE5"/>
    <w:rsid w:val="007F53DE"/>
    <w:rsid w:val="00806DDA"/>
    <w:rsid w:val="008269A6"/>
    <w:rsid w:val="008439AF"/>
    <w:rsid w:val="008739E1"/>
    <w:rsid w:val="00885285"/>
    <w:rsid w:val="008A379F"/>
    <w:rsid w:val="008B5A52"/>
    <w:rsid w:val="00936A04"/>
    <w:rsid w:val="009426AC"/>
    <w:rsid w:val="009A3E85"/>
    <w:rsid w:val="00A44914"/>
    <w:rsid w:val="00A50A3D"/>
    <w:rsid w:val="00A57EC7"/>
    <w:rsid w:val="00A655D5"/>
    <w:rsid w:val="00A703B2"/>
    <w:rsid w:val="00AB491F"/>
    <w:rsid w:val="00AD5214"/>
    <w:rsid w:val="00B441BE"/>
    <w:rsid w:val="00B72E68"/>
    <w:rsid w:val="00B923D8"/>
    <w:rsid w:val="00BB2ED4"/>
    <w:rsid w:val="00BC4479"/>
    <w:rsid w:val="00C049C7"/>
    <w:rsid w:val="00C159E4"/>
    <w:rsid w:val="00C312F8"/>
    <w:rsid w:val="00C61EDC"/>
    <w:rsid w:val="00CC52B5"/>
    <w:rsid w:val="00CE1123"/>
    <w:rsid w:val="00D85E64"/>
    <w:rsid w:val="00DB30AD"/>
    <w:rsid w:val="00DE05DB"/>
    <w:rsid w:val="00E34AE4"/>
    <w:rsid w:val="00E47BB3"/>
    <w:rsid w:val="00EF4F90"/>
    <w:rsid w:val="00F05090"/>
    <w:rsid w:val="00F161E2"/>
    <w:rsid w:val="00F308A4"/>
    <w:rsid w:val="00F45CDC"/>
    <w:rsid w:val="00F57258"/>
    <w:rsid w:val="00FD3AE4"/>
    <w:rsid w:val="00FD44AA"/>
    <w:rsid w:val="00FF2D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F4F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F4F9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F4F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F4F90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149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32</cp:revision>
  <cp:lastPrinted>2017-10-04T15:12:00Z</cp:lastPrinted>
  <dcterms:created xsi:type="dcterms:W3CDTF">2017-01-31T12:45:00Z</dcterms:created>
  <dcterms:modified xsi:type="dcterms:W3CDTF">2017-10-04T15:12:00Z</dcterms:modified>
</cp:coreProperties>
</file>