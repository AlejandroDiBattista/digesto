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3A9B" w:rsidRPr="00533A9B" w:rsidRDefault="00533A9B" w:rsidP="00533A9B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533A9B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29 de Junio de 1993</w:t>
      </w:r>
    </w:p>
    <w:p w:rsidR="00533A9B" w:rsidRPr="004A073E" w:rsidRDefault="00533A9B" w:rsidP="00533A9B">
      <w:pPr>
        <w:keepNext/>
        <w:shd w:val="clear" w:color="auto" w:fill="FFFFFF"/>
        <w:spacing w:before="6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4A073E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559</w:t>
      </w:r>
    </w:p>
    <w:p w:rsidR="00533A9B" w:rsidRPr="004A073E" w:rsidRDefault="00533A9B" w:rsidP="00533A9B">
      <w:pPr>
        <w:keepNext/>
        <w:shd w:val="clear" w:color="auto" w:fill="FFFFFF"/>
        <w:spacing w:before="6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4A073E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</w:t>
      </w:r>
      <w:r w:rsidR="001109C5" w:rsidRPr="004A073E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 xml:space="preserve">: </w:t>
      </w:r>
    </w:p>
    <w:p w:rsidR="005B7CCE" w:rsidRPr="004A073E" w:rsidRDefault="00432CF3" w:rsidP="00533A9B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Que mediante nota de fecha 20/12/92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el </w:t>
      </w:r>
      <w:r w:rsidR="004263A6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D.E.M.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eleva</w:t>
      </w:r>
      <w:r w:rsidR="008E01E9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actuación N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3938/92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en la cual detalla elementos donados por el Hospital Centro de Salud Santillán al Centro Asistencial Municipal “Dr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Ramón Carrillo”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533A9B" w:rsidRPr="004A073E" w:rsidRDefault="00533A9B" w:rsidP="00533A9B">
      <w:pPr>
        <w:keepNext/>
        <w:shd w:val="clear" w:color="auto" w:fill="FFFFFF"/>
        <w:spacing w:before="6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4A073E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</w:t>
      </w:r>
      <w:r w:rsidR="001109C5" w:rsidRPr="004A073E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 xml:space="preserve">: </w:t>
      </w:r>
    </w:p>
    <w:p w:rsidR="00E438B1" w:rsidRPr="004A073E" w:rsidRDefault="00983C1E" w:rsidP="00533A9B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Lo dispuesto por Ley Nº 5529, Art. 24, Inc. 12, que faculta al </w:t>
      </w:r>
      <w:r w:rsidR="004263A6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H.C.D.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a aceptar donaciones efectuadas al Municipio;</w:t>
      </w:r>
    </w:p>
    <w:p w:rsidR="008E01E9" w:rsidRPr="004A073E" w:rsidRDefault="00E438B1" w:rsidP="00E438B1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4A073E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CONCEJO DELIBERANTE SANCIONA CON FUERZA DE ORDENANZA</w:t>
      </w:r>
    </w:p>
    <w:p w:rsidR="00E438B1" w:rsidRPr="004A073E" w:rsidRDefault="00C32976" w:rsidP="00C32976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C32976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</w:t>
      </w:r>
      <w:r w:rsidR="001109C5" w:rsidRPr="001109C5"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="001109C5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923B1D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ACEPTESE la donación efectuada por el hospital Zenón Santillán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923B1D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al Centro Asistencial Municipal “Dr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923B1D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Ramón Carrillo” de los elementos que a continuación se detalla</w:t>
      </w:r>
      <w:r w:rsidR="001109C5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</w:p>
    <w:p w:rsidR="00E438B1" w:rsidRPr="004A073E" w:rsidRDefault="00923B1D" w:rsidP="00DD46C3">
      <w:pPr>
        <w:pStyle w:val="Prrafodelista"/>
        <w:keepNext/>
        <w:numPr>
          <w:ilvl w:val="0"/>
          <w:numId w:val="3"/>
        </w:numPr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1</w:t>
      </w:r>
      <w:r w:rsidR="00E438B1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(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uno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)</w:t>
      </w:r>
      <w:r w:rsidR="00E438B1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Heladera de 12 pie marca Distrel mod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D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serie N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8443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E438B1" w:rsidRPr="004A073E" w:rsidRDefault="00923B1D" w:rsidP="00DD46C3">
      <w:pPr>
        <w:pStyle w:val="Prrafodelista"/>
        <w:keepNext/>
        <w:numPr>
          <w:ilvl w:val="0"/>
          <w:numId w:val="3"/>
        </w:numPr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1</w:t>
      </w:r>
      <w:r w:rsidR="00E438B1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(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uno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)</w:t>
      </w:r>
      <w:r w:rsidR="00E438B1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Balanza de pie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E438B1" w:rsidRPr="004A073E" w:rsidRDefault="00923B1D" w:rsidP="00DD46C3">
      <w:pPr>
        <w:pStyle w:val="Prrafodelista"/>
        <w:keepNext/>
        <w:numPr>
          <w:ilvl w:val="0"/>
          <w:numId w:val="3"/>
        </w:numPr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1</w:t>
      </w:r>
      <w:r w:rsidR="00E438B1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(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uno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)</w:t>
      </w:r>
      <w:r w:rsidR="00E438B1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vitrina metálica de dos puertas c/amarillo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E438B1" w:rsidRPr="004A073E" w:rsidRDefault="00923B1D" w:rsidP="00DD46C3">
      <w:pPr>
        <w:pStyle w:val="Prrafodelista"/>
        <w:keepNext/>
        <w:numPr>
          <w:ilvl w:val="0"/>
          <w:numId w:val="3"/>
        </w:numPr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1</w:t>
      </w:r>
      <w:r w:rsidR="00E438B1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(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uno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)</w:t>
      </w:r>
      <w:r w:rsidR="00E438B1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cajón de madera grande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E438B1" w:rsidRPr="004A073E" w:rsidRDefault="00923B1D" w:rsidP="00DD46C3">
      <w:pPr>
        <w:pStyle w:val="Prrafodelista"/>
        <w:keepNext/>
        <w:numPr>
          <w:ilvl w:val="0"/>
          <w:numId w:val="3"/>
        </w:numPr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1</w:t>
      </w:r>
      <w:r w:rsidR="00E438B1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(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uno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)</w:t>
      </w:r>
      <w:r w:rsidR="00E438B1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escritorio metálico con tres cajones c/marrón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E438B1" w:rsidRPr="004A073E" w:rsidRDefault="00923B1D" w:rsidP="00DD46C3">
      <w:pPr>
        <w:pStyle w:val="Prrafodelista"/>
        <w:keepNext/>
        <w:numPr>
          <w:ilvl w:val="0"/>
          <w:numId w:val="3"/>
        </w:numPr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2</w:t>
      </w:r>
      <w:r w:rsidR="00E438B1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(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dos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)</w:t>
      </w:r>
      <w:r w:rsidR="00E438B1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ventiladores de pie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1 marca victoria c/paleta c/azul</w:t>
      </w:r>
      <w:r w:rsidR="008E01E9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3F01C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s/n y 1 c/paleta c/gris serie N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3F01C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333931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E438B1" w:rsidRPr="004A073E" w:rsidRDefault="00923B1D" w:rsidP="00DD46C3">
      <w:pPr>
        <w:pStyle w:val="Prrafodelista"/>
        <w:keepNext/>
        <w:numPr>
          <w:ilvl w:val="0"/>
          <w:numId w:val="3"/>
        </w:numPr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1</w:t>
      </w:r>
      <w:r w:rsidR="00E438B1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(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uno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)</w:t>
      </w:r>
      <w:r w:rsidR="00E438B1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3F01C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aire acondicionado marca York de 1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  <w:r w:rsidR="003F01C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500 frig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  <w:r w:rsidR="00E438B1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(</w:t>
      </w:r>
      <w:r w:rsidR="003F01C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p/reparación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)</w:t>
      </w:r>
    </w:p>
    <w:p w:rsidR="00E438B1" w:rsidRPr="004A073E" w:rsidRDefault="00923B1D" w:rsidP="00DD46C3">
      <w:pPr>
        <w:pStyle w:val="Prrafodelista"/>
        <w:keepNext/>
        <w:numPr>
          <w:ilvl w:val="0"/>
          <w:numId w:val="3"/>
        </w:numPr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1</w:t>
      </w:r>
      <w:r w:rsidR="00E438B1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(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uno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)</w:t>
      </w:r>
      <w:r w:rsidR="00E438B1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644FC6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puerta vaivén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E438B1" w:rsidRPr="004A073E" w:rsidRDefault="00644FC6" w:rsidP="00DD46C3">
      <w:pPr>
        <w:pStyle w:val="Prrafodelista"/>
        <w:keepNext/>
        <w:numPr>
          <w:ilvl w:val="0"/>
          <w:numId w:val="3"/>
        </w:numPr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1</w:t>
      </w:r>
      <w:r w:rsidR="00E438B1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(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uno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)</w:t>
      </w:r>
      <w:r w:rsidR="00E438B1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armario metálico c/amarillo con puerta corredizas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E438B1" w:rsidRPr="004A073E" w:rsidRDefault="00644FC6" w:rsidP="00DD46C3">
      <w:pPr>
        <w:pStyle w:val="Prrafodelista"/>
        <w:keepNext/>
        <w:numPr>
          <w:ilvl w:val="0"/>
          <w:numId w:val="3"/>
        </w:numPr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1</w:t>
      </w:r>
      <w:r w:rsidR="00E438B1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(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uno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)</w:t>
      </w:r>
      <w:r w:rsidR="00E438B1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camilla rodante p/trasporte de pacientes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E438B1" w:rsidRPr="004A073E" w:rsidRDefault="001109C5" w:rsidP="00DD46C3">
      <w:pPr>
        <w:pStyle w:val="Prrafodelista"/>
        <w:keepNext/>
        <w:numPr>
          <w:ilvl w:val="0"/>
          <w:numId w:val="3"/>
        </w:numPr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1 (uno) bacha de 2,00mts c/ 2 bachas (piedra rota)</w:t>
      </w:r>
    </w:p>
    <w:p w:rsidR="00E438B1" w:rsidRPr="004A073E" w:rsidRDefault="00644FC6" w:rsidP="00DD46C3">
      <w:pPr>
        <w:pStyle w:val="Prrafodelista"/>
        <w:keepNext/>
        <w:numPr>
          <w:ilvl w:val="0"/>
          <w:numId w:val="3"/>
        </w:numPr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1</w:t>
      </w:r>
      <w:r w:rsidR="00E438B1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(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uno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)</w:t>
      </w:r>
      <w:r w:rsidR="00E438B1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camilla p/ tratamientos urológicos s/piernera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E438B1" w:rsidRPr="004A073E" w:rsidRDefault="00176BD6" w:rsidP="00DD46C3">
      <w:pPr>
        <w:pStyle w:val="Prrafodelista"/>
        <w:keepNext/>
        <w:numPr>
          <w:ilvl w:val="0"/>
          <w:numId w:val="3"/>
        </w:numPr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1</w:t>
      </w:r>
      <w:r w:rsidR="00E438B1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(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uno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)</w:t>
      </w:r>
      <w:r w:rsidR="00E438B1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armario metálico de tres compartimientos de 1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85 x 1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20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E438B1" w:rsidRPr="004A073E" w:rsidRDefault="00176BD6" w:rsidP="00DD46C3">
      <w:pPr>
        <w:pStyle w:val="Prrafodelista"/>
        <w:keepNext/>
        <w:numPr>
          <w:ilvl w:val="0"/>
          <w:numId w:val="3"/>
        </w:numPr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6</w:t>
      </w:r>
      <w:r w:rsidR="00E438B1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(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seis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)</w:t>
      </w:r>
      <w:r w:rsidR="00E438B1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mesas de luz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madera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dos cajones p/empotrar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E438B1" w:rsidRPr="004A073E" w:rsidRDefault="00176BD6" w:rsidP="00DD46C3">
      <w:pPr>
        <w:pStyle w:val="Prrafodelista"/>
        <w:keepNext/>
        <w:numPr>
          <w:ilvl w:val="0"/>
          <w:numId w:val="3"/>
        </w:numPr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1</w:t>
      </w:r>
      <w:r w:rsidR="00E438B1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(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uno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)</w:t>
      </w:r>
      <w:r w:rsidR="00E438B1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botiquín de madera de 45 x 48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E438B1" w:rsidRPr="004A073E" w:rsidRDefault="00176BD6" w:rsidP="00DD46C3">
      <w:pPr>
        <w:pStyle w:val="Prrafodelista"/>
        <w:keepNext/>
        <w:numPr>
          <w:ilvl w:val="0"/>
          <w:numId w:val="3"/>
        </w:numPr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1</w:t>
      </w:r>
      <w:r w:rsidR="00E438B1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(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uno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)</w:t>
      </w:r>
      <w:r w:rsidR="00E438B1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casillera de madera de 1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20 x 0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80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E438B1" w:rsidRPr="004A073E" w:rsidRDefault="00176BD6" w:rsidP="00DD46C3">
      <w:pPr>
        <w:pStyle w:val="Prrafodelista"/>
        <w:keepNext/>
        <w:numPr>
          <w:ilvl w:val="0"/>
          <w:numId w:val="3"/>
        </w:numPr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1</w:t>
      </w:r>
      <w:r w:rsidR="00E438B1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(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uno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)</w:t>
      </w:r>
      <w:r w:rsidR="00E438B1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scialítica marca prexa 200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E438B1" w:rsidRPr="004A073E" w:rsidRDefault="00176BD6" w:rsidP="00DD46C3">
      <w:pPr>
        <w:pStyle w:val="Prrafodelista"/>
        <w:keepNext/>
        <w:numPr>
          <w:ilvl w:val="0"/>
          <w:numId w:val="3"/>
        </w:numPr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1</w:t>
      </w:r>
      <w:r w:rsidR="00E438B1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(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uno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)</w:t>
      </w:r>
      <w:r w:rsidR="00E438B1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caja de azulejos c/ blanco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E438B1" w:rsidRPr="004A073E" w:rsidRDefault="00C32976" w:rsidP="00C32976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C32976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</w:t>
      </w:r>
      <w:r w:rsidR="001109C5" w:rsidRPr="001109C5"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="001109C5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176BD6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se deberá incorporar al patrimonio Municipal los bs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176BD6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Detallados en el Art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176BD6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anterior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E438B1" w:rsidRPr="004A073E" w:rsidRDefault="00C32976" w:rsidP="00C32976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C32976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TERCERO</w:t>
      </w:r>
      <w:r w:rsidR="001109C5" w:rsidRPr="001109C5"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="001109C5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213C0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213C0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 w:rsidR="00533A9B" w:rsidRPr="004A073E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sectPr w:rsidR="00E438B1" w:rsidRPr="004A073E" w:rsidSect="005410F0">
      <w:footerReference w:type="default" r:id="rId7"/>
      <w:pgSz w:w="11906" w:h="16838"/>
      <w:pgMar w:top="1417" w:right="1134" w:bottom="1134" w:left="1701" w:header="709" w:footer="709" w:gutter="0"/>
      <w:pgNumType w:start="42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D2F12" w:rsidRDefault="005D2F12" w:rsidP="005D2F12">
      <w:pPr>
        <w:spacing w:after="0" w:line="240" w:lineRule="auto"/>
      </w:pPr>
      <w:r>
        <w:separator/>
      </w:r>
    </w:p>
  </w:endnote>
  <w:endnote w:type="continuationSeparator" w:id="0">
    <w:p w:rsidR="005D2F12" w:rsidRDefault="005D2F12" w:rsidP="005D2F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2F12" w:rsidRPr="005410F0" w:rsidRDefault="005D2F1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D2F12" w:rsidRDefault="005D2F12" w:rsidP="005D2F12">
      <w:pPr>
        <w:spacing w:after="0" w:line="240" w:lineRule="auto"/>
      </w:pPr>
      <w:r>
        <w:separator/>
      </w:r>
    </w:p>
  </w:footnote>
  <w:footnote w:type="continuationSeparator" w:id="0">
    <w:p w:rsidR="005D2F12" w:rsidRDefault="005D2F12" w:rsidP="005D2F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194F19"/>
    <w:multiLevelType w:val="hybridMultilevel"/>
    <w:tmpl w:val="5F8E5A28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6B1E23A1"/>
    <w:multiLevelType w:val="hybridMultilevel"/>
    <w:tmpl w:val="07E4FD9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E0E3D82"/>
    <w:multiLevelType w:val="hybridMultilevel"/>
    <w:tmpl w:val="418ACCC0"/>
    <w:lvl w:ilvl="0" w:tplc="34784F4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F6E33"/>
    <w:rsid w:val="000169CD"/>
    <w:rsid w:val="00065D1F"/>
    <w:rsid w:val="0008627F"/>
    <w:rsid w:val="000A1BAE"/>
    <w:rsid w:val="000A78B9"/>
    <w:rsid w:val="000F1545"/>
    <w:rsid w:val="00101999"/>
    <w:rsid w:val="00103B9D"/>
    <w:rsid w:val="001109C5"/>
    <w:rsid w:val="00112DFE"/>
    <w:rsid w:val="00156FAD"/>
    <w:rsid w:val="00163CFB"/>
    <w:rsid w:val="00176BD6"/>
    <w:rsid w:val="001C1528"/>
    <w:rsid w:val="001C216E"/>
    <w:rsid w:val="001D1862"/>
    <w:rsid w:val="001F1D33"/>
    <w:rsid w:val="00200D85"/>
    <w:rsid w:val="00253262"/>
    <w:rsid w:val="00287B23"/>
    <w:rsid w:val="002A5D57"/>
    <w:rsid w:val="002D34B5"/>
    <w:rsid w:val="003203FA"/>
    <w:rsid w:val="00334E30"/>
    <w:rsid w:val="00335277"/>
    <w:rsid w:val="00361DF7"/>
    <w:rsid w:val="003A31C0"/>
    <w:rsid w:val="003B4F52"/>
    <w:rsid w:val="003F01CB"/>
    <w:rsid w:val="004263A6"/>
    <w:rsid w:val="00432CF3"/>
    <w:rsid w:val="00491B56"/>
    <w:rsid w:val="004A073E"/>
    <w:rsid w:val="00513E2C"/>
    <w:rsid w:val="00533A9B"/>
    <w:rsid w:val="00540A1B"/>
    <w:rsid w:val="005410F0"/>
    <w:rsid w:val="00595740"/>
    <w:rsid w:val="005B7CCE"/>
    <w:rsid w:val="005D2F12"/>
    <w:rsid w:val="00644FC6"/>
    <w:rsid w:val="00740C7F"/>
    <w:rsid w:val="007C7832"/>
    <w:rsid w:val="007E61C3"/>
    <w:rsid w:val="007E7792"/>
    <w:rsid w:val="008213C0"/>
    <w:rsid w:val="008B0FB2"/>
    <w:rsid w:val="008E01E9"/>
    <w:rsid w:val="008E4899"/>
    <w:rsid w:val="0091051F"/>
    <w:rsid w:val="00920C3B"/>
    <w:rsid w:val="00923B1D"/>
    <w:rsid w:val="0095547C"/>
    <w:rsid w:val="00963D42"/>
    <w:rsid w:val="00983C1E"/>
    <w:rsid w:val="009A6317"/>
    <w:rsid w:val="009B1D5D"/>
    <w:rsid w:val="009C09A8"/>
    <w:rsid w:val="009F1DCA"/>
    <w:rsid w:val="00A51914"/>
    <w:rsid w:val="00AE4D30"/>
    <w:rsid w:val="00AF6E33"/>
    <w:rsid w:val="00B025AF"/>
    <w:rsid w:val="00B41D82"/>
    <w:rsid w:val="00BE2325"/>
    <w:rsid w:val="00C0680D"/>
    <w:rsid w:val="00C32976"/>
    <w:rsid w:val="00C902DC"/>
    <w:rsid w:val="00D2186E"/>
    <w:rsid w:val="00D71471"/>
    <w:rsid w:val="00DD46C3"/>
    <w:rsid w:val="00E438B1"/>
    <w:rsid w:val="00E52657"/>
    <w:rsid w:val="00E677B9"/>
    <w:rsid w:val="00F021CC"/>
    <w:rsid w:val="00F04DE9"/>
    <w:rsid w:val="00FB4FD2"/>
    <w:rsid w:val="00FB5E32"/>
    <w:rsid w:val="00FE381F"/>
    <w:rsid w:val="00FF7B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23B1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D2F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D2F12"/>
  </w:style>
  <w:style w:type="paragraph" w:styleId="Piedepgina">
    <w:name w:val="footer"/>
    <w:basedOn w:val="Normal"/>
    <w:link w:val="PiedepginaCar"/>
    <w:uiPriority w:val="99"/>
    <w:semiHidden/>
    <w:unhideWhenUsed/>
    <w:rsid w:val="005D2F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D2F1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51</TotalTime>
  <Pages>1</Pages>
  <Words>262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36</cp:revision>
  <cp:lastPrinted>2017-10-04T15:12:00Z</cp:lastPrinted>
  <dcterms:created xsi:type="dcterms:W3CDTF">2017-01-23T15:12:00Z</dcterms:created>
  <dcterms:modified xsi:type="dcterms:W3CDTF">2017-10-04T15:12:00Z</dcterms:modified>
</cp:coreProperties>
</file>