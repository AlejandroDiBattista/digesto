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5432" w:rsidRPr="005E5432" w:rsidRDefault="005E5432" w:rsidP="005E5432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5E5432">
        <w:rPr>
          <w:rFonts w:ascii="Book Antiqua" w:hAnsi="Book Antiqua"/>
          <w:sz w:val="24"/>
        </w:rPr>
        <w:t>Yerba Buena, 29 de Agosto de 2003</w:t>
      </w:r>
    </w:p>
    <w:p w:rsidR="005E5432" w:rsidRPr="00B654A6" w:rsidRDefault="005E5432" w:rsidP="005E5432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B654A6">
        <w:rPr>
          <w:rFonts w:ascii="Book Antiqua" w:hAnsi="Book Antiqua"/>
          <w:b/>
          <w:sz w:val="24"/>
        </w:rPr>
        <w:t>ORDENANZA Nº 1309</w:t>
      </w:r>
    </w:p>
    <w:p w:rsidR="005E5432" w:rsidRPr="00B654A6" w:rsidRDefault="005E5432" w:rsidP="005E5432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B654A6">
        <w:rPr>
          <w:rFonts w:ascii="Book Antiqua" w:hAnsi="Book Antiqua"/>
          <w:b/>
          <w:sz w:val="24"/>
        </w:rPr>
        <w:t>VISTO</w:t>
      </w:r>
      <w:r w:rsidR="00303EE3" w:rsidRPr="00B654A6">
        <w:rPr>
          <w:rFonts w:ascii="Book Antiqua" w:hAnsi="Book Antiqua"/>
          <w:b/>
          <w:sz w:val="24"/>
        </w:rPr>
        <w:t xml:space="preserve">: </w:t>
      </w:r>
    </w:p>
    <w:p w:rsidR="00E34AE4" w:rsidRPr="00B654A6" w:rsidRDefault="00303EE3" w:rsidP="005E5432">
      <w:pPr>
        <w:keepNext/>
        <w:spacing w:after="180" w:line="240" w:lineRule="auto"/>
        <w:rPr>
          <w:rFonts w:ascii="Book Antiqua" w:hAnsi="Book Antiqua"/>
          <w:sz w:val="24"/>
        </w:rPr>
      </w:pPr>
      <w:r w:rsidRPr="00B654A6">
        <w:rPr>
          <w:rFonts w:ascii="Book Antiqua" w:hAnsi="Book Antiqua"/>
          <w:sz w:val="24"/>
        </w:rPr>
        <w:t>La Actuación Nº 3.880/03, iniciada por el Sr. Director de Catastro, Edificación y Planeamiento; y</w:t>
      </w:r>
    </w:p>
    <w:p w:rsidR="005E5432" w:rsidRPr="00B654A6" w:rsidRDefault="005E5432" w:rsidP="005E5432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B654A6">
        <w:rPr>
          <w:rFonts w:ascii="Book Antiqua" w:hAnsi="Book Antiqua"/>
          <w:b/>
          <w:sz w:val="24"/>
        </w:rPr>
        <w:t>CONSIDERANDO</w:t>
      </w:r>
      <w:r w:rsidR="00303EE3" w:rsidRPr="00B654A6">
        <w:rPr>
          <w:rFonts w:ascii="Book Antiqua" w:hAnsi="Book Antiqua"/>
          <w:b/>
          <w:sz w:val="24"/>
        </w:rPr>
        <w:t xml:space="preserve">: </w:t>
      </w:r>
    </w:p>
    <w:p w:rsidR="005C5B89" w:rsidRPr="00B654A6" w:rsidRDefault="0013122F" w:rsidP="005E5432">
      <w:pPr>
        <w:keepNext/>
        <w:spacing w:after="180" w:line="240" w:lineRule="auto"/>
        <w:rPr>
          <w:rFonts w:ascii="Book Antiqua" w:hAnsi="Book Antiqua"/>
          <w:sz w:val="24"/>
        </w:rPr>
      </w:pPr>
      <w:r w:rsidRPr="00B654A6">
        <w:rPr>
          <w:rFonts w:ascii="Book Antiqua" w:hAnsi="Book Antiqua"/>
          <w:sz w:val="24"/>
        </w:rPr>
        <w:t>QUE a través de la misma adjunta fotocopia autenticada del Acta de Donación de una fracción de terreno ubicada en el “Barrio Los Pinos”</w:t>
      </w:r>
      <w:r w:rsidR="005E5432" w:rsidRPr="00B654A6">
        <w:rPr>
          <w:rFonts w:ascii="Book Antiqua" w:hAnsi="Book Antiqua"/>
          <w:sz w:val="24"/>
        </w:rPr>
        <w:t xml:space="preserve">, </w:t>
      </w:r>
      <w:r w:rsidRPr="00B654A6">
        <w:rPr>
          <w:rFonts w:ascii="Book Antiqua" w:hAnsi="Book Antiqua"/>
          <w:sz w:val="24"/>
        </w:rPr>
        <w:t>efectuada a favor de esta Municipalidad por el Sr</w:t>
      </w:r>
      <w:r w:rsidR="005E5432" w:rsidRPr="00B654A6">
        <w:rPr>
          <w:rFonts w:ascii="Book Antiqua" w:hAnsi="Book Antiqua"/>
          <w:sz w:val="24"/>
        </w:rPr>
        <w:t xml:space="preserve">. </w:t>
      </w:r>
      <w:r w:rsidRPr="00B654A6">
        <w:rPr>
          <w:rFonts w:ascii="Book Antiqua" w:hAnsi="Book Antiqua"/>
          <w:sz w:val="24"/>
        </w:rPr>
        <w:t>Armando Roque Cortalezzi</w:t>
      </w:r>
      <w:r w:rsidR="005E5432" w:rsidRPr="00B654A6">
        <w:rPr>
          <w:rFonts w:ascii="Book Antiqua" w:hAnsi="Book Antiqua"/>
          <w:sz w:val="24"/>
        </w:rPr>
        <w:t xml:space="preserve">, </w:t>
      </w:r>
      <w:r w:rsidRPr="00B654A6">
        <w:rPr>
          <w:rFonts w:ascii="Book Antiqua" w:hAnsi="Book Antiqua"/>
          <w:sz w:val="24"/>
        </w:rPr>
        <w:t>para ser destinada a la prolongación de los Pasajes Pampa</w:t>
      </w:r>
      <w:r w:rsidR="005E5432" w:rsidRPr="00B654A6">
        <w:rPr>
          <w:rFonts w:ascii="Book Antiqua" w:hAnsi="Book Antiqua"/>
          <w:sz w:val="24"/>
        </w:rPr>
        <w:t xml:space="preserve">, </w:t>
      </w:r>
      <w:r w:rsidRPr="00B654A6">
        <w:rPr>
          <w:rFonts w:ascii="Book Antiqua" w:hAnsi="Book Antiqua"/>
          <w:sz w:val="24"/>
        </w:rPr>
        <w:t>hacia el Este</w:t>
      </w:r>
      <w:r w:rsidR="005E5432" w:rsidRPr="00B654A6">
        <w:rPr>
          <w:rFonts w:ascii="Book Antiqua" w:hAnsi="Book Antiqua"/>
          <w:sz w:val="24"/>
        </w:rPr>
        <w:t xml:space="preserve">, </w:t>
      </w:r>
      <w:r w:rsidRPr="00B654A6">
        <w:rPr>
          <w:rFonts w:ascii="Book Antiqua" w:hAnsi="Book Antiqua"/>
          <w:sz w:val="24"/>
        </w:rPr>
        <w:t>y Córdoba</w:t>
      </w:r>
      <w:r w:rsidR="005E5432" w:rsidRPr="00B654A6">
        <w:rPr>
          <w:rFonts w:ascii="Book Antiqua" w:hAnsi="Book Antiqua"/>
          <w:sz w:val="24"/>
        </w:rPr>
        <w:t xml:space="preserve">, </w:t>
      </w:r>
      <w:r w:rsidRPr="00B654A6">
        <w:rPr>
          <w:rFonts w:ascii="Book Antiqua" w:hAnsi="Book Antiqua"/>
          <w:sz w:val="24"/>
        </w:rPr>
        <w:t>hacia el Este</w:t>
      </w:r>
      <w:r w:rsidR="005E5432" w:rsidRPr="00B654A6">
        <w:rPr>
          <w:rFonts w:ascii="Book Antiqua" w:hAnsi="Book Antiqua"/>
          <w:sz w:val="24"/>
        </w:rPr>
        <w:t xml:space="preserve">, </w:t>
      </w:r>
      <w:r w:rsidRPr="00B654A6">
        <w:rPr>
          <w:rFonts w:ascii="Book Antiqua" w:hAnsi="Book Antiqua"/>
          <w:sz w:val="24"/>
        </w:rPr>
        <w:t>y la apertura de otra calle con sus respectivas ochavas</w:t>
      </w:r>
      <w:r w:rsidR="005E5432" w:rsidRPr="00B654A6">
        <w:rPr>
          <w:rFonts w:ascii="Book Antiqua" w:hAnsi="Book Antiqua"/>
          <w:sz w:val="24"/>
        </w:rPr>
        <w:t>;</w:t>
      </w:r>
    </w:p>
    <w:p w:rsidR="005C5B89" w:rsidRPr="00B654A6" w:rsidRDefault="0013122F" w:rsidP="005E5432">
      <w:pPr>
        <w:keepNext/>
        <w:spacing w:after="180" w:line="240" w:lineRule="auto"/>
        <w:rPr>
          <w:rFonts w:ascii="Book Antiqua" w:hAnsi="Book Antiqua"/>
          <w:sz w:val="24"/>
        </w:rPr>
      </w:pPr>
      <w:r w:rsidRPr="00B654A6">
        <w:rPr>
          <w:rFonts w:ascii="Book Antiqua" w:hAnsi="Book Antiqua"/>
          <w:sz w:val="24"/>
        </w:rPr>
        <w:t>QUE la donación en cuestión se formalizo mediante acta registrada el 05 de Junio de 2001</w:t>
      </w:r>
      <w:r w:rsidR="005E5432" w:rsidRPr="00B654A6">
        <w:rPr>
          <w:rFonts w:ascii="Book Antiqua" w:hAnsi="Book Antiqua"/>
          <w:sz w:val="24"/>
        </w:rPr>
        <w:t xml:space="preserve">, </w:t>
      </w:r>
      <w:r w:rsidRPr="00B654A6">
        <w:rPr>
          <w:rFonts w:ascii="Book Antiqua" w:hAnsi="Book Antiqua"/>
          <w:sz w:val="24"/>
        </w:rPr>
        <w:t>ante Escribana Pública</w:t>
      </w:r>
      <w:r w:rsidR="005E5432" w:rsidRPr="00B654A6">
        <w:rPr>
          <w:rFonts w:ascii="Book Antiqua" w:hAnsi="Book Antiqua"/>
          <w:sz w:val="24"/>
        </w:rPr>
        <w:t xml:space="preserve">, </w:t>
      </w:r>
      <w:r w:rsidRPr="00B654A6">
        <w:rPr>
          <w:rFonts w:ascii="Book Antiqua" w:hAnsi="Book Antiqua"/>
          <w:sz w:val="24"/>
        </w:rPr>
        <w:t>Dra</w:t>
      </w:r>
      <w:r w:rsidR="005E5432" w:rsidRPr="00B654A6">
        <w:rPr>
          <w:rFonts w:ascii="Book Antiqua" w:hAnsi="Book Antiqua"/>
          <w:sz w:val="24"/>
        </w:rPr>
        <w:t xml:space="preserve">. </w:t>
      </w:r>
      <w:r w:rsidRPr="00B654A6">
        <w:rPr>
          <w:rFonts w:ascii="Book Antiqua" w:hAnsi="Book Antiqua"/>
          <w:sz w:val="24"/>
        </w:rPr>
        <w:t>María Elvira Lazarte</w:t>
      </w:r>
      <w:r w:rsidR="005E5432" w:rsidRPr="00B654A6">
        <w:rPr>
          <w:rFonts w:ascii="Book Antiqua" w:hAnsi="Book Antiqua"/>
          <w:sz w:val="24"/>
        </w:rPr>
        <w:t>;</w:t>
      </w:r>
    </w:p>
    <w:p w:rsidR="005C5B89" w:rsidRPr="00B654A6" w:rsidRDefault="0013122F" w:rsidP="005E5432">
      <w:pPr>
        <w:keepNext/>
        <w:spacing w:after="180" w:line="240" w:lineRule="auto"/>
        <w:rPr>
          <w:rFonts w:ascii="Book Antiqua" w:hAnsi="Book Antiqua"/>
          <w:sz w:val="24"/>
        </w:rPr>
      </w:pPr>
      <w:r w:rsidRPr="00B654A6">
        <w:rPr>
          <w:rFonts w:ascii="Book Antiqua" w:hAnsi="Book Antiqua"/>
          <w:sz w:val="24"/>
        </w:rPr>
        <w:t>QUE la Documentación Técnica pertinente se encuentra en la Dirección de Catastro</w:t>
      </w:r>
      <w:r w:rsidR="005E5432" w:rsidRPr="00B654A6">
        <w:rPr>
          <w:rFonts w:ascii="Book Antiqua" w:hAnsi="Book Antiqua"/>
          <w:sz w:val="24"/>
        </w:rPr>
        <w:t xml:space="preserve">, </w:t>
      </w:r>
      <w:r w:rsidRPr="00B654A6">
        <w:rPr>
          <w:rFonts w:ascii="Book Antiqua" w:hAnsi="Book Antiqua"/>
          <w:sz w:val="24"/>
        </w:rPr>
        <w:t>Edificación y Planeamiento</w:t>
      </w:r>
      <w:r w:rsidR="005E5432" w:rsidRPr="00B654A6">
        <w:rPr>
          <w:rFonts w:ascii="Book Antiqua" w:hAnsi="Book Antiqua"/>
          <w:sz w:val="24"/>
        </w:rPr>
        <w:t xml:space="preserve">, </w:t>
      </w:r>
      <w:r w:rsidRPr="00B654A6">
        <w:rPr>
          <w:rFonts w:ascii="Book Antiqua" w:hAnsi="Book Antiqua"/>
          <w:sz w:val="24"/>
        </w:rPr>
        <w:t>aprobada</w:t>
      </w:r>
      <w:r w:rsidR="005E5432" w:rsidRPr="00B654A6">
        <w:rPr>
          <w:rFonts w:ascii="Book Antiqua" w:hAnsi="Book Antiqua"/>
          <w:sz w:val="24"/>
        </w:rPr>
        <w:t xml:space="preserve">, </w:t>
      </w:r>
      <w:r w:rsidRPr="00B654A6">
        <w:rPr>
          <w:rFonts w:ascii="Book Antiqua" w:hAnsi="Book Antiqua"/>
          <w:sz w:val="24"/>
        </w:rPr>
        <w:t>permitiendo además la continuidad de las calles anteriormente citadas</w:t>
      </w:r>
      <w:r w:rsidR="005E5432" w:rsidRPr="00B654A6">
        <w:rPr>
          <w:rFonts w:ascii="Book Antiqua" w:hAnsi="Book Antiqua"/>
          <w:sz w:val="24"/>
        </w:rPr>
        <w:t>;</w:t>
      </w:r>
    </w:p>
    <w:p w:rsidR="005C5B89" w:rsidRPr="00B654A6" w:rsidRDefault="0013122F" w:rsidP="005E5432">
      <w:pPr>
        <w:keepNext/>
        <w:spacing w:after="180" w:line="240" w:lineRule="auto"/>
        <w:rPr>
          <w:rFonts w:ascii="Book Antiqua" w:hAnsi="Book Antiqua"/>
          <w:sz w:val="24"/>
        </w:rPr>
      </w:pPr>
      <w:r w:rsidRPr="00B654A6">
        <w:rPr>
          <w:rFonts w:ascii="Book Antiqua" w:hAnsi="Book Antiqua"/>
          <w:sz w:val="24"/>
        </w:rPr>
        <w:t>QUE estas calles se encuentran con cordón cuneta enripiado</w:t>
      </w:r>
      <w:r w:rsidR="005E5432" w:rsidRPr="00B654A6">
        <w:rPr>
          <w:rFonts w:ascii="Book Antiqua" w:hAnsi="Book Antiqua"/>
          <w:sz w:val="24"/>
        </w:rPr>
        <w:t xml:space="preserve">, </w:t>
      </w:r>
      <w:r w:rsidRPr="00B654A6">
        <w:rPr>
          <w:rFonts w:ascii="Book Antiqua" w:hAnsi="Book Antiqua"/>
          <w:sz w:val="24"/>
        </w:rPr>
        <w:t>con el servicio de alumbrado público y agua</w:t>
      </w:r>
      <w:r w:rsidR="005E5432" w:rsidRPr="00B654A6">
        <w:rPr>
          <w:rFonts w:ascii="Book Antiqua" w:hAnsi="Book Antiqua"/>
          <w:sz w:val="24"/>
        </w:rPr>
        <w:t>;</w:t>
      </w:r>
    </w:p>
    <w:p w:rsidR="005C5B89" w:rsidRPr="00B654A6" w:rsidRDefault="0013122F" w:rsidP="005E5432">
      <w:pPr>
        <w:keepNext/>
        <w:spacing w:after="180" w:line="240" w:lineRule="auto"/>
        <w:rPr>
          <w:rFonts w:ascii="Book Antiqua" w:hAnsi="Book Antiqua"/>
          <w:sz w:val="24"/>
        </w:rPr>
      </w:pPr>
      <w:r w:rsidRPr="00B654A6">
        <w:rPr>
          <w:rFonts w:ascii="Book Antiqua" w:hAnsi="Book Antiqua"/>
          <w:sz w:val="24"/>
        </w:rPr>
        <w:t>QUE</w:t>
      </w:r>
      <w:r w:rsidR="005E5432" w:rsidRPr="00B654A6">
        <w:rPr>
          <w:rFonts w:ascii="Book Antiqua" w:hAnsi="Book Antiqua"/>
          <w:sz w:val="24"/>
        </w:rPr>
        <w:t xml:space="preserve">, </w:t>
      </w:r>
      <w:r w:rsidRPr="00B654A6">
        <w:rPr>
          <w:rFonts w:ascii="Book Antiqua" w:hAnsi="Book Antiqua"/>
          <w:sz w:val="24"/>
        </w:rPr>
        <w:t>en su intervención</w:t>
      </w:r>
      <w:r w:rsidR="005E5432" w:rsidRPr="00B654A6">
        <w:rPr>
          <w:rFonts w:ascii="Book Antiqua" w:hAnsi="Book Antiqua"/>
          <w:sz w:val="24"/>
        </w:rPr>
        <w:t xml:space="preserve">, </w:t>
      </w:r>
      <w:r w:rsidRPr="00B654A6">
        <w:rPr>
          <w:rFonts w:ascii="Book Antiqua" w:hAnsi="Book Antiqua"/>
          <w:sz w:val="24"/>
        </w:rPr>
        <w:t>la Dirección de Asuntos Jurídicos dictamina que todo lo actuado se encuentra ajustado a Derecho por lo que se debe emitir el instrumento legal pertinente</w:t>
      </w:r>
      <w:r w:rsidR="005E5432" w:rsidRPr="00B654A6">
        <w:rPr>
          <w:rFonts w:ascii="Book Antiqua" w:hAnsi="Book Antiqua"/>
          <w:sz w:val="24"/>
        </w:rPr>
        <w:t>;</w:t>
      </w:r>
    </w:p>
    <w:p w:rsidR="005C5B89" w:rsidRPr="00B654A6" w:rsidRDefault="0013122F" w:rsidP="005E5432">
      <w:pPr>
        <w:keepNext/>
        <w:spacing w:after="180" w:line="240" w:lineRule="auto"/>
        <w:rPr>
          <w:rFonts w:ascii="Book Antiqua" w:hAnsi="Book Antiqua"/>
          <w:sz w:val="24"/>
        </w:rPr>
      </w:pPr>
      <w:r w:rsidRPr="00B654A6">
        <w:rPr>
          <w:rFonts w:ascii="Book Antiqua" w:hAnsi="Book Antiqua"/>
          <w:sz w:val="24"/>
        </w:rPr>
        <w:t>QUE en consecuencia corresponde aceptar la donación efectuada</w:t>
      </w:r>
      <w:r w:rsidR="005E5432" w:rsidRPr="00B654A6">
        <w:rPr>
          <w:rFonts w:ascii="Book Antiqua" w:hAnsi="Book Antiqua"/>
          <w:sz w:val="24"/>
        </w:rPr>
        <w:t>;</w:t>
      </w:r>
    </w:p>
    <w:p w:rsidR="005C5B89" w:rsidRPr="00B654A6" w:rsidRDefault="0013122F" w:rsidP="005E5432">
      <w:pPr>
        <w:keepNext/>
        <w:spacing w:after="180" w:line="240" w:lineRule="auto"/>
        <w:rPr>
          <w:rFonts w:ascii="Book Antiqua" w:hAnsi="Book Antiqua"/>
          <w:sz w:val="24"/>
        </w:rPr>
      </w:pPr>
      <w:r w:rsidRPr="00B654A6">
        <w:rPr>
          <w:rFonts w:ascii="Book Antiqua" w:hAnsi="Book Antiqua"/>
          <w:sz w:val="24"/>
        </w:rPr>
        <w:t>Por ello y en uso de las facultades que le confiere el Decreto N</w:t>
      </w:r>
      <w:r w:rsidR="005E5432" w:rsidRPr="00B654A6">
        <w:rPr>
          <w:rFonts w:ascii="Book Antiqua" w:hAnsi="Book Antiqua"/>
          <w:sz w:val="24"/>
        </w:rPr>
        <w:t xml:space="preserve">º </w:t>
      </w:r>
      <w:r w:rsidRPr="00B654A6">
        <w:rPr>
          <w:rFonts w:ascii="Book Antiqua" w:hAnsi="Book Antiqua"/>
          <w:sz w:val="24"/>
        </w:rPr>
        <w:t>863/14</w:t>
      </w:r>
      <w:r w:rsidR="005C5B89" w:rsidRPr="00B654A6">
        <w:rPr>
          <w:rFonts w:ascii="Book Antiqua" w:hAnsi="Book Antiqua"/>
          <w:sz w:val="24"/>
        </w:rPr>
        <w:t xml:space="preserve"> </w:t>
      </w:r>
      <w:r w:rsidR="005E5432" w:rsidRPr="00B654A6">
        <w:rPr>
          <w:rFonts w:ascii="Book Antiqua" w:hAnsi="Book Antiqua"/>
          <w:sz w:val="24"/>
        </w:rPr>
        <w:t>(</w:t>
      </w:r>
      <w:r w:rsidRPr="00B654A6">
        <w:rPr>
          <w:rFonts w:ascii="Book Antiqua" w:hAnsi="Book Antiqua"/>
          <w:sz w:val="24"/>
        </w:rPr>
        <w:t>MGyJ</w:t>
      </w:r>
      <w:r w:rsidR="005E5432" w:rsidRPr="00B654A6">
        <w:rPr>
          <w:rFonts w:ascii="Book Antiqua" w:hAnsi="Book Antiqua"/>
          <w:sz w:val="24"/>
        </w:rPr>
        <w:t>)</w:t>
      </w:r>
      <w:r w:rsidR="005C5B89" w:rsidRPr="00B654A6">
        <w:rPr>
          <w:rFonts w:ascii="Book Antiqua" w:hAnsi="Book Antiqua"/>
          <w:sz w:val="24"/>
        </w:rPr>
        <w:t xml:space="preserve"> </w:t>
      </w:r>
      <w:r w:rsidRPr="00B654A6">
        <w:rPr>
          <w:rFonts w:ascii="Book Antiqua" w:hAnsi="Book Antiqua"/>
          <w:sz w:val="24"/>
        </w:rPr>
        <w:t>de fecha 06 de Mayo de 2003</w:t>
      </w:r>
      <w:r w:rsidR="005E5432" w:rsidRPr="00B654A6">
        <w:rPr>
          <w:rFonts w:ascii="Book Antiqua" w:hAnsi="Book Antiqua"/>
          <w:sz w:val="24"/>
        </w:rPr>
        <w:t xml:space="preserve">, </w:t>
      </w:r>
      <w:r w:rsidRPr="00B654A6">
        <w:rPr>
          <w:rFonts w:ascii="Book Antiqua" w:hAnsi="Book Antiqua"/>
          <w:sz w:val="24"/>
        </w:rPr>
        <w:t>emitida por el Poder Ejecutivo Provincial</w:t>
      </w:r>
      <w:r w:rsidR="005E5432" w:rsidRPr="00B654A6">
        <w:rPr>
          <w:rFonts w:ascii="Book Antiqua" w:hAnsi="Book Antiqua"/>
          <w:sz w:val="24"/>
        </w:rPr>
        <w:t>;</w:t>
      </w:r>
    </w:p>
    <w:p w:rsidR="005C5B89" w:rsidRPr="00B654A6" w:rsidRDefault="005C5B89" w:rsidP="005C5B89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B654A6">
        <w:rPr>
          <w:rFonts w:ascii="Book Antiqua" w:hAnsi="Book Antiqua"/>
          <w:b/>
          <w:sz w:val="24"/>
        </w:rPr>
        <w:t>EL INTERVENTOR MUNICIPAL SANCIONA CON FUERZA DE ORDENANZA</w:t>
      </w:r>
      <w:r w:rsidR="00303EE3" w:rsidRPr="00B654A6">
        <w:rPr>
          <w:rFonts w:ascii="Book Antiqua" w:hAnsi="Book Antiqua"/>
          <w:sz w:val="24"/>
        </w:rPr>
        <w:t xml:space="preserve">: </w:t>
      </w:r>
    </w:p>
    <w:p w:rsidR="005C5B89" w:rsidRPr="00B654A6" w:rsidRDefault="00CD3A8E" w:rsidP="00CD3A8E">
      <w:pPr>
        <w:keepNext/>
        <w:spacing w:after="180" w:line="240" w:lineRule="auto"/>
        <w:rPr>
          <w:rFonts w:ascii="Book Antiqua" w:hAnsi="Book Antiqua"/>
          <w:sz w:val="24"/>
        </w:rPr>
      </w:pPr>
      <w:r w:rsidRPr="00CD3A8E">
        <w:rPr>
          <w:rFonts w:ascii="Book Antiqua" w:hAnsi="Book Antiqua"/>
          <w:sz w:val="24"/>
          <w:u w:val="single"/>
        </w:rPr>
        <w:t>ARTÍCULO PRIMERO</w:t>
      </w:r>
      <w:r w:rsidR="00303EE3" w:rsidRPr="00303EE3">
        <w:rPr>
          <w:rFonts w:ascii="Book Antiqua" w:hAnsi="Book Antiqua"/>
          <w:sz w:val="24"/>
        </w:rPr>
        <w:t>:</w:t>
      </w:r>
      <w:r w:rsidR="00303EE3" w:rsidRPr="00B654A6">
        <w:rPr>
          <w:rFonts w:ascii="Book Antiqua" w:hAnsi="Book Antiqua"/>
          <w:sz w:val="24"/>
        </w:rPr>
        <w:t xml:space="preserve"> ACEPTASE la Donación efectuada por el Sr. Armando Roque Cortalezzi, D.N.I.Nº 16.685.253, mediante Acta registrada ante la Escribana Pública Dra. María Elvira Lazarte en fecha 05/06/01, de una fracción de terreno ubicada en el Barrio “Los Pinos” de esta Ciudad, según el plano de Mensura y División de las siguientes medidas perimetrales: del Punto A al R mide 1.315,00mts; del punto R al Q mide 2.233,00mts; del punto Q al P, mide 6,04mts; del Punto P al O, mide 5.220,00mts; del Punto O al N, mide 5,95mts; del Punto N al M, mide 22,33mts; del Punto M al L, mide 11,55mts; del Punto L al K, mide 104,41mts; del Punto K al J, mide 11,55mts; del Punto J al I, mide 61,92mts; del Punto I al H, mide 6,03mts; del Punto H al G, mide 52,02mts; del punto G al F, mide 5,94mts; del Punto F al E, mide 62,50mts; del Punto E al D, mide 11,98mts; y del Punto D al A, mide 105,30mts; comprendida dentro de los siguientes linderos: al Norte, en parte con el lote uno, y en parte con los lotes tres, cinco, siete y nueve; al Sud, en parte con los lotes dos y tres; y al Oeste, en parte Pasaje Córdoba, Pasaje Pampa, y en parte los lotes seis y </w:t>
      </w:r>
      <w:r w:rsidR="00303EE3" w:rsidRPr="00B654A6">
        <w:rPr>
          <w:rFonts w:ascii="Book Antiqua" w:hAnsi="Book Antiqua"/>
          <w:sz w:val="24"/>
        </w:rPr>
        <w:lastRenderedPageBreak/>
        <w:t>siete, Superficie: 3.293,42mts</w:t>
      </w:r>
      <w:r w:rsidR="00303EE3" w:rsidRPr="00B654A6">
        <w:rPr>
          <w:rFonts w:ascii="Book Antiqua" w:hAnsi="Book Antiqua"/>
          <w:sz w:val="24"/>
          <w:vertAlign w:val="superscript"/>
        </w:rPr>
        <w:t>2</w:t>
      </w:r>
      <w:r w:rsidR="00303EE3" w:rsidRPr="00B654A6">
        <w:rPr>
          <w:rFonts w:ascii="Book Antiqua" w:hAnsi="Book Antiqua"/>
          <w:sz w:val="24"/>
        </w:rPr>
        <w:t xml:space="preserve"> Nomenclatura Catastral y Municipal de la mayor extensión es la siguiente, Padrón: 875.106, Matricula y Nº de Orden: 7988/14468; Circunscripción: 1; Sección: T; Manzana o Lamina. 8; Parcela: 82M.</w:t>
      </w:r>
    </w:p>
    <w:p w:rsidR="005C5B89" w:rsidRPr="00B654A6" w:rsidRDefault="00CD3A8E" w:rsidP="00CD3A8E">
      <w:pPr>
        <w:keepNext/>
        <w:spacing w:after="180" w:line="240" w:lineRule="auto"/>
        <w:rPr>
          <w:rFonts w:ascii="Book Antiqua" w:hAnsi="Book Antiqua"/>
          <w:sz w:val="24"/>
        </w:rPr>
      </w:pPr>
      <w:r w:rsidRPr="00CD3A8E">
        <w:rPr>
          <w:rFonts w:ascii="Book Antiqua" w:hAnsi="Book Antiqua"/>
          <w:sz w:val="24"/>
          <w:u w:val="single"/>
        </w:rPr>
        <w:t>ARTÍCULO SEGUNDO</w:t>
      </w:r>
      <w:r w:rsidR="00303EE3" w:rsidRPr="00303EE3">
        <w:rPr>
          <w:rFonts w:ascii="Book Antiqua" w:hAnsi="Book Antiqua"/>
          <w:sz w:val="24"/>
        </w:rPr>
        <w:t>:</w:t>
      </w:r>
      <w:r w:rsidR="00303EE3" w:rsidRPr="00B654A6">
        <w:rPr>
          <w:rFonts w:ascii="Book Antiqua" w:hAnsi="Book Antiqua"/>
          <w:sz w:val="24"/>
        </w:rPr>
        <w:t xml:space="preserve"> </w:t>
      </w:r>
      <w:r w:rsidR="002B518B" w:rsidRPr="00B654A6">
        <w:rPr>
          <w:rFonts w:ascii="Book Antiqua" w:hAnsi="Book Antiqua"/>
          <w:sz w:val="24"/>
        </w:rPr>
        <w:t>La donación de la fracción de terreno aceptada en el Artículo precedente será destinada a la prolongación de los Pasajes Pampa y Córdoba de este Municipio</w:t>
      </w:r>
      <w:r w:rsidR="005E5432" w:rsidRPr="00B654A6">
        <w:rPr>
          <w:rFonts w:ascii="Book Antiqua" w:hAnsi="Book Antiqua"/>
          <w:sz w:val="24"/>
        </w:rPr>
        <w:t xml:space="preserve">; </w:t>
      </w:r>
      <w:r w:rsidR="002B518B" w:rsidRPr="00B654A6">
        <w:rPr>
          <w:rFonts w:ascii="Book Antiqua" w:hAnsi="Book Antiqua"/>
          <w:sz w:val="24"/>
        </w:rPr>
        <w:t>y a la apertura de otra calle con sus respectivas ochavas</w:t>
      </w:r>
      <w:r w:rsidR="005E5432" w:rsidRPr="00B654A6">
        <w:rPr>
          <w:rFonts w:ascii="Book Antiqua" w:hAnsi="Book Antiqua"/>
          <w:sz w:val="24"/>
        </w:rPr>
        <w:t>.</w:t>
      </w:r>
    </w:p>
    <w:p w:rsidR="006F2884" w:rsidRPr="005E5432" w:rsidRDefault="00CD3A8E" w:rsidP="005E5432">
      <w:pPr>
        <w:keepNext/>
        <w:spacing w:after="180" w:line="240" w:lineRule="auto"/>
        <w:rPr>
          <w:rFonts w:ascii="Book Antiqua" w:hAnsi="Book Antiqua"/>
          <w:sz w:val="24"/>
        </w:rPr>
      </w:pPr>
      <w:r w:rsidRPr="00CD3A8E">
        <w:rPr>
          <w:rFonts w:ascii="Book Antiqua" w:hAnsi="Book Antiqua"/>
          <w:sz w:val="24"/>
          <w:u w:val="single"/>
        </w:rPr>
        <w:t>ARTÍCULO TERCERO</w:t>
      </w:r>
      <w:r w:rsidR="00303EE3" w:rsidRPr="00303EE3">
        <w:rPr>
          <w:rFonts w:ascii="Book Antiqua" w:hAnsi="Book Antiqua"/>
          <w:sz w:val="24"/>
        </w:rPr>
        <w:t>:</w:t>
      </w:r>
      <w:r w:rsidR="00303EE3" w:rsidRPr="00B654A6">
        <w:rPr>
          <w:rFonts w:ascii="Book Antiqua" w:hAnsi="Book Antiqua"/>
          <w:sz w:val="24"/>
        </w:rPr>
        <w:t xml:space="preserve"> </w:t>
      </w:r>
      <w:r w:rsidR="002B518B" w:rsidRPr="00B654A6">
        <w:rPr>
          <w:rFonts w:ascii="Book Antiqua" w:hAnsi="Book Antiqua"/>
          <w:sz w:val="24"/>
        </w:rPr>
        <w:t>COMUNIQUESE</w:t>
      </w:r>
      <w:r w:rsidR="005E5432" w:rsidRPr="00B654A6">
        <w:rPr>
          <w:rFonts w:ascii="Book Antiqua" w:hAnsi="Book Antiqua"/>
          <w:sz w:val="24"/>
        </w:rPr>
        <w:t xml:space="preserve">, </w:t>
      </w:r>
      <w:r w:rsidR="002B518B" w:rsidRPr="00B654A6">
        <w:rPr>
          <w:rFonts w:ascii="Book Antiqua" w:hAnsi="Book Antiqua"/>
          <w:sz w:val="24"/>
        </w:rPr>
        <w:t>PUBLIQUESE</w:t>
      </w:r>
      <w:r w:rsidR="005E5432" w:rsidRPr="00B654A6">
        <w:rPr>
          <w:rFonts w:ascii="Book Antiqua" w:hAnsi="Book Antiqua"/>
          <w:sz w:val="24"/>
        </w:rPr>
        <w:t xml:space="preserve">, </w:t>
      </w:r>
      <w:r w:rsidR="002B518B" w:rsidRPr="00B654A6">
        <w:rPr>
          <w:rFonts w:ascii="Book Antiqua" w:hAnsi="Book Antiqua"/>
          <w:sz w:val="24"/>
        </w:rPr>
        <w:t>COPIESE Y ARCHIVESE</w:t>
      </w:r>
      <w:r w:rsidR="005E5432" w:rsidRPr="00B654A6">
        <w:rPr>
          <w:rFonts w:ascii="Book Antiqua" w:hAnsi="Book Antiqua"/>
          <w:sz w:val="24"/>
        </w:rPr>
        <w:t>.</w:t>
      </w:r>
      <w:r w:rsidR="00B654A6" w:rsidRPr="005E5432">
        <w:rPr>
          <w:rFonts w:ascii="Book Antiqua" w:hAnsi="Book Antiqua"/>
          <w:sz w:val="24"/>
        </w:rPr>
        <w:t xml:space="preserve"> </w:t>
      </w:r>
    </w:p>
    <w:sectPr w:rsidR="006F2884" w:rsidRPr="005E5432" w:rsidSect="00510E1B">
      <w:footerReference w:type="default" r:id="rId7"/>
      <w:pgSz w:w="11906" w:h="16838"/>
      <w:pgMar w:top="1417" w:right="1134" w:bottom="1134" w:left="1701" w:header="709" w:footer="709" w:gutter="0"/>
      <w:pgNumType w:start="119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84D3A" w:rsidRDefault="00C84D3A" w:rsidP="00C84D3A">
      <w:pPr>
        <w:spacing w:after="0" w:line="240" w:lineRule="auto"/>
      </w:pPr>
      <w:r>
        <w:separator/>
      </w:r>
    </w:p>
  </w:endnote>
  <w:endnote w:type="continuationSeparator" w:id="0">
    <w:p w:rsidR="00C84D3A" w:rsidRDefault="00C84D3A" w:rsidP="00C84D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4D3A" w:rsidRPr="00510E1B" w:rsidRDefault="00C84D3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84D3A" w:rsidRDefault="00C84D3A" w:rsidP="00C84D3A">
      <w:pPr>
        <w:spacing w:after="0" w:line="240" w:lineRule="auto"/>
      </w:pPr>
      <w:r>
        <w:separator/>
      </w:r>
    </w:p>
  </w:footnote>
  <w:footnote w:type="continuationSeparator" w:id="0">
    <w:p w:rsidR="00C84D3A" w:rsidRDefault="00C84D3A" w:rsidP="00C84D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3122F"/>
    <w:rsid w:val="000776C1"/>
    <w:rsid w:val="00095E0D"/>
    <w:rsid w:val="000D6F58"/>
    <w:rsid w:val="001303DB"/>
    <w:rsid w:val="0013122F"/>
    <w:rsid w:val="0020292E"/>
    <w:rsid w:val="00222916"/>
    <w:rsid w:val="0026534E"/>
    <w:rsid w:val="00281C4E"/>
    <w:rsid w:val="002B518B"/>
    <w:rsid w:val="002D575E"/>
    <w:rsid w:val="002E7FE2"/>
    <w:rsid w:val="00303EE3"/>
    <w:rsid w:val="003276A0"/>
    <w:rsid w:val="0039150E"/>
    <w:rsid w:val="003A77F5"/>
    <w:rsid w:val="003B7AC5"/>
    <w:rsid w:val="003E657F"/>
    <w:rsid w:val="00442EEB"/>
    <w:rsid w:val="00510E1B"/>
    <w:rsid w:val="005326E7"/>
    <w:rsid w:val="00570C67"/>
    <w:rsid w:val="0057379E"/>
    <w:rsid w:val="005952EA"/>
    <w:rsid w:val="005C5B89"/>
    <w:rsid w:val="005E5432"/>
    <w:rsid w:val="00645CE5"/>
    <w:rsid w:val="006F2884"/>
    <w:rsid w:val="006F4D02"/>
    <w:rsid w:val="007051A2"/>
    <w:rsid w:val="00734053"/>
    <w:rsid w:val="00744056"/>
    <w:rsid w:val="0075504C"/>
    <w:rsid w:val="007725A2"/>
    <w:rsid w:val="007B73E1"/>
    <w:rsid w:val="007C06EB"/>
    <w:rsid w:val="007D6EED"/>
    <w:rsid w:val="007E6ABD"/>
    <w:rsid w:val="007F1AB9"/>
    <w:rsid w:val="00845886"/>
    <w:rsid w:val="008A5C02"/>
    <w:rsid w:val="008D4B4C"/>
    <w:rsid w:val="00A16BD1"/>
    <w:rsid w:val="00A703B2"/>
    <w:rsid w:val="00B654A6"/>
    <w:rsid w:val="00B923D8"/>
    <w:rsid w:val="00BA3052"/>
    <w:rsid w:val="00BB2ED4"/>
    <w:rsid w:val="00BF4C6D"/>
    <w:rsid w:val="00C049C7"/>
    <w:rsid w:val="00C20BBF"/>
    <w:rsid w:val="00C267AB"/>
    <w:rsid w:val="00C539CD"/>
    <w:rsid w:val="00C64FED"/>
    <w:rsid w:val="00C84D3A"/>
    <w:rsid w:val="00CD3A8E"/>
    <w:rsid w:val="00CE1123"/>
    <w:rsid w:val="00D5390D"/>
    <w:rsid w:val="00D82DFE"/>
    <w:rsid w:val="00DC53C4"/>
    <w:rsid w:val="00E34AE4"/>
    <w:rsid w:val="00E42FBC"/>
    <w:rsid w:val="00E47BB3"/>
    <w:rsid w:val="00E7114E"/>
    <w:rsid w:val="00EC6374"/>
    <w:rsid w:val="00ED3558"/>
    <w:rsid w:val="00F748A9"/>
    <w:rsid w:val="00FA0BF4"/>
    <w:rsid w:val="00FE7C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C84D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84D3A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C84D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84D3A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23</TotalTime>
  <Pages>2</Pages>
  <Words>478</Words>
  <Characters>2632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27</cp:revision>
  <cp:lastPrinted>2017-10-04T15:17:00Z</cp:lastPrinted>
  <dcterms:created xsi:type="dcterms:W3CDTF">2017-04-05T19:54:00Z</dcterms:created>
  <dcterms:modified xsi:type="dcterms:W3CDTF">2017-10-04T15:17:00Z</dcterms:modified>
</cp:coreProperties>
</file>