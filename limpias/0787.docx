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D2D" w:rsidRPr="005E2D2D" w:rsidRDefault="005E2D2D" w:rsidP="005E2D2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E2D2D">
        <w:rPr>
          <w:rFonts w:ascii="Book Antiqua" w:hAnsi="Book Antiqua"/>
          <w:sz w:val="24"/>
        </w:rPr>
        <w:t>Yerba Buena, 04 de Diciembre de 1996</w:t>
      </w:r>
    </w:p>
    <w:p w:rsidR="005E2D2D" w:rsidRPr="00155522" w:rsidRDefault="005E2D2D" w:rsidP="005E2D2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55522">
        <w:rPr>
          <w:rFonts w:ascii="Book Antiqua" w:hAnsi="Book Antiqua"/>
          <w:b/>
          <w:sz w:val="24"/>
        </w:rPr>
        <w:t>ORDENANZA Nº 787</w:t>
      </w:r>
    </w:p>
    <w:p w:rsidR="005E2D2D" w:rsidRPr="00155522" w:rsidRDefault="005E2D2D" w:rsidP="005E2D2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55522">
        <w:rPr>
          <w:rFonts w:ascii="Book Antiqua" w:hAnsi="Book Antiqua"/>
          <w:b/>
          <w:sz w:val="24"/>
        </w:rPr>
        <w:t>VISTO:</w:t>
      </w:r>
    </w:p>
    <w:p w:rsidR="00097BDB" w:rsidRPr="00155522" w:rsidRDefault="00565E4E" w:rsidP="005E2D2D">
      <w:pPr>
        <w:keepNext/>
        <w:spacing w:after="180" w:line="240" w:lineRule="auto"/>
        <w:rPr>
          <w:rFonts w:ascii="Book Antiqua" w:hAnsi="Book Antiqua"/>
          <w:sz w:val="24"/>
        </w:rPr>
      </w:pPr>
      <w:r w:rsidRPr="00155522">
        <w:rPr>
          <w:rFonts w:ascii="Book Antiqua" w:hAnsi="Book Antiqua"/>
          <w:sz w:val="24"/>
        </w:rPr>
        <w:t>El Expediente N</w:t>
      </w:r>
      <w:r w:rsidR="005E2D2D" w:rsidRPr="00155522">
        <w:rPr>
          <w:rFonts w:ascii="Book Antiqua" w:hAnsi="Book Antiqua"/>
          <w:sz w:val="24"/>
        </w:rPr>
        <w:t xml:space="preserve">º </w:t>
      </w:r>
      <w:r w:rsidRPr="00155522">
        <w:rPr>
          <w:rFonts w:ascii="Book Antiqua" w:hAnsi="Book Antiqua"/>
          <w:sz w:val="24"/>
        </w:rPr>
        <w:t>7220</w:t>
      </w:r>
      <w:r w:rsidR="009017EA" w:rsidRPr="00155522">
        <w:rPr>
          <w:rFonts w:ascii="Book Antiqua" w:hAnsi="Book Antiqua"/>
          <w:sz w:val="24"/>
        </w:rPr>
        <w:t>-</w:t>
      </w:r>
      <w:r w:rsidRPr="00155522">
        <w:rPr>
          <w:rFonts w:ascii="Book Antiqua" w:hAnsi="Book Antiqua"/>
          <w:sz w:val="24"/>
        </w:rPr>
        <w:t>N-96</w:t>
      </w:r>
      <w:r w:rsidR="005E2D2D" w:rsidRPr="00155522">
        <w:rPr>
          <w:rFonts w:ascii="Book Antiqua" w:hAnsi="Book Antiqua"/>
          <w:sz w:val="24"/>
        </w:rPr>
        <w:t xml:space="preserve">, </w:t>
      </w:r>
      <w:r w:rsidRPr="00155522">
        <w:rPr>
          <w:rFonts w:ascii="Book Antiqua" w:hAnsi="Book Antiqua"/>
          <w:sz w:val="24"/>
        </w:rPr>
        <w:t>en el cual la firma Norte S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B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Z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de Domingo E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Boggiato ofrece instalar un equipo odontológico donado por el Diputado Nacional C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P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N</w:t>
      </w:r>
      <w:r w:rsidR="005E2D2D" w:rsidRPr="00155522">
        <w:rPr>
          <w:rFonts w:ascii="Book Antiqua" w:hAnsi="Book Antiqua"/>
          <w:sz w:val="24"/>
        </w:rPr>
        <w:t xml:space="preserve">. </w:t>
      </w:r>
      <w:r w:rsidRPr="00155522">
        <w:rPr>
          <w:rFonts w:ascii="Book Antiqua" w:hAnsi="Book Antiqua"/>
          <w:sz w:val="24"/>
        </w:rPr>
        <w:t>JOSE VITTAR</w:t>
      </w:r>
      <w:r w:rsidR="005E2D2D" w:rsidRPr="00155522">
        <w:rPr>
          <w:rFonts w:ascii="Book Antiqua" w:hAnsi="Book Antiqua"/>
          <w:sz w:val="24"/>
        </w:rPr>
        <w:t xml:space="preserve">, </w:t>
      </w:r>
      <w:r w:rsidRPr="00155522">
        <w:rPr>
          <w:rFonts w:ascii="Book Antiqua" w:hAnsi="Book Antiqua"/>
          <w:sz w:val="24"/>
        </w:rPr>
        <w:t>el que será instalado en el CAPS “SANTA CLARA”</w:t>
      </w:r>
      <w:r w:rsidR="005E2D2D" w:rsidRPr="00155522">
        <w:rPr>
          <w:rFonts w:ascii="Book Antiqua" w:hAnsi="Book Antiqua"/>
          <w:sz w:val="24"/>
        </w:rPr>
        <w:t xml:space="preserve">, </w:t>
      </w:r>
      <w:r w:rsidRPr="00155522">
        <w:rPr>
          <w:rFonts w:ascii="Book Antiqua" w:hAnsi="Book Antiqua"/>
          <w:sz w:val="24"/>
        </w:rPr>
        <w:t>y</w:t>
      </w:r>
    </w:p>
    <w:p w:rsidR="005E2D2D" w:rsidRPr="00155522" w:rsidRDefault="005E2D2D" w:rsidP="005E2D2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55522">
        <w:rPr>
          <w:rFonts w:ascii="Book Antiqua" w:hAnsi="Book Antiqua"/>
          <w:b/>
          <w:sz w:val="24"/>
        </w:rPr>
        <w:t>CONSIDERANDO:</w:t>
      </w:r>
    </w:p>
    <w:p w:rsidR="00C356E1" w:rsidRPr="00155522" w:rsidRDefault="00292312" w:rsidP="005E2D2D">
      <w:pPr>
        <w:keepNext/>
        <w:spacing w:after="180" w:line="240" w:lineRule="auto"/>
        <w:rPr>
          <w:rFonts w:ascii="Book Antiqua" w:hAnsi="Book Antiqua"/>
          <w:sz w:val="24"/>
        </w:rPr>
      </w:pPr>
      <w:r w:rsidRPr="00155522">
        <w:rPr>
          <w:rFonts w:ascii="Book Antiqua" w:hAnsi="Book Antiqua"/>
          <w:sz w:val="24"/>
        </w:rPr>
        <w:t>Lo dispuesto por la Ley Nº 5529 y sus reformas, art. 24 inciso 12;</w:t>
      </w:r>
    </w:p>
    <w:p w:rsidR="00C356E1" w:rsidRPr="00155522" w:rsidRDefault="00C356E1" w:rsidP="00C356E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55522">
        <w:rPr>
          <w:rFonts w:ascii="Book Antiqua" w:hAnsi="Book Antiqua"/>
          <w:b/>
          <w:sz w:val="24"/>
        </w:rPr>
        <w:t>EL CONCEJO DELIBERANTE SANCIONA CON FUERZA DE ORDENANZA</w:t>
      </w:r>
      <w:r w:rsidR="005E2D2D" w:rsidRPr="00155522">
        <w:rPr>
          <w:rFonts w:ascii="Book Antiqua" w:hAnsi="Book Antiqua"/>
          <w:sz w:val="24"/>
        </w:rPr>
        <w:t>:</w:t>
      </w:r>
    </w:p>
    <w:p w:rsidR="00C356E1" w:rsidRPr="00155522" w:rsidRDefault="0022080A" w:rsidP="0022080A">
      <w:pPr>
        <w:keepNext/>
        <w:spacing w:after="180" w:line="240" w:lineRule="auto"/>
        <w:rPr>
          <w:rFonts w:ascii="Book Antiqua" w:hAnsi="Book Antiqua"/>
          <w:sz w:val="24"/>
        </w:rPr>
      </w:pPr>
      <w:r w:rsidRPr="0022080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155522">
        <w:rPr>
          <w:rFonts w:ascii="Book Antiqua" w:hAnsi="Book Antiqua"/>
          <w:sz w:val="24"/>
        </w:rPr>
        <w:t xml:space="preserve"> </w:t>
      </w:r>
      <w:r w:rsidR="00565E4E" w:rsidRPr="00155522">
        <w:rPr>
          <w:rFonts w:ascii="Book Antiqua" w:hAnsi="Book Antiqua"/>
          <w:sz w:val="24"/>
        </w:rPr>
        <w:t>ACEPTASE la donación de un equipo odontológico por parte del Diputado Nacional C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P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N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JOSE VITTAR a través de la firma NORTE S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B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Z de Domingo E</w:t>
      </w:r>
      <w:r w:rsidR="005E2D2D" w:rsidRPr="00155522">
        <w:rPr>
          <w:rFonts w:ascii="Book Antiqua" w:hAnsi="Book Antiqua"/>
          <w:sz w:val="24"/>
        </w:rPr>
        <w:t xml:space="preserve">. </w:t>
      </w:r>
      <w:r w:rsidR="00565E4E" w:rsidRPr="00155522">
        <w:rPr>
          <w:rFonts w:ascii="Book Antiqua" w:hAnsi="Book Antiqua"/>
          <w:sz w:val="24"/>
        </w:rPr>
        <w:t>Boggiato</w:t>
      </w:r>
      <w:r w:rsidR="005E2D2D" w:rsidRPr="00155522">
        <w:rPr>
          <w:rFonts w:ascii="Book Antiqua" w:hAnsi="Book Antiqua"/>
          <w:sz w:val="24"/>
        </w:rPr>
        <w:t xml:space="preserve">, </w:t>
      </w:r>
      <w:r w:rsidR="00565E4E" w:rsidRPr="00155522">
        <w:rPr>
          <w:rFonts w:ascii="Book Antiqua" w:hAnsi="Book Antiqua"/>
          <w:sz w:val="24"/>
        </w:rPr>
        <w:t>con domicilio en calle Salta 381</w:t>
      </w:r>
      <w:r w:rsidR="005E2D2D" w:rsidRPr="00155522">
        <w:rPr>
          <w:rFonts w:ascii="Book Antiqua" w:hAnsi="Book Antiqua"/>
          <w:sz w:val="24"/>
        </w:rPr>
        <w:t xml:space="preserve">, </w:t>
      </w:r>
      <w:r w:rsidR="00565E4E" w:rsidRPr="00155522">
        <w:rPr>
          <w:rFonts w:ascii="Book Antiqua" w:hAnsi="Book Antiqua"/>
          <w:sz w:val="24"/>
        </w:rPr>
        <w:t>San Miguel de Tucumán</w:t>
      </w:r>
      <w:r w:rsidR="005E2D2D" w:rsidRPr="00155522">
        <w:rPr>
          <w:rFonts w:ascii="Book Antiqua" w:hAnsi="Book Antiqua"/>
          <w:sz w:val="24"/>
        </w:rPr>
        <w:t>.</w:t>
      </w:r>
    </w:p>
    <w:p w:rsidR="006F2884" w:rsidRPr="005E2D2D" w:rsidRDefault="0022080A" w:rsidP="005E2D2D">
      <w:pPr>
        <w:keepNext/>
        <w:spacing w:after="180" w:line="240" w:lineRule="auto"/>
        <w:rPr>
          <w:rFonts w:ascii="Book Antiqua" w:hAnsi="Book Antiqua"/>
          <w:sz w:val="24"/>
        </w:rPr>
      </w:pPr>
      <w:r w:rsidRPr="0022080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155522">
        <w:rPr>
          <w:rFonts w:ascii="Book Antiqua" w:hAnsi="Book Antiqua"/>
          <w:sz w:val="24"/>
        </w:rPr>
        <w:t xml:space="preserve"> </w:t>
      </w:r>
      <w:r w:rsidR="003E657F" w:rsidRPr="00155522">
        <w:rPr>
          <w:rFonts w:ascii="Book Antiqua" w:hAnsi="Book Antiqua"/>
          <w:sz w:val="24"/>
        </w:rPr>
        <w:t>COMUNÍQUESE</w:t>
      </w:r>
      <w:r w:rsidR="005E2D2D" w:rsidRPr="00155522">
        <w:rPr>
          <w:rFonts w:ascii="Book Antiqua" w:hAnsi="Book Antiqua"/>
          <w:sz w:val="24"/>
        </w:rPr>
        <w:t xml:space="preserve">, </w:t>
      </w:r>
      <w:r w:rsidR="003E657F" w:rsidRPr="00155522">
        <w:rPr>
          <w:rFonts w:ascii="Book Antiqua" w:hAnsi="Book Antiqua"/>
          <w:sz w:val="24"/>
        </w:rPr>
        <w:t>CÓPIESE y ARCHÍVESE</w:t>
      </w:r>
      <w:r w:rsidR="005E2D2D" w:rsidRPr="00155522">
        <w:rPr>
          <w:rFonts w:ascii="Book Antiqua" w:hAnsi="Book Antiqua"/>
          <w:sz w:val="24"/>
        </w:rPr>
        <w:t>.</w:t>
      </w:r>
      <w:r w:rsidR="00155522" w:rsidRPr="005E2D2D">
        <w:rPr>
          <w:rFonts w:ascii="Book Antiqua" w:hAnsi="Book Antiqua"/>
          <w:sz w:val="24"/>
        </w:rPr>
        <w:t xml:space="preserve"> </w:t>
      </w:r>
    </w:p>
    <w:sectPr w:rsidR="006F2884" w:rsidRPr="005E2D2D" w:rsidSect="0089795F">
      <w:footerReference w:type="default" r:id="rId7"/>
      <w:pgSz w:w="11906" w:h="16838"/>
      <w:pgMar w:top="1417" w:right="1134" w:bottom="1134" w:left="1701" w:header="709" w:footer="709" w:gutter="0"/>
      <w:pgNumType w:start="7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1E47" w:rsidRDefault="003C1E47" w:rsidP="003C1E47">
      <w:pPr>
        <w:spacing w:after="0" w:line="240" w:lineRule="auto"/>
      </w:pPr>
      <w:r>
        <w:separator/>
      </w:r>
    </w:p>
  </w:endnote>
  <w:endnote w:type="continuationSeparator" w:id="0">
    <w:p w:rsidR="003C1E47" w:rsidRDefault="003C1E47" w:rsidP="003C1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E47" w:rsidRPr="0089795F" w:rsidRDefault="003C1E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1E47" w:rsidRDefault="003C1E47" w:rsidP="003C1E47">
      <w:pPr>
        <w:spacing w:after="0" w:line="240" w:lineRule="auto"/>
      </w:pPr>
      <w:r>
        <w:separator/>
      </w:r>
    </w:p>
  </w:footnote>
  <w:footnote w:type="continuationSeparator" w:id="0">
    <w:p w:rsidR="003C1E47" w:rsidRDefault="003C1E47" w:rsidP="003C1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7EA"/>
    <w:rsid w:val="000266D6"/>
    <w:rsid w:val="000776C1"/>
    <w:rsid w:val="00097BDB"/>
    <w:rsid w:val="000D6F58"/>
    <w:rsid w:val="00155522"/>
    <w:rsid w:val="001C5207"/>
    <w:rsid w:val="0022080A"/>
    <w:rsid w:val="00222916"/>
    <w:rsid w:val="0023598F"/>
    <w:rsid w:val="00251D34"/>
    <w:rsid w:val="0025578B"/>
    <w:rsid w:val="00292312"/>
    <w:rsid w:val="0029701F"/>
    <w:rsid w:val="002D575E"/>
    <w:rsid w:val="003021CF"/>
    <w:rsid w:val="00317132"/>
    <w:rsid w:val="003416A0"/>
    <w:rsid w:val="00342370"/>
    <w:rsid w:val="003C1E47"/>
    <w:rsid w:val="003E657F"/>
    <w:rsid w:val="004229C0"/>
    <w:rsid w:val="00445D93"/>
    <w:rsid w:val="004A5582"/>
    <w:rsid w:val="004D7A72"/>
    <w:rsid w:val="005255DF"/>
    <w:rsid w:val="005632EC"/>
    <w:rsid w:val="00565E4E"/>
    <w:rsid w:val="005952EA"/>
    <w:rsid w:val="005E2D2D"/>
    <w:rsid w:val="005F4E51"/>
    <w:rsid w:val="006C6769"/>
    <w:rsid w:val="006F2884"/>
    <w:rsid w:val="007B73E1"/>
    <w:rsid w:val="007E17C6"/>
    <w:rsid w:val="007E6ABD"/>
    <w:rsid w:val="007F1AB9"/>
    <w:rsid w:val="00834606"/>
    <w:rsid w:val="0089795F"/>
    <w:rsid w:val="009017EA"/>
    <w:rsid w:val="00924365"/>
    <w:rsid w:val="00937E92"/>
    <w:rsid w:val="00A10231"/>
    <w:rsid w:val="00A25CEC"/>
    <w:rsid w:val="00A703B2"/>
    <w:rsid w:val="00A73E18"/>
    <w:rsid w:val="00B923D8"/>
    <w:rsid w:val="00BB2ED4"/>
    <w:rsid w:val="00BB40B2"/>
    <w:rsid w:val="00BC6B37"/>
    <w:rsid w:val="00BF70FA"/>
    <w:rsid w:val="00C049C7"/>
    <w:rsid w:val="00C13578"/>
    <w:rsid w:val="00C356E1"/>
    <w:rsid w:val="00C44102"/>
    <w:rsid w:val="00C45041"/>
    <w:rsid w:val="00CA19CA"/>
    <w:rsid w:val="00CE1123"/>
    <w:rsid w:val="00D00AA8"/>
    <w:rsid w:val="00D840E3"/>
    <w:rsid w:val="00D93651"/>
    <w:rsid w:val="00DF1037"/>
    <w:rsid w:val="00E3457F"/>
    <w:rsid w:val="00E34AE4"/>
    <w:rsid w:val="00E47BB3"/>
    <w:rsid w:val="00E80A66"/>
    <w:rsid w:val="00EA3214"/>
    <w:rsid w:val="00F13BFE"/>
    <w:rsid w:val="00FB3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C1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1E4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C1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1E4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2016-12-21T22:26:00Z</dcterms:created>
  <dcterms:modified xsi:type="dcterms:W3CDTF">2017-10-04T15:14:00Z</dcterms:modified>
</cp:coreProperties>
</file>