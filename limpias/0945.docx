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55C58" w:rsidRPr="00055C58" w:rsidRDefault="00055C58" w:rsidP="00055C58">
      <w:pPr>
        <w:keepNext/>
        <w:spacing w:after="180" w:line="240" w:lineRule="auto"/>
        <w:jc w:val="right"/>
        <w:rPr>
          <w:rFonts w:ascii="Book Antiqua" w:hAnsi="Book Antiqua"/>
          <w:sz w:val="24"/>
        </w:rPr>
      </w:pPr>
      <w:r w:rsidRPr="00055C58">
        <w:rPr>
          <w:rFonts w:ascii="Book Antiqua" w:hAnsi="Book Antiqua"/>
          <w:sz w:val="24"/>
        </w:rPr>
        <w:t>Yerba Buena, 02 de Septiembre de 1998</w:t>
      </w:r>
    </w:p>
    <w:p w:rsidR="00055C58" w:rsidRPr="001E41B2" w:rsidRDefault="00055C58" w:rsidP="00055C58">
      <w:pPr>
        <w:keepNext/>
        <w:spacing w:before="60" w:after="180" w:line="240" w:lineRule="auto"/>
        <w:jc w:val="left"/>
        <w:rPr>
          <w:rFonts w:ascii="Book Antiqua" w:hAnsi="Book Antiqua"/>
          <w:b/>
          <w:sz w:val="24"/>
        </w:rPr>
      </w:pPr>
      <w:r w:rsidRPr="001E41B2">
        <w:rPr>
          <w:rFonts w:ascii="Book Antiqua" w:hAnsi="Book Antiqua"/>
          <w:b/>
          <w:sz w:val="24"/>
        </w:rPr>
        <w:t>ORDENANZA Nº 945</w:t>
      </w:r>
    </w:p>
    <w:p w:rsidR="00055C58" w:rsidRPr="001E41B2" w:rsidRDefault="00055C58" w:rsidP="00055C58">
      <w:pPr>
        <w:keepNext/>
        <w:spacing w:before="60" w:after="60" w:line="240" w:lineRule="auto"/>
        <w:jc w:val="left"/>
        <w:rPr>
          <w:rFonts w:ascii="Book Antiqua" w:hAnsi="Book Antiqua"/>
          <w:b/>
          <w:sz w:val="24"/>
        </w:rPr>
      </w:pPr>
      <w:r w:rsidRPr="001E41B2">
        <w:rPr>
          <w:rFonts w:ascii="Book Antiqua" w:hAnsi="Book Antiqua"/>
          <w:b/>
          <w:sz w:val="24"/>
        </w:rPr>
        <w:t>VISTO</w:t>
      </w:r>
      <w:r w:rsidR="007B480F" w:rsidRPr="001E41B2">
        <w:rPr>
          <w:rFonts w:ascii="Book Antiqua" w:hAnsi="Book Antiqua"/>
          <w:b/>
          <w:sz w:val="24"/>
        </w:rPr>
        <w:t xml:space="preserve">: </w:t>
      </w:r>
    </w:p>
    <w:p w:rsidR="00E34AE4" w:rsidRPr="001E41B2" w:rsidRDefault="007B480F" w:rsidP="00055C58">
      <w:pPr>
        <w:keepNext/>
        <w:spacing w:after="180" w:line="240" w:lineRule="auto"/>
        <w:rPr>
          <w:rFonts w:ascii="Book Antiqua" w:hAnsi="Book Antiqua"/>
          <w:sz w:val="24"/>
        </w:rPr>
      </w:pPr>
      <w:r w:rsidRPr="001E41B2">
        <w:rPr>
          <w:rFonts w:ascii="Book Antiqua" w:hAnsi="Book Antiqua"/>
          <w:sz w:val="24"/>
        </w:rPr>
        <w:t>El Expte. Nº 205-Y-98, mediante el cual el Departamento Ejecutivo Muncipal eleva el Expte. Nº 5.602-M17-V-98 y agregados, relacionado con la forma de pago de los lotes de la ex via Norte, ubicados sobre Av. Aconquija; y</w:t>
      </w:r>
    </w:p>
    <w:p w:rsidR="00055C58" w:rsidRPr="001E41B2" w:rsidRDefault="00055C58" w:rsidP="00055C58">
      <w:pPr>
        <w:keepNext/>
        <w:spacing w:before="60" w:after="60" w:line="240" w:lineRule="auto"/>
        <w:jc w:val="left"/>
        <w:rPr>
          <w:rFonts w:ascii="Book Antiqua" w:hAnsi="Book Antiqua"/>
          <w:b/>
          <w:sz w:val="24"/>
        </w:rPr>
      </w:pPr>
      <w:r w:rsidRPr="001E41B2">
        <w:rPr>
          <w:rFonts w:ascii="Book Antiqua" w:hAnsi="Book Antiqua"/>
          <w:b/>
          <w:sz w:val="24"/>
        </w:rPr>
        <w:t>CONSIDERANDO</w:t>
      </w:r>
      <w:r w:rsidR="007B480F" w:rsidRPr="001E41B2">
        <w:rPr>
          <w:rFonts w:ascii="Book Antiqua" w:hAnsi="Book Antiqua"/>
          <w:b/>
          <w:sz w:val="24"/>
        </w:rPr>
        <w:t xml:space="preserve">: </w:t>
      </w:r>
    </w:p>
    <w:p w:rsidR="00BB745F" w:rsidRPr="001E41B2" w:rsidRDefault="007B480F" w:rsidP="00055C58">
      <w:pPr>
        <w:keepNext/>
        <w:spacing w:after="180" w:line="240" w:lineRule="auto"/>
        <w:rPr>
          <w:rFonts w:ascii="Book Antiqua" w:hAnsi="Book Antiqua"/>
          <w:sz w:val="24"/>
        </w:rPr>
      </w:pPr>
      <w:r w:rsidRPr="001E41B2">
        <w:rPr>
          <w:rFonts w:ascii="Book Antiqua" w:hAnsi="Book Antiqua"/>
          <w:sz w:val="24"/>
        </w:rPr>
        <w:t>Que a través de las citadas actuaciones los ocupantes de los lotes identificados con los números 54 y55 plantean la desigualdad en la forma de pago establecida por la Ordenanza Nº 891 del 12 de Diciembre de 1.997, y solicitan un trato igual al resto de los adquirentes que les permita hacer frente a este compromiso, ya que les es imposible cumplir con lo dispuesto por la citada ordenanza;</w:t>
      </w:r>
    </w:p>
    <w:p w:rsidR="00BB745F" w:rsidRPr="001E41B2" w:rsidRDefault="00720772" w:rsidP="00055C58">
      <w:pPr>
        <w:keepNext/>
        <w:spacing w:after="180" w:line="240" w:lineRule="auto"/>
        <w:rPr>
          <w:rFonts w:ascii="Book Antiqua" w:hAnsi="Book Antiqua"/>
          <w:sz w:val="24"/>
        </w:rPr>
      </w:pPr>
      <w:r w:rsidRPr="001E41B2">
        <w:rPr>
          <w:rFonts w:ascii="Book Antiqua" w:hAnsi="Book Antiqua"/>
          <w:sz w:val="24"/>
        </w:rPr>
        <w:t>Que resulta entendible lo peticionado por los presentantes</w:t>
      </w:r>
      <w:r w:rsidR="00055C58" w:rsidRPr="001E41B2">
        <w:rPr>
          <w:rFonts w:ascii="Book Antiqua" w:hAnsi="Book Antiqua"/>
          <w:sz w:val="24"/>
        </w:rPr>
        <w:t>;</w:t>
      </w:r>
    </w:p>
    <w:p w:rsidR="00BB745F" w:rsidRPr="001E41B2" w:rsidRDefault="00BB745F" w:rsidP="00BB745F">
      <w:pPr>
        <w:keepNext/>
        <w:spacing w:before="240" w:after="240" w:line="240" w:lineRule="auto"/>
        <w:ind w:left="1843" w:right="1843"/>
        <w:jc w:val="center"/>
        <w:rPr>
          <w:rFonts w:ascii="Book Antiqua" w:hAnsi="Book Antiqua"/>
          <w:sz w:val="24"/>
        </w:rPr>
      </w:pPr>
      <w:r w:rsidRPr="001E41B2">
        <w:rPr>
          <w:rFonts w:ascii="Book Antiqua" w:hAnsi="Book Antiqua"/>
          <w:b/>
          <w:sz w:val="24"/>
        </w:rPr>
        <w:t>EL CONCEJO DELIBERANTE SANCIONA CON FUERZA DE ORDENANZA</w:t>
      </w:r>
      <w:r w:rsidR="007B480F" w:rsidRPr="001E41B2">
        <w:rPr>
          <w:rFonts w:ascii="Book Antiqua" w:hAnsi="Book Antiqua"/>
          <w:sz w:val="24"/>
        </w:rPr>
        <w:t xml:space="preserve">: </w:t>
      </w:r>
    </w:p>
    <w:p w:rsidR="00BB745F" w:rsidRPr="001E41B2" w:rsidRDefault="00967F82" w:rsidP="00967F82">
      <w:pPr>
        <w:keepNext/>
        <w:spacing w:after="180" w:line="240" w:lineRule="auto"/>
        <w:rPr>
          <w:rFonts w:ascii="Book Antiqua" w:hAnsi="Book Antiqua"/>
          <w:sz w:val="24"/>
        </w:rPr>
      </w:pPr>
      <w:r w:rsidRPr="00967F82">
        <w:rPr>
          <w:rFonts w:ascii="Book Antiqua" w:hAnsi="Book Antiqua"/>
          <w:sz w:val="24"/>
          <w:u w:val="single"/>
        </w:rPr>
        <w:t>ARTÍCULO PRIMERO</w:t>
      </w:r>
      <w:r w:rsidR="007B480F" w:rsidRPr="007B480F">
        <w:rPr>
          <w:rFonts w:ascii="Book Antiqua" w:hAnsi="Book Antiqua"/>
          <w:sz w:val="24"/>
        </w:rPr>
        <w:t>:</w:t>
      </w:r>
      <w:r w:rsidR="007B480F" w:rsidRPr="001E41B2">
        <w:rPr>
          <w:rFonts w:ascii="Book Antiqua" w:hAnsi="Book Antiqua"/>
          <w:sz w:val="24"/>
        </w:rPr>
        <w:t xml:space="preserve"> MODIFICASE el artículo sexto de la Ordenanza Nº 891 del 12 de diciembre de 1.997, el que quedará redactado de la siguiente forma: </w:t>
      </w:r>
    </w:p>
    <w:p w:rsidR="00551321" w:rsidRPr="001E41B2" w:rsidRDefault="007B480F" w:rsidP="007B480F">
      <w:pPr>
        <w:keepNext/>
        <w:spacing w:after="180" w:line="240" w:lineRule="auto"/>
        <w:ind w:left="284" w:right="282"/>
        <w:rPr>
          <w:rFonts w:ascii="Book Antiqua" w:hAnsi="Book Antiqua"/>
          <w:sz w:val="24"/>
        </w:rPr>
      </w:pPr>
      <w:r w:rsidRPr="001E41B2">
        <w:rPr>
          <w:rFonts w:ascii="Book Antiqua" w:hAnsi="Book Antiqua"/>
          <w:sz w:val="24"/>
        </w:rPr>
        <w:t>“Artículo Sexto: Para el caso de los lotes 54 y 55 que están excluidos en el censo de 1.985, la forma de pago será la siguiente: para la unidad 54: 60 (sesenta) cuotas iguales y consecutivas; para la unidad 55: 15 (quince) cuotas iguales y consecutivas. ”</w:t>
      </w:r>
    </w:p>
    <w:p w:rsidR="006F2884" w:rsidRPr="00055C58" w:rsidRDefault="00967F82" w:rsidP="00055C58">
      <w:pPr>
        <w:keepNext/>
        <w:spacing w:after="180" w:line="240" w:lineRule="auto"/>
        <w:rPr>
          <w:rFonts w:ascii="Book Antiqua" w:hAnsi="Book Antiqua"/>
          <w:sz w:val="24"/>
        </w:rPr>
      </w:pPr>
      <w:r w:rsidRPr="00967F82">
        <w:rPr>
          <w:rFonts w:ascii="Book Antiqua" w:hAnsi="Book Antiqua"/>
          <w:sz w:val="24"/>
          <w:u w:val="single"/>
        </w:rPr>
        <w:t>ARTÍCULO SEGUNDO</w:t>
      </w:r>
      <w:r w:rsidR="007B480F" w:rsidRPr="007B480F">
        <w:rPr>
          <w:rFonts w:ascii="Book Antiqua" w:hAnsi="Book Antiqua"/>
          <w:sz w:val="24"/>
        </w:rPr>
        <w:t>:</w:t>
      </w:r>
      <w:r w:rsidR="007B480F" w:rsidRPr="001E41B2">
        <w:rPr>
          <w:rFonts w:ascii="Book Antiqua" w:hAnsi="Book Antiqua"/>
          <w:sz w:val="24"/>
        </w:rPr>
        <w:t xml:space="preserve"> </w:t>
      </w:r>
      <w:r w:rsidR="003E657F" w:rsidRPr="001E41B2">
        <w:rPr>
          <w:rFonts w:ascii="Book Antiqua" w:hAnsi="Book Antiqua"/>
          <w:sz w:val="24"/>
        </w:rPr>
        <w:t>COMUNÍQUESE</w:t>
      </w:r>
      <w:r w:rsidR="00055C58" w:rsidRPr="001E41B2">
        <w:rPr>
          <w:rFonts w:ascii="Book Antiqua" w:hAnsi="Book Antiqua"/>
          <w:sz w:val="24"/>
        </w:rPr>
        <w:t xml:space="preserve">, </w:t>
      </w:r>
      <w:r w:rsidR="003E657F" w:rsidRPr="001E41B2">
        <w:rPr>
          <w:rFonts w:ascii="Book Antiqua" w:hAnsi="Book Antiqua"/>
          <w:sz w:val="24"/>
        </w:rPr>
        <w:t>CÓPIESE y ARCHÍVESE</w:t>
      </w:r>
      <w:r w:rsidR="00055C58" w:rsidRPr="001E41B2">
        <w:rPr>
          <w:rFonts w:ascii="Book Antiqua" w:hAnsi="Book Antiqua"/>
          <w:sz w:val="24"/>
        </w:rPr>
        <w:t>.</w:t>
      </w:r>
      <w:r w:rsidR="001E41B2" w:rsidRPr="00055C58">
        <w:rPr>
          <w:rFonts w:ascii="Book Antiqua" w:hAnsi="Book Antiqua"/>
          <w:sz w:val="24"/>
        </w:rPr>
        <w:t xml:space="preserve"> </w:t>
      </w:r>
    </w:p>
    <w:sectPr w:rsidR="006F2884" w:rsidRPr="00055C58" w:rsidSect="0076269C">
      <w:headerReference w:type="default" r:id="rId8"/>
      <w:footerReference w:type="default" r:id="rId9"/>
      <w:pgSz w:w="11906" w:h="16838"/>
      <w:pgMar w:top="1417" w:right="1134" w:bottom="1134" w:left="1701" w:header="709" w:footer="709" w:gutter="0"/>
      <w:pgNumType w:start="89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72530" w:rsidRDefault="00B72530" w:rsidP="00551321">
      <w:pPr>
        <w:spacing w:after="0" w:line="240" w:lineRule="auto"/>
      </w:pPr>
      <w:r>
        <w:separator/>
      </w:r>
    </w:p>
  </w:endnote>
  <w:endnote w:type="continuationSeparator" w:id="0">
    <w:p w:rsidR="00B72530" w:rsidRDefault="00B72530" w:rsidP="0055132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54859" w:rsidRPr="0076269C" w:rsidRDefault="00A54859">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72530" w:rsidRDefault="00B72530" w:rsidP="00551321">
      <w:pPr>
        <w:spacing w:after="0" w:line="240" w:lineRule="auto"/>
      </w:pPr>
      <w:r>
        <w:separator/>
      </w:r>
    </w:p>
  </w:footnote>
  <w:footnote w:type="continuationSeparator" w:id="0">
    <w:p w:rsidR="00B72530" w:rsidRDefault="00B72530" w:rsidP="00551321">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51321" w:rsidRPr="00551321" w:rsidRDefault="00551321" w:rsidP="00551321">
    <w:pPr>
      <w:pStyle w:val="Encabezado"/>
      <w:jc w:val="right"/>
      <w:rPr>
        <w:rFonts w:ascii="Times New Roman" w:hAnsi="Times New Roman"/>
      </w:rPr>
    </w:pPr>
    <w:r w:rsidRPr="00551321">
      <w:rPr>
        <w:rFonts w:ascii="Times New Roman" w:hAnsi="Times New Roman"/>
      </w:rPr>
      <w:t>1.998 – AÑO DE LOS MUNICIPIOS</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551321"/>
    <w:rsid w:val="00016A98"/>
    <w:rsid w:val="00055C58"/>
    <w:rsid w:val="00067052"/>
    <w:rsid w:val="000776C1"/>
    <w:rsid w:val="000D6F58"/>
    <w:rsid w:val="001409CF"/>
    <w:rsid w:val="001E41B2"/>
    <w:rsid w:val="00222916"/>
    <w:rsid w:val="00273900"/>
    <w:rsid w:val="002A3EB8"/>
    <w:rsid w:val="002C25BB"/>
    <w:rsid w:val="002C38BD"/>
    <w:rsid w:val="002D575E"/>
    <w:rsid w:val="002F6982"/>
    <w:rsid w:val="003A3236"/>
    <w:rsid w:val="003A679A"/>
    <w:rsid w:val="003E657F"/>
    <w:rsid w:val="00426F5E"/>
    <w:rsid w:val="00441FC3"/>
    <w:rsid w:val="00533D55"/>
    <w:rsid w:val="00551321"/>
    <w:rsid w:val="00556F3F"/>
    <w:rsid w:val="005952EA"/>
    <w:rsid w:val="006F2884"/>
    <w:rsid w:val="006F4406"/>
    <w:rsid w:val="00720772"/>
    <w:rsid w:val="00732F62"/>
    <w:rsid w:val="0076269C"/>
    <w:rsid w:val="007B1DF9"/>
    <w:rsid w:val="007B480F"/>
    <w:rsid w:val="007B73E1"/>
    <w:rsid w:val="007C4FB9"/>
    <w:rsid w:val="007D0BF2"/>
    <w:rsid w:val="007D0EB6"/>
    <w:rsid w:val="007E6ABD"/>
    <w:rsid w:val="007F1AB9"/>
    <w:rsid w:val="0081019D"/>
    <w:rsid w:val="008544E3"/>
    <w:rsid w:val="00967F82"/>
    <w:rsid w:val="009A5F29"/>
    <w:rsid w:val="009D60C4"/>
    <w:rsid w:val="00A51091"/>
    <w:rsid w:val="00A54859"/>
    <w:rsid w:val="00A703B2"/>
    <w:rsid w:val="00AE2E33"/>
    <w:rsid w:val="00AF3665"/>
    <w:rsid w:val="00B72530"/>
    <w:rsid w:val="00B923D8"/>
    <w:rsid w:val="00BB2ED4"/>
    <w:rsid w:val="00BB745F"/>
    <w:rsid w:val="00BE5725"/>
    <w:rsid w:val="00C049C7"/>
    <w:rsid w:val="00C50967"/>
    <w:rsid w:val="00C53DBC"/>
    <w:rsid w:val="00C76D99"/>
    <w:rsid w:val="00CD53C8"/>
    <w:rsid w:val="00CE1123"/>
    <w:rsid w:val="00CE22BE"/>
    <w:rsid w:val="00D4096A"/>
    <w:rsid w:val="00D66A3A"/>
    <w:rsid w:val="00D95C2D"/>
    <w:rsid w:val="00DF5CC6"/>
    <w:rsid w:val="00E0248A"/>
    <w:rsid w:val="00E34AE4"/>
    <w:rsid w:val="00E47BB3"/>
    <w:rsid w:val="00E6519F"/>
    <w:rsid w:val="00E72148"/>
    <w:rsid w:val="00EB77C8"/>
    <w:rsid w:val="00F4767D"/>
    <w:rsid w:val="00FC46AD"/>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Encabezado">
    <w:name w:val="header"/>
    <w:basedOn w:val="Normal"/>
    <w:link w:val="EncabezadoCar"/>
    <w:uiPriority w:val="99"/>
    <w:semiHidden/>
    <w:unhideWhenUsed/>
    <w:rsid w:val="00551321"/>
    <w:pPr>
      <w:tabs>
        <w:tab w:val="center" w:pos="4419"/>
        <w:tab w:val="right" w:pos="8838"/>
      </w:tabs>
    </w:pPr>
  </w:style>
  <w:style w:type="character" w:customStyle="1" w:styleId="EncabezadoCar">
    <w:name w:val="Encabezado Car"/>
    <w:basedOn w:val="Fuentedeprrafopredeter"/>
    <w:link w:val="Encabezado"/>
    <w:uiPriority w:val="99"/>
    <w:semiHidden/>
    <w:rsid w:val="00551321"/>
    <w:rPr>
      <w:sz w:val="22"/>
      <w:szCs w:val="22"/>
      <w:lang w:eastAsia="en-US"/>
    </w:rPr>
  </w:style>
  <w:style w:type="paragraph" w:styleId="Piedepgina">
    <w:name w:val="footer"/>
    <w:basedOn w:val="Normal"/>
    <w:link w:val="PiedepginaCar"/>
    <w:uiPriority w:val="99"/>
    <w:semiHidden/>
    <w:unhideWhenUsed/>
    <w:rsid w:val="00551321"/>
    <w:pPr>
      <w:tabs>
        <w:tab w:val="center" w:pos="4419"/>
        <w:tab w:val="right" w:pos="8838"/>
      </w:tabs>
    </w:pPr>
  </w:style>
  <w:style w:type="character" w:customStyle="1" w:styleId="PiedepginaCar">
    <w:name w:val="Pie de página Car"/>
    <w:basedOn w:val="Fuentedeprrafopredeter"/>
    <w:link w:val="Piedepgina"/>
    <w:uiPriority w:val="99"/>
    <w:semiHidden/>
    <w:rsid w:val="00551321"/>
    <w:rPr>
      <w:sz w:val="22"/>
      <w:szCs w:val="22"/>
      <w:lang w:eastAsia="en-US"/>
    </w:r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150945-CAF9-4529-BAFD-553CA0FD01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Ordenanzas.dot</Template>
  <TotalTime>23</TotalTime>
  <Pages>1</Pages>
  <Words>194</Words>
  <Characters>1071</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27</cp:revision>
  <cp:lastPrinted>2017-10-04T15:15:00Z</cp:lastPrinted>
  <dcterms:created xsi:type="dcterms:W3CDTF">2017-01-19T22:03:00Z</dcterms:created>
  <dcterms:modified xsi:type="dcterms:W3CDTF">2017-10-04T15:15:00Z</dcterms:modified>
</cp:coreProperties>
</file>