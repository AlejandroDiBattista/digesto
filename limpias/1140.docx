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56F" w:rsidRPr="0023156F" w:rsidRDefault="0023156F" w:rsidP="0023156F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3156F">
        <w:rPr>
          <w:rFonts w:ascii="Book Antiqua" w:hAnsi="Book Antiqua"/>
          <w:sz w:val="24"/>
        </w:rPr>
        <w:t>Yerba Buena, 31 de Enero de 2001</w:t>
      </w:r>
    </w:p>
    <w:p w:rsidR="0023156F" w:rsidRPr="004618EF" w:rsidRDefault="0023156F" w:rsidP="0023156F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4618EF">
        <w:rPr>
          <w:rFonts w:ascii="Book Antiqua" w:hAnsi="Book Antiqua"/>
          <w:b/>
          <w:sz w:val="24"/>
        </w:rPr>
        <w:t>ORDENANZA Nº 1140</w:t>
      </w:r>
    </w:p>
    <w:p w:rsidR="0023156F" w:rsidRPr="004618EF" w:rsidRDefault="0023156F" w:rsidP="0023156F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4618EF">
        <w:rPr>
          <w:rFonts w:ascii="Book Antiqua" w:hAnsi="Book Antiqua"/>
          <w:b/>
          <w:sz w:val="24"/>
        </w:rPr>
        <w:t>VISTO</w:t>
      </w:r>
      <w:r w:rsidR="00907134" w:rsidRPr="004618EF">
        <w:rPr>
          <w:rFonts w:ascii="Book Antiqua" w:hAnsi="Book Antiqua"/>
          <w:b/>
          <w:sz w:val="24"/>
        </w:rPr>
        <w:t xml:space="preserve">: </w:t>
      </w:r>
    </w:p>
    <w:p w:rsidR="00AD3D08" w:rsidRPr="004618EF" w:rsidRDefault="005A6E0C" w:rsidP="0023156F">
      <w:pPr>
        <w:keepNext/>
        <w:spacing w:after="180" w:line="240" w:lineRule="auto"/>
        <w:rPr>
          <w:rFonts w:ascii="Book Antiqua" w:hAnsi="Book Antiqua"/>
          <w:sz w:val="24"/>
        </w:rPr>
      </w:pPr>
      <w:r w:rsidRPr="004618EF">
        <w:rPr>
          <w:rFonts w:ascii="Book Antiqua" w:hAnsi="Book Antiqua"/>
          <w:sz w:val="24"/>
        </w:rPr>
        <w:t>La necesidad de que durante el mes de Febrero del corriente año el Sr</w:t>
      </w:r>
      <w:r w:rsidR="0023156F" w:rsidRPr="004618EF">
        <w:rPr>
          <w:rFonts w:ascii="Book Antiqua" w:hAnsi="Book Antiqua"/>
          <w:sz w:val="24"/>
        </w:rPr>
        <w:t xml:space="preserve">. </w:t>
      </w:r>
      <w:r w:rsidRPr="004618EF">
        <w:rPr>
          <w:rFonts w:ascii="Book Antiqua" w:hAnsi="Book Antiqua"/>
          <w:sz w:val="24"/>
        </w:rPr>
        <w:t>Interventor Municipal sea representado a los fines de firmar toda la documentación relacionada con las cesiones y/o préstamos otorgados a está Municipalidad por el Poder Ejecutivo Provincial</w:t>
      </w:r>
      <w:r w:rsidR="0023156F" w:rsidRPr="004618EF">
        <w:rPr>
          <w:rFonts w:ascii="Book Antiqua" w:hAnsi="Book Antiqua"/>
          <w:sz w:val="24"/>
        </w:rPr>
        <w:t xml:space="preserve">; </w:t>
      </w:r>
      <w:r w:rsidRPr="004618EF">
        <w:rPr>
          <w:rFonts w:ascii="Book Antiqua" w:hAnsi="Book Antiqua"/>
          <w:sz w:val="24"/>
        </w:rPr>
        <w:t>y</w:t>
      </w:r>
    </w:p>
    <w:p w:rsidR="0023156F" w:rsidRPr="004618EF" w:rsidRDefault="0023156F" w:rsidP="0023156F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4618EF">
        <w:rPr>
          <w:rFonts w:ascii="Book Antiqua" w:hAnsi="Book Antiqua"/>
          <w:b/>
          <w:sz w:val="24"/>
        </w:rPr>
        <w:t>CONSIDERANDO</w:t>
      </w:r>
      <w:r w:rsidR="00907134" w:rsidRPr="004618EF">
        <w:rPr>
          <w:rFonts w:ascii="Book Antiqua" w:hAnsi="Book Antiqua"/>
          <w:b/>
          <w:sz w:val="24"/>
        </w:rPr>
        <w:t xml:space="preserve">: </w:t>
      </w:r>
    </w:p>
    <w:p w:rsidR="00102106" w:rsidRPr="004618EF" w:rsidRDefault="00905BAD" w:rsidP="0023156F">
      <w:pPr>
        <w:keepNext/>
        <w:spacing w:after="180" w:line="240" w:lineRule="auto"/>
        <w:rPr>
          <w:rFonts w:ascii="Book Antiqua" w:hAnsi="Book Antiqua"/>
          <w:sz w:val="24"/>
        </w:rPr>
      </w:pPr>
      <w:r w:rsidRPr="004618EF">
        <w:rPr>
          <w:rFonts w:ascii="Book Antiqua" w:hAnsi="Book Antiqua"/>
          <w:sz w:val="24"/>
        </w:rPr>
        <w:t>Que</w:t>
      </w:r>
      <w:r w:rsidR="006A5049" w:rsidRPr="004618EF">
        <w:rPr>
          <w:rFonts w:ascii="Book Antiqua" w:hAnsi="Book Antiqua"/>
          <w:sz w:val="24"/>
        </w:rPr>
        <w:t xml:space="preserve"> </w:t>
      </w:r>
      <w:r w:rsidR="005A6E0C" w:rsidRPr="004618EF">
        <w:rPr>
          <w:rFonts w:ascii="Book Antiqua" w:hAnsi="Book Antiqua"/>
          <w:sz w:val="24"/>
        </w:rPr>
        <w:t>a los fines señalados</w:t>
      </w:r>
      <w:r w:rsidR="0023156F" w:rsidRPr="004618EF">
        <w:rPr>
          <w:rFonts w:ascii="Book Antiqua" w:hAnsi="Book Antiqua"/>
          <w:sz w:val="24"/>
        </w:rPr>
        <w:t xml:space="preserve">, </w:t>
      </w:r>
      <w:r w:rsidR="005A6E0C" w:rsidRPr="004618EF">
        <w:rPr>
          <w:rFonts w:ascii="Book Antiqua" w:hAnsi="Book Antiqua"/>
          <w:sz w:val="24"/>
        </w:rPr>
        <w:t>es necesario emitir el instrumento legal correspondiente</w:t>
      </w:r>
      <w:r w:rsidR="0023156F" w:rsidRPr="004618EF">
        <w:rPr>
          <w:rFonts w:ascii="Book Antiqua" w:hAnsi="Book Antiqua"/>
          <w:sz w:val="24"/>
        </w:rPr>
        <w:t>;</w:t>
      </w:r>
    </w:p>
    <w:p w:rsidR="00102106" w:rsidRPr="004618EF" w:rsidRDefault="00905BAD" w:rsidP="0023156F">
      <w:pPr>
        <w:keepNext/>
        <w:spacing w:after="180" w:line="240" w:lineRule="auto"/>
        <w:rPr>
          <w:rFonts w:ascii="Book Antiqua" w:hAnsi="Book Antiqua"/>
          <w:sz w:val="24"/>
        </w:rPr>
      </w:pPr>
      <w:r w:rsidRPr="004618EF">
        <w:rPr>
          <w:rFonts w:ascii="Book Antiqua" w:hAnsi="Book Antiqua"/>
          <w:sz w:val="24"/>
        </w:rPr>
        <w:t>Por ello y en uso de las facultades que le confiere el Decreto N</w:t>
      </w:r>
      <w:r w:rsidR="0023156F" w:rsidRPr="004618EF">
        <w:rPr>
          <w:rFonts w:ascii="Book Antiqua" w:hAnsi="Book Antiqua"/>
          <w:sz w:val="24"/>
        </w:rPr>
        <w:t xml:space="preserve">º </w:t>
      </w:r>
      <w:r w:rsidRPr="004618EF">
        <w:rPr>
          <w:rFonts w:ascii="Book Antiqua" w:hAnsi="Book Antiqua"/>
          <w:sz w:val="24"/>
        </w:rPr>
        <w:t>822/1 de fecha 19 de Mayo de 2000</w:t>
      </w:r>
      <w:r w:rsidR="0023156F" w:rsidRPr="004618EF">
        <w:rPr>
          <w:rFonts w:ascii="Book Antiqua" w:hAnsi="Book Antiqua"/>
          <w:sz w:val="24"/>
        </w:rPr>
        <w:t xml:space="preserve">, </w:t>
      </w:r>
      <w:r w:rsidRPr="004618EF">
        <w:rPr>
          <w:rFonts w:ascii="Book Antiqua" w:hAnsi="Book Antiqua"/>
          <w:sz w:val="24"/>
        </w:rPr>
        <w:t>emitido por el Poder Ejecutivo Provincial</w:t>
      </w:r>
      <w:r w:rsidR="0023156F" w:rsidRPr="004618EF">
        <w:rPr>
          <w:rFonts w:ascii="Book Antiqua" w:hAnsi="Book Antiqua"/>
          <w:sz w:val="24"/>
        </w:rPr>
        <w:t>,</w:t>
      </w:r>
    </w:p>
    <w:p w:rsidR="00102106" w:rsidRPr="004618EF" w:rsidRDefault="00102106" w:rsidP="0010210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4618EF">
        <w:rPr>
          <w:rFonts w:ascii="Book Antiqua" w:hAnsi="Book Antiqua"/>
          <w:b/>
          <w:sz w:val="24"/>
        </w:rPr>
        <w:t>EL INTERVENTOR MUNICIPAL SANCIONA CON FUERZA DE ORDENANZA</w:t>
      </w:r>
      <w:r w:rsidR="00907134" w:rsidRPr="004618EF">
        <w:rPr>
          <w:rFonts w:ascii="Book Antiqua" w:hAnsi="Book Antiqua"/>
          <w:sz w:val="24"/>
        </w:rPr>
        <w:t xml:space="preserve">: </w:t>
      </w:r>
    </w:p>
    <w:p w:rsidR="00102106" w:rsidRPr="004618EF" w:rsidRDefault="000E6B49" w:rsidP="000E6B49">
      <w:pPr>
        <w:keepNext/>
        <w:spacing w:after="180" w:line="240" w:lineRule="auto"/>
        <w:rPr>
          <w:rFonts w:ascii="Book Antiqua" w:hAnsi="Book Antiqua"/>
          <w:sz w:val="24"/>
        </w:rPr>
      </w:pPr>
      <w:r w:rsidRPr="000E6B49">
        <w:rPr>
          <w:rFonts w:ascii="Book Antiqua" w:hAnsi="Book Antiqua"/>
          <w:sz w:val="24"/>
          <w:u w:val="single"/>
        </w:rPr>
        <w:t>ARTÍCULO PRIMERO</w:t>
      </w:r>
      <w:r w:rsidR="00907134" w:rsidRPr="00907134">
        <w:rPr>
          <w:rFonts w:ascii="Book Antiqua" w:hAnsi="Book Antiqua"/>
          <w:sz w:val="24"/>
        </w:rPr>
        <w:t>:</w:t>
      </w:r>
      <w:r w:rsidR="00907134" w:rsidRPr="004618EF">
        <w:rPr>
          <w:rFonts w:ascii="Book Antiqua" w:hAnsi="Book Antiqua"/>
          <w:sz w:val="24"/>
        </w:rPr>
        <w:t xml:space="preserve"> FACULTASE al Sr. Secretario de Gobierno, Obras y Servicios Públicos, Ingeniero VICENTE RAUL STAGNETTO, D.N.I. Nº 10.219.457 y/o al Sr. Secretario de Hacienda, C. P. N. MANUEL LUNA CLARASO, D.N.I. Nº 14.023.416, a suscribir durante el mes de Febrero del cte. Año, toda la documentación relacionada con las cesiones y/o préstamos otorgados a esta Municipalidad por el Poder Ejecutivo Provincial.</w:t>
      </w:r>
    </w:p>
    <w:p w:rsidR="00D27836" w:rsidRPr="0023156F" w:rsidRDefault="000E6B49" w:rsidP="0023156F">
      <w:pPr>
        <w:keepNext/>
        <w:spacing w:after="180" w:line="240" w:lineRule="auto"/>
        <w:rPr>
          <w:rFonts w:ascii="Book Antiqua" w:hAnsi="Book Antiqua"/>
          <w:sz w:val="24"/>
        </w:rPr>
      </w:pPr>
      <w:r w:rsidRPr="000E6B49">
        <w:rPr>
          <w:rFonts w:ascii="Book Antiqua" w:hAnsi="Book Antiqua"/>
          <w:sz w:val="24"/>
          <w:u w:val="single"/>
        </w:rPr>
        <w:t>ARTÍCULO SEGUNDO</w:t>
      </w:r>
      <w:r w:rsidR="00907134" w:rsidRPr="00907134">
        <w:rPr>
          <w:rFonts w:ascii="Book Antiqua" w:hAnsi="Book Antiqua"/>
          <w:sz w:val="24"/>
        </w:rPr>
        <w:t>:</w:t>
      </w:r>
      <w:r w:rsidR="00907134" w:rsidRPr="004618EF">
        <w:rPr>
          <w:rFonts w:ascii="Book Antiqua" w:hAnsi="Book Antiqua"/>
          <w:sz w:val="24"/>
        </w:rPr>
        <w:t xml:space="preserve"> </w:t>
      </w:r>
      <w:r w:rsidR="00D27836" w:rsidRPr="004618EF">
        <w:rPr>
          <w:rFonts w:ascii="Book Antiqua" w:hAnsi="Book Antiqua"/>
          <w:sz w:val="24"/>
        </w:rPr>
        <w:t>COMUNÍQUESE</w:t>
      </w:r>
      <w:r w:rsidR="0023156F" w:rsidRPr="004618EF">
        <w:rPr>
          <w:rFonts w:ascii="Book Antiqua" w:hAnsi="Book Antiqua"/>
          <w:sz w:val="24"/>
        </w:rPr>
        <w:t xml:space="preserve">, </w:t>
      </w:r>
      <w:r w:rsidR="00D27836" w:rsidRPr="004618EF">
        <w:rPr>
          <w:rFonts w:ascii="Book Antiqua" w:hAnsi="Book Antiqua"/>
          <w:sz w:val="24"/>
        </w:rPr>
        <w:t>CÓPIESE y ARCHÍVESE</w:t>
      </w:r>
      <w:r w:rsidR="0023156F" w:rsidRPr="004618EF">
        <w:rPr>
          <w:rFonts w:ascii="Book Antiqua" w:hAnsi="Book Antiqua"/>
          <w:sz w:val="24"/>
        </w:rPr>
        <w:t>.</w:t>
      </w:r>
      <w:r w:rsidR="004618EF" w:rsidRPr="0023156F">
        <w:rPr>
          <w:rFonts w:ascii="Book Antiqua" w:hAnsi="Book Antiqua"/>
          <w:sz w:val="24"/>
        </w:rPr>
        <w:t xml:space="preserve"> </w:t>
      </w:r>
    </w:p>
    <w:sectPr w:rsidR="00D27836" w:rsidRPr="0023156F" w:rsidSect="004423C7">
      <w:footerReference w:type="default" r:id="rId7"/>
      <w:pgSz w:w="11906" w:h="16838"/>
      <w:pgMar w:top="1417" w:right="1134" w:bottom="1134" w:left="1701" w:header="709" w:footer="709" w:gutter="0"/>
      <w:pgNumType w:start="103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0A31" w:rsidRDefault="00BC0A31" w:rsidP="00BC0A31">
      <w:pPr>
        <w:spacing w:after="0" w:line="240" w:lineRule="auto"/>
      </w:pPr>
      <w:r>
        <w:separator/>
      </w:r>
    </w:p>
  </w:endnote>
  <w:endnote w:type="continuationSeparator" w:id="0">
    <w:p w:rsidR="00BC0A31" w:rsidRDefault="00BC0A31" w:rsidP="00BC0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0A31" w:rsidRPr="004423C7" w:rsidRDefault="00BC0A3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0A31" w:rsidRDefault="00BC0A31" w:rsidP="00BC0A31">
      <w:pPr>
        <w:spacing w:after="0" w:line="240" w:lineRule="auto"/>
      </w:pPr>
      <w:r>
        <w:separator/>
      </w:r>
    </w:p>
  </w:footnote>
  <w:footnote w:type="continuationSeparator" w:id="0">
    <w:p w:rsidR="00BC0A31" w:rsidRDefault="00BC0A31" w:rsidP="00BC0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5BAD"/>
    <w:rsid w:val="000776C1"/>
    <w:rsid w:val="000A510B"/>
    <w:rsid w:val="000D0C66"/>
    <w:rsid w:val="000D6F58"/>
    <w:rsid w:val="000E6B49"/>
    <w:rsid w:val="00102106"/>
    <w:rsid w:val="00154854"/>
    <w:rsid w:val="00164789"/>
    <w:rsid w:val="00187B62"/>
    <w:rsid w:val="001A0E33"/>
    <w:rsid w:val="00222916"/>
    <w:rsid w:val="0023156F"/>
    <w:rsid w:val="0024668A"/>
    <w:rsid w:val="00294E32"/>
    <w:rsid w:val="002B5D56"/>
    <w:rsid w:val="002D575E"/>
    <w:rsid w:val="00326BB9"/>
    <w:rsid w:val="003757DC"/>
    <w:rsid w:val="003E657F"/>
    <w:rsid w:val="004423C7"/>
    <w:rsid w:val="004618EF"/>
    <w:rsid w:val="00555842"/>
    <w:rsid w:val="00584F9C"/>
    <w:rsid w:val="005952EA"/>
    <w:rsid w:val="005A6E0C"/>
    <w:rsid w:val="006151C9"/>
    <w:rsid w:val="006401ED"/>
    <w:rsid w:val="006572A2"/>
    <w:rsid w:val="00675A6B"/>
    <w:rsid w:val="006A5049"/>
    <w:rsid w:val="006E6DD9"/>
    <w:rsid w:val="006F2884"/>
    <w:rsid w:val="00763E62"/>
    <w:rsid w:val="007667FE"/>
    <w:rsid w:val="007A25C7"/>
    <w:rsid w:val="007B73E1"/>
    <w:rsid w:val="007E6ABD"/>
    <w:rsid w:val="007F1AB9"/>
    <w:rsid w:val="007F6EF5"/>
    <w:rsid w:val="00816ACD"/>
    <w:rsid w:val="00840E3D"/>
    <w:rsid w:val="008A6AA4"/>
    <w:rsid w:val="008B71DF"/>
    <w:rsid w:val="008F62EF"/>
    <w:rsid w:val="00905BAD"/>
    <w:rsid w:val="00907134"/>
    <w:rsid w:val="009267B1"/>
    <w:rsid w:val="009B27B2"/>
    <w:rsid w:val="009C6686"/>
    <w:rsid w:val="009D0B8F"/>
    <w:rsid w:val="009D6000"/>
    <w:rsid w:val="009E6308"/>
    <w:rsid w:val="00A6391B"/>
    <w:rsid w:val="00A703B2"/>
    <w:rsid w:val="00AD3D08"/>
    <w:rsid w:val="00B273C2"/>
    <w:rsid w:val="00B32430"/>
    <w:rsid w:val="00B744B9"/>
    <w:rsid w:val="00B923D8"/>
    <w:rsid w:val="00BB2ED4"/>
    <w:rsid w:val="00BC0A31"/>
    <w:rsid w:val="00C049C7"/>
    <w:rsid w:val="00C26CCD"/>
    <w:rsid w:val="00C76FE5"/>
    <w:rsid w:val="00CE1123"/>
    <w:rsid w:val="00CE4C9C"/>
    <w:rsid w:val="00D076BA"/>
    <w:rsid w:val="00D207BF"/>
    <w:rsid w:val="00D27836"/>
    <w:rsid w:val="00D46500"/>
    <w:rsid w:val="00D47421"/>
    <w:rsid w:val="00D56CE0"/>
    <w:rsid w:val="00DC3787"/>
    <w:rsid w:val="00E25D9B"/>
    <w:rsid w:val="00E34AE4"/>
    <w:rsid w:val="00E47BB3"/>
    <w:rsid w:val="00F73E90"/>
    <w:rsid w:val="00FB2A2E"/>
    <w:rsid w:val="00FB5229"/>
    <w:rsid w:val="00FB7914"/>
    <w:rsid w:val="00FD63F9"/>
    <w:rsid w:val="00FE6EEC"/>
    <w:rsid w:val="00FF16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C0A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C0A3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C0A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C0A31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28</cp:revision>
  <cp:lastPrinted>2017-10-04T15:16:00Z</cp:lastPrinted>
  <dcterms:created xsi:type="dcterms:W3CDTF">2016-12-19T22:26:00Z</dcterms:created>
  <dcterms:modified xsi:type="dcterms:W3CDTF">2017-10-04T15:16:00Z</dcterms:modified>
</cp:coreProperties>
</file>