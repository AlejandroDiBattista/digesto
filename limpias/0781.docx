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C7A" w:rsidRPr="007B7C7A" w:rsidRDefault="007B7C7A" w:rsidP="007B7C7A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7B7C7A">
        <w:rPr>
          <w:rFonts w:ascii="Book Antiqua" w:eastAsia="Times New Roman" w:hAnsi="Book Antiqua"/>
          <w:sz w:val="24"/>
          <w:szCs w:val="24"/>
          <w:lang w:eastAsia="es-AR"/>
        </w:rPr>
        <w:t>Yerba Buena, 02 de Octubre de 1996</w:t>
      </w:r>
    </w:p>
    <w:p w:rsidR="007B7C7A" w:rsidRPr="00F227E7" w:rsidRDefault="007B7C7A" w:rsidP="007B7C7A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F227E7">
        <w:rPr>
          <w:rFonts w:ascii="Book Antiqua" w:eastAsia="Times New Roman" w:hAnsi="Book Antiqua"/>
          <w:b/>
          <w:sz w:val="24"/>
          <w:szCs w:val="24"/>
          <w:lang w:eastAsia="es-AR"/>
        </w:rPr>
        <w:t>ORDENANZA Nº 781</w:t>
      </w:r>
    </w:p>
    <w:p w:rsidR="007B7C7A" w:rsidRPr="00F227E7" w:rsidRDefault="007B7C7A" w:rsidP="007B7C7A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F227E7">
        <w:rPr>
          <w:rFonts w:ascii="Book Antiqua" w:eastAsia="Times New Roman" w:hAnsi="Book Antiqua"/>
          <w:b/>
          <w:sz w:val="24"/>
          <w:szCs w:val="24"/>
          <w:lang w:eastAsia="es-AR"/>
        </w:rPr>
        <w:t>VISTO</w:t>
      </w:r>
      <w:r w:rsidR="00CF0661" w:rsidRPr="00F227E7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:rsidR="002B1AE2" w:rsidRPr="00F227E7" w:rsidRDefault="00F82E2B" w:rsidP="007B7C7A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F227E7">
        <w:rPr>
          <w:rFonts w:ascii="Book Antiqua" w:eastAsia="Times New Roman" w:hAnsi="Book Antiqua"/>
          <w:sz w:val="24"/>
          <w:szCs w:val="24"/>
          <w:lang w:eastAsia="es-AR"/>
        </w:rPr>
        <w:t>La Ordenanza N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F227E7">
        <w:rPr>
          <w:rFonts w:ascii="Book Antiqua" w:eastAsia="Times New Roman" w:hAnsi="Book Antiqua"/>
          <w:sz w:val="24"/>
          <w:szCs w:val="24"/>
          <w:lang w:eastAsia="es-AR"/>
        </w:rPr>
        <w:t>772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F227E7">
        <w:rPr>
          <w:rFonts w:ascii="Book Antiqua" w:eastAsia="Times New Roman" w:hAnsi="Book Antiqua"/>
          <w:sz w:val="24"/>
          <w:szCs w:val="24"/>
          <w:lang w:eastAsia="es-AR"/>
        </w:rPr>
        <w:t>ampliatoria de la Ordenanza N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F227E7">
        <w:rPr>
          <w:rFonts w:ascii="Book Antiqua" w:eastAsia="Times New Roman" w:hAnsi="Book Antiqua"/>
          <w:sz w:val="24"/>
          <w:szCs w:val="24"/>
          <w:lang w:eastAsia="es-AR"/>
        </w:rPr>
        <w:t>753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Pr="00F227E7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7B7C7A" w:rsidRPr="00F227E7" w:rsidRDefault="007B7C7A" w:rsidP="007B7C7A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F227E7">
        <w:rPr>
          <w:rFonts w:ascii="Book Antiqua" w:eastAsia="Times New Roman" w:hAnsi="Book Antiqua"/>
          <w:b/>
          <w:sz w:val="24"/>
          <w:szCs w:val="24"/>
          <w:lang w:eastAsia="es-AR"/>
        </w:rPr>
        <w:t>CONSIDERANDO</w:t>
      </w:r>
      <w:r w:rsidR="00CF0661" w:rsidRPr="00F227E7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:rsidR="00DA33EE" w:rsidRPr="00F227E7" w:rsidRDefault="00F82E2B" w:rsidP="007B7C7A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F227E7">
        <w:rPr>
          <w:rFonts w:ascii="Book Antiqua" w:eastAsia="Times New Roman" w:hAnsi="Book Antiqua"/>
          <w:sz w:val="24"/>
          <w:szCs w:val="24"/>
          <w:lang w:eastAsia="es-AR"/>
        </w:rPr>
        <w:t>Que resulta necesario adecuar la misma a la legislación de la Provincia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:rsidR="002B1AE2" w:rsidRPr="00F227E7" w:rsidRDefault="00DA33EE" w:rsidP="00DA33EE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F227E7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</w:p>
    <w:p w:rsidR="00DA33EE" w:rsidRPr="00F227E7" w:rsidRDefault="00E8045E" w:rsidP="00E8045E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E8045E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</w:t>
      </w:r>
      <w:r w:rsidR="00CF0661" w:rsidRPr="00CF0661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CF0661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 MODIFICASE el Artículo Tercero de la Ordenanza Nº 753 del 28 de Junio de 1.996, el que quedará redactado de la siguiente forma: </w:t>
      </w:r>
    </w:p>
    <w:p w:rsidR="00DA33EE" w:rsidRPr="00F227E7" w:rsidRDefault="00E8045E" w:rsidP="00E8045E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E8045E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</w:t>
      </w:r>
      <w:r w:rsidR="00CF0661" w:rsidRPr="00CF0661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CF0661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82E2B" w:rsidRPr="00F227E7">
        <w:rPr>
          <w:rFonts w:ascii="Book Antiqua" w:eastAsia="Times New Roman" w:hAnsi="Book Antiqua"/>
          <w:sz w:val="24"/>
          <w:szCs w:val="24"/>
          <w:lang w:eastAsia="es-AR"/>
        </w:rPr>
        <w:t>Los agentes Municipales comprendidos en el presente régimen tendrán garantizados el 70%</w:t>
      </w:r>
      <w:r w:rsidR="00DA33EE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>(</w:t>
      </w:r>
      <w:r w:rsidR="00F82E2B" w:rsidRPr="00F227E7">
        <w:rPr>
          <w:rFonts w:ascii="Book Antiqua" w:eastAsia="Times New Roman" w:hAnsi="Book Antiqua"/>
          <w:sz w:val="24"/>
          <w:szCs w:val="24"/>
          <w:lang w:eastAsia="es-AR"/>
        </w:rPr>
        <w:t>setenta por ciento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>)</w:t>
      </w:r>
      <w:r w:rsidR="00DA33EE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82E2B" w:rsidRPr="00F227E7">
        <w:rPr>
          <w:rFonts w:ascii="Book Antiqua" w:eastAsia="Times New Roman" w:hAnsi="Book Antiqua"/>
          <w:sz w:val="24"/>
          <w:szCs w:val="24"/>
          <w:lang w:eastAsia="es-AR"/>
        </w:rPr>
        <w:t>de los salarios de los meses de Julio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FA2AA3" w:rsidRPr="00F227E7">
        <w:rPr>
          <w:rFonts w:ascii="Book Antiqua" w:eastAsia="Times New Roman" w:hAnsi="Book Antiqua"/>
          <w:sz w:val="24"/>
          <w:szCs w:val="24"/>
          <w:lang w:eastAsia="es-AR"/>
        </w:rPr>
        <w:t>Agosto y eventualmente el mes de septiembre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FA2AA3" w:rsidRPr="00F227E7">
        <w:rPr>
          <w:rFonts w:ascii="Book Antiqua" w:eastAsia="Times New Roman" w:hAnsi="Book Antiqua"/>
          <w:sz w:val="24"/>
          <w:szCs w:val="24"/>
          <w:lang w:eastAsia="es-AR"/>
        </w:rPr>
        <w:t>El monto percibido por tales conceptos se tendrá como pago a cuenta de los aportes patronales y contribuciones personales que debe realizar la Municipalidad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:rsidR="00DA33EE" w:rsidRPr="00F227E7" w:rsidRDefault="00E8045E" w:rsidP="00E8045E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E8045E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</w:t>
      </w:r>
      <w:r w:rsidR="00CF0661" w:rsidRPr="00CF0661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CF0661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F227E7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F227E7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 w:rsidR="007B7C7A" w:rsidRPr="00F227E7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sectPr w:rsidR="00DA33EE" w:rsidRPr="00F227E7" w:rsidSect="00777F4F">
      <w:footerReference w:type="default" r:id="rId6"/>
      <w:pgSz w:w="11906" w:h="16838"/>
      <w:pgMar w:top="1417" w:right="1134" w:bottom="1134" w:left="1701" w:header="709" w:footer="709" w:gutter="0"/>
      <w:pgNumType w:start="7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05D6" w:rsidRDefault="003805D6" w:rsidP="003805D6">
      <w:pPr>
        <w:spacing w:after="0" w:line="240" w:lineRule="auto"/>
      </w:pPr>
      <w:r>
        <w:separator/>
      </w:r>
    </w:p>
  </w:endnote>
  <w:endnote w:type="continuationSeparator" w:id="0">
    <w:p w:rsidR="003805D6" w:rsidRDefault="003805D6" w:rsidP="0038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05D6" w:rsidRPr="00777F4F" w:rsidRDefault="003805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05D6" w:rsidRDefault="003805D6" w:rsidP="003805D6">
      <w:pPr>
        <w:spacing w:after="0" w:line="240" w:lineRule="auto"/>
      </w:pPr>
      <w:r>
        <w:separator/>
      </w:r>
    </w:p>
  </w:footnote>
  <w:footnote w:type="continuationSeparator" w:id="0">
    <w:p w:rsidR="003805D6" w:rsidRDefault="003805D6" w:rsidP="003805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82E2B"/>
    <w:rsid w:val="0004009B"/>
    <w:rsid w:val="00085384"/>
    <w:rsid w:val="001D5468"/>
    <w:rsid w:val="001F1D33"/>
    <w:rsid w:val="0020390B"/>
    <w:rsid w:val="00203EE2"/>
    <w:rsid w:val="00253262"/>
    <w:rsid w:val="002B1AE2"/>
    <w:rsid w:val="00317D4D"/>
    <w:rsid w:val="003203FA"/>
    <w:rsid w:val="00335277"/>
    <w:rsid w:val="003805D6"/>
    <w:rsid w:val="00444227"/>
    <w:rsid w:val="004C04C4"/>
    <w:rsid w:val="00597290"/>
    <w:rsid w:val="005D52BB"/>
    <w:rsid w:val="006545ED"/>
    <w:rsid w:val="006722C4"/>
    <w:rsid w:val="006849B3"/>
    <w:rsid w:val="006A2EFE"/>
    <w:rsid w:val="006D2D91"/>
    <w:rsid w:val="00777F4F"/>
    <w:rsid w:val="00787742"/>
    <w:rsid w:val="007B7C7A"/>
    <w:rsid w:val="007E7792"/>
    <w:rsid w:val="008017ED"/>
    <w:rsid w:val="008161D7"/>
    <w:rsid w:val="008213C0"/>
    <w:rsid w:val="008718E1"/>
    <w:rsid w:val="00884873"/>
    <w:rsid w:val="009622F9"/>
    <w:rsid w:val="00987A94"/>
    <w:rsid w:val="009C09A8"/>
    <w:rsid w:val="00A3061E"/>
    <w:rsid w:val="00A5098F"/>
    <w:rsid w:val="00A72AB0"/>
    <w:rsid w:val="00AE4D30"/>
    <w:rsid w:val="00B93A21"/>
    <w:rsid w:val="00BA5129"/>
    <w:rsid w:val="00C55A6F"/>
    <w:rsid w:val="00C84AEA"/>
    <w:rsid w:val="00CB0C45"/>
    <w:rsid w:val="00CF0661"/>
    <w:rsid w:val="00CF6CF3"/>
    <w:rsid w:val="00D668A1"/>
    <w:rsid w:val="00DA33EE"/>
    <w:rsid w:val="00E8045E"/>
    <w:rsid w:val="00EB577E"/>
    <w:rsid w:val="00ED147F"/>
    <w:rsid w:val="00F175D1"/>
    <w:rsid w:val="00F227E7"/>
    <w:rsid w:val="00F415A5"/>
    <w:rsid w:val="00F77010"/>
    <w:rsid w:val="00F82E2B"/>
    <w:rsid w:val="00FA2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805D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805D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805D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805D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2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24</cp:revision>
  <cp:lastPrinted>2017-10-04T15:14:00Z</cp:lastPrinted>
  <dcterms:created xsi:type="dcterms:W3CDTF">2017-05-11T14:07:00Z</dcterms:created>
  <dcterms:modified xsi:type="dcterms:W3CDTF">2017-10-04T15:14:00Z</dcterms:modified>
</cp:coreProperties>
</file>