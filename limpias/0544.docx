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518" w:rsidRPr="00966518" w:rsidRDefault="00966518" w:rsidP="00966518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66518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28 de Abril de 1993</w:t>
      </w:r>
    </w:p>
    <w:p w:rsidR="00966518" w:rsidRPr="00F83E28" w:rsidRDefault="00966518" w:rsidP="00966518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83E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544</w:t>
      </w:r>
    </w:p>
    <w:p w:rsidR="00966518" w:rsidRPr="00F83E28" w:rsidRDefault="00966518" w:rsidP="00966518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83E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2A27F4" w:rsidRPr="00F83E28" w:rsidRDefault="009F12B1" w:rsidP="0096651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necesidad de regularizar la situación del Sr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Francisco Pisano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ya que su vivienda está fuera de Ordenanza N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96 y 277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y que la misma se encuentra construida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966518" w:rsidRPr="00F83E28" w:rsidRDefault="00966518" w:rsidP="00966518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83E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563A54" w:rsidRPr="00F83E28" w:rsidRDefault="00563A54" w:rsidP="0096651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Que es factible atender este caso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ya que no rompe con el espíritu de la Ordenanza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53218B" w:rsidRPr="00F83E28" w:rsidRDefault="00563A54" w:rsidP="0096651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Que el terreno de la misma es completamente irregular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evitando posibilidad de ampliación ante la imperante necesidad de la familia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9E7A28" w:rsidRPr="00F83E28" w:rsidRDefault="0053218B" w:rsidP="0053218B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83E2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53218B" w:rsidRPr="00F83E28" w:rsidRDefault="00B0482A" w:rsidP="00B0482A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0482A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aprobar por vía de excepción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la documentación técnica del Padrón 380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230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perteneciente a la propiedad del Sr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Pisano Francisco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ubicada en calle Sarmiento 1897 de esta Ciudad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en lo referente a las disposiciones de la Ordenanza N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563A54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96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213C0" w:rsidRPr="00966518" w:rsidRDefault="00B0482A" w:rsidP="0096651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0482A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966518" w:rsidRPr="00F83E28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F83E28" w:rsidRPr="00966518">
        <w:rPr>
          <w:rFonts w:ascii="Book Antiqua" w:hAnsi="Book Antiqua" w:cs="Times New Roman"/>
          <w:sz w:val="24"/>
        </w:rPr>
        <w:t xml:space="preserve"> </w:t>
      </w:r>
    </w:p>
    <w:sectPr w:rsidR="008213C0" w:rsidRPr="00966518" w:rsidSect="003B6C08">
      <w:footerReference w:type="default" r:id="rId6"/>
      <w:pgSz w:w="11906" w:h="16838"/>
      <w:pgMar w:top="1417" w:right="1134" w:bottom="1134" w:left="1701" w:header="709" w:footer="709" w:gutter="0"/>
      <w:pgNumType w:start="4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0183" w:rsidRDefault="00980183" w:rsidP="00980183">
      <w:pPr>
        <w:spacing w:after="0" w:line="240" w:lineRule="auto"/>
      </w:pPr>
      <w:r>
        <w:separator/>
      </w:r>
    </w:p>
  </w:endnote>
  <w:endnote w:type="continuationSeparator" w:id="0">
    <w:p w:rsidR="00980183" w:rsidRDefault="00980183" w:rsidP="00980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0183" w:rsidRPr="003B6C08" w:rsidRDefault="009801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0183" w:rsidRDefault="00980183" w:rsidP="00980183">
      <w:pPr>
        <w:spacing w:after="0" w:line="240" w:lineRule="auto"/>
      </w:pPr>
      <w:r>
        <w:separator/>
      </w:r>
    </w:p>
  </w:footnote>
  <w:footnote w:type="continuationSeparator" w:id="0">
    <w:p w:rsidR="00980183" w:rsidRDefault="00980183" w:rsidP="00980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F12B1"/>
    <w:rsid w:val="00035B92"/>
    <w:rsid w:val="000403A9"/>
    <w:rsid w:val="000441D8"/>
    <w:rsid w:val="00083EE5"/>
    <w:rsid w:val="000F2611"/>
    <w:rsid w:val="00133FEF"/>
    <w:rsid w:val="00147796"/>
    <w:rsid w:val="00157659"/>
    <w:rsid w:val="001640C1"/>
    <w:rsid w:val="001A04DB"/>
    <w:rsid w:val="00241004"/>
    <w:rsid w:val="00253262"/>
    <w:rsid w:val="00285370"/>
    <w:rsid w:val="002A27F4"/>
    <w:rsid w:val="002C4476"/>
    <w:rsid w:val="003017CB"/>
    <w:rsid w:val="00335277"/>
    <w:rsid w:val="003B6C08"/>
    <w:rsid w:val="003B6CF1"/>
    <w:rsid w:val="00475FE3"/>
    <w:rsid w:val="004D33EA"/>
    <w:rsid w:val="0053218B"/>
    <w:rsid w:val="00561784"/>
    <w:rsid w:val="00563A54"/>
    <w:rsid w:val="0065553F"/>
    <w:rsid w:val="00672C7F"/>
    <w:rsid w:val="00691522"/>
    <w:rsid w:val="0071426E"/>
    <w:rsid w:val="00726AF7"/>
    <w:rsid w:val="00742C5E"/>
    <w:rsid w:val="00797D13"/>
    <w:rsid w:val="007A05AF"/>
    <w:rsid w:val="008213C0"/>
    <w:rsid w:val="00844C1A"/>
    <w:rsid w:val="008C5428"/>
    <w:rsid w:val="008D3B23"/>
    <w:rsid w:val="008F021A"/>
    <w:rsid w:val="00922881"/>
    <w:rsid w:val="00966518"/>
    <w:rsid w:val="00980183"/>
    <w:rsid w:val="00985B72"/>
    <w:rsid w:val="009A7811"/>
    <w:rsid w:val="009C09A8"/>
    <w:rsid w:val="009E7A28"/>
    <w:rsid w:val="009F12B1"/>
    <w:rsid w:val="00A27C0E"/>
    <w:rsid w:val="00A42EBF"/>
    <w:rsid w:val="00A65C6F"/>
    <w:rsid w:val="00B0482A"/>
    <w:rsid w:val="00B2411E"/>
    <w:rsid w:val="00B41A0D"/>
    <w:rsid w:val="00B53F7A"/>
    <w:rsid w:val="00B96624"/>
    <w:rsid w:val="00D41295"/>
    <w:rsid w:val="00D81B96"/>
    <w:rsid w:val="00EC0518"/>
    <w:rsid w:val="00EC5981"/>
    <w:rsid w:val="00EC67A0"/>
    <w:rsid w:val="00F151F2"/>
    <w:rsid w:val="00F42633"/>
    <w:rsid w:val="00F83E28"/>
    <w:rsid w:val="00F91CF2"/>
    <w:rsid w:val="00F9405D"/>
    <w:rsid w:val="00FF5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80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0183"/>
  </w:style>
  <w:style w:type="paragraph" w:styleId="Piedepgina">
    <w:name w:val="footer"/>
    <w:basedOn w:val="Normal"/>
    <w:link w:val="PiedepginaCar"/>
    <w:uiPriority w:val="99"/>
    <w:semiHidden/>
    <w:unhideWhenUsed/>
    <w:rsid w:val="00980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01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20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2017-10-04T15:12:00Z</cp:lastPrinted>
  <dcterms:created xsi:type="dcterms:W3CDTF">2017-01-06T14:25:00Z</dcterms:created>
  <dcterms:modified xsi:type="dcterms:W3CDTF">2017-10-04T15:12:00Z</dcterms:modified>
</cp:coreProperties>
</file>