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000" w:rsidRPr="009E0000" w:rsidRDefault="009E0000" w:rsidP="009E000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E0000">
        <w:rPr>
          <w:rFonts w:ascii="Book Antiqua" w:hAnsi="Book Antiqua"/>
          <w:sz w:val="24"/>
        </w:rPr>
        <w:t>Yerba Buena, 10 de Marzo de 1993</w:t>
      </w:r>
    </w:p>
    <w:p w:rsidR="009E0000" w:rsidRPr="009E0000" w:rsidRDefault="009E0000" w:rsidP="009E0000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9E0000">
        <w:rPr>
          <w:rFonts w:ascii="Book Antiqua" w:hAnsi="Book Antiqua"/>
          <w:b/>
          <w:sz w:val="24"/>
        </w:rPr>
        <w:t>ORDENANZA Nº 534</w:t>
      </w:r>
    </w:p>
    <w:p w:rsidR="009E0000" w:rsidRPr="009E0000" w:rsidRDefault="009E0000" w:rsidP="009E0000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E0000">
        <w:rPr>
          <w:rFonts w:ascii="Book Antiqua" w:hAnsi="Book Antiqua"/>
          <w:b/>
          <w:sz w:val="24"/>
        </w:rPr>
        <w:t>VISTO:</w:t>
      </w:r>
    </w:p>
    <w:p w:rsidR="009E0000" w:rsidRPr="009E0000" w:rsidRDefault="009E0000" w:rsidP="009E0000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A0D60" w:rsidRPr="009E0000">
        <w:rPr>
          <w:rFonts w:ascii="Book Antiqua" w:hAnsi="Book Antiqua"/>
          <w:sz w:val="24"/>
        </w:rPr>
        <w:t>El fallecimiento del artista plástico Sixto Aurelio Salas</w:t>
      </w:r>
      <w:r>
        <w:rPr>
          <w:rFonts w:ascii="Book Antiqua" w:hAnsi="Book Antiqua"/>
          <w:sz w:val="24"/>
        </w:rPr>
        <w:t xml:space="preserve">, </w:t>
      </w:r>
      <w:r w:rsidR="005A0D60" w:rsidRPr="009E0000">
        <w:rPr>
          <w:rFonts w:ascii="Book Antiqua" w:hAnsi="Book Antiqua"/>
          <w:sz w:val="24"/>
        </w:rPr>
        <w:t>acaecido al día 30 de Noviembre del corriente año</w:t>
      </w:r>
      <w:r>
        <w:rPr>
          <w:rFonts w:ascii="Book Antiqua" w:hAnsi="Book Antiqua"/>
          <w:sz w:val="24"/>
        </w:rPr>
        <w:t xml:space="preserve">, </w:t>
      </w:r>
      <w:r w:rsidR="005A0D60" w:rsidRPr="009E0000">
        <w:rPr>
          <w:rFonts w:ascii="Book Antiqua" w:hAnsi="Book Antiqua"/>
          <w:sz w:val="24"/>
        </w:rPr>
        <w:t>hecho que enlutó a la comunidad de Yerba Buena</w:t>
      </w:r>
      <w:r>
        <w:rPr>
          <w:rFonts w:ascii="Book Antiqua" w:hAnsi="Book Antiqua"/>
          <w:sz w:val="24"/>
        </w:rPr>
        <w:t xml:space="preserve">, </w:t>
      </w:r>
      <w:r w:rsidR="005A0D60" w:rsidRPr="009E0000">
        <w:rPr>
          <w:rFonts w:ascii="Book Antiqua" w:hAnsi="Book Antiqua"/>
          <w:sz w:val="24"/>
        </w:rPr>
        <w:t>de la que era un distinguido vecino</w:t>
      </w:r>
      <w:r>
        <w:rPr>
          <w:rFonts w:ascii="Book Antiqua" w:hAnsi="Book Antiqua"/>
          <w:sz w:val="24"/>
        </w:rPr>
        <w:t xml:space="preserve">, </w:t>
      </w:r>
      <w:r w:rsidR="005A0D60" w:rsidRPr="009E0000">
        <w:rPr>
          <w:rFonts w:ascii="Book Antiqua" w:hAnsi="Book Antiqua"/>
          <w:sz w:val="24"/>
        </w:rPr>
        <w:t xml:space="preserve">y que </w:t>
      </w:r>
      <w:r w:rsidR="006659A1" w:rsidRPr="009E0000">
        <w:rPr>
          <w:rFonts w:ascii="Book Antiqua" w:hAnsi="Book Antiqua"/>
          <w:sz w:val="24"/>
        </w:rPr>
        <w:t>trinchó</w:t>
      </w:r>
      <w:r w:rsidR="005A0D60" w:rsidRPr="009E0000">
        <w:rPr>
          <w:rFonts w:ascii="Book Antiqua" w:hAnsi="Book Antiqua"/>
          <w:sz w:val="24"/>
        </w:rPr>
        <w:t xml:space="preserve"> una vida que se encontraba en plena etapa de producción artística</w:t>
      </w:r>
      <w:r>
        <w:rPr>
          <w:rFonts w:ascii="Book Antiqua" w:hAnsi="Book Antiqua"/>
          <w:sz w:val="24"/>
        </w:rPr>
        <w:t xml:space="preserve">. </w:t>
      </w:r>
      <w:r w:rsidR="00FA6895" w:rsidRPr="009E0000">
        <w:rPr>
          <w:rFonts w:ascii="Book Antiqua" w:hAnsi="Book Antiqua"/>
          <w:sz w:val="24"/>
        </w:rPr>
        <w:t>Y</w:t>
      </w:r>
      <w:r>
        <w:rPr>
          <w:rFonts w:ascii="Book Antiqua" w:hAnsi="Book Antiqua"/>
          <w:sz w:val="24"/>
        </w:rPr>
        <w:t xml:space="preserve">: </w:t>
      </w:r>
    </w:p>
    <w:p w:rsidR="009E0000" w:rsidRPr="009E0000" w:rsidRDefault="009E0000" w:rsidP="009E0000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E0000">
        <w:rPr>
          <w:rFonts w:ascii="Book Antiqua" w:hAnsi="Book Antiqua"/>
          <w:b/>
          <w:sz w:val="24"/>
        </w:rPr>
        <w:t>CONSIDERANDO:</w:t>
      </w:r>
    </w:p>
    <w:p w:rsidR="00F8445A" w:rsidRPr="009E0000" w:rsidRDefault="009E0000" w:rsidP="009E0000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84C8B" w:rsidRPr="009E0000">
        <w:rPr>
          <w:rFonts w:ascii="Book Antiqua" w:hAnsi="Book Antiqua"/>
          <w:sz w:val="24"/>
        </w:rPr>
        <w:t xml:space="preserve">Que </w:t>
      </w:r>
      <w:r w:rsidR="00FA6895" w:rsidRPr="009E0000">
        <w:rPr>
          <w:rFonts w:ascii="Book Antiqua" w:hAnsi="Book Antiqua"/>
          <w:sz w:val="24"/>
        </w:rPr>
        <w:t>la personalidad del extinto alcanzo exitosa consagración en las Artes Plásticas</w:t>
      </w:r>
      <w:r>
        <w:rPr>
          <w:rFonts w:ascii="Book Antiqua" w:hAnsi="Book Antiqua"/>
          <w:sz w:val="24"/>
        </w:rPr>
        <w:t xml:space="preserve">, </w:t>
      </w:r>
      <w:r w:rsidR="00FA6895" w:rsidRPr="009E0000">
        <w:rPr>
          <w:rFonts w:ascii="Book Antiqua" w:hAnsi="Book Antiqua"/>
          <w:sz w:val="24"/>
        </w:rPr>
        <w:t xml:space="preserve">ubicándose entre los </w:t>
      </w:r>
      <w:r w:rsidR="006659A1" w:rsidRPr="009E0000">
        <w:rPr>
          <w:rFonts w:ascii="Book Antiqua" w:hAnsi="Book Antiqua"/>
          <w:sz w:val="24"/>
        </w:rPr>
        <w:t>más sitos</w:t>
      </w:r>
      <w:r w:rsidR="00FA6895" w:rsidRPr="009E0000">
        <w:rPr>
          <w:rFonts w:ascii="Book Antiqua" w:hAnsi="Book Antiqua"/>
          <w:sz w:val="24"/>
        </w:rPr>
        <w:t xml:space="preserve"> exponentes del dibujo en el orden Nacional y Provincial por las</w:t>
      </w:r>
      <w:r w:rsidR="006659A1" w:rsidRPr="009E0000">
        <w:rPr>
          <w:rFonts w:ascii="Book Antiqua" w:hAnsi="Book Antiqua"/>
          <w:sz w:val="24"/>
        </w:rPr>
        <w:t xml:space="preserve"> sitas</w:t>
      </w:r>
      <w:r w:rsidR="00FA6895" w:rsidRPr="009E0000">
        <w:rPr>
          <w:rFonts w:ascii="Book Antiqua" w:hAnsi="Book Antiqua"/>
          <w:sz w:val="24"/>
        </w:rPr>
        <w:t xml:space="preserve"> cualidades artísticas de sus trabajos</w:t>
      </w:r>
      <w:r>
        <w:rPr>
          <w:rFonts w:ascii="Book Antiqua" w:hAnsi="Book Antiqua"/>
          <w:sz w:val="24"/>
        </w:rPr>
        <w:t xml:space="preserve">; </w:t>
      </w:r>
    </w:p>
    <w:p w:rsidR="00F8445A" w:rsidRPr="009E0000" w:rsidRDefault="00FA6895" w:rsidP="009E0000">
      <w:pPr>
        <w:keepNext/>
        <w:spacing w:after="180" w:line="240" w:lineRule="auto"/>
        <w:rPr>
          <w:rFonts w:ascii="Book Antiqua" w:hAnsi="Book Antiqua"/>
          <w:sz w:val="24"/>
        </w:rPr>
      </w:pPr>
      <w:r w:rsidRPr="009E0000">
        <w:rPr>
          <w:rFonts w:ascii="Book Antiqua" w:hAnsi="Book Antiqua"/>
          <w:sz w:val="24"/>
        </w:rPr>
        <w:t>Que en la vida del artista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en su residencia de Yerba Buena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ubicada en calle Universo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estuvo su taller donde fueron concebidos y plasmados sus trabajos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 xml:space="preserve">la mayoría de ellos con </w:t>
      </w:r>
      <w:r w:rsidR="006659A1" w:rsidRPr="009E0000">
        <w:rPr>
          <w:rFonts w:ascii="Book Antiqua" w:hAnsi="Book Antiqua"/>
          <w:sz w:val="24"/>
        </w:rPr>
        <w:t>elogiosos</w:t>
      </w:r>
      <w:r w:rsidRPr="009E0000">
        <w:rPr>
          <w:rFonts w:ascii="Book Antiqua" w:hAnsi="Book Antiqua"/>
          <w:sz w:val="24"/>
        </w:rPr>
        <w:t xml:space="preserve"> comentarios de la prensa y crítica especializada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alcanzando importantes premios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 xml:space="preserve">entre ellos el del </w:t>
      </w:r>
      <w:r w:rsidR="006659A1" w:rsidRPr="009E0000">
        <w:rPr>
          <w:rFonts w:ascii="Book Antiqua" w:hAnsi="Book Antiqua"/>
          <w:sz w:val="24"/>
        </w:rPr>
        <w:t>Salón</w:t>
      </w:r>
      <w:r w:rsidRPr="009E0000">
        <w:rPr>
          <w:rFonts w:ascii="Book Antiqua" w:hAnsi="Book Antiqua"/>
          <w:sz w:val="24"/>
        </w:rPr>
        <w:t xml:space="preserve"> Nacional de 1</w:t>
      </w:r>
      <w:r w:rsidR="009E0000">
        <w:rPr>
          <w:rFonts w:ascii="Book Antiqua" w:hAnsi="Book Antiqua"/>
          <w:sz w:val="24"/>
        </w:rPr>
        <w:t xml:space="preserve">. </w:t>
      </w:r>
      <w:r w:rsidRPr="009E0000">
        <w:rPr>
          <w:rFonts w:ascii="Book Antiqua" w:hAnsi="Book Antiqua"/>
          <w:sz w:val="24"/>
        </w:rPr>
        <w:t>991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con el primer premio “Presidencia de la nación”</w:t>
      </w:r>
      <w:r w:rsidR="009E0000">
        <w:rPr>
          <w:rFonts w:ascii="Book Antiqua" w:hAnsi="Book Antiqua"/>
          <w:sz w:val="24"/>
        </w:rPr>
        <w:t xml:space="preserve">; </w:t>
      </w:r>
    </w:p>
    <w:p w:rsidR="00F8445A" w:rsidRPr="009E0000" w:rsidRDefault="00FA6895" w:rsidP="009E0000">
      <w:pPr>
        <w:keepNext/>
        <w:spacing w:after="180" w:line="240" w:lineRule="auto"/>
        <w:rPr>
          <w:rFonts w:ascii="Book Antiqua" w:hAnsi="Book Antiqua"/>
          <w:sz w:val="24"/>
        </w:rPr>
      </w:pPr>
      <w:r w:rsidRPr="009E0000">
        <w:rPr>
          <w:rFonts w:ascii="Book Antiqua" w:hAnsi="Book Antiqua"/>
          <w:sz w:val="24"/>
        </w:rPr>
        <w:t>Que en el atelier de Salas se congregaron importantes figuras de la cultura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en reuniones periódicas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de las que surgieron importantes emprendimientos</w:t>
      </w:r>
      <w:r w:rsidR="009E0000">
        <w:rPr>
          <w:rFonts w:ascii="Book Antiqua" w:hAnsi="Book Antiqua"/>
          <w:sz w:val="24"/>
        </w:rPr>
        <w:t xml:space="preserve">; </w:t>
      </w:r>
    </w:p>
    <w:p w:rsidR="00F8445A" w:rsidRPr="009E0000" w:rsidRDefault="00FA6895" w:rsidP="009E0000">
      <w:pPr>
        <w:keepNext/>
        <w:spacing w:after="180" w:line="240" w:lineRule="auto"/>
        <w:rPr>
          <w:rFonts w:ascii="Book Antiqua" w:hAnsi="Book Antiqua"/>
          <w:sz w:val="24"/>
        </w:rPr>
      </w:pPr>
      <w:r w:rsidRPr="009E0000">
        <w:rPr>
          <w:rFonts w:ascii="Book Antiqua" w:hAnsi="Book Antiqua"/>
          <w:sz w:val="24"/>
        </w:rPr>
        <w:t>Que es necesario rendir un homenaje público a la memoria de Salas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para que su trabajo sea ejemplo de generaciones venideras y de la juventud y niños en particular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a cuya formación destinó sus esfuerzos como docente</w:t>
      </w:r>
      <w:r w:rsidR="009E0000">
        <w:rPr>
          <w:rFonts w:ascii="Book Antiqua" w:hAnsi="Book Antiqua"/>
          <w:sz w:val="24"/>
        </w:rPr>
        <w:t xml:space="preserve">; </w:t>
      </w:r>
    </w:p>
    <w:p w:rsidR="00F8445A" w:rsidRPr="009E0000" w:rsidRDefault="00FA6895" w:rsidP="009E0000">
      <w:pPr>
        <w:keepNext/>
        <w:spacing w:after="180" w:line="240" w:lineRule="auto"/>
        <w:rPr>
          <w:rFonts w:ascii="Book Antiqua" w:hAnsi="Book Antiqua"/>
          <w:sz w:val="24"/>
        </w:rPr>
      </w:pPr>
      <w:r w:rsidRPr="009E0000">
        <w:rPr>
          <w:rFonts w:ascii="Book Antiqua" w:hAnsi="Book Antiqua"/>
          <w:sz w:val="24"/>
        </w:rPr>
        <w:t>Que la Dirección de Cultura de esta Municipalidad mediante Expte</w:t>
      </w:r>
      <w:r w:rsidR="009E0000">
        <w:rPr>
          <w:rFonts w:ascii="Book Antiqua" w:hAnsi="Book Antiqua"/>
          <w:sz w:val="24"/>
        </w:rPr>
        <w:t xml:space="preserve">. </w:t>
      </w:r>
      <w:r w:rsidRPr="009E0000">
        <w:rPr>
          <w:rFonts w:ascii="Book Antiqua" w:hAnsi="Book Antiqua"/>
          <w:sz w:val="24"/>
        </w:rPr>
        <w:t>solicitó años atrás que la calle en la que está ubicada la vivienda del artista se denominara “Universo de Aurelio Salas”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en lugar de su actual nombre Universo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pedido hecho en vida del artista con fundamento en antecedentes similares en las principales Ciudades de Europa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cuyos municipios colocaban en las calles en que habían residido las Grandes Personalidades de la Cultura y las Ciencias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los nombres de aquellos que allí tenían sus talleres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gabinetes de investigación o escritorios o bibliotecas</w:t>
      </w:r>
      <w:r w:rsidR="009E0000">
        <w:rPr>
          <w:rFonts w:ascii="Book Antiqua" w:hAnsi="Book Antiqua"/>
          <w:sz w:val="24"/>
        </w:rPr>
        <w:t xml:space="preserve">; </w:t>
      </w:r>
    </w:p>
    <w:p w:rsidR="00F8445A" w:rsidRPr="009E0000" w:rsidRDefault="00FA6895" w:rsidP="009E0000">
      <w:pPr>
        <w:keepNext/>
        <w:spacing w:after="180" w:line="240" w:lineRule="auto"/>
        <w:rPr>
          <w:rFonts w:ascii="Book Antiqua" w:hAnsi="Book Antiqua"/>
          <w:sz w:val="24"/>
        </w:rPr>
      </w:pPr>
      <w:r w:rsidRPr="009E0000">
        <w:rPr>
          <w:rFonts w:ascii="Book Antiqua" w:hAnsi="Book Antiqua"/>
          <w:sz w:val="24"/>
        </w:rPr>
        <w:t>Que si en la vida de Salas se realizó el pedido de denominación de la calle en que residía y donde tenía su taller artístico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tal proposición adquiere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con su fallecimiento</w:t>
      </w:r>
      <w:r w:rsidR="009E0000">
        <w:rPr>
          <w:rFonts w:ascii="Book Antiqua" w:hAnsi="Book Antiqua"/>
          <w:sz w:val="24"/>
        </w:rPr>
        <w:t xml:space="preserve">, </w:t>
      </w:r>
      <w:r w:rsidRPr="009E0000">
        <w:rPr>
          <w:rFonts w:ascii="Book Antiqua" w:hAnsi="Book Antiqua"/>
          <w:sz w:val="24"/>
        </w:rPr>
        <w:t>caracteres inso</w:t>
      </w:r>
      <w:r w:rsidR="006659A1" w:rsidRPr="009E0000">
        <w:rPr>
          <w:rFonts w:ascii="Book Antiqua" w:hAnsi="Book Antiqua"/>
          <w:sz w:val="24"/>
        </w:rPr>
        <w:t>slayables para un más que merecido homenaje a su trayectoria</w:t>
      </w:r>
      <w:r w:rsidR="009E0000">
        <w:rPr>
          <w:rFonts w:ascii="Book Antiqua" w:hAnsi="Book Antiqua"/>
          <w:sz w:val="24"/>
        </w:rPr>
        <w:t xml:space="preserve">; </w:t>
      </w:r>
    </w:p>
    <w:p w:rsidR="009E0000" w:rsidRPr="009E0000" w:rsidRDefault="009E0000" w:rsidP="009E0000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E0000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F8445A" w:rsidRPr="009E0000" w:rsidRDefault="009E0000" w:rsidP="009E0000">
      <w:pPr>
        <w:keepNext/>
        <w:spacing w:after="180" w:line="240" w:lineRule="auto"/>
        <w:rPr>
          <w:rFonts w:ascii="Book Antiqua" w:hAnsi="Book Antiqua"/>
          <w:sz w:val="24"/>
        </w:rPr>
      </w:pPr>
      <w:r w:rsidRPr="009E0000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6659A1" w:rsidRPr="009E0000">
        <w:rPr>
          <w:rFonts w:ascii="Book Antiqua" w:hAnsi="Book Antiqua"/>
          <w:sz w:val="24"/>
        </w:rPr>
        <w:t>DESIGNASE con el nombre de “UNIVERSO DE AURELIO SALAS”</w:t>
      </w:r>
      <w:r>
        <w:rPr>
          <w:rFonts w:ascii="Book Antiqua" w:hAnsi="Book Antiqua"/>
          <w:sz w:val="24"/>
        </w:rPr>
        <w:t xml:space="preserve">, </w:t>
      </w:r>
      <w:r w:rsidR="006659A1" w:rsidRPr="009E0000">
        <w:rPr>
          <w:rFonts w:ascii="Book Antiqua" w:hAnsi="Book Antiqua"/>
          <w:sz w:val="24"/>
        </w:rPr>
        <w:t>a la actual calle “UNIVERSO”</w:t>
      </w:r>
      <w:r>
        <w:rPr>
          <w:rFonts w:ascii="Book Antiqua" w:hAnsi="Book Antiqua"/>
          <w:sz w:val="24"/>
        </w:rPr>
        <w:t xml:space="preserve">, </w:t>
      </w:r>
      <w:r w:rsidR="006659A1" w:rsidRPr="009E0000">
        <w:rPr>
          <w:rFonts w:ascii="Book Antiqua" w:hAnsi="Book Antiqua"/>
          <w:sz w:val="24"/>
        </w:rPr>
        <w:t>de este Municipio</w:t>
      </w:r>
      <w:r>
        <w:rPr>
          <w:rFonts w:ascii="Book Antiqua" w:hAnsi="Book Antiqua"/>
          <w:sz w:val="24"/>
        </w:rPr>
        <w:t xml:space="preserve">, </w:t>
      </w:r>
      <w:r w:rsidR="006659A1" w:rsidRPr="009E0000">
        <w:rPr>
          <w:rFonts w:ascii="Book Antiqua" w:hAnsi="Book Antiqua"/>
          <w:sz w:val="24"/>
        </w:rPr>
        <w:t>ubicada en forma transversal a la primera cuadra de Avenida Aconquija</w:t>
      </w:r>
      <w:r>
        <w:rPr>
          <w:rFonts w:ascii="Book Antiqua" w:hAnsi="Book Antiqua"/>
          <w:sz w:val="24"/>
        </w:rPr>
        <w:t xml:space="preserve">, </w:t>
      </w:r>
      <w:r w:rsidR="006659A1" w:rsidRPr="009E0000">
        <w:rPr>
          <w:rFonts w:ascii="Book Antiqua" w:hAnsi="Book Antiqua"/>
          <w:sz w:val="24"/>
        </w:rPr>
        <w:t>de la que nace en Dirección al Sur</w:t>
      </w:r>
      <w:r>
        <w:rPr>
          <w:rFonts w:ascii="Book Antiqua" w:hAnsi="Book Antiqua"/>
          <w:sz w:val="24"/>
        </w:rPr>
        <w:t xml:space="preserve">. </w:t>
      </w:r>
    </w:p>
    <w:p w:rsidR="00F8445A" w:rsidRPr="009E0000" w:rsidRDefault="009E0000" w:rsidP="009E0000">
      <w:pPr>
        <w:keepNext/>
        <w:spacing w:after="180" w:line="240" w:lineRule="auto"/>
        <w:rPr>
          <w:rFonts w:ascii="Book Antiqua" w:hAnsi="Book Antiqua"/>
          <w:sz w:val="24"/>
        </w:rPr>
      </w:pPr>
      <w:r w:rsidRPr="009E0000">
        <w:rPr>
          <w:rFonts w:ascii="Book Antiqua" w:hAnsi="Book Antiqua"/>
          <w:sz w:val="24"/>
          <w:u w:val="single"/>
        </w:rPr>
        <w:lastRenderedPageBreak/>
        <w:t>ARTÍCULO SEGUNDO</w:t>
      </w:r>
      <w:r>
        <w:rPr>
          <w:rFonts w:ascii="Book Antiqua" w:hAnsi="Book Antiqua"/>
          <w:sz w:val="24"/>
        </w:rPr>
        <w:t xml:space="preserve">: </w:t>
      </w:r>
      <w:r w:rsidR="006659A1" w:rsidRPr="009E0000">
        <w:rPr>
          <w:rFonts w:ascii="Book Antiqua" w:hAnsi="Book Antiqua"/>
          <w:sz w:val="24"/>
        </w:rPr>
        <w:t>Realizar el cambio de denominación de la mencionada calle como</w:t>
      </w:r>
      <w:r w:rsidR="00045E9A" w:rsidRPr="009E0000">
        <w:rPr>
          <w:rFonts w:ascii="Book Antiqua" w:hAnsi="Book Antiqua"/>
          <w:sz w:val="24"/>
        </w:rPr>
        <w:t xml:space="preserve"> </w:t>
      </w:r>
      <w:r w:rsidR="006659A1" w:rsidRPr="009E0000">
        <w:rPr>
          <w:rFonts w:ascii="Book Antiqua" w:hAnsi="Book Antiqua"/>
          <w:sz w:val="24"/>
        </w:rPr>
        <w:t>acto de homenaje a la memoria del Artista Plástico y vecino de este Municipio</w:t>
      </w:r>
      <w:r>
        <w:rPr>
          <w:rFonts w:ascii="Book Antiqua" w:hAnsi="Book Antiqua"/>
          <w:sz w:val="24"/>
        </w:rPr>
        <w:t xml:space="preserve">, </w:t>
      </w:r>
      <w:r w:rsidR="006659A1" w:rsidRPr="009E0000">
        <w:rPr>
          <w:rFonts w:ascii="Book Antiqua" w:hAnsi="Book Antiqua"/>
          <w:sz w:val="24"/>
        </w:rPr>
        <w:t>SIXTO AURELIO SALAS</w:t>
      </w:r>
      <w:r>
        <w:rPr>
          <w:rFonts w:ascii="Book Antiqua" w:hAnsi="Book Antiqua"/>
          <w:sz w:val="24"/>
        </w:rPr>
        <w:t xml:space="preserve">, </w:t>
      </w:r>
      <w:r w:rsidR="006659A1" w:rsidRPr="009E0000">
        <w:rPr>
          <w:rFonts w:ascii="Book Antiqua" w:hAnsi="Book Antiqua"/>
          <w:sz w:val="24"/>
        </w:rPr>
        <w:t>fallecido recientemente y cuya vivienda-taller se encontraba ubicado en la mencionada arteria</w:t>
      </w:r>
      <w:r>
        <w:rPr>
          <w:rFonts w:ascii="Book Antiqua" w:hAnsi="Book Antiqua"/>
          <w:sz w:val="24"/>
        </w:rPr>
        <w:t xml:space="preserve">. </w:t>
      </w:r>
    </w:p>
    <w:p w:rsidR="006F2884" w:rsidRPr="009E0000" w:rsidRDefault="009E0000" w:rsidP="009E0000">
      <w:pPr>
        <w:keepNext/>
        <w:spacing w:after="180" w:line="240" w:lineRule="auto"/>
        <w:rPr>
          <w:rFonts w:ascii="Book Antiqua" w:hAnsi="Book Antiqua"/>
          <w:sz w:val="24"/>
        </w:rPr>
      </w:pPr>
      <w:r w:rsidRPr="009E0000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9E0000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9E0000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9E0000" w:rsidSect="009E0000">
      <w:footerReference w:type="default" r:id="rId8"/>
      <w:pgSz w:w="11906" w:h="16838"/>
      <w:pgMar w:top="1417" w:right="1134" w:bottom="1134" w:left="1701" w:header="709" w:footer="709" w:gutter="0"/>
      <w:pgNumType w:start="4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2227" w:rsidRDefault="006D2227" w:rsidP="006D2227">
      <w:pPr>
        <w:spacing w:after="0" w:line="240" w:lineRule="auto"/>
      </w:pPr>
      <w:r>
        <w:separator/>
      </w:r>
    </w:p>
  </w:endnote>
  <w:endnote w:type="continuationSeparator" w:id="0">
    <w:p w:rsidR="006D2227" w:rsidRDefault="006D2227" w:rsidP="006D2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2227" w:rsidRPr="009C3ACD" w:rsidRDefault="006D22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2227" w:rsidRDefault="006D2227" w:rsidP="006D2227">
      <w:pPr>
        <w:spacing w:after="0" w:line="240" w:lineRule="auto"/>
      </w:pPr>
      <w:r>
        <w:separator/>
      </w:r>
    </w:p>
  </w:footnote>
  <w:footnote w:type="continuationSeparator" w:id="0">
    <w:p w:rsidR="006D2227" w:rsidRDefault="006D2227" w:rsidP="006D2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84C8B"/>
    <w:rsid w:val="00045E9A"/>
    <w:rsid w:val="00052AD2"/>
    <w:rsid w:val="000776C1"/>
    <w:rsid w:val="00085DCA"/>
    <w:rsid w:val="000A4072"/>
    <w:rsid w:val="000D6F58"/>
    <w:rsid w:val="0011109E"/>
    <w:rsid w:val="00153723"/>
    <w:rsid w:val="00171CC9"/>
    <w:rsid w:val="00222916"/>
    <w:rsid w:val="00234F91"/>
    <w:rsid w:val="002402CC"/>
    <w:rsid w:val="00244D53"/>
    <w:rsid w:val="0025451E"/>
    <w:rsid w:val="002A2A23"/>
    <w:rsid w:val="002A39C8"/>
    <w:rsid w:val="002D575E"/>
    <w:rsid w:val="00366DC5"/>
    <w:rsid w:val="00384BE2"/>
    <w:rsid w:val="003A03F8"/>
    <w:rsid w:val="003E657F"/>
    <w:rsid w:val="0040357A"/>
    <w:rsid w:val="0053455A"/>
    <w:rsid w:val="005443E7"/>
    <w:rsid w:val="005952EA"/>
    <w:rsid w:val="005A0D60"/>
    <w:rsid w:val="006659A1"/>
    <w:rsid w:val="006D2227"/>
    <w:rsid w:val="006F2884"/>
    <w:rsid w:val="0070203A"/>
    <w:rsid w:val="0075155B"/>
    <w:rsid w:val="007A39B0"/>
    <w:rsid w:val="007B73E1"/>
    <w:rsid w:val="007E10AC"/>
    <w:rsid w:val="007E6ABD"/>
    <w:rsid w:val="007F1AB9"/>
    <w:rsid w:val="007F2F23"/>
    <w:rsid w:val="0080204B"/>
    <w:rsid w:val="00811FEB"/>
    <w:rsid w:val="00840487"/>
    <w:rsid w:val="00914CF4"/>
    <w:rsid w:val="009468FE"/>
    <w:rsid w:val="00947702"/>
    <w:rsid w:val="00980DD4"/>
    <w:rsid w:val="009C3ACD"/>
    <w:rsid w:val="009E0000"/>
    <w:rsid w:val="009E0F18"/>
    <w:rsid w:val="00A703B2"/>
    <w:rsid w:val="00AD0D48"/>
    <w:rsid w:val="00AD21F4"/>
    <w:rsid w:val="00B11597"/>
    <w:rsid w:val="00B52544"/>
    <w:rsid w:val="00B669B7"/>
    <w:rsid w:val="00B7402C"/>
    <w:rsid w:val="00B923D8"/>
    <w:rsid w:val="00BA4641"/>
    <w:rsid w:val="00BB2ED4"/>
    <w:rsid w:val="00C049C7"/>
    <w:rsid w:val="00C42171"/>
    <w:rsid w:val="00C708D9"/>
    <w:rsid w:val="00CE1123"/>
    <w:rsid w:val="00CF5529"/>
    <w:rsid w:val="00D05ADC"/>
    <w:rsid w:val="00D22D65"/>
    <w:rsid w:val="00D357F3"/>
    <w:rsid w:val="00D77C9D"/>
    <w:rsid w:val="00D84C8B"/>
    <w:rsid w:val="00DF7D1C"/>
    <w:rsid w:val="00E1198C"/>
    <w:rsid w:val="00E30058"/>
    <w:rsid w:val="00E34AE4"/>
    <w:rsid w:val="00E43DF1"/>
    <w:rsid w:val="00E47BB3"/>
    <w:rsid w:val="00E81D13"/>
    <w:rsid w:val="00EF05FC"/>
    <w:rsid w:val="00F01AE0"/>
    <w:rsid w:val="00F17E5D"/>
    <w:rsid w:val="00F8445A"/>
    <w:rsid w:val="00F923AE"/>
    <w:rsid w:val="00FA6895"/>
    <w:rsid w:val="00FB43D1"/>
    <w:rsid w:val="00FC6D22"/>
    <w:rsid w:val="00FE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5748EB-3B46-46A7-ADEF-A08FE8A9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D22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D222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D22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D222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5C302-1A9F-40CB-AF08-AD376A334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2</Pages>
  <Words>424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33</cp:revision>
  <cp:lastPrinted>2017-10-04T15:12:00Z</cp:lastPrinted>
  <dcterms:created xsi:type="dcterms:W3CDTF">2017-01-16T22:07:00Z</dcterms:created>
  <dcterms:modified xsi:type="dcterms:W3CDTF">2018-07-06T12:20:00Z</dcterms:modified>
</cp:coreProperties>
</file>