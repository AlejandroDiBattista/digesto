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346" w:rsidRPr="009C7346" w:rsidRDefault="009C7346" w:rsidP="009C734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Yerba Buena, 15 de Abril de 2002</w:t>
      </w:r>
    </w:p>
    <w:p w:rsidR="009C7346" w:rsidRPr="00E600A2" w:rsidRDefault="009C7346" w:rsidP="009C734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E600A2">
        <w:rPr>
          <w:rFonts w:ascii="Book Antiqua" w:hAnsi="Book Antiqua"/>
          <w:b/>
          <w:sz w:val="24"/>
        </w:rPr>
        <w:t>ORDENANZA Nº 1231</w:t>
      </w:r>
    </w:p>
    <w:p w:rsidR="009C7346" w:rsidRPr="00E600A2" w:rsidRDefault="009C7346" w:rsidP="009C734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600A2">
        <w:rPr>
          <w:rFonts w:ascii="Book Antiqua" w:hAnsi="Book Antiqua"/>
          <w:b/>
          <w:sz w:val="24"/>
        </w:rPr>
        <w:t>VISTO</w:t>
      </w:r>
      <w:r w:rsidR="008B3579" w:rsidRPr="00E600A2">
        <w:rPr>
          <w:rFonts w:ascii="Book Antiqua" w:hAnsi="Book Antiqua"/>
          <w:b/>
          <w:sz w:val="24"/>
        </w:rPr>
        <w:t xml:space="preserve">: </w:t>
      </w:r>
    </w:p>
    <w:p w:rsidR="00E34AE4" w:rsidRPr="00E600A2" w:rsidRDefault="00A65C45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E600A2">
        <w:rPr>
          <w:rFonts w:ascii="Book Antiqua" w:hAnsi="Book Antiqua"/>
          <w:sz w:val="24"/>
        </w:rPr>
        <w:t>El Contrato Tenencia Precaria suscripto entre la Municipalidad y la Fundación A</w:t>
      </w:r>
      <w:r w:rsidR="009C7346" w:rsidRPr="00E600A2">
        <w:rPr>
          <w:rFonts w:ascii="Book Antiqua" w:hAnsi="Book Antiqua"/>
          <w:sz w:val="24"/>
        </w:rPr>
        <w:t xml:space="preserve">. </w:t>
      </w:r>
      <w:r w:rsidRPr="00E600A2">
        <w:rPr>
          <w:rFonts w:ascii="Book Antiqua" w:hAnsi="Book Antiqua"/>
          <w:sz w:val="24"/>
        </w:rPr>
        <w:t>Y</w:t>
      </w:r>
      <w:r w:rsidR="009C7346" w:rsidRPr="00E600A2">
        <w:rPr>
          <w:rFonts w:ascii="Book Antiqua" w:hAnsi="Book Antiqua"/>
          <w:sz w:val="24"/>
        </w:rPr>
        <w:t xml:space="preserve">. </w:t>
      </w:r>
      <w:r w:rsidRPr="00E600A2">
        <w:rPr>
          <w:rFonts w:ascii="Book Antiqua" w:hAnsi="Book Antiqua"/>
          <w:sz w:val="24"/>
        </w:rPr>
        <w:t>RES Amor y responsabilidad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representado por su presidenta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Dra</w:t>
      </w:r>
      <w:r w:rsidR="009C7346" w:rsidRPr="00E600A2">
        <w:rPr>
          <w:rFonts w:ascii="Book Antiqua" w:hAnsi="Book Antiqua"/>
          <w:sz w:val="24"/>
        </w:rPr>
        <w:t xml:space="preserve">. </w:t>
      </w:r>
      <w:r w:rsidRPr="00E600A2">
        <w:rPr>
          <w:rFonts w:ascii="Book Antiqua" w:hAnsi="Book Antiqua"/>
          <w:sz w:val="24"/>
        </w:rPr>
        <w:t>María Rodriguez</w:t>
      </w:r>
      <w:r w:rsidR="00045625" w:rsidRPr="00E600A2">
        <w:rPr>
          <w:rFonts w:ascii="Book Antiqua" w:hAnsi="Book Antiqua"/>
          <w:sz w:val="24"/>
        </w:rPr>
        <w:t xml:space="preserve"> </w:t>
      </w:r>
      <w:r w:rsidRPr="00E600A2">
        <w:rPr>
          <w:rFonts w:ascii="Book Antiqua" w:hAnsi="Book Antiqua"/>
          <w:sz w:val="24"/>
        </w:rPr>
        <w:t>Dusing</w:t>
      </w:r>
      <w:r w:rsidR="009C7346" w:rsidRPr="00E600A2">
        <w:rPr>
          <w:rFonts w:ascii="Book Antiqua" w:hAnsi="Book Antiqua"/>
          <w:sz w:val="24"/>
        </w:rPr>
        <w:t xml:space="preserve">; </w:t>
      </w:r>
      <w:r w:rsidRPr="00E600A2">
        <w:rPr>
          <w:rFonts w:ascii="Book Antiqua" w:hAnsi="Book Antiqua"/>
          <w:sz w:val="24"/>
        </w:rPr>
        <w:t>y</w:t>
      </w:r>
    </w:p>
    <w:p w:rsidR="009C7346" w:rsidRPr="00E600A2" w:rsidRDefault="009C7346" w:rsidP="009C734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600A2">
        <w:rPr>
          <w:rFonts w:ascii="Book Antiqua" w:hAnsi="Book Antiqua"/>
          <w:b/>
          <w:sz w:val="24"/>
        </w:rPr>
        <w:t>CONSIDERANDO</w:t>
      </w:r>
      <w:r w:rsidR="008B3579" w:rsidRPr="00E600A2">
        <w:rPr>
          <w:rFonts w:ascii="Book Antiqua" w:hAnsi="Book Antiqua"/>
          <w:b/>
          <w:sz w:val="24"/>
        </w:rPr>
        <w:t xml:space="preserve">: </w:t>
      </w:r>
    </w:p>
    <w:p w:rsidR="00862ED5" w:rsidRPr="00E600A2" w:rsidRDefault="00A65C45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E600A2">
        <w:rPr>
          <w:rFonts w:ascii="Book Antiqua" w:hAnsi="Book Antiqua"/>
          <w:sz w:val="24"/>
        </w:rPr>
        <w:t>Que a través de dicho instrumento</w:t>
      </w:r>
      <w:r w:rsidR="00EB29DB" w:rsidRPr="00E600A2">
        <w:rPr>
          <w:rFonts w:ascii="Book Antiqua" w:hAnsi="Book Antiqua"/>
          <w:sz w:val="24"/>
        </w:rPr>
        <w:t xml:space="preserve"> </w:t>
      </w:r>
      <w:r w:rsidRPr="00E600A2">
        <w:rPr>
          <w:rFonts w:ascii="Book Antiqua" w:hAnsi="Book Antiqua"/>
          <w:sz w:val="24"/>
        </w:rPr>
        <w:t>la Municipalidad entrega a la citada Fundación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en tenencia precaria y por el término de 10 años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un terreno de su propiedad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para la construcción de “EL REFUGIO”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la casa de los chicos de Yerba Buena como Centro de día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espacio preventivo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terapéutico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educativo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recreativo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de contención para menores en situación de riesgo social</w:t>
      </w:r>
      <w:r w:rsidR="009C7346" w:rsidRPr="00E600A2">
        <w:rPr>
          <w:rFonts w:ascii="Book Antiqua" w:hAnsi="Book Antiqua"/>
          <w:sz w:val="24"/>
        </w:rPr>
        <w:t>;</w:t>
      </w:r>
    </w:p>
    <w:p w:rsidR="00862ED5" w:rsidRPr="00E600A2" w:rsidRDefault="00A65C45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E600A2">
        <w:rPr>
          <w:rFonts w:ascii="Book Antiqua" w:hAnsi="Book Antiqua"/>
          <w:sz w:val="24"/>
        </w:rPr>
        <w:t>Que el mismo se regirá con sujeción a las 9</w:t>
      </w:r>
      <w:r w:rsidR="00862ED5" w:rsidRPr="00E600A2">
        <w:rPr>
          <w:rFonts w:ascii="Book Antiqua" w:hAnsi="Book Antiqua"/>
          <w:sz w:val="24"/>
        </w:rPr>
        <w:t xml:space="preserve"> </w:t>
      </w:r>
      <w:r w:rsidR="009C7346" w:rsidRPr="00E600A2">
        <w:rPr>
          <w:rFonts w:ascii="Book Antiqua" w:hAnsi="Book Antiqua"/>
          <w:sz w:val="24"/>
        </w:rPr>
        <w:t>(</w:t>
      </w:r>
      <w:r w:rsidRPr="00E600A2">
        <w:rPr>
          <w:rFonts w:ascii="Book Antiqua" w:hAnsi="Book Antiqua"/>
          <w:sz w:val="24"/>
        </w:rPr>
        <w:t>nueve</w:t>
      </w:r>
      <w:r w:rsidR="009C7346" w:rsidRPr="00E600A2">
        <w:rPr>
          <w:rFonts w:ascii="Book Antiqua" w:hAnsi="Book Antiqua"/>
          <w:sz w:val="24"/>
        </w:rPr>
        <w:t>)</w:t>
      </w:r>
      <w:r w:rsidR="00862ED5" w:rsidRPr="00E600A2">
        <w:rPr>
          <w:rFonts w:ascii="Book Antiqua" w:hAnsi="Book Antiqua"/>
          <w:sz w:val="24"/>
        </w:rPr>
        <w:t xml:space="preserve"> </w:t>
      </w:r>
      <w:r w:rsidRPr="00E600A2">
        <w:rPr>
          <w:rFonts w:ascii="Book Antiqua" w:hAnsi="Book Antiqua"/>
          <w:sz w:val="24"/>
        </w:rPr>
        <w:t>clausulas especificadas en él</w:t>
      </w:r>
      <w:r w:rsidR="009C7346" w:rsidRPr="00E600A2">
        <w:rPr>
          <w:rFonts w:ascii="Book Antiqua" w:hAnsi="Book Antiqua"/>
          <w:sz w:val="24"/>
        </w:rPr>
        <w:t>;</w:t>
      </w:r>
    </w:p>
    <w:p w:rsidR="00862ED5" w:rsidRPr="00E600A2" w:rsidRDefault="00A65C45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E600A2">
        <w:rPr>
          <w:rFonts w:ascii="Book Antiqua" w:hAnsi="Book Antiqua"/>
          <w:sz w:val="24"/>
        </w:rPr>
        <w:t>Que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al no existir objeciones al respecto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es procedente emitir el instrumento legal pertinente</w:t>
      </w:r>
      <w:r w:rsidR="009C7346" w:rsidRPr="00E600A2">
        <w:rPr>
          <w:rFonts w:ascii="Book Antiqua" w:hAnsi="Book Antiqua"/>
          <w:sz w:val="24"/>
        </w:rPr>
        <w:t xml:space="preserve">, </w:t>
      </w:r>
      <w:r w:rsidRPr="00E600A2">
        <w:rPr>
          <w:rFonts w:ascii="Book Antiqua" w:hAnsi="Book Antiqua"/>
          <w:sz w:val="24"/>
        </w:rPr>
        <w:t>aprobando el referido Contrato</w:t>
      </w:r>
      <w:r w:rsidR="009C7346" w:rsidRPr="00E600A2">
        <w:rPr>
          <w:rFonts w:ascii="Book Antiqua" w:hAnsi="Book Antiqua"/>
          <w:sz w:val="24"/>
        </w:rPr>
        <w:t>;</w:t>
      </w:r>
    </w:p>
    <w:p w:rsidR="00862ED5" w:rsidRPr="00E600A2" w:rsidRDefault="00A65C45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E600A2">
        <w:rPr>
          <w:rFonts w:ascii="Book Antiqua" w:hAnsi="Book Antiqua"/>
          <w:sz w:val="24"/>
        </w:rPr>
        <w:t>Por ello y en uso de las facultades que le confiere el Decreto Provincial N° 822/1 de la fecha 19 de Mayo de 2000</w:t>
      </w:r>
      <w:r w:rsidR="009C7346" w:rsidRPr="00E600A2">
        <w:rPr>
          <w:rFonts w:ascii="Book Antiqua" w:hAnsi="Book Antiqua"/>
          <w:sz w:val="24"/>
        </w:rPr>
        <w:t>,</w:t>
      </w:r>
    </w:p>
    <w:p w:rsidR="00862ED5" w:rsidRPr="00E600A2" w:rsidRDefault="00862ED5" w:rsidP="00862E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600A2">
        <w:rPr>
          <w:rFonts w:ascii="Book Antiqua" w:hAnsi="Book Antiqua"/>
          <w:b/>
          <w:sz w:val="24"/>
        </w:rPr>
        <w:t>EL INTERVENTOR MUNICIPAL SANCIONA CON FUERZA DE ORDENANZA</w:t>
      </w:r>
      <w:r w:rsidR="008B3579" w:rsidRPr="00E600A2">
        <w:rPr>
          <w:rFonts w:ascii="Book Antiqua" w:hAnsi="Book Antiqua"/>
          <w:sz w:val="24"/>
        </w:rPr>
        <w:t xml:space="preserve">: </w:t>
      </w:r>
    </w:p>
    <w:p w:rsidR="00862ED5" w:rsidRPr="00E600A2" w:rsidRDefault="00E26DCB" w:rsidP="00E26DCB">
      <w:pPr>
        <w:keepNext/>
        <w:spacing w:after="180" w:line="240" w:lineRule="auto"/>
        <w:rPr>
          <w:rFonts w:ascii="Book Antiqua" w:hAnsi="Book Antiqua"/>
          <w:sz w:val="24"/>
        </w:rPr>
      </w:pPr>
      <w:r w:rsidRPr="00E26DCB">
        <w:rPr>
          <w:rFonts w:ascii="Book Antiqua" w:hAnsi="Book Antiqua"/>
          <w:sz w:val="24"/>
          <w:u w:val="single"/>
        </w:rPr>
        <w:t>ARTÍCULO PRIMERO</w:t>
      </w:r>
      <w:r w:rsidR="008B3579" w:rsidRPr="008B3579">
        <w:rPr>
          <w:rFonts w:ascii="Book Antiqua" w:hAnsi="Book Antiqua"/>
          <w:sz w:val="24"/>
        </w:rPr>
        <w:t>:</w:t>
      </w:r>
      <w:r w:rsidR="008B3579" w:rsidRPr="00E600A2">
        <w:rPr>
          <w:rFonts w:ascii="Book Antiqua" w:hAnsi="Book Antiqua"/>
          <w:sz w:val="24"/>
        </w:rPr>
        <w:t xml:space="preserve"> </w:t>
      </w:r>
      <w:r w:rsidR="0020464D" w:rsidRPr="00E600A2">
        <w:rPr>
          <w:rFonts w:ascii="Book Antiqua" w:hAnsi="Book Antiqua"/>
          <w:sz w:val="24"/>
        </w:rPr>
        <w:t>APRUEBASE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20464D" w:rsidRPr="00E600A2">
        <w:rPr>
          <w:rFonts w:ascii="Book Antiqua" w:hAnsi="Book Antiqua"/>
          <w:sz w:val="24"/>
        </w:rPr>
        <w:t>en todos sus términos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20464D" w:rsidRPr="00E600A2">
        <w:rPr>
          <w:rFonts w:ascii="Book Antiqua" w:hAnsi="Book Antiqua"/>
          <w:sz w:val="24"/>
        </w:rPr>
        <w:t>el CONTRATO DE TENENCIA PRECARIA suscripto el dia 07/11/01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20464D" w:rsidRPr="00E600A2">
        <w:rPr>
          <w:rFonts w:ascii="Book Antiqua" w:hAnsi="Book Antiqua"/>
          <w:sz w:val="24"/>
        </w:rPr>
        <w:t>entre la Municipalidad y la FUNDACION A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>Y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>RES AMOR Y RESPONSABILIDAD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20464D" w:rsidRPr="00E600A2">
        <w:rPr>
          <w:rFonts w:ascii="Book Antiqua" w:hAnsi="Book Antiqua"/>
          <w:sz w:val="24"/>
        </w:rPr>
        <w:t>representada por su Presidenta Dra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>María Gabriela Rodriguez</w:t>
      </w:r>
      <w:r w:rsidR="002308CD" w:rsidRPr="00E600A2">
        <w:rPr>
          <w:rFonts w:ascii="Book Antiqua" w:hAnsi="Book Antiqua"/>
          <w:sz w:val="24"/>
        </w:rPr>
        <w:t xml:space="preserve"> </w:t>
      </w:r>
      <w:r w:rsidR="0020464D" w:rsidRPr="00E600A2">
        <w:rPr>
          <w:rFonts w:ascii="Book Antiqua" w:hAnsi="Book Antiqua"/>
          <w:sz w:val="24"/>
        </w:rPr>
        <w:t>Dusing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20464D" w:rsidRPr="00E600A2">
        <w:rPr>
          <w:rFonts w:ascii="Book Antiqua" w:hAnsi="Book Antiqua"/>
          <w:sz w:val="24"/>
        </w:rPr>
        <w:t xml:space="preserve">cuyo texto se transcribe en el Anexo </w:t>
      </w:r>
      <w:r w:rsidR="002308CD" w:rsidRPr="00E600A2">
        <w:rPr>
          <w:rFonts w:ascii="Book Antiqua" w:hAnsi="Book Antiqua"/>
          <w:sz w:val="24"/>
        </w:rPr>
        <w:t>Único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20464D" w:rsidRPr="00E600A2">
        <w:rPr>
          <w:rFonts w:ascii="Book Antiqua" w:hAnsi="Book Antiqua"/>
          <w:sz w:val="24"/>
        </w:rPr>
        <w:t>el que forma parte integrante de la presente Ordenanza</w:t>
      </w:r>
      <w:r w:rsidR="008B3579" w:rsidRPr="00E600A2">
        <w:rPr>
          <w:rFonts w:ascii="Book Antiqua" w:hAnsi="Book Antiqua"/>
          <w:sz w:val="24"/>
        </w:rPr>
        <w:t xml:space="preserve">: </w:t>
      </w:r>
    </w:p>
    <w:p w:rsidR="00862ED5" w:rsidRPr="00E600A2" w:rsidRDefault="00E26DCB" w:rsidP="00E26DCB">
      <w:pPr>
        <w:keepNext/>
        <w:spacing w:after="180" w:line="240" w:lineRule="auto"/>
        <w:rPr>
          <w:rFonts w:ascii="Book Antiqua" w:hAnsi="Book Antiqua"/>
          <w:sz w:val="24"/>
        </w:rPr>
      </w:pPr>
      <w:r w:rsidRPr="00E26DCB">
        <w:rPr>
          <w:rFonts w:ascii="Book Antiqua" w:hAnsi="Book Antiqua"/>
          <w:sz w:val="24"/>
          <w:u w:val="single"/>
        </w:rPr>
        <w:t>ARTÍCULO SEGUNDO</w:t>
      </w:r>
      <w:r w:rsidR="008B3579" w:rsidRPr="008B3579">
        <w:rPr>
          <w:rFonts w:ascii="Book Antiqua" w:hAnsi="Book Antiqua"/>
          <w:sz w:val="24"/>
        </w:rPr>
        <w:t>:</w:t>
      </w:r>
      <w:r w:rsidR="008B3579" w:rsidRPr="00E600A2">
        <w:rPr>
          <w:rFonts w:ascii="Book Antiqua" w:hAnsi="Book Antiqua"/>
          <w:sz w:val="24"/>
        </w:rPr>
        <w:t xml:space="preserve"> </w:t>
      </w:r>
      <w:r w:rsidR="0020464D" w:rsidRPr="00E600A2">
        <w:rPr>
          <w:rFonts w:ascii="Book Antiqua" w:hAnsi="Book Antiqua"/>
          <w:sz w:val="24"/>
        </w:rPr>
        <w:t>Envíese copia autenticada de la presente Ordenanza a la Sra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>Presidenta de la Fundación A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>Y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>RES AMOR Y RESPONSABILIDAD Dra</w:t>
      </w:r>
      <w:r w:rsidR="009C7346" w:rsidRPr="00E600A2">
        <w:rPr>
          <w:rFonts w:ascii="Book Antiqua" w:hAnsi="Book Antiqua"/>
          <w:sz w:val="24"/>
        </w:rPr>
        <w:t xml:space="preserve">. </w:t>
      </w:r>
      <w:r w:rsidR="0020464D" w:rsidRPr="00E600A2">
        <w:rPr>
          <w:rFonts w:ascii="Book Antiqua" w:hAnsi="Book Antiqua"/>
          <w:sz w:val="24"/>
        </w:rPr>
        <w:t xml:space="preserve">María Gabriela </w:t>
      </w:r>
      <w:r w:rsidR="002308CD" w:rsidRPr="00E600A2">
        <w:rPr>
          <w:rFonts w:ascii="Book Antiqua" w:hAnsi="Book Antiqua"/>
          <w:sz w:val="24"/>
        </w:rPr>
        <w:t>R</w:t>
      </w:r>
      <w:r w:rsidR="0020464D" w:rsidRPr="00E600A2">
        <w:rPr>
          <w:rFonts w:ascii="Book Antiqua" w:hAnsi="Book Antiqua"/>
          <w:sz w:val="24"/>
        </w:rPr>
        <w:t>odriguez</w:t>
      </w:r>
      <w:r w:rsidR="002308CD" w:rsidRPr="00E600A2">
        <w:rPr>
          <w:rFonts w:ascii="Book Antiqua" w:hAnsi="Book Antiqua"/>
          <w:sz w:val="24"/>
        </w:rPr>
        <w:t xml:space="preserve"> </w:t>
      </w:r>
      <w:r w:rsidR="0020464D" w:rsidRPr="00E600A2">
        <w:rPr>
          <w:rFonts w:ascii="Book Antiqua" w:hAnsi="Book Antiqua"/>
          <w:sz w:val="24"/>
        </w:rPr>
        <w:t>Dusing</w:t>
      </w:r>
      <w:r w:rsidR="009C7346" w:rsidRPr="00E600A2">
        <w:rPr>
          <w:rFonts w:ascii="Book Antiqua" w:hAnsi="Book Antiqua"/>
          <w:sz w:val="24"/>
        </w:rPr>
        <w:t>.</w:t>
      </w:r>
    </w:p>
    <w:p w:rsidR="00862ED5" w:rsidRPr="00E600A2" w:rsidRDefault="00E26DCB" w:rsidP="00E26DCB">
      <w:pPr>
        <w:keepNext/>
        <w:spacing w:after="180" w:line="240" w:lineRule="auto"/>
        <w:rPr>
          <w:rFonts w:ascii="Book Antiqua" w:hAnsi="Book Antiqua"/>
          <w:sz w:val="24"/>
        </w:rPr>
      </w:pPr>
      <w:r w:rsidRPr="00E26DCB">
        <w:rPr>
          <w:rFonts w:ascii="Book Antiqua" w:hAnsi="Book Antiqua"/>
          <w:sz w:val="24"/>
          <w:u w:val="single"/>
        </w:rPr>
        <w:t>ARTÍCULO TERCERO</w:t>
      </w:r>
      <w:r w:rsidR="008B3579" w:rsidRPr="008B3579">
        <w:rPr>
          <w:rFonts w:ascii="Book Antiqua" w:hAnsi="Book Antiqua"/>
          <w:sz w:val="24"/>
        </w:rPr>
        <w:t>:</w:t>
      </w:r>
      <w:r w:rsidR="008B3579" w:rsidRPr="00E600A2">
        <w:rPr>
          <w:rFonts w:ascii="Book Antiqua" w:hAnsi="Book Antiqua"/>
          <w:sz w:val="24"/>
        </w:rPr>
        <w:t xml:space="preserve"> </w:t>
      </w:r>
      <w:r w:rsidR="003E657F" w:rsidRPr="00E600A2">
        <w:rPr>
          <w:rFonts w:ascii="Book Antiqua" w:hAnsi="Book Antiqua"/>
          <w:sz w:val="24"/>
        </w:rPr>
        <w:t>COMUNÍQUESE</w:t>
      </w:r>
      <w:r w:rsidR="009C7346" w:rsidRPr="00E600A2">
        <w:rPr>
          <w:rFonts w:ascii="Book Antiqua" w:hAnsi="Book Antiqua"/>
          <w:sz w:val="24"/>
        </w:rPr>
        <w:t xml:space="preserve">, </w:t>
      </w:r>
      <w:r w:rsidR="003E657F" w:rsidRPr="00E600A2">
        <w:rPr>
          <w:rFonts w:ascii="Book Antiqua" w:hAnsi="Book Antiqua"/>
          <w:sz w:val="24"/>
        </w:rPr>
        <w:t xml:space="preserve">CÓPIESE </w:t>
      </w:r>
      <w:r w:rsidR="0020464D" w:rsidRPr="00E600A2">
        <w:rPr>
          <w:rFonts w:ascii="Book Antiqua" w:hAnsi="Book Antiqua"/>
          <w:sz w:val="24"/>
        </w:rPr>
        <w:t xml:space="preserve">PUBLIQUESE </w:t>
      </w:r>
      <w:r w:rsidR="003E657F" w:rsidRPr="00E600A2">
        <w:rPr>
          <w:rFonts w:ascii="Book Antiqua" w:hAnsi="Book Antiqua"/>
          <w:sz w:val="24"/>
        </w:rPr>
        <w:t>y ARCHÍVESE</w:t>
      </w:r>
      <w:r w:rsidR="009C7346" w:rsidRPr="00E600A2">
        <w:rPr>
          <w:rFonts w:ascii="Book Antiqua" w:hAnsi="Book Antiqua"/>
          <w:sz w:val="24"/>
        </w:rPr>
        <w:t>.</w:t>
      </w:r>
    </w:p>
    <w:p w:rsidR="00045625" w:rsidRPr="009C7346" w:rsidRDefault="008B3579" w:rsidP="009C734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</w:p>
    <w:p w:rsidR="008B3579" w:rsidRDefault="008B3579">
      <w:pPr>
        <w:spacing w:after="0" w:line="240" w:lineRule="auto"/>
        <w:jc w:val="left"/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br w:type="page"/>
      </w:r>
    </w:p>
    <w:p w:rsidR="0020464D" w:rsidRPr="002308CD" w:rsidRDefault="0020464D" w:rsidP="002308CD">
      <w:pPr>
        <w:keepNext/>
        <w:spacing w:after="360" w:line="240" w:lineRule="auto"/>
        <w:ind w:left="1701" w:right="1701"/>
        <w:jc w:val="center"/>
        <w:rPr>
          <w:rFonts w:ascii="Book Antiqua" w:hAnsi="Book Antiqua"/>
          <w:b/>
          <w:sz w:val="28"/>
        </w:rPr>
      </w:pPr>
      <w:r w:rsidRPr="002308CD">
        <w:rPr>
          <w:rFonts w:ascii="Book Antiqua" w:hAnsi="Book Antiqua"/>
          <w:b/>
          <w:sz w:val="28"/>
        </w:rPr>
        <w:lastRenderedPageBreak/>
        <w:t>ANEXO UNICO</w:t>
      </w:r>
    </w:p>
    <w:p w:rsidR="0020464D" w:rsidRPr="009C7346" w:rsidRDefault="0020464D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CONTRATO TENENCIA PRECARIA</w:t>
      </w:r>
    </w:p>
    <w:p w:rsidR="00862ED5" w:rsidRDefault="0020464D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Entre la municipalidad de Yerba Buena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representada en este acto por el Sr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Interventor Municipal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Dr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Jorge B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Lobo Aragón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con domicilio legal en Av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Aconquija N° 1991 de esta Ciudad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conforme Decreto N° 822/1-00 del Poder Ejecutivo de la Provincia de Tucumán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y en uso de sus facultades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en adelante EL COMODANTE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por una parte y por la otra parte la FUNDACION AYRES AMOR Y RESPOSABILIDAD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con domicilio en Av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Mate de luna N° 3184 de la ciudad de San Miguel de Tucumán representada por su Presidenta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dra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María Gabriela RodriguezDusing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D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N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I N° 20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734</w:t>
      </w:r>
      <w:r w:rsidR="009C7346">
        <w:rPr>
          <w:rFonts w:ascii="Book Antiqua" w:hAnsi="Book Antiqua"/>
          <w:sz w:val="24"/>
        </w:rPr>
        <w:t xml:space="preserve">. </w:t>
      </w:r>
      <w:r w:rsidR="00973445" w:rsidRPr="009C7346">
        <w:rPr>
          <w:rFonts w:ascii="Book Antiqua" w:hAnsi="Book Antiqua"/>
          <w:sz w:val="24"/>
        </w:rPr>
        <w:t>501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en adelante EL COMODATARIO</w:t>
      </w:r>
      <w:r w:rsidR="009C7346">
        <w:rPr>
          <w:rFonts w:ascii="Book Antiqua" w:hAnsi="Book Antiqua"/>
          <w:sz w:val="24"/>
        </w:rPr>
        <w:t xml:space="preserve">, </w:t>
      </w:r>
      <w:r w:rsidR="00973445" w:rsidRPr="009C7346">
        <w:rPr>
          <w:rFonts w:ascii="Book Antiqua" w:hAnsi="Book Antiqua"/>
          <w:sz w:val="24"/>
        </w:rPr>
        <w:t>acuerdan en celebrar el presente contrato de tenencia precaria y se someten a las siguientes clausulas</w:t>
      </w:r>
      <w:r w:rsidR="008B3579" w:rsidRPr="008B3579">
        <w:rPr>
          <w:rFonts w:ascii="Book Antiqua" w:hAnsi="Book Antiqua"/>
          <w:sz w:val="24"/>
        </w:rPr>
        <w:t xml:space="preserve">: </w:t>
      </w:r>
    </w:p>
    <w:p w:rsidR="00862ED5" w:rsidRDefault="00973445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PRIMERA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El comodante entrega en tenencia precaria un inmueble de su legitima propiedad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identificada bajo el padrón N° 776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585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ubicado en calle Lamadrid esq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Pje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S/N de la ciudad de yerba Buena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El citado inmueble le pertenece</w:t>
      </w:r>
      <w:r w:rsidR="006633E3" w:rsidRPr="009C7346">
        <w:rPr>
          <w:rFonts w:ascii="Book Antiqua" w:hAnsi="Book Antiqua"/>
          <w:sz w:val="24"/>
        </w:rPr>
        <w:t xml:space="preserve"> a la Municipalidad de Yerba Buena</w:t>
      </w:r>
      <w:r w:rsidR="009C7346">
        <w:rPr>
          <w:rFonts w:ascii="Book Antiqua" w:hAnsi="Book Antiqua"/>
          <w:sz w:val="24"/>
        </w:rPr>
        <w:t xml:space="preserve">, </w:t>
      </w:r>
      <w:r w:rsidR="006633E3" w:rsidRPr="009C7346">
        <w:rPr>
          <w:rFonts w:ascii="Book Antiqua" w:hAnsi="Book Antiqua"/>
          <w:sz w:val="24"/>
        </w:rPr>
        <w:t>por aceptación de donación efectuada por Ordenanza N° 816 del 19/03/97</w:t>
      </w:r>
      <w:r w:rsidR="009C7346">
        <w:rPr>
          <w:rFonts w:ascii="Book Antiqua" w:hAnsi="Book Antiqua"/>
          <w:sz w:val="24"/>
        </w:rPr>
        <w:t xml:space="preserve">, </w:t>
      </w:r>
      <w:r w:rsidR="006633E3" w:rsidRPr="009C7346">
        <w:rPr>
          <w:rFonts w:ascii="Book Antiqua" w:hAnsi="Book Antiqua"/>
          <w:sz w:val="24"/>
        </w:rPr>
        <w:t>en su artículo segundo último párrafo</w:t>
      </w:r>
      <w:r w:rsidR="009C7346">
        <w:rPr>
          <w:rFonts w:ascii="Book Antiqua" w:hAnsi="Book Antiqua"/>
          <w:sz w:val="24"/>
        </w:rPr>
        <w:t xml:space="preserve">, </w:t>
      </w:r>
      <w:r w:rsidR="006633E3" w:rsidRPr="009C7346">
        <w:rPr>
          <w:rFonts w:ascii="Book Antiqua" w:hAnsi="Book Antiqua"/>
          <w:sz w:val="24"/>
        </w:rPr>
        <w:t>en el cual menciona que el citado terreno estará destinado a espacio verde o equipamiento comunitario</w:t>
      </w:r>
      <w:r w:rsidR="009C7346">
        <w:rPr>
          <w:rFonts w:ascii="Book Antiqua" w:hAnsi="Book Antiqua"/>
          <w:sz w:val="24"/>
        </w:rPr>
        <w:t xml:space="preserve">, </w:t>
      </w:r>
      <w:r w:rsidR="006633E3" w:rsidRPr="009C7346">
        <w:rPr>
          <w:rFonts w:ascii="Book Antiqua" w:hAnsi="Book Antiqua"/>
          <w:sz w:val="24"/>
        </w:rPr>
        <w:t>por una superficie igual a 671 m2</w:t>
      </w:r>
      <w:r w:rsidR="009C7346">
        <w:rPr>
          <w:rFonts w:ascii="Book Antiqua" w:hAnsi="Book Antiqua"/>
          <w:sz w:val="24"/>
        </w:rPr>
        <w:t xml:space="preserve">, </w:t>
      </w:r>
      <w:r w:rsidR="006633E3" w:rsidRPr="009C7346">
        <w:rPr>
          <w:rFonts w:ascii="Book Antiqua" w:hAnsi="Book Antiqua"/>
          <w:sz w:val="24"/>
        </w:rPr>
        <w:t>7452 cm2 en el estado</w:t>
      </w:r>
      <w:r w:rsidR="00E26DCB">
        <w:rPr>
          <w:rFonts w:ascii="Book Antiqua" w:hAnsi="Book Antiqua"/>
          <w:sz w:val="24"/>
        </w:rPr>
        <w:t xml:space="preserve"> visto </w:t>
      </w:r>
      <w:r w:rsidR="006633E3" w:rsidRPr="009C7346">
        <w:rPr>
          <w:rFonts w:ascii="Book Antiqua" w:hAnsi="Book Antiqua"/>
          <w:sz w:val="24"/>
        </w:rPr>
        <w:t>en que se encuentra</w:t>
      </w:r>
      <w:r w:rsidR="009C7346">
        <w:rPr>
          <w:rFonts w:ascii="Book Antiqua" w:hAnsi="Book Antiqua"/>
          <w:sz w:val="24"/>
        </w:rPr>
        <w:t>.</w:t>
      </w:r>
    </w:p>
    <w:p w:rsidR="00862ED5" w:rsidRDefault="006633E3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SEGUNDA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El plazo de duración del presente contrato es de 10 años a partir del 01/11/01 y con opción a su renovación por otro/s períodos consecutivos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debiendo comunicar la decisión de renovar a la Municipalidad con 60 dias de antelación al vencimiento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en modo fehaciente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siendo facultad de la misma su aceptación</w:t>
      </w:r>
      <w:r w:rsidR="009C7346">
        <w:rPr>
          <w:rFonts w:ascii="Book Antiqua" w:hAnsi="Book Antiqua"/>
          <w:sz w:val="24"/>
        </w:rPr>
        <w:t>.</w:t>
      </w:r>
    </w:p>
    <w:p w:rsidR="00862ED5" w:rsidRDefault="006633E3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TERCERA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El comentario asume a su cargo el pago de los servicios de agua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luz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gas y teléfono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debiendo presentar bimestralmente las constancias</w:t>
      </w:r>
      <w:r w:rsidR="00657182" w:rsidRPr="009C7346">
        <w:rPr>
          <w:rFonts w:ascii="Book Antiqua" w:hAnsi="Book Antiqua"/>
          <w:sz w:val="24"/>
        </w:rPr>
        <w:t xml:space="preserve"> de pago</w:t>
      </w:r>
      <w:r w:rsidR="009C7346">
        <w:rPr>
          <w:rFonts w:ascii="Book Antiqua" w:hAnsi="Book Antiqua"/>
          <w:sz w:val="24"/>
        </w:rPr>
        <w:t xml:space="preserve">. </w:t>
      </w:r>
      <w:r w:rsidR="00657182" w:rsidRPr="009C7346">
        <w:rPr>
          <w:rFonts w:ascii="Book Antiqua" w:hAnsi="Book Antiqua"/>
          <w:sz w:val="24"/>
        </w:rPr>
        <w:t>El destino del inmueble será para la construcción de “EL REFUGIO”</w:t>
      </w:r>
      <w:r w:rsidR="009C7346">
        <w:rPr>
          <w:rFonts w:ascii="Book Antiqua" w:hAnsi="Book Antiqua"/>
          <w:sz w:val="24"/>
        </w:rPr>
        <w:t xml:space="preserve">. </w:t>
      </w:r>
      <w:r w:rsidR="00657182" w:rsidRPr="009C7346">
        <w:rPr>
          <w:rFonts w:ascii="Book Antiqua" w:hAnsi="Book Antiqua"/>
          <w:sz w:val="24"/>
        </w:rPr>
        <w:t>La casa de los chicos de Yerba Buena como centro de día</w:t>
      </w:r>
      <w:r w:rsidR="009C7346">
        <w:rPr>
          <w:rFonts w:ascii="Book Antiqua" w:hAnsi="Book Antiqua"/>
          <w:sz w:val="24"/>
        </w:rPr>
        <w:t xml:space="preserve">, </w:t>
      </w:r>
      <w:r w:rsidR="00657182" w:rsidRPr="009C7346">
        <w:rPr>
          <w:rFonts w:ascii="Book Antiqua" w:hAnsi="Book Antiqua"/>
          <w:sz w:val="24"/>
        </w:rPr>
        <w:t>espacio preventivo</w:t>
      </w:r>
      <w:r w:rsidR="009C7346">
        <w:rPr>
          <w:rFonts w:ascii="Book Antiqua" w:hAnsi="Book Antiqua"/>
          <w:sz w:val="24"/>
        </w:rPr>
        <w:t xml:space="preserve">, </w:t>
      </w:r>
      <w:r w:rsidR="00657182" w:rsidRPr="009C7346">
        <w:rPr>
          <w:rFonts w:ascii="Book Antiqua" w:hAnsi="Book Antiqua"/>
          <w:sz w:val="24"/>
        </w:rPr>
        <w:t>terapéutico</w:t>
      </w:r>
      <w:r w:rsidR="009C7346">
        <w:rPr>
          <w:rFonts w:ascii="Book Antiqua" w:hAnsi="Book Antiqua"/>
          <w:sz w:val="24"/>
        </w:rPr>
        <w:t xml:space="preserve">, </w:t>
      </w:r>
      <w:r w:rsidR="00657182" w:rsidRPr="009C7346">
        <w:rPr>
          <w:rFonts w:ascii="Book Antiqua" w:hAnsi="Book Antiqua"/>
          <w:sz w:val="24"/>
        </w:rPr>
        <w:t>educativo</w:t>
      </w:r>
      <w:r w:rsidR="009C7346">
        <w:rPr>
          <w:rFonts w:ascii="Book Antiqua" w:hAnsi="Book Antiqua"/>
          <w:sz w:val="24"/>
        </w:rPr>
        <w:t xml:space="preserve">, </w:t>
      </w:r>
      <w:r w:rsidR="00657182" w:rsidRPr="009C7346">
        <w:rPr>
          <w:rFonts w:ascii="Book Antiqua" w:hAnsi="Book Antiqua"/>
          <w:sz w:val="24"/>
        </w:rPr>
        <w:t>recreativo de contención para menores en situación de riesgo social</w:t>
      </w:r>
      <w:r w:rsidR="009C7346">
        <w:rPr>
          <w:rFonts w:ascii="Book Antiqua" w:hAnsi="Book Antiqua"/>
          <w:sz w:val="24"/>
        </w:rPr>
        <w:t xml:space="preserve">. </w:t>
      </w:r>
      <w:r w:rsidR="00657182" w:rsidRPr="009C7346">
        <w:rPr>
          <w:rFonts w:ascii="Book Antiqua" w:hAnsi="Book Antiqua"/>
          <w:sz w:val="24"/>
        </w:rPr>
        <w:t>Una vez construido y finalizado el contrato de tenencia precaria</w:t>
      </w:r>
      <w:r w:rsidR="009C7346">
        <w:rPr>
          <w:rFonts w:ascii="Book Antiqua" w:hAnsi="Book Antiqua"/>
          <w:sz w:val="24"/>
        </w:rPr>
        <w:t xml:space="preserve">, </w:t>
      </w:r>
      <w:r w:rsidR="00657182" w:rsidRPr="009C7346">
        <w:rPr>
          <w:rFonts w:ascii="Book Antiqua" w:hAnsi="Book Antiqua"/>
          <w:sz w:val="24"/>
        </w:rPr>
        <w:t>la totalidad de lo edificado cercado</w:t>
      </w:r>
      <w:r w:rsidR="009C7346">
        <w:rPr>
          <w:rFonts w:ascii="Book Antiqua" w:hAnsi="Book Antiqua"/>
          <w:sz w:val="24"/>
        </w:rPr>
        <w:t xml:space="preserve">, </w:t>
      </w:r>
      <w:r w:rsidR="00657182" w:rsidRPr="009C7346">
        <w:rPr>
          <w:rFonts w:ascii="Book Antiqua" w:hAnsi="Book Antiqua"/>
          <w:sz w:val="24"/>
        </w:rPr>
        <w:t>etc</w:t>
      </w:r>
      <w:r w:rsidR="009C7346">
        <w:rPr>
          <w:rFonts w:ascii="Book Antiqua" w:hAnsi="Book Antiqua"/>
          <w:sz w:val="24"/>
        </w:rPr>
        <w:t xml:space="preserve">. </w:t>
      </w:r>
      <w:r w:rsidR="00657182" w:rsidRPr="009C7346">
        <w:rPr>
          <w:rFonts w:ascii="Book Antiqua" w:hAnsi="Book Antiqua"/>
          <w:sz w:val="24"/>
        </w:rPr>
        <w:t>queda en la propiedad de la Municipalidad de Yerba Buena</w:t>
      </w:r>
      <w:r w:rsidR="009C7346">
        <w:rPr>
          <w:rFonts w:ascii="Book Antiqua" w:hAnsi="Book Antiqua"/>
          <w:sz w:val="24"/>
        </w:rPr>
        <w:t>.</w:t>
      </w:r>
    </w:p>
    <w:p w:rsidR="00862ED5" w:rsidRDefault="00657182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CUARTA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La responsabilidad de la construcción de El refugio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el personal contratado a esos efectos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como las personas que trabajen con la fundación serán a su exclusivo cargo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no teniendo relación de dependencia alguna con la Municipalidad de Yerba Buena</w:t>
      </w:r>
      <w:r w:rsidR="009C7346">
        <w:rPr>
          <w:rFonts w:ascii="Book Antiqua" w:hAnsi="Book Antiqua"/>
          <w:sz w:val="24"/>
        </w:rPr>
        <w:t>.</w:t>
      </w:r>
    </w:p>
    <w:p w:rsidR="00862ED5" w:rsidRDefault="00657182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QUINTA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La falta de cumplimiento del destino del terreno será causal de rescisión por parte de la Municipalidad de Yerba Buena del presente contrato de tenencia precaria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produciéndose la mora de pleno derecho y sin necesidad de interpelación previa alguna por su parte</w:t>
      </w:r>
      <w:r w:rsidR="009C7346">
        <w:rPr>
          <w:rFonts w:ascii="Book Antiqua" w:hAnsi="Book Antiqua"/>
          <w:sz w:val="24"/>
        </w:rPr>
        <w:t>.</w:t>
      </w:r>
    </w:p>
    <w:p w:rsidR="00862ED5" w:rsidRDefault="00657182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SEXTA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 xml:space="preserve">La falta de cumplimiento de la </w:t>
      </w:r>
      <w:r w:rsidR="00C438E4" w:rsidRPr="009C7346">
        <w:rPr>
          <w:rFonts w:ascii="Book Antiqua" w:hAnsi="Book Antiqua"/>
          <w:sz w:val="24"/>
        </w:rPr>
        <w:t>Cláusula</w:t>
      </w:r>
      <w:r w:rsidRPr="009C7346">
        <w:rPr>
          <w:rFonts w:ascii="Book Antiqua" w:hAnsi="Book Antiqua"/>
          <w:sz w:val="24"/>
        </w:rPr>
        <w:t xml:space="preserve"> Cuarta dará derecho al COMODANTE a dar por rescindido el presente</w:t>
      </w:r>
      <w:r w:rsidR="00C438E4" w:rsidRPr="009C7346">
        <w:rPr>
          <w:rFonts w:ascii="Book Antiqua" w:hAnsi="Book Antiqua"/>
          <w:sz w:val="24"/>
        </w:rPr>
        <w:t xml:space="preserve"> contrato</w:t>
      </w:r>
      <w:r w:rsidR="009C7346">
        <w:rPr>
          <w:rFonts w:ascii="Book Antiqua" w:hAnsi="Book Antiqua"/>
          <w:sz w:val="24"/>
        </w:rPr>
        <w:t xml:space="preserve">, </w:t>
      </w:r>
      <w:r w:rsidR="00C438E4" w:rsidRPr="009C7346">
        <w:rPr>
          <w:rFonts w:ascii="Book Antiqua" w:hAnsi="Book Antiqua"/>
          <w:sz w:val="24"/>
        </w:rPr>
        <w:t xml:space="preserve">quedando las partes </w:t>
      </w:r>
      <w:r w:rsidR="00C438E4" w:rsidRPr="009C7346">
        <w:rPr>
          <w:rFonts w:ascii="Book Antiqua" w:hAnsi="Book Antiqua"/>
          <w:sz w:val="24"/>
        </w:rPr>
        <w:lastRenderedPageBreak/>
        <w:t>desvinculadas jurídicamente</w:t>
      </w:r>
      <w:r w:rsidR="009C7346">
        <w:rPr>
          <w:rFonts w:ascii="Book Antiqua" w:hAnsi="Book Antiqua"/>
          <w:sz w:val="24"/>
        </w:rPr>
        <w:t xml:space="preserve">, </w:t>
      </w:r>
      <w:r w:rsidR="00C438E4" w:rsidRPr="009C7346">
        <w:rPr>
          <w:rFonts w:ascii="Book Antiqua" w:hAnsi="Book Antiqua"/>
          <w:sz w:val="24"/>
        </w:rPr>
        <w:t>y sin derecho a reclamo de parte del COMODATARIO de suma alguna de dinero a la fecha de la rescisión</w:t>
      </w:r>
      <w:r w:rsidR="009C7346">
        <w:rPr>
          <w:rFonts w:ascii="Book Antiqua" w:hAnsi="Book Antiqua"/>
          <w:sz w:val="24"/>
        </w:rPr>
        <w:t>.</w:t>
      </w:r>
    </w:p>
    <w:p w:rsidR="00862ED5" w:rsidRDefault="00C438E4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SEPTIMO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El presente contrato se fija en un valor de $ 2000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a los fines del sellado que será soportado por partes iguales</w:t>
      </w:r>
      <w:r w:rsidR="009C7346">
        <w:rPr>
          <w:rFonts w:ascii="Book Antiqua" w:hAnsi="Book Antiqua"/>
          <w:sz w:val="24"/>
        </w:rPr>
        <w:t>.</w:t>
      </w:r>
    </w:p>
    <w:p w:rsidR="00862ED5" w:rsidRDefault="00C438E4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OCTAVA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El presente contrato es intransferible quedando expresamente prohibida la cesión total o parcial de las obligaciones y derechos derivados del mismo</w:t>
      </w:r>
      <w:r w:rsidR="009C7346">
        <w:rPr>
          <w:rFonts w:ascii="Book Antiqua" w:hAnsi="Book Antiqua"/>
          <w:sz w:val="24"/>
        </w:rPr>
        <w:t>.</w:t>
      </w:r>
    </w:p>
    <w:p w:rsidR="006633E3" w:rsidRPr="009C7346" w:rsidRDefault="00C438E4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NOVENA</w:t>
      </w:r>
      <w:r w:rsidR="008B3579" w:rsidRPr="008B3579">
        <w:rPr>
          <w:rFonts w:ascii="Book Antiqua" w:hAnsi="Book Antiqua"/>
          <w:sz w:val="24"/>
        </w:rPr>
        <w:t xml:space="preserve">: </w:t>
      </w:r>
      <w:r w:rsidRPr="009C7346">
        <w:rPr>
          <w:rFonts w:ascii="Book Antiqua" w:hAnsi="Book Antiqua"/>
          <w:sz w:val="24"/>
        </w:rPr>
        <w:t>Ante cualquier divergencia derivada de la interpretación y /o ejecución de este contrato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las partes se someten a la Jurisdicción de los Tribunales Ordinarios de la Provincia de Tucumán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Centro Judicial Tucumán</w:t>
      </w:r>
      <w:r w:rsidR="009C7346">
        <w:rPr>
          <w:rFonts w:ascii="Book Antiqua" w:hAnsi="Book Antiqua"/>
          <w:sz w:val="24"/>
        </w:rPr>
        <w:t xml:space="preserve">, </w:t>
      </w:r>
      <w:r w:rsidRPr="009C7346">
        <w:rPr>
          <w:rFonts w:ascii="Book Antiqua" w:hAnsi="Book Antiqua"/>
          <w:sz w:val="24"/>
        </w:rPr>
        <w:t>renunciando expresamente al fuero Federal</w:t>
      </w:r>
    </w:p>
    <w:p w:rsidR="00C438E4" w:rsidRPr="009C7346" w:rsidRDefault="00C438E4" w:rsidP="009C7346">
      <w:pPr>
        <w:keepNext/>
        <w:spacing w:after="180" w:line="240" w:lineRule="auto"/>
        <w:rPr>
          <w:rFonts w:ascii="Book Antiqua" w:hAnsi="Book Antiqua"/>
          <w:sz w:val="24"/>
        </w:rPr>
      </w:pPr>
      <w:r w:rsidRPr="009C7346">
        <w:rPr>
          <w:rFonts w:ascii="Book Antiqua" w:hAnsi="Book Antiqua"/>
          <w:sz w:val="24"/>
        </w:rPr>
        <w:t>En la Ciudad de Yerba Buena a los siete días del mes de Noviembre año 2001 se firman dos ejemplares de un mismo tenor y a un solo efecto</w:t>
      </w:r>
      <w:r w:rsidR="009C7346">
        <w:rPr>
          <w:rFonts w:ascii="Book Antiqua" w:hAnsi="Book Antiqua"/>
          <w:sz w:val="24"/>
        </w:rPr>
        <w:t xml:space="preserve">. </w:t>
      </w:r>
      <w:r w:rsidRPr="009C7346">
        <w:rPr>
          <w:rFonts w:ascii="Book Antiqua" w:hAnsi="Book Antiqua"/>
          <w:sz w:val="24"/>
        </w:rPr>
        <w:t>ñ</w:t>
      </w:r>
      <w:bookmarkStart w:id="0" w:name="_GoBack"/>
      <w:bookmarkEnd w:id="0"/>
    </w:p>
    <w:sectPr w:rsidR="00C438E4" w:rsidRPr="009C7346" w:rsidSect="00C907AA">
      <w:footerReference w:type="default" r:id="rId7"/>
      <w:pgSz w:w="11906" w:h="16838"/>
      <w:pgMar w:top="1417" w:right="1134" w:bottom="1134" w:left="1701" w:header="709" w:footer="709" w:gutter="0"/>
      <w:pgNumType w:start="11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546" w:rsidRDefault="00B87546" w:rsidP="00B87546">
      <w:pPr>
        <w:spacing w:after="0" w:line="240" w:lineRule="auto"/>
      </w:pPr>
      <w:r>
        <w:separator/>
      </w:r>
    </w:p>
  </w:endnote>
  <w:endnote w:type="continuationSeparator" w:id="0">
    <w:p w:rsidR="00B87546" w:rsidRDefault="00B87546" w:rsidP="00B8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7546" w:rsidRPr="00C907AA" w:rsidRDefault="00B8754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546" w:rsidRDefault="00B87546" w:rsidP="00B87546">
      <w:pPr>
        <w:spacing w:after="0" w:line="240" w:lineRule="auto"/>
      </w:pPr>
      <w:r>
        <w:separator/>
      </w:r>
    </w:p>
  </w:footnote>
  <w:footnote w:type="continuationSeparator" w:id="0">
    <w:p w:rsidR="00B87546" w:rsidRDefault="00B87546" w:rsidP="00B87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5C45"/>
    <w:rsid w:val="00030AFB"/>
    <w:rsid w:val="00045625"/>
    <w:rsid w:val="000776C1"/>
    <w:rsid w:val="000D6F58"/>
    <w:rsid w:val="00175C8E"/>
    <w:rsid w:val="00183DF9"/>
    <w:rsid w:val="001954A5"/>
    <w:rsid w:val="001E6DEC"/>
    <w:rsid w:val="0020464D"/>
    <w:rsid w:val="00222916"/>
    <w:rsid w:val="002308CD"/>
    <w:rsid w:val="00260C1E"/>
    <w:rsid w:val="00262A27"/>
    <w:rsid w:val="00266179"/>
    <w:rsid w:val="002D575E"/>
    <w:rsid w:val="003333FA"/>
    <w:rsid w:val="0036173B"/>
    <w:rsid w:val="00386F8B"/>
    <w:rsid w:val="003C12B6"/>
    <w:rsid w:val="003E6047"/>
    <w:rsid w:val="003E657F"/>
    <w:rsid w:val="004052E5"/>
    <w:rsid w:val="00442081"/>
    <w:rsid w:val="0045464F"/>
    <w:rsid w:val="00477FF5"/>
    <w:rsid w:val="004C1238"/>
    <w:rsid w:val="004D78A7"/>
    <w:rsid w:val="005917C8"/>
    <w:rsid w:val="005952EA"/>
    <w:rsid w:val="005F7899"/>
    <w:rsid w:val="00617BDF"/>
    <w:rsid w:val="00657182"/>
    <w:rsid w:val="006633E3"/>
    <w:rsid w:val="00683569"/>
    <w:rsid w:val="006A714E"/>
    <w:rsid w:val="006C1D6B"/>
    <w:rsid w:val="006F2884"/>
    <w:rsid w:val="006F5F3D"/>
    <w:rsid w:val="007A634B"/>
    <w:rsid w:val="007B73E1"/>
    <w:rsid w:val="007E484E"/>
    <w:rsid w:val="007E6ABD"/>
    <w:rsid w:val="007F1AB9"/>
    <w:rsid w:val="00862ED5"/>
    <w:rsid w:val="008B3579"/>
    <w:rsid w:val="00973445"/>
    <w:rsid w:val="009C7346"/>
    <w:rsid w:val="00A40842"/>
    <w:rsid w:val="00A57D9C"/>
    <w:rsid w:val="00A65C45"/>
    <w:rsid w:val="00A703B2"/>
    <w:rsid w:val="00A70A32"/>
    <w:rsid w:val="00AA75C8"/>
    <w:rsid w:val="00AD34C6"/>
    <w:rsid w:val="00B142C1"/>
    <w:rsid w:val="00B87546"/>
    <w:rsid w:val="00B923D8"/>
    <w:rsid w:val="00BB2ED4"/>
    <w:rsid w:val="00C010FB"/>
    <w:rsid w:val="00C049C7"/>
    <w:rsid w:val="00C438E4"/>
    <w:rsid w:val="00C907AA"/>
    <w:rsid w:val="00CA08D1"/>
    <w:rsid w:val="00CE1123"/>
    <w:rsid w:val="00CF4404"/>
    <w:rsid w:val="00E04838"/>
    <w:rsid w:val="00E26DCB"/>
    <w:rsid w:val="00E34AE4"/>
    <w:rsid w:val="00E47BB3"/>
    <w:rsid w:val="00E600A2"/>
    <w:rsid w:val="00EB29DB"/>
    <w:rsid w:val="00F24BE1"/>
    <w:rsid w:val="00F61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875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754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875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754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64</TotalTime>
  <Pages>3</Pages>
  <Words>810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Alejandro Di Battista</cp:lastModifiedBy>
  <cp:revision>27</cp:revision>
  <cp:lastPrinted>2017-10-04T15:16:00Z</cp:lastPrinted>
  <dcterms:created xsi:type="dcterms:W3CDTF">2016-12-15T21:09:00Z</dcterms:created>
  <dcterms:modified xsi:type="dcterms:W3CDTF">2017-10-04T15:16:00Z</dcterms:modified>
</cp:coreProperties>
</file>