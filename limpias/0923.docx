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3A0" w:rsidRPr="00EE33A0" w:rsidRDefault="00EE33A0" w:rsidP="00EE33A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lang w:eastAsia="es-AR"/>
        </w:rPr>
        <w:t>Yerba Buena, 20 de Mayo de 1998</w:t>
      </w:r>
    </w:p>
    <w:p w:rsidR="00EE33A0" w:rsidRPr="00EE33A0" w:rsidRDefault="00EE33A0" w:rsidP="00EE33A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b/>
          <w:sz w:val="24"/>
          <w:szCs w:val="24"/>
          <w:lang w:eastAsia="es-AR"/>
        </w:rPr>
        <w:t>ORDENANZA Nº 923</w:t>
      </w:r>
    </w:p>
    <w:p w:rsidR="00EE33A0" w:rsidRPr="00EE33A0" w:rsidRDefault="00EE33A0" w:rsidP="00EE33A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115E07" w:rsidRPr="00EE33A0" w:rsidRDefault="00EE33A0" w:rsidP="00EE33A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49521E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La donación efectuada por la Empresa MBS CONSTRUCCIONES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S.R.L. </w:t>
      </w:r>
      <w:r w:rsidR="0049521E" w:rsidRPr="00EE33A0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EE33A0" w:rsidRPr="00EE33A0" w:rsidRDefault="00EE33A0" w:rsidP="00EE33A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FB17B4" w:rsidRPr="00EE33A0" w:rsidRDefault="00EE33A0" w:rsidP="00EE33A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Que la misma consiste en la suma de $5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000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00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Pesos Cinco Mil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 depositados en este H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C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D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mediante entrega de un cheque contra el Banco Suquía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35039085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FB17B4" w:rsidRPr="00EE33A0" w:rsidRDefault="0049521E" w:rsidP="00EE33A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lang w:eastAsia="es-AR"/>
        </w:rPr>
        <w:t>Que esta donación es destinada con cargo a ser utilizada en el “aggiornado</w:t>
      </w:r>
      <w:r w:rsidR="000E0887" w:rsidRPr="00EE33A0">
        <w:rPr>
          <w:rFonts w:ascii="Book Antiqua" w:eastAsia="Times New Roman" w:hAnsi="Book Antiqua"/>
          <w:sz w:val="24"/>
          <w:szCs w:val="24"/>
          <w:lang w:eastAsia="es-AR"/>
        </w:rPr>
        <w:t>” y ornamentado de la Plaza Salobreña a fin de que la misma pueda cumplir su cometido de esparcimiento público</w:t>
      </w:r>
      <w:r w:rsidR="00EE33A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FB17B4" w:rsidRPr="00EE33A0" w:rsidRDefault="000E0887" w:rsidP="00EE33A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lang w:eastAsia="es-AR"/>
        </w:rPr>
        <w:t>Que se encuentran cumplidas las formalidades pertinentes</w:t>
      </w:r>
      <w:r w:rsidR="00EE33A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FB17B4" w:rsidRPr="00EE33A0" w:rsidRDefault="000E0887" w:rsidP="00EE33A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lang w:eastAsia="es-AR"/>
        </w:rPr>
        <w:t>Que la aceptación de esta donación resulta beneficiosa para este municipio</w:t>
      </w:r>
      <w:r w:rsidR="00EE33A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115E07" w:rsidRPr="00EE33A0" w:rsidRDefault="00EE33A0" w:rsidP="00EE33A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FB17B4" w:rsidRPr="00EE33A0" w:rsidRDefault="00EE33A0" w:rsidP="00EE33A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ACEPTASE la donación efectuada por la Empresa MBS CONSTRUCCIONES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S.R.L.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consistente en la suma de $5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000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00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Pesos Cinco Mil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 materializada mediante la entrega de este Honorable Concejo Deliberante de un cheque contra el Banco Suquía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33508" w:rsidRPr="00EE33A0">
        <w:rPr>
          <w:rFonts w:ascii="Book Antiqua" w:eastAsia="Times New Roman" w:hAnsi="Book Antiqua"/>
          <w:sz w:val="24"/>
          <w:szCs w:val="24"/>
          <w:lang w:eastAsia="es-AR"/>
        </w:rPr>
        <w:t>35039085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FB17B4" w:rsidRPr="00EE33A0" w:rsidRDefault="00EE33A0" w:rsidP="00EE33A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3140E" w:rsidRPr="00EE33A0">
        <w:rPr>
          <w:rFonts w:ascii="Book Antiqua" w:eastAsia="Times New Roman" w:hAnsi="Book Antiqua"/>
          <w:sz w:val="24"/>
          <w:szCs w:val="24"/>
          <w:lang w:eastAsia="es-AR"/>
        </w:rPr>
        <w:t>PROCEDASE a la apertura de una Cuenta de Ahorros en la Caja Popular de Ahorros –Sucursal Yerba Buena-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3140E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a nombre del Concejo </w:t>
      </w:r>
      <w:r w:rsidR="00ED1444" w:rsidRPr="00EE33A0">
        <w:rPr>
          <w:rFonts w:ascii="Book Antiqua" w:eastAsia="Times New Roman" w:hAnsi="Book Antiqua"/>
          <w:sz w:val="24"/>
          <w:szCs w:val="24"/>
          <w:lang w:eastAsia="es-AR"/>
        </w:rPr>
        <w:t xml:space="preserve">Deliberante con mención del destino de ornamentación de La plaza Salobreña y una vez realizadas las compras de los elementos a tal fin se procederá ante la Secretaría del Honorable Concejo Deliberante a la rendición de cuentas y notificación a la firma MBS CONSTRUCCIONES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S.R.L. </w:t>
      </w:r>
    </w:p>
    <w:p w:rsidR="00FB17B4" w:rsidRPr="00EE33A0" w:rsidRDefault="00EE33A0" w:rsidP="00EE33A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EE33A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EE33A0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EE33A0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FB17B4" w:rsidRPr="00EE33A0" w:rsidSect="00EE33A0">
      <w:footerReference w:type="default" r:id="rId6"/>
      <w:pgSz w:w="11906" w:h="16838"/>
      <w:pgMar w:top="1417" w:right="1134" w:bottom="1134" w:left="1701" w:header="709" w:footer="709" w:gutter="0"/>
      <w:pgNumType w:start="8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AEF" w:rsidRDefault="002A2AEF" w:rsidP="002A2AEF">
      <w:pPr>
        <w:spacing w:after="0" w:line="240" w:lineRule="auto"/>
      </w:pPr>
      <w:r>
        <w:separator/>
      </w:r>
    </w:p>
  </w:endnote>
  <w:endnote w:type="continuationSeparator" w:id="0">
    <w:p w:rsidR="002A2AEF" w:rsidRDefault="002A2AEF" w:rsidP="002A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AEF" w:rsidRPr="004D6179" w:rsidRDefault="002A2A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AEF" w:rsidRDefault="002A2AEF" w:rsidP="002A2AEF">
      <w:pPr>
        <w:spacing w:after="0" w:line="240" w:lineRule="auto"/>
      </w:pPr>
      <w:r>
        <w:separator/>
      </w:r>
    </w:p>
  </w:footnote>
  <w:footnote w:type="continuationSeparator" w:id="0">
    <w:p w:rsidR="002A2AEF" w:rsidRDefault="002A2AEF" w:rsidP="002A2A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9521E"/>
    <w:rsid w:val="00000057"/>
    <w:rsid w:val="000754A7"/>
    <w:rsid w:val="000C1BCF"/>
    <w:rsid w:val="000E0887"/>
    <w:rsid w:val="00115E07"/>
    <w:rsid w:val="001F1D33"/>
    <w:rsid w:val="0020390B"/>
    <w:rsid w:val="00253262"/>
    <w:rsid w:val="002A2AEF"/>
    <w:rsid w:val="003203FA"/>
    <w:rsid w:val="00325E18"/>
    <w:rsid w:val="00335277"/>
    <w:rsid w:val="00350914"/>
    <w:rsid w:val="00414766"/>
    <w:rsid w:val="0049521E"/>
    <w:rsid w:val="004C6BDD"/>
    <w:rsid w:val="004D6179"/>
    <w:rsid w:val="00546716"/>
    <w:rsid w:val="005647D1"/>
    <w:rsid w:val="005D69B1"/>
    <w:rsid w:val="005D7446"/>
    <w:rsid w:val="005D7EA0"/>
    <w:rsid w:val="00661B8F"/>
    <w:rsid w:val="006A76D3"/>
    <w:rsid w:val="006D277F"/>
    <w:rsid w:val="006F2D66"/>
    <w:rsid w:val="00721AB5"/>
    <w:rsid w:val="007A5038"/>
    <w:rsid w:val="007A6F70"/>
    <w:rsid w:val="007E7792"/>
    <w:rsid w:val="008213C0"/>
    <w:rsid w:val="00882CD1"/>
    <w:rsid w:val="00901054"/>
    <w:rsid w:val="00924884"/>
    <w:rsid w:val="00926E24"/>
    <w:rsid w:val="0093140E"/>
    <w:rsid w:val="009A072C"/>
    <w:rsid w:val="009C09A8"/>
    <w:rsid w:val="00A230B9"/>
    <w:rsid w:val="00A92AB3"/>
    <w:rsid w:val="00AC24BE"/>
    <w:rsid w:val="00AE4D30"/>
    <w:rsid w:val="00B33508"/>
    <w:rsid w:val="00B41437"/>
    <w:rsid w:val="00B463AD"/>
    <w:rsid w:val="00B87858"/>
    <w:rsid w:val="00C000ED"/>
    <w:rsid w:val="00C65D8F"/>
    <w:rsid w:val="00C84AEA"/>
    <w:rsid w:val="00CB6F1D"/>
    <w:rsid w:val="00CD41E4"/>
    <w:rsid w:val="00D2627A"/>
    <w:rsid w:val="00E475B0"/>
    <w:rsid w:val="00E75622"/>
    <w:rsid w:val="00E90346"/>
    <w:rsid w:val="00EB4E19"/>
    <w:rsid w:val="00EC4F4F"/>
    <w:rsid w:val="00ED1444"/>
    <w:rsid w:val="00EE33A0"/>
    <w:rsid w:val="00F036E5"/>
    <w:rsid w:val="00F21FED"/>
    <w:rsid w:val="00F85484"/>
    <w:rsid w:val="00FB1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37052C-DD2A-48C9-B054-6B34BA18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A2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2AEF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A2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A2AEF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28</cp:revision>
  <cp:lastPrinted>2017-10-04T15:15:00Z</cp:lastPrinted>
  <dcterms:created xsi:type="dcterms:W3CDTF">2017-05-11T14:08:00Z</dcterms:created>
  <dcterms:modified xsi:type="dcterms:W3CDTF">2018-07-06T12:47:00Z</dcterms:modified>
</cp:coreProperties>
</file>