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AD8" w:rsidRPr="00503AD8" w:rsidRDefault="00503AD8" w:rsidP="00503AD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03AD8">
        <w:rPr>
          <w:rFonts w:ascii="Book Antiqua" w:hAnsi="Book Antiqua"/>
          <w:sz w:val="24"/>
        </w:rPr>
        <w:t>Yerba Buena, 13 de Diciembre de 1995</w:t>
      </w:r>
    </w:p>
    <w:p w:rsidR="00503AD8" w:rsidRPr="00FE532B" w:rsidRDefault="00503AD8" w:rsidP="00503AD8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E532B">
        <w:rPr>
          <w:rFonts w:ascii="Book Antiqua" w:hAnsi="Book Antiqua"/>
          <w:b/>
          <w:sz w:val="24"/>
        </w:rPr>
        <w:t>ORDENANZA Nº 722</w:t>
      </w:r>
    </w:p>
    <w:p w:rsidR="00503AD8" w:rsidRPr="00FE532B" w:rsidRDefault="00503AD8" w:rsidP="00503AD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532B">
        <w:rPr>
          <w:rFonts w:ascii="Book Antiqua" w:hAnsi="Book Antiqua"/>
          <w:b/>
          <w:sz w:val="24"/>
        </w:rPr>
        <w:t>VISTO</w:t>
      </w:r>
      <w:r w:rsidR="003C59F2" w:rsidRPr="00FE532B">
        <w:rPr>
          <w:rFonts w:ascii="Book Antiqua" w:hAnsi="Book Antiqua"/>
          <w:b/>
          <w:sz w:val="24"/>
        </w:rPr>
        <w:t xml:space="preserve">: </w:t>
      </w:r>
    </w:p>
    <w:p w:rsidR="00167B57" w:rsidRPr="00FE532B" w:rsidRDefault="003C59F2" w:rsidP="00503AD8">
      <w:pPr>
        <w:keepNext/>
        <w:spacing w:after="180" w:line="240" w:lineRule="auto"/>
        <w:rPr>
          <w:rFonts w:ascii="Book Antiqua" w:hAnsi="Book Antiqua"/>
          <w:sz w:val="24"/>
        </w:rPr>
      </w:pPr>
      <w:r w:rsidRPr="00FE532B">
        <w:rPr>
          <w:rFonts w:ascii="Book Antiqua" w:hAnsi="Book Antiqua"/>
          <w:sz w:val="24"/>
        </w:rPr>
        <w:t>La actuación N° 2.333/95 mediante la cual el Sr. Director de Cultura de la Municipalidad de Yerba Buena, propone la denominación de “JOSE HERNANDEZ” a la plazoleta ubicada en los jardines del anexo de la Sede Municipal, sito en Av. Aconquija N° 1.910, de esta Ciudad; y</w:t>
      </w:r>
    </w:p>
    <w:p w:rsidR="00503AD8" w:rsidRPr="00FE532B" w:rsidRDefault="00503AD8" w:rsidP="00503AD8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532B">
        <w:rPr>
          <w:rFonts w:ascii="Book Antiqua" w:hAnsi="Book Antiqua"/>
          <w:b/>
          <w:sz w:val="24"/>
        </w:rPr>
        <w:t>CONSIDERANDO</w:t>
      </w:r>
      <w:r w:rsidR="003C59F2" w:rsidRPr="00FE532B">
        <w:rPr>
          <w:rFonts w:ascii="Book Antiqua" w:hAnsi="Book Antiqua"/>
          <w:b/>
          <w:sz w:val="24"/>
        </w:rPr>
        <w:t xml:space="preserve">: </w:t>
      </w:r>
    </w:p>
    <w:p w:rsidR="00D86CB6" w:rsidRPr="00FE532B" w:rsidRDefault="00167B57" w:rsidP="00503AD8">
      <w:pPr>
        <w:keepNext/>
        <w:spacing w:after="180" w:line="240" w:lineRule="auto"/>
        <w:rPr>
          <w:rFonts w:ascii="Book Antiqua" w:hAnsi="Book Antiqua"/>
          <w:sz w:val="24"/>
        </w:rPr>
      </w:pPr>
      <w:r w:rsidRPr="00FE532B">
        <w:rPr>
          <w:rFonts w:ascii="Book Antiqua" w:hAnsi="Book Antiqua"/>
          <w:sz w:val="24"/>
        </w:rPr>
        <w:t>Que además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propone habilitar en el patio mencionado un monumento con el busto del ilustre literato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autor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entre otros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del MARTN FIERRO</w:t>
      </w:r>
      <w:r w:rsidR="00503AD8" w:rsidRPr="00FE532B">
        <w:rPr>
          <w:rFonts w:ascii="Book Antiqua" w:hAnsi="Book Antiqua"/>
          <w:sz w:val="24"/>
        </w:rPr>
        <w:t>;</w:t>
      </w:r>
    </w:p>
    <w:p w:rsidR="00D86CB6" w:rsidRPr="00FE532B" w:rsidRDefault="00167B57" w:rsidP="00503AD8">
      <w:pPr>
        <w:keepNext/>
        <w:spacing w:after="180" w:line="240" w:lineRule="auto"/>
        <w:rPr>
          <w:rFonts w:ascii="Book Antiqua" w:hAnsi="Book Antiqua"/>
          <w:sz w:val="24"/>
        </w:rPr>
      </w:pPr>
      <w:r w:rsidRPr="00FE532B">
        <w:rPr>
          <w:rFonts w:ascii="Book Antiqua" w:hAnsi="Book Antiqua"/>
          <w:sz w:val="24"/>
        </w:rPr>
        <w:t>Que el busto en cuestión ya obra en poder de esa dirección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habiendo sido generosamente realizado por el escultor Mario Moyano</w:t>
      </w:r>
      <w:r w:rsidR="00503AD8" w:rsidRPr="00FE532B">
        <w:rPr>
          <w:rFonts w:ascii="Book Antiqua" w:hAnsi="Book Antiqua"/>
          <w:sz w:val="24"/>
        </w:rPr>
        <w:t xml:space="preserve">, </w:t>
      </w:r>
      <w:r w:rsidRPr="00FE532B">
        <w:rPr>
          <w:rFonts w:ascii="Book Antiqua" w:hAnsi="Book Antiqua"/>
          <w:sz w:val="24"/>
        </w:rPr>
        <w:t>en base a una gentil colaboración de la Municipalidad de San Miguel de Tucumán</w:t>
      </w:r>
      <w:r w:rsidR="00503AD8" w:rsidRPr="00FE532B">
        <w:rPr>
          <w:rFonts w:ascii="Book Antiqua" w:hAnsi="Book Antiqua"/>
          <w:sz w:val="24"/>
        </w:rPr>
        <w:t>;</w:t>
      </w:r>
    </w:p>
    <w:p w:rsidR="00D86CB6" w:rsidRPr="00FE532B" w:rsidRDefault="00167B57" w:rsidP="00503AD8">
      <w:pPr>
        <w:keepNext/>
        <w:spacing w:after="180" w:line="240" w:lineRule="auto"/>
        <w:rPr>
          <w:rFonts w:ascii="Book Antiqua" w:hAnsi="Book Antiqua"/>
          <w:sz w:val="24"/>
        </w:rPr>
      </w:pPr>
      <w:r w:rsidRPr="00FE532B">
        <w:rPr>
          <w:rFonts w:ascii="Book Antiqua" w:hAnsi="Book Antiqua"/>
          <w:sz w:val="24"/>
        </w:rPr>
        <w:t>Que no existen objeciones al respecto por lo que debe emitirse el instrumento legal pertinente</w:t>
      </w:r>
      <w:r w:rsidR="00503AD8" w:rsidRPr="00FE532B">
        <w:rPr>
          <w:rFonts w:ascii="Book Antiqua" w:hAnsi="Book Antiqua"/>
          <w:sz w:val="24"/>
        </w:rPr>
        <w:t>;</w:t>
      </w:r>
    </w:p>
    <w:p w:rsidR="00D86CB6" w:rsidRPr="00FE532B" w:rsidRDefault="00D86CB6" w:rsidP="00D86CB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E532B">
        <w:rPr>
          <w:rFonts w:ascii="Book Antiqua" w:hAnsi="Book Antiqua"/>
          <w:b/>
          <w:sz w:val="24"/>
        </w:rPr>
        <w:t>EL CONCEJO DELIBERANTE SANCIONA CON FUERZA DE ORDENANZA</w:t>
      </w:r>
      <w:r w:rsidR="003C59F2" w:rsidRPr="00FE532B">
        <w:rPr>
          <w:rFonts w:ascii="Book Antiqua" w:hAnsi="Book Antiqua"/>
          <w:sz w:val="24"/>
        </w:rPr>
        <w:t xml:space="preserve">: </w:t>
      </w:r>
    </w:p>
    <w:p w:rsidR="00D86CB6" w:rsidRPr="00FE532B" w:rsidRDefault="00806381" w:rsidP="00806381">
      <w:pPr>
        <w:keepNext/>
        <w:spacing w:after="180" w:line="240" w:lineRule="auto"/>
        <w:rPr>
          <w:rFonts w:ascii="Book Antiqua" w:hAnsi="Book Antiqua"/>
          <w:sz w:val="24"/>
        </w:rPr>
      </w:pPr>
      <w:r w:rsidRPr="00806381">
        <w:rPr>
          <w:rFonts w:ascii="Book Antiqua" w:hAnsi="Book Antiqua"/>
          <w:sz w:val="24"/>
          <w:u w:val="single"/>
        </w:rPr>
        <w:t>ARTÍCULO PRIMERO</w:t>
      </w:r>
      <w:r w:rsidR="003C59F2" w:rsidRPr="003C59F2">
        <w:rPr>
          <w:rFonts w:ascii="Book Antiqua" w:hAnsi="Book Antiqua"/>
          <w:sz w:val="24"/>
        </w:rPr>
        <w:t>:</w:t>
      </w:r>
      <w:r w:rsidR="003C59F2" w:rsidRPr="00FE532B">
        <w:rPr>
          <w:rFonts w:ascii="Book Antiqua" w:hAnsi="Book Antiqua"/>
          <w:sz w:val="24"/>
        </w:rPr>
        <w:t xml:space="preserve"> </w:t>
      </w:r>
      <w:r w:rsidR="00167B57" w:rsidRPr="00FE532B">
        <w:rPr>
          <w:rFonts w:ascii="Book Antiqua" w:hAnsi="Book Antiqua"/>
          <w:sz w:val="24"/>
        </w:rPr>
        <w:t>ACEPTASE la donación del Busto realizado por el escultor Mario Moyano en base a una colaboración de la Municipalidad de San Miguel de Tucumán</w:t>
      </w:r>
      <w:r w:rsidR="00503AD8" w:rsidRPr="00FE532B">
        <w:rPr>
          <w:rFonts w:ascii="Book Antiqua" w:hAnsi="Book Antiqua"/>
          <w:sz w:val="24"/>
        </w:rPr>
        <w:t xml:space="preserve">, </w:t>
      </w:r>
      <w:r w:rsidR="00167B57" w:rsidRPr="00FE532B">
        <w:rPr>
          <w:rFonts w:ascii="Book Antiqua" w:hAnsi="Book Antiqua"/>
          <w:sz w:val="24"/>
        </w:rPr>
        <w:t>el cual ya se encuentra en poder de la Casa de la Cultura de la Municipalidad de Yerba Buena</w:t>
      </w:r>
      <w:r w:rsidR="00503AD8" w:rsidRPr="00FE532B">
        <w:rPr>
          <w:rFonts w:ascii="Book Antiqua" w:hAnsi="Book Antiqua"/>
          <w:sz w:val="24"/>
        </w:rPr>
        <w:t>.</w:t>
      </w:r>
    </w:p>
    <w:p w:rsidR="00D86CB6" w:rsidRPr="00FE532B" w:rsidRDefault="00806381" w:rsidP="00806381">
      <w:pPr>
        <w:keepNext/>
        <w:spacing w:after="180" w:line="240" w:lineRule="auto"/>
        <w:rPr>
          <w:rFonts w:ascii="Book Antiqua" w:hAnsi="Book Antiqua"/>
          <w:sz w:val="24"/>
        </w:rPr>
      </w:pPr>
      <w:r w:rsidRPr="00806381">
        <w:rPr>
          <w:rFonts w:ascii="Book Antiqua" w:hAnsi="Book Antiqua"/>
          <w:sz w:val="24"/>
          <w:u w:val="single"/>
        </w:rPr>
        <w:t>ARTÍCULO SEGUNDO</w:t>
      </w:r>
      <w:r w:rsidR="003C59F2" w:rsidRPr="003C59F2">
        <w:rPr>
          <w:rFonts w:ascii="Book Antiqua" w:hAnsi="Book Antiqua"/>
          <w:sz w:val="24"/>
        </w:rPr>
        <w:t>:</w:t>
      </w:r>
      <w:r w:rsidR="003C59F2" w:rsidRPr="00FE532B">
        <w:rPr>
          <w:rFonts w:ascii="Book Antiqua" w:hAnsi="Book Antiqua"/>
          <w:sz w:val="24"/>
        </w:rPr>
        <w:t xml:space="preserve"> IMPONESE el nombre de “JOSE HERNANDEZ” a la plazoleta ubicada en los jardines del Anexo de la Sede Municipal. Sito en Av. Aconquija N° 1.910, de esta ciudad, emplazándose en el lugar el busto donado del célebre escritor.</w:t>
      </w:r>
    </w:p>
    <w:p w:rsidR="006F2884" w:rsidRPr="00503AD8" w:rsidRDefault="00806381" w:rsidP="00503AD8">
      <w:pPr>
        <w:keepNext/>
        <w:spacing w:after="180" w:line="240" w:lineRule="auto"/>
        <w:rPr>
          <w:rFonts w:ascii="Book Antiqua" w:hAnsi="Book Antiqua"/>
          <w:sz w:val="24"/>
        </w:rPr>
      </w:pPr>
      <w:r w:rsidRPr="00806381">
        <w:rPr>
          <w:rFonts w:ascii="Book Antiqua" w:hAnsi="Book Antiqua"/>
          <w:sz w:val="24"/>
          <w:u w:val="single"/>
        </w:rPr>
        <w:t>ARTÍCULO TERCERO</w:t>
      </w:r>
      <w:r w:rsidR="003C59F2" w:rsidRPr="003C59F2">
        <w:rPr>
          <w:rFonts w:ascii="Book Antiqua" w:hAnsi="Book Antiqua"/>
          <w:sz w:val="24"/>
        </w:rPr>
        <w:t>:</w:t>
      </w:r>
      <w:r w:rsidR="003C59F2" w:rsidRPr="00FE532B">
        <w:rPr>
          <w:rFonts w:ascii="Book Antiqua" w:hAnsi="Book Antiqua"/>
          <w:sz w:val="24"/>
        </w:rPr>
        <w:t xml:space="preserve"> </w:t>
      </w:r>
      <w:r w:rsidR="003E657F" w:rsidRPr="00FE532B">
        <w:rPr>
          <w:rFonts w:ascii="Book Antiqua" w:hAnsi="Book Antiqua"/>
          <w:sz w:val="24"/>
        </w:rPr>
        <w:t>COMUNÍQUES</w:t>
      </w:r>
      <w:bookmarkStart w:id="0" w:name="_GoBack"/>
      <w:bookmarkEnd w:id="0"/>
      <w:r w:rsidR="003E657F" w:rsidRPr="00FE532B">
        <w:rPr>
          <w:rFonts w:ascii="Book Antiqua" w:hAnsi="Book Antiqua"/>
          <w:sz w:val="24"/>
        </w:rPr>
        <w:t>E</w:t>
      </w:r>
      <w:r w:rsidR="00503AD8" w:rsidRPr="00FE532B">
        <w:rPr>
          <w:rFonts w:ascii="Book Antiqua" w:hAnsi="Book Antiqua"/>
          <w:sz w:val="24"/>
        </w:rPr>
        <w:t xml:space="preserve">, </w:t>
      </w:r>
      <w:r w:rsidR="003E657F" w:rsidRPr="00FE532B">
        <w:rPr>
          <w:rFonts w:ascii="Book Antiqua" w:hAnsi="Book Antiqua"/>
          <w:sz w:val="24"/>
        </w:rPr>
        <w:t>CÓPIESE y ARCHÍVESE</w:t>
      </w:r>
      <w:r w:rsidR="00503AD8" w:rsidRPr="00FE532B">
        <w:rPr>
          <w:rFonts w:ascii="Book Antiqua" w:hAnsi="Book Antiqua"/>
          <w:sz w:val="24"/>
        </w:rPr>
        <w:t>.</w:t>
      </w:r>
      <w:r w:rsidR="00FE532B" w:rsidRPr="00503AD8">
        <w:rPr>
          <w:rFonts w:ascii="Book Antiqua" w:hAnsi="Book Antiqua"/>
          <w:sz w:val="24"/>
        </w:rPr>
        <w:t xml:space="preserve"> </w:t>
      </w:r>
    </w:p>
    <w:sectPr w:rsidR="006F2884" w:rsidRPr="00503AD8" w:rsidSect="00BD363B">
      <w:footerReference w:type="default" r:id="rId7"/>
      <w:pgSz w:w="11906" w:h="16838"/>
      <w:pgMar w:top="1417" w:right="1134" w:bottom="1134" w:left="1701" w:header="709" w:footer="709" w:gutter="0"/>
      <w:pgNumType w:start="6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0662" w:rsidRDefault="00C30662" w:rsidP="00C30662">
      <w:pPr>
        <w:spacing w:after="0" w:line="240" w:lineRule="auto"/>
      </w:pPr>
      <w:r>
        <w:separator/>
      </w:r>
    </w:p>
  </w:endnote>
  <w:endnote w:type="continuationSeparator" w:id="0">
    <w:p w:rsidR="00C30662" w:rsidRDefault="00C30662" w:rsidP="00C30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0662" w:rsidRPr="00BD363B" w:rsidRDefault="00C306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0662" w:rsidRDefault="00C30662" w:rsidP="00C30662">
      <w:pPr>
        <w:spacing w:after="0" w:line="240" w:lineRule="auto"/>
      </w:pPr>
      <w:r>
        <w:separator/>
      </w:r>
    </w:p>
  </w:footnote>
  <w:footnote w:type="continuationSeparator" w:id="0">
    <w:p w:rsidR="00C30662" w:rsidRDefault="00C30662" w:rsidP="00C306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67B57"/>
    <w:rsid w:val="00011D51"/>
    <w:rsid w:val="00020620"/>
    <w:rsid w:val="000776C1"/>
    <w:rsid w:val="000C6B6F"/>
    <w:rsid w:val="000D6F58"/>
    <w:rsid w:val="000D7BDD"/>
    <w:rsid w:val="000E1757"/>
    <w:rsid w:val="000F0834"/>
    <w:rsid w:val="001456B2"/>
    <w:rsid w:val="00167B57"/>
    <w:rsid w:val="001C5B28"/>
    <w:rsid w:val="00203842"/>
    <w:rsid w:val="00222916"/>
    <w:rsid w:val="002324E5"/>
    <w:rsid w:val="00247164"/>
    <w:rsid w:val="00284597"/>
    <w:rsid w:val="002C7532"/>
    <w:rsid w:val="002D575E"/>
    <w:rsid w:val="00321138"/>
    <w:rsid w:val="003526A2"/>
    <w:rsid w:val="00364881"/>
    <w:rsid w:val="003C59F2"/>
    <w:rsid w:val="003E657F"/>
    <w:rsid w:val="004011DA"/>
    <w:rsid w:val="004033FD"/>
    <w:rsid w:val="00415A68"/>
    <w:rsid w:val="004F3E43"/>
    <w:rsid w:val="00501C81"/>
    <w:rsid w:val="00503AD8"/>
    <w:rsid w:val="005952EA"/>
    <w:rsid w:val="005B1B8C"/>
    <w:rsid w:val="005B2E60"/>
    <w:rsid w:val="006502B8"/>
    <w:rsid w:val="006F2884"/>
    <w:rsid w:val="00745785"/>
    <w:rsid w:val="007B3710"/>
    <w:rsid w:val="007B73E1"/>
    <w:rsid w:val="007E6ABD"/>
    <w:rsid w:val="007F1AB9"/>
    <w:rsid w:val="007F5054"/>
    <w:rsid w:val="00806381"/>
    <w:rsid w:val="00847115"/>
    <w:rsid w:val="00862F55"/>
    <w:rsid w:val="0086698E"/>
    <w:rsid w:val="009747ED"/>
    <w:rsid w:val="009A19C2"/>
    <w:rsid w:val="009D483B"/>
    <w:rsid w:val="00A46DA3"/>
    <w:rsid w:val="00A703B2"/>
    <w:rsid w:val="00A942A0"/>
    <w:rsid w:val="00AA3BAF"/>
    <w:rsid w:val="00AD7035"/>
    <w:rsid w:val="00B01553"/>
    <w:rsid w:val="00B923D8"/>
    <w:rsid w:val="00BB2ED4"/>
    <w:rsid w:val="00BD363B"/>
    <w:rsid w:val="00BE410C"/>
    <w:rsid w:val="00C049C7"/>
    <w:rsid w:val="00C12B21"/>
    <w:rsid w:val="00C30662"/>
    <w:rsid w:val="00CE1123"/>
    <w:rsid w:val="00CE6EA0"/>
    <w:rsid w:val="00D86CB6"/>
    <w:rsid w:val="00DC34A0"/>
    <w:rsid w:val="00DD2400"/>
    <w:rsid w:val="00E34AE4"/>
    <w:rsid w:val="00E47BB3"/>
    <w:rsid w:val="00E833C3"/>
    <w:rsid w:val="00F131BE"/>
    <w:rsid w:val="00F86B85"/>
    <w:rsid w:val="00FA02E0"/>
    <w:rsid w:val="00FC32C1"/>
    <w:rsid w:val="00FE53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30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06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0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0662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2017-10-04T15:13:00Z</cp:lastPrinted>
  <dcterms:created xsi:type="dcterms:W3CDTF">2017-01-10T20:16:00Z</dcterms:created>
  <dcterms:modified xsi:type="dcterms:W3CDTF">2017-10-04T15:13:00Z</dcterms:modified>
</cp:coreProperties>
</file>