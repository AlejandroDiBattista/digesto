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76D" w:rsidRPr="0052676D" w:rsidRDefault="0052676D" w:rsidP="0052676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</w:rPr>
        <w:t>Yerba Buena, 05 de Abril de 1995</w:t>
      </w:r>
    </w:p>
    <w:p w:rsidR="0052676D" w:rsidRPr="0052676D" w:rsidRDefault="0052676D" w:rsidP="0052676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2676D">
        <w:rPr>
          <w:rFonts w:ascii="Book Antiqua" w:hAnsi="Book Antiqua"/>
          <w:b/>
          <w:sz w:val="24"/>
        </w:rPr>
        <w:t>ORDENANZA Nº 679</w:t>
      </w:r>
    </w:p>
    <w:p w:rsidR="0052676D" w:rsidRPr="0052676D" w:rsidRDefault="0052676D" w:rsidP="0052676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2676D">
        <w:rPr>
          <w:rFonts w:ascii="Book Antiqua" w:hAnsi="Book Antiqua"/>
          <w:b/>
          <w:sz w:val="24"/>
        </w:rPr>
        <w:t>VISTO:</w:t>
      </w:r>
    </w:p>
    <w:p w:rsidR="00C309E5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5776A" w:rsidRPr="0052676D">
        <w:rPr>
          <w:rFonts w:ascii="Book Antiqua" w:hAnsi="Book Antiqua"/>
          <w:sz w:val="24"/>
        </w:rPr>
        <w:t>La necesidad de otorgar nombre a las calles y pasajes al B° Telefónico</w:t>
      </w:r>
      <w:r>
        <w:rPr>
          <w:rFonts w:ascii="Book Antiqua" w:hAnsi="Book Antiqua"/>
          <w:sz w:val="24"/>
        </w:rPr>
        <w:t xml:space="preserve">; </w:t>
      </w:r>
      <w:r w:rsidR="0085776A" w:rsidRPr="0052676D">
        <w:rPr>
          <w:rFonts w:ascii="Book Antiqua" w:hAnsi="Book Antiqua"/>
          <w:sz w:val="24"/>
        </w:rPr>
        <w:t>y</w:t>
      </w:r>
    </w:p>
    <w:p w:rsidR="0052676D" w:rsidRPr="0052676D" w:rsidRDefault="0052676D" w:rsidP="0052676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2676D">
        <w:rPr>
          <w:rFonts w:ascii="Book Antiqua" w:hAnsi="Book Antiqua"/>
          <w:b/>
          <w:sz w:val="24"/>
        </w:rPr>
        <w:t>CONSIDERANDO:</w:t>
      </w:r>
    </w:p>
    <w:p w:rsidR="0019584D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5776A" w:rsidRPr="0052676D">
        <w:rPr>
          <w:rFonts w:ascii="Book Antiqua" w:hAnsi="Book Antiqua"/>
          <w:sz w:val="24"/>
        </w:rPr>
        <w:t>Que un grupo de vecinos del citado barrio han expuesto la inquietud de que a través de éste Honorable Cuerpo se rinda sencillo homenaje a distintos hombres y mujeres que han hecho historia por su desempeño en su accionar y su personalidad</w:t>
      </w:r>
      <w:r>
        <w:rPr>
          <w:rFonts w:ascii="Book Antiqua" w:hAnsi="Book Antiqua"/>
          <w:sz w:val="24"/>
        </w:rPr>
        <w:t xml:space="preserve">; </w:t>
      </w:r>
    </w:p>
    <w:p w:rsidR="0019584D" w:rsidRPr="0052676D" w:rsidRDefault="0085776A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</w:rPr>
        <w:t>Que conforme a la tipología de nombres ya existentes en las calles que componen el B° Telefónico</w:t>
      </w:r>
      <w:r w:rsidR="0052676D">
        <w:rPr>
          <w:rFonts w:ascii="Book Antiqua" w:hAnsi="Book Antiqua"/>
          <w:sz w:val="24"/>
        </w:rPr>
        <w:t xml:space="preserve">, </w:t>
      </w:r>
      <w:r w:rsidRPr="0052676D">
        <w:rPr>
          <w:rFonts w:ascii="Book Antiqua" w:hAnsi="Book Antiqua"/>
          <w:sz w:val="24"/>
        </w:rPr>
        <w:t>es factible otorgar los nombres propuestos</w:t>
      </w:r>
      <w:r w:rsidR="0052676D">
        <w:rPr>
          <w:rFonts w:ascii="Book Antiqua" w:hAnsi="Book Antiqua"/>
          <w:sz w:val="24"/>
        </w:rPr>
        <w:t xml:space="preserve">; </w:t>
      </w:r>
    </w:p>
    <w:p w:rsidR="0052676D" w:rsidRPr="0052676D" w:rsidRDefault="0052676D" w:rsidP="0052676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2676D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9584D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85776A" w:rsidRPr="0052676D">
        <w:rPr>
          <w:rFonts w:ascii="Book Antiqua" w:hAnsi="Book Antiqua"/>
          <w:sz w:val="24"/>
        </w:rPr>
        <w:t>OTORGASE el nombre de “Señora Eva Duarte” a la calle 1ra</w:t>
      </w:r>
      <w:r>
        <w:rPr>
          <w:rFonts w:ascii="Book Antiqua" w:hAnsi="Book Antiqua"/>
          <w:sz w:val="24"/>
        </w:rPr>
        <w:t xml:space="preserve">. </w:t>
      </w:r>
      <w:r w:rsidR="0085776A" w:rsidRPr="0052676D">
        <w:rPr>
          <w:rFonts w:ascii="Book Antiqua" w:hAnsi="Book Antiqua"/>
          <w:sz w:val="24"/>
        </w:rPr>
        <w:t>paralela al sur de Avda</w:t>
      </w:r>
      <w:r>
        <w:rPr>
          <w:rFonts w:ascii="Book Antiqua" w:hAnsi="Book Antiqua"/>
          <w:sz w:val="24"/>
        </w:rPr>
        <w:t xml:space="preserve">. </w:t>
      </w:r>
      <w:r w:rsidR="0085776A" w:rsidRPr="0052676D">
        <w:rPr>
          <w:rFonts w:ascii="Book Antiqua" w:hAnsi="Book Antiqua"/>
          <w:sz w:val="24"/>
        </w:rPr>
        <w:t>Presidente Perón</w:t>
      </w:r>
      <w:r>
        <w:rPr>
          <w:rFonts w:ascii="Book Antiqua" w:hAnsi="Book Antiqua"/>
          <w:sz w:val="24"/>
        </w:rPr>
        <w:t xml:space="preserve">. </w:t>
      </w:r>
    </w:p>
    <w:p w:rsidR="0019584D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5776A" w:rsidRPr="0052676D">
        <w:rPr>
          <w:rFonts w:ascii="Book Antiqua" w:hAnsi="Book Antiqua"/>
          <w:sz w:val="24"/>
        </w:rPr>
        <w:t>OTORGASE el nombre de “18 de Marzo”</w:t>
      </w:r>
      <w:r>
        <w:rPr>
          <w:rFonts w:ascii="Book Antiqua" w:hAnsi="Book Antiqua"/>
          <w:sz w:val="24"/>
        </w:rPr>
        <w:t xml:space="preserve">, </w:t>
      </w:r>
      <w:r w:rsidR="0085776A" w:rsidRPr="0052676D">
        <w:rPr>
          <w:rFonts w:ascii="Book Antiqua" w:hAnsi="Book Antiqua"/>
          <w:sz w:val="24"/>
        </w:rPr>
        <w:t>fecha en la cual se festeja el día de las Telecomunicaciones</w:t>
      </w:r>
      <w:r>
        <w:rPr>
          <w:rFonts w:ascii="Book Antiqua" w:hAnsi="Book Antiqua"/>
          <w:sz w:val="24"/>
        </w:rPr>
        <w:t xml:space="preserve">, </w:t>
      </w:r>
      <w:r w:rsidR="0085776A" w:rsidRPr="0052676D">
        <w:rPr>
          <w:rFonts w:ascii="Book Antiqua" w:hAnsi="Book Antiqua"/>
          <w:sz w:val="24"/>
        </w:rPr>
        <w:t>al pasaje ubicado al Sur de Avda</w:t>
      </w:r>
      <w:r>
        <w:rPr>
          <w:rFonts w:ascii="Book Antiqua" w:hAnsi="Book Antiqua"/>
          <w:sz w:val="24"/>
        </w:rPr>
        <w:t xml:space="preserve">. </w:t>
      </w:r>
      <w:r w:rsidR="0085776A" w:rsidRPr="0052676D">
        <w:rPr>
          <w:rFonts w:ascii="Book Antiqua" w:hAnsi="Book Antiqua"/>
          <w:sz w:val="24"/>
        </w:rPr>
        <w:t>Presidente Perón</w:t>
      </w:r>
      <w:r>
        <w:rPr>
          <w:rFonts w:ascii="Book Antiqua" w:hAnsi="Book Antiqua"/>
          <w:sz w:val="24"/>
        </w:rPr>
        <w:t xml:space="preserve">, </w:t>
      </w:r>
      <w:r w:rsidR="0085776A" w:rsidRPr="0052676D">
        <w:rPr>
          <w:rFonts w:ascii="Book Antiqua" w:hAnsi="Book Antiqua"/>
          <w:sz w:val="24"/>
        </w:rPr>
        <w:t>1ra</w:t>
      </w:r>
      <w:r>
        <w:rPr>
          <w:rFonts w:ascii="Book Antiqua" w:hAnsi="Book Antiqua"/>
          <w:sz w:val="24"/>
        </w:rPr>
        <w:t xml:space="preserve">. </w:t>
      </w:r>
      <w:r w:rsidR="0085776A" w:rsidRPr="0052676D">
        <w:rPr>
          <w:rFonts w:ascii="Book Antiqua" w:hAnsi="Book Antiqua"/>
          <w:sz w:val="24"/>
        </w:rPr>
        <w:t>paralela al Norte de calle Las Higueritas entre Aragón y Arroyo</w:t>
      </w:r>
      <w:r>
        <w:rPr>
          <w:rFonts w:ascii="Book Antiqua" w:hAnsi="Book Antiqua"/>
          <w:sz w:val="24"/>
        </w:rPr>
        <w:t xml:space="preserve">, </w:t>
      </w:r>
    </w:p>
    <w:p w:rsidR="0019584D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9723BE" w:rsidRPr="0052676D">
        <w:rPr>
          <w:rFonts w:ascii="Book Antiqua" w:hAnsi="Book Antiqua"/>
          <w:sz w:val="24"/>
        </w:rPr>
        <w:t>OTORGASE el nombre de “Patria” al pasaje ubicado perpendicularmente hacia el sur de Avda</w:t>
      </w:r>
      <w:r>
        <w:rPr>
          <w:rFonts w:ascii="Book Antiqua" w:hAnsi="Book Antiqua"/>
          <w:sz w:val="24"/>
        </w:rPr>
        <w:t xml:space="preserve">. </w:t>
      </w:r>
      <w:r w:rsidR="009723BE" w:rsidRPr="0052676D">
        <w:rPr>
          <w:rFonts w:ascii="Book Antiqua" w:hAnsi="Book Antiqua"/>
          <w:sz w:val="24"/>
        </w:rPr>
        <w:t>Presidente Perón</w:t>
      </w:r>
      <w:r>
        <w:rPr>
          <w:rFonts w:ascii="Book Antiqua" w:hAnsi="Book Antiqua"/>
          <w:sz w:val="24"/>
        </w:rPr>
        <w:t xml:space="preserve">, </w:t>
      </w:r>
      <w:r w:rsidR="009723BE" w:rsidRPr="0052676D">
        <w:rPr>
          <w:rFonts w:ascii="Book Antiqua" w:hAnsi="Book Antiqua"/>
          <w:sz w:val="24"/>
        </w:rPr>
        <w:t>hasta calle Malvina y Aragón</w:t>
      </w:r>
      <w:r>
        <w:rPr>
          <w:rFonts w:ascii="Book Antiqua" w:hAnsi="Book Antiqua"/>
          <w:sz w:val="24"/>
        </w:rPr>
        <w:t xml:space="preserve">. </w:t>
      </w:r>
    </w:p>
    <w:p w:rsidR="0019584D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9723BE" w:rsidRPr="0052676D">
        <w:rPr>
          <w:rFonts w:ascii="Book Antiqua" w:hAnsi="Book Antiqua"/>
          <w:sz w:val="24"/>
        </w:rPr>
        <w:t>OTORGASE el nombre de “Madre Teresa de Calcuta” al pasaje perpendicular hacia el sur de Avda</w:t>
      </w:r>
      <w:r>
        <w:rPr>
          <w:rFonts w:ascii="Book Antiqua" w:hAnsi="Book Antiqua"/>
          <w:sz w:val="24"/>
        </w:rPr>
        <w:t xml:space="preserve">. </w:t>
      </w:r>
      <w:r w:rsidR="009723BE" w:rsidRPr="0052676D">
        <w:rPr>
          <w:rFonts w:ascii="Book Antiqua" w:hAnsi="Book Antiqua"/>
          <w:sz w:val="24"/>
        </w:rPr>
        <w:t>Presidente Perón</w:t>
      </w:r>
      <w:r>
        <w:rPr>
          <w:rFonts w:ascii="Book Antiqua" w:hAnsi="Book Antiqua"/>
          <w:sz w:val="24"/>
        </w:rPr>
        <w:t xml:space="preserve">, </w:t>
      </w:r>
      <w:r w:rsidR="009723BE" w:rsidRPr="0052676D">
        <w:rPr>
          <w:rFonts w:ascii="Book Antiqua" w:hAnsi="Book Antiqua"/>
          <w:sz w:val="24"/>
        </w:rPr>
        <w:t>1er</w:t>
      </w:r>
      <w:r>
        <w:rPr>
          <w:rFonts w:ascii="Book Antiqua" w:hAnsi="Book Antiqua"/>
          <w:sz w:val="24"/>
        </w:rPr>
        <w:t xml:space="preserve">. </w:t>
      </w:r>
      <w:r w:rsidR="009723BE" w:rsidRPr="0052676D">
        <w:rPr>
          <w:rFonts w:ascii="Book Antiqua" w:hAnsi="Book Antiqua"/>
          <w:sz w:val="24"/>
        </w:rPr>
        <w:t>paralelo hacia el oeste de calle Arroyo</w:t>
      </w:r>
      <w:r>
        <w:rPr>
          <w:rFonts w:ascii="Book Antiqua" w:hAnsi="Book Antiqua"/>
          <w:sz w:val="24"/>
        </w:rPr>
        <w:t xml:space="preserve">. </w:t>
      </w:r>
    </w:p>
    <w:p w:rsidR="0019584D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9723BE" w:rsidRPr="0052676D">
        <w:rPr>
          <w:rFonts w:ascii="Book Antiqua" w:hAnsi="Book Antiqua"/>
          <w:sz w:val="24"/>
        </w:rPr>
        <w:t>OTORGASE el nombre de “Obispo Colombres” al pasaje perpendicular hacia el sur de Avda</w:t>
      </w:r>
      <w:r>
        <w:rPr>
          <w:rFonts w:ascii="Book Antiqua" w:hAnsi="Book Antiqua"/>
          <w:sz w:val="24"/>
        </w:rPr>
        <w:t xml:space="preserve">. </w:t>
      </w:r>
      <w:r w:rsidR="009723BE" w:rsidRPr="0052676D">
        <w:rPr>
          <w:rFonts w:ascii="Book Antiqua" w:hAnsi="Book Antiqua"/>
          <w:sz w:val="24"/>
        </w:rPr>
        <w:t>Presidente Perón</w:t>
      </w:r>
      <w:r>
        <w:rPr>
          <w:rFonts w:ascii="Book Antiqua" w:hAnsi="Book Antiqua"/>
          <w:sz w:val="24"/>
        </w:rPr>
        <w:t xml:space="preserve">, </w:t>
      </w:r>
      <w:r w:rsidR="009723BE" w:rsidRPr="0052676D">
        <w:rPr>
          <w:rFonts w:ascii="Book Antiqua" w:hAnsi="Book Antiqua"/>
          <w:sz w:val="24"/>
        </w:rPr>
        <w:t>ubicado</w:t>
      </w:r>
      <w:r w:rsidR="001A0C00" w:rsidRPr="0052676D">
        <w:rPr>
          <w:rFonts w:ascii="Book Antiqua" w:hAnsi="Book Antiqua"/>
          <w:sz w:val="24"/>
        </w:rPr>
        <w:t xml:space="preserve"> entre P</w:t>
      </w:r>
      <w:r w:rsidR="009723BE" w:rsidRPr="0052676D">
        <w:rPr>
          <w:rFonts w:ascii="Book Antiqua" w:hAnsi="Book Antiqua"/>
          <w:sz w:val="24"/>
        </w:rPr>
        <w:t>asaje Berutti y Arroyo</w:t>
      </w:r>
      <w:r>
        <w:rPr>
          <w:rFonts w:ascii="Book Antiqua" w:hAnsi="Book Antiqua"/>
          <w:sz w:val="24"/>
        </w:rPr>
        <w:t xml:space="preserve">, </w:t>
      </w:r>
      <w:r w:rsidR="009723BE" w:rsidRPr="0052676D">
        <w:rPr>
          <w:rFonts w:ascii="Book Antiqua" w:hAnsi="Book Antiqua"/>
          <w:sz w:val="24"/>
        </w:rPr>
        <w:t>perpendicular hacia el norte de calle Las Higueritas</w:t>
      </w:r>
      <w:r>
        <w:rPr>
          <w:rFonts w:ascii="Book Antiqua" w:hAnsi="Book Antiqua"/>
          <w:sz w:val="24"/>
        </w:rPr>
        <w:t xml:space="preserve">. </w:t>
      </w:r>
    </w:p>
    <w:p w:rsidR="006F2884" w:rsidRPr="0052676D" w:rsidRDefault="0052676D" w:rsidP="0052676D">
      <w:pPr>
        <w:keepNext/>
        <w:spacing w:after="180" w:line="240" w:lineRule="auto"/>
        <w:rPr>
          <w:rFonts w:ascii="Book Antiqua" w:hAnsi="Book Antiqua"/>
          <w:sz w:val="24"/>
        </w:rPr>
      </w:pPr>
      <w:r w:rsidRPr="0052676D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3E657F" w:rsidRPr="0052676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2676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2676D" w:rsidSect="0052676D">
      <w:footerReference w:type="default" r:id="rId7"/>
      <w:pgSz w:w="11906" w:h="16838"/>
      <w:pgMar w:top="1417" w:right="1134" w:bottom="1134" w:left="1701" w:header="709" w:footer="709" w:gutter="0"/>
      <w:pgNumType w:start="6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D9B" w:rsidRDefault="00BE7D9B" w:rsidP="00BE7D9B">
      <w:pPr>
        <w:spacing w:after="0" w:line="240" w:lineRule="auto"/>
      </w:pPr>
      <w:r>
        <w:separator/>
      </w:r>
    </w:p>
  </w:endnote>
  <w:endnote w:type="continuationSeparator" w:id="0">
    <w:p w:rsidR="00BE7D9B" w:rsidRDefault="00BE7D9B" w:rsidP="00BE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D9B" w:rsidRPr="00AB7141" w:rsidRDefault="00BE7D9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D9B" w:rsidRDefault="00BE7D9B" w:rsidP="00BE7D9B">
      <w:pPr>
        <w:spacing w:after="0" w:line="240" w:lineRule="auto"/>
      </w:pPr>
      <w:r>
        <w:separator/>
      </w:r>
    </w:p>
  </w:footnote>
  <w:footnote w:type="continuationSeparator" w:id="0">
    <w:p w:rsidR="00BE7D9B" w:rsidRDefault="00BE7D9B" w:rsidP="00BE7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776A"/>
    <w:rsid w:val="00002FAC"/>
    <w:rsid w:val="00046278"/>
    <w:rsid w:val="00062769"/>
    <w:rsid w:val="000776C1"/>
    <w:rsid w:val="000D6F58"/>
    <w:rsid w:val="00104BD3"/>
    <w:rsid w:val="0019584D"/>
    <w:rsid w:val="001A0C00"/>
    <w:rsid w:val="001E1A06"/>
    <w:rsid w:val="001F6BF8"/>
    <w:rsid w:val="00201C81"/>
    <w:rsid w:val="00222916"/>
    <w:rsid w:val="00264167"/>
    <w:rsid w:val="00285793"/>
    <w:rsid w:val="002A342A"/>
    <w:rsid w:val="002C21F7"/>
    <w:rsid w:val="002D575E"/>
    <w:rsid w:val="00320916"/>
    <w:rsid w:val="00386537"/>
    <w:rsid w:val="003E657F"/>
    <w:rsid w:val="003F2F9B"/>
    <w:rsid w:val="00404A98"/>
    <w:rsid w:val="004162B0"/>
    <w:rsid w:val="00491B9D"/>
    <w:rsid w:val="004D07F7"/>
    <w:rsid w:val="004D7A7F"/>
    <w:rsid w:val="004F6D5B"/>
    <w:rsid w:val="00510EFD"/>
    <w:rsid w:val="0052676D"/>
    <w:rsid w:val="005952EA"/>
    <w:rsid w:val="00614665"/>
    <w:rsid w:val="006275BC"/>
    <w:rsid w:val="00641A6F"/>
    <w:rsid w:val="006A081F"/>
    <w:rsid w:val="006C2C0B"/>
    <w:rsid w:val="006D26B8"/>
    <w:rsid w:val="006F2884"/>
    <w:rsid w:val="00710493"/>
    <w:rsid w:val="00771F60"/>
    <w:rsid w:val="007B2FEC"/>
    <w:rsid w:val="007B73E1"/>
    <w:rsid w:val="007E6ABD"/>
    <w:rsid w:val="007F1AB9"/>
    <w:rsid w:val="00845C1C"/>
    <w:rsid w:val="008469B5"/>
    <w:rsid w:val="0085776A"/>
    <w:rsid w:val="00885DB8"/>
    <w:rsid w:val="008C3F0A"/>
    <w:rsid w:val="008D4D39"/>
    <w:rsid w:val="00917FDD"/>
    <w:rsid w:val="009723BE"/>
    <w:rsid w:val="009D177E"/>
    <w:rsid w:val="00A52B50"/>
    <w:rsid w:val="00A62DCF"/>
    <w:rsid w:val="00A64395"/>
    <w:rsid w:val="00A703B2"/>
    <w:rsid w:val="00A73CE7"/>
    <w:rsid w:val="00AB7141"/>
    <w:rsid w:val="00AD2A95"/>
    <w:rsid w:val="00B13AC8"/>
    <w:rsid w:val="00B54FB6"/>
    <w:rsid w:val="00B923D8"/>
    <w:rsid w:val="00BA79A3"/>
    <w:rsid w:val="00BB2ED4"/>
    <w:rsid w:val="00BE7D9B"/>
    <w:rsid w:val="00C049C7"/>
    <w:rsid w:val="00C309E5"/>
    <w:rsid w:val="00C36B0E"/>
    <w:rsid w:val="00CD5CBC"/>
    <w:rsid w:val="00CE1123"/>
    <w:rsid w:val="00D16959"/>
    <w:rsid w:val="00E34AE4"/>
    <w:rsid w:val="00E47BB3"/>
    <w:rsid w:val="00FA4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242A93-ED0C-4FF8-80D6-54BBE2BC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E7D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7D9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E7D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7D9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30</cp:revision>
  <cp:lastPrinted>2017-10-04T15:13:00Z</cp:lastPrinted>
  <dcterms:created xsi:type="dcterms:W3CDTF">2017-01-03T19:58:00Z</dcterms:created>
  <dcterms:modified xsi:type="dcterms:W3CDTF">2018-07-06T12:30:00Z</dcterms:modified>
</cp:coreProperties>
</file>