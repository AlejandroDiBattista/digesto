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6F58" w:rsidRPr="001B26DB" w:rsidRDefault="005E4ED4" w:rsidP="005E4ED4">
      <w:pPr>
        <w:jc w:val="right"/>
        <w:outlineLvl w:val="0"/>
        <w:rPr>
          <w:rFonts w:ascii="Times New Roman" w:hAnsi="Times New Roman"/>
        </w:rPr>
      </w:pPr>
      <w:r w:rsidRPr="001B26DB">
        <w:rPr>
          <w:rFonts w:ascii="Times New Roman" w:hAnsi="Times New Roman"/>
        </w:rPr>
        <w:t>Yerba Buena, 16 de Octubre de 1996</w:t>
      </w:r>
    </w:p>
    <w:p w:rsidR="002D575E" w:rsidRDefault="002D575E" w:rsidP="005E4ED4">
      <w:pPr>
        <w:outlineLvl w:val="0"/>
        <w:rPr>
          <w:rFonts w:ascii="Times New Roman" w:hAnsi="Times New Roman"/>
        </w:rPr>
      </w:pPr>
      <w:r w:rsidRPr="005E4ED4">
        <w:rPr>
          <w:rFonts w:ascii="Times New Roman" w:hAnsi="Times New Roman"/>
        </w:rPr>
        <w:t>ORDENANZA Nº</w:t>
      </w:r>
      <w:r w:rsidR="005E4ED4" w:rsidRPr="005E4ED4">
        <w:rPr>
          <w:rFonts w:ascii="Times New Roman" w:hAnsi="Times New Roman"/>
        </w:rPr>
        <w:t xml:space="preserve"> </w:t>
      </w:r>
      <w:r w:rsidR="005D3950">
        <w:rPr>
          <w:rFonts w:ascii="Times New Roman" w:hAnsi="Times New Roman"/>
        </w:rPr>
        <w:t>783</w:t>
      </w:r>
    </w:p>
    <w:p w:rsidR="005E4ED4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V</w:t>
      </w:r>
      <w:r w:rsidR="006F2884" w:rsidRPr="00A703B2">
        <w:rPr>
          <w:rFonts w:ascii="Times New Roman" w:hAnsi="Times New Roman"/>
          <w:u w:val="single"/>
        </w:rPr>
        <w:t>ISTO</w:t>
      </w:r>
      <w:r w:rsidRPr="00A703B2">
        <w:rPr>
          <w:rFonts w:ascii="Times New Roman" w:hAnsi="Times New Roman"/>
          <w:u w:val="single"/>
        </w:rPr>
        <w:t>:</w:t>
      </w:r>
      <w:r w:rsidR="005952EA">
        <w:rPr>
          <w:rFonts w:ascii="Times New Roman" w:hAnsi="Times New Roman"/>
        </w:rPr>
        <w:t xml:space="preserve"> </w:t>
      </w:r>
    </w:p>
    <w:p w:rsidR="00E34AE4" w:rsidRDefault="005D3950">
      <w:pPr>
        <w:rPr>
          <w:rFonts w:ascii="Times New Roman" w:hAnsi="Times New Roman"/>
        </w:rPr>
      </w:pPr>
      <w:r>
        <w:rPr>
          <w:rFonts w:ascii="Times New Roman" w:hAnsi="Times New Roman"/>
        </w:rPr>
        <w:t>El expte. N°272-V-96, mediante el cual numerosos vecinos de nuestra ciudad solicitan la designación de “Dr. Usandivaras” a un pasaje sin nombre del Marrio Marti Coll; Y</w:t>
      </w:r>
    </w:p>
    <w:p w:rsidR="00B923D8" w:rsidRDefault="002D575E" w:rsidP="005E4ED4">
      <w:pPr>
        <w:outlineLvl w:val="0"/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C</w:t>
      </w:r>
      <w:r w:rsidR="006F2884" w:rsidRPr="00A703B2">
        <w:rPr>
          <w:rFonts w:ascii="Times New Roman" w:hAnsi="Times New Roman"/>
          <w:u w:val="single"/>
        </w:rPr>
        <w:t>ONSIDERANDO</w:t>
      </w:r>
      <w:r w:rsidRPr="00A703B2">
        <w:rPr>
          <w:rFonts w:ascii="Times New Roman" w:hAnsi="Times New Roman"/>
        </w:rPr>
        <w:t>:</w:t>
      </w:r>
    </w:p>
    <w:p w:rsidR="000D6F58" w:rsidRDefault="000F5580">
      <w:pPr>
        <w:rPr>
          <w:rFonts w:ascii="Times New Roman" w:hAnsi="Times New Roman"/>
        </w:rPr>
      </w:pPr>
      <w:r>
        <w:rPr>
          <w:rFonts w:ascii="Times New Roman" w:hAnsi="Times New Roman"/>
        </w:rPr>
        <w:t>Que nació hace ya más de 45 años, hijo de un reconocido cirujano y catedrático, se graduó en la Facultad de Medicina de la U.N.T., DEDICÁNDOSE A LA ESPECIALIDAD QUIRÚRGICA EN EL Sanatorio 9 de Julio, establecimientodel que era socio propietario y del que fue motor de su modernización.</w:t>
      </w:r>
    </w:p>
    <w:p w:rsidR="000F5580" w:rsidRDefault="000F5580">
      <w:pPr>
        <w:rPr>
          <w:rFonts w:ascii="Times New Roman" w:hAnsi="Times New Roman"/>
        </w:rPr>
      </w:pPr>
      <w:r>
        <w:rPr>
          <w:rFonts w:ascii="Times New Roman" w:hAnsi="Times New Roman"/>
        </w:rPr>
        <w:t>Que fue muy competente profesional, como lo demostró en la práctica cotidiana y en los numerosos Congresos Internacionales de los que participó como miembro r</w:t>
      </w:r>
      <w:r w:rsidR="005E4ED4">
        <w:rPr>
          <w:rFonts w:ascii="Times New Roman" w:hAnsi="Times New Roman"/>
        </w:rPr>
        <w:t>elator desde su graduación de 1</w:t>
      </w:r>
      <w:r>
        <w:rPr>
          <w:rFonts w:ascii="Times New Roman" w:hAnsi="Times New Roman"/>
        </w:rPr>
        <w:t>974.</w:t>
      </w:r>
    </w:p>
    <w:p w:rsidR="000F5580" w:rsidRDefault="000F5580">
      <w:pPr>
        <w:rPr>
          <w:rFonts w:ascii="Times New Roman" w:hAnsi="Times New Roman"/>
        </w:rPr>
      </w:pPr>
      <w:r>
        <w:rPr>
          <w:rFonts w:ascii="Times New Roman" w:hAnsi="Times New Roman"/>
        </w:rPr>
        <w:t>Que a partir del año siguiente, tras su residencia cumplida en Buenos Aires integró la Sociedad Argentina de Cirugía, estando empeñado en su último tiempo en el perfeccionamiento y la difusión de la Cirugía de Trauma, una especialidad no lo suficientemente desarrollada en nuestro medio.</w:t>
      </w:r>
    </w:p>
    <w:p w:rsidR="000F5580" w:rsidRDefault="000F5580">
      <w:pPr>
        <w:rPr>
          <w:rFonts w:ascii="Times New Roman" w:hAnsi="Times New Roman"/>
        </w:rPr>
      </w:pPr>
      <w:r>
        <w:rPr>
          <w:rFonts w:ascii="Times New Roman" w:hAnsi="Times New Roman"/>
        </w:rPr>
        <w:t>Que quienes lo conocieron, coinciden en calificarlo como un profesional capaz y capacitado, deminador de la ciencia médica, así como un ser humano</w:t>
      </w:r>
      <w:r w:rsidR="00D8733B">
        <w:rPr>
          <w:rFonts w:ascii="Times New Roman" w:hAnsi="Times New Roman"/>
        </w:rPr>
        <w:t xml:space="preserve"> de vocación altruista, siempre dispuesto a brindar a quienes lo necesitaban su desinteresada, generosa y tranquilizadora ayuda, no ausente si era necesario de su sabio consejo y nunca falta de un sentimiento de amistad y de alegría por la posibilidad que de hacer el bien se le brindaba.</w:t>
      </w:r>
    </w:p>
    <w:p w:rsidR="00D8733B" w:rsidRDefault="00D8733B">
      <w:pPr>
        <w:rPr>
          <w:rFonts w:ascii="Times New Roman" w:hAnsi="Times New Roman"/>
        </w:rPr>
      </w:pPr>
      <w:r>
        <w:rPr>
          <w:rFonts w:ascii="Times New Roman" w:hAnsi="Times New Roman"/>
        </w:rPr>
        <w:t>Que repentina y prematuramente, como Dios sabe proteger y premiar a sus preferidos, el 15 de Octubre de 1995, el Señor se llevó al Dr. Usandivaras, dejando un vacío a todos nosotros que difícilmente pueda ser cubierto.</w:t>
      </w:r>
    </w:p>
    <w:p w:rsidR="00D8733B" w:rsidRDefault="00D8733B">
      <w:pPr>
        <w:rPr>
          <w:rFonts w:ascii="Times New Roman" w:hAnsi="Times New Roman"/>
        </w:rPr>
      </w:pPr>
      <w:r>
        <w:rPr>
          <w:rFonts w:ascii="Times New Roman" w:hAnsi="Times New Roman"/>
        </w:rPr>
        <w:t>Que en definitiva, fue una persona que a través del ejercicio de la medicina, sirvió a toda su comunidad, nos sirvió a todos nosotros, ya sea como amigo o particularmente, a través del desinteresado ejercicio de su profesión.</w:t>
      </w:r>
    </w:p>
    <w:p w:rsidR="002D575E" w:rsidRPr="001B26DB" w:rsidRDefault="002D575E" w:rsidP="005E4ED4">
      <w:pPr>
        <w:jc w:val="center"/>
        <w:outlineLvl w:val="0"/>
        <w:rPr>
          <w:rFonts w:ascii="Times New Roman" w:hAnsi="Times New Roman"/>
          <w:b/>
        </w:rPr>
      </w:pPr>
      <w:r w:rsidRPr="001B26DB">
        <w:rPr>
          <w:rFonts w:ascii="Times New Roman" w:hAnsi="Times New Roman"/>
          <w:b/>
        </w:rPr>
        <w:t>EL CONCEJO DELIBERANTE S</w:t>
      </w:r>
      <w:r w:rsidR="001B26DB">
        <w:rPr>
          <w:rFonts w:ascii="Times New Roman" w:hAnsi="Times New Roman"/>
          <w:b/>
        </w:rPr>
        <w:t>ANCIONA CON FUERZA DE ORDENANZA</w:t>
      </w:r>
      <w:bookmarkStart w:id="0" w:name="_GoBack"/>
      <w:bookmarkEnd w:id="0"/>
    </w:p>
    <w:p w:rsidR="000D6F58" w:rsidRDefault="005952EA" w:rsidP="000D6F58">
      <w:pPr>
        <w:rPr>
          <w:rFonts w:ascii="Times New Roman" w:hAnsi="Times New Roman"/>
        </w:rPr>
      </w:pPr>
      <w:r w:rsidRPr="005952EA">
        <w:rPr>
          <w:rFonts w:ascii="Times New Roman" w:hAnsi="Times New Roman"/>
          <w:u w:val="single"/>
        </w:rPr>
        <w:lastRenderedPageBreak/>
        <w:t>ARTICULO PRIMERO:</w:t>
      </w:r>
      <w:r w:rsidRPr="000D6F58">
        <w:rPr>
          <w:rFonts w:ascii="Times New Roman" w:hAnsi="Times New Roman"/>
        </w:rPr>
        <w:t xml:space="preserve"> </w:t>
      </w:r>
      <w:r w:rsidR="00D8733B">
        <w:rPr>
          <w:rFonts w:ascii="Times New Roman" w:hAnsi="Times New Roman"/>
        </w:rPr>
        <w:t>designase con el nombre de “DR. MANUEL USANDIVARAS” al pasaje ubicado de Este a Oeste desde Av. Alfredo Guzmán hasta Andrés Villa y que corre entre las calles La Paz y Gral. Lamadrid.</w:t>
      </w:r>
    </w:p>
    <w:p w:rsidR="00A73AC2" w:rsidRDefault="00A73AC2" w:rsidP="000D6F58">
      <w:pPr>
        <w:rPr>
          <w:rFonts w:ascii="Times New Roman" w:hAnsi="Times New Roman"/>
        </w:rPr>
      </w:pPr>
      <w:r w:rsidRPr="005E4ED4">
        <w:rPr>
          <w:rFonts w:ascii="Times New Roman" w:hAnsi="Times New Roman"/>
          <w:u w:val="single"/>
        </w:rPr>
        <w:t>ARTICULO SEGUNDO</w:t>
      </w:r>
      <w:r>
        <w:rPr>
          <w:rFonts w:ascii="Times New Roman" w:hAnsi="Times New Roman"/>
        </w:rPr>
        <w:t>: Dese copia a los familiares del Dr. Usandivaras a los fines que hubiera lugar,</w:t>
      </w:r>
    </w:p>
    <w:p w:rsidR="006F2884" w:rsidRPr="00A703B2" w:rsidRDefault="003E657F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ARTÍCULO </w:t>
      </w:r>
      <w:r w:rsidR="00A73AC2">
        <w:rPr>
          <w:rFonts w:ascii="Times New Roman" w:hAnsi="Times New Roman"/>
          <w:u w:val="single"/>
        </w:rPr>
        <w:t>TERCERO</w:t>
      </w:r>
      <w:r w:rsidR="001B26DB">
        <w:rPr>
          <w:rFonts w:ascii="Times New Roman" w:hAnsi="Times New Roman"/>
          <w:u w:val="single"/>
        </w:rPr>
        <w:t xml:space="preserve">: </w:t>
      </w:r>
      <w:r w:rsidRPr="00C049C7">
        <w:rPr>
          <w:rFonts w:ascii="Times New Roman" w:hAnsi="Times New Roman"/>
        </w:rPr>
        <w:t>COMUNÍQUESE</w:t>
      </w:r>
      <w:r>
        <w:rPr>
          <w:rFonts w:ascii="Times New Roman" w:hAnsi="Times New Roman"/>
        </w:rPr>
        <w:t xml:space="preserve">, </w:t>
      </w:r>
      <w:r w:rsidR="005E4ED4">
        <w:rPr>
          <w:rFonts w:ascii="Times New Roman" w:hAnsi="Times New Roman"/>
        </w:rPr>
        <w:t>CÓPIESE y ARCHÍVESE.</w:t>
      </w:r>
    </w:p>
    <w:sectPr w:rsidR="006F2884" w:rsidRPr="00A703B2" w:rsidSect="006E32A9">
      <w:footerReference w:type="default" r:id="rId7"/>
      <w:pgSz w:w="11906" w:h="16838"/>
      <w:pgMar w:top="1417" w:right="1701" w:bottom="1417" w:left="1701" w:header="708" w:footer="708" w:gutter="0"/>
      <w:pgNumType w:start="77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2D12" w:rsidRDefault="006A2D12" w:rsidP="001507FE">
      <w:pPr>
        <w:spacing w:after="0" w:line="240" w:lineRule="auto"/>
      </w:pPr>
      <w:r>
        <w:separator/>
      </w:r>
    </w:p>
  </w:endnote>
  <w:endnote w:type="continuationSeparator" w:id="0">
    <w:p w:rsidR="006A2D12" w:rsidRDefault="006A2D12" w:rsidP="00150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7FE" w:rsidRPr="00403C54" w:rsidRDefault="001507F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2D12" w:rsidRDefault="006A2D12" w:rsidP="001507FE">
      <w:pPr>
        <w:spacing w:after="0" w:line="240" w:lineRule="auto"/>
      </w:pPr>
      <w:r>
        <w:separator/>
      </w:r>
    </w:p>
  </w:footnote>
  <w:footnote w:type="continuationSeparator" w:id="0">
    <w:p w:rsidR="006A2D12" w:rsidRDefault="006A2D12" w:rsidP="001507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3950"/>
    <w:rsid w:val="000776C1"/>
    <w:rsid w:val="000D6F58"/>
    <w:rsid w:val="000F5580"/>
    <w:rsid w:val="001507FE"/>
    <w:rsid w:val="001B26DB"/>
    <w:rsid w:val="00222916"/>
    <w:rsid w:val="002D575E"/>
    <w:rsid w:val="00301DE2"/>
    <w:rsid w:val="003E657F"/>
    <w:rsid w:val="00403C54"/>
    <w:rsid w:val="00565A1B"/>
    <w:rsid w:val="005952EA"/>
    <w:rsid w:val="005D3950"/>
    <w:rsid w:val="005E4ED4"/>
    <w:rsid w:val="006A18DC"/>
    <w:rsid w:val="006A2D12"/>
    <w:rsid w:val="006E32A9"/>
    <w:rsid w:val="006F2884"/>
    <w:rsid w:val="007B73E1"/>
    <w:rsid w:val="007E6ABD"/>
    <w:rsid w:val="007F1AB9"/>
    <w:rsid w:val="00A703B2"/>
    <w:rsid w:val="00A73AC2"/>
    <w:rsid w:val="00B923D8"/>
    <w:rsid w:val="00BB2ED4"/>
    <w:rsid w:val="00C049C7"/>
    <w:rsid w:val="00CE1123"/>
    <w:rsid w:val="00D012AF"/>
    <w:rsid w:val="00D40A41"/>
    <w:rsid w:val="00D8733B"/>
    <w:rsid w:val="00E34AE4"/>
    <w:rsid w:val="00E4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695EE8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50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507F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50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7F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H&#233;ctor\AppData\Local\Packages\Microsoft.MicrosoftEdge_8wekyb3d8bbwe\TempState\Download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C:\Users\Héctor\AppData\Local\Packages\Microsoft.MicrosoftEdge_8wekyb3d8bbwe\TempState\Downloads\Ordenanzas.dot</Template>
  <TotalTime>51</TotalTime>
  <Pages>2</Pages>
  <Words>353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cp:lastModifiedBy>Alejandro Di Battista</cp:lastModifiedBy>
  <cp:revision>10</cp:revision>
  <cp:lastPrinted>2018-04-26T14:57:00Z</cp:lastPrinted>
  <dcterms:created xsi:type="dcterms:W3CDTF">2017-04-20T21:47:00Z</dcterms:created>
  <dcterms:modified xsi:type="dcterms:W3CDTF">2018-07-06T12:28:00Z</dcterms:modified>
</cp:coreProperties>
</file>