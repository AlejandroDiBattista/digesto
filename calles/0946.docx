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6AC" w:rsidRPr="00FD06AC" w:rsidRDefault="00FD06AC" w:rsidP="00FD06A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</w:rPr>
        <w:t>Yerba Buena, 02 de Septiembre de 1998</w:t>
      </w:r>
    </w:p>
    <w:p w:rsidR="00FD06AC" w:rsidRPr="00FD06AC" w:rsidRDefault="00FD06AC" w:rsidP="00FD06A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D06AC">
        <w:rPr>
          <w:rFonts w:ascii="Book Antiqua" w:hAnsi="Book Antiqua"/>
          <w:b/>
          <w:sz w:val="24"/>
        </w:rPr>
        <w:t>ORDENANZA Nº 946</w:t>
      </w:r>
    </w:p>
    <w:p w:rsidR="00FD06AC" w:rsidRPr="00FD06AC" w:rsidRDefault="00FD06AC" w:rsidP="00FD06A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D06AC">
        <w:rPr>
          <w:rFonts w:ascii="Book Antiqua" w:hAnsi="Book Antiqua"/>
          <w:b/>
          <w:sz w:val="24"/>
        </w:rPr>
        <w:t>VISTO:</w:t>
      </w:r>
    </w:p>
    <w:p w:rsidR="00A21028" w:rsidRPr="00FD06AC" w:rsidRDefault="00FD06AC" w:rsidP="00FD06A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E7C3B" w:rsidRPr="00FD06AC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4E7C3B" w:rsidRPr="00FD06AC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1A5CE1" w:rsidRPr="00FD06AC">
        <w:rPr>
          <w:rFonts w:ascii="Book Antiqua" w:hAnsi="Book Antiqua"/>
          <w:sz w:val="24"/>
        </w:rPr>
        <w:t>4605-M17-V-1998</w:t>
      </w:r>
      <w:r>
        <w:rPr>
          <w:rFonts w:ascii="Book Antiqua" w:hAnsi="Book Antiqua"/>
          <w:sz w:val="24"/>
        </w:rPr>
        <w:t xml:space="preserve">, </w:t>
      </w:r>
      <w:r w:rsidR="001A5CE1" w:rsidRPr="00FD06AC">
        <w:rPr>
          <w:rFonts w:ascii="Book Antiqua" w:hAnsi="Book Antiqua"/>
          <w:sz w:val="24"/>
        </w:rPr>
        <w:t>iniciado por los vecinos del Barrio “El Rosedal” de esta Ciudad</w:t>
      </w:r>
      <w:r>
        <w:rPr>
          <w:rFonts w:ascii="Book Antiqua" w:hAnsi="Book Antiqua"/>
          <w:sz w:val="24"/>
        </w:rPr>
        <w:t xml:space="preserve">; </w:t>
      </w:r>
      <w:r w:rsidR="001A5CE1" w:rsidRPr="00FD06AC">
        <w:rPr>
          <w:rFonts w:ascii="Book Antiqua" w:hAnsi="Book Antiqua"/>
          <w:sz w:val="24"/>
        </w:rPr>
        <w:t>y</w:t>
      </w:r>
    </w:p>
    <w:p w:rsidR="00FD06AC" w:rsidRPr="00FD06AC" w:rsidRDefault="00FD06AC" w:rsidP="00FD06A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D06AC">
        <w:rPr>
          <w:rFonts w:ascii="Book Antiqua" w:hAnsi="Book Antiqua"/>
          <w:b/>
          <w:sz w:val="24"/>
        </w:rPr>
        <w:t>CONSIDERANDO:</w:t>
      </w:r>
    </w:p>
    <w:p w:rsidR="00B90CCB" w:rsidRPr="00FD06AC" w:rsidRDefault="00FD06AC" w:rsidP="00FD06A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E7C3B" w:rsidRPr="00FD06AC">
        <w:rPr>
          <w:rFonts w:ascii="Book Antiqua" w:hAnsi="Book Antiqua"/>
          <w:sz w:val="24"/>
        </w:rPr>
        <w:t xml:space="preserve">Que </w:t>
      </w:r>
      <w:r w:rsidR="001A5CE1" w:rsidRPr="00FD06AC">
        <w:rPr>
          <w:rFonts w:ascii="Book Antiqua" w:hAnsi="Book Antiqua"/>
          <w:sz w:val="24"/>
        </w:rPr>
        <w:t>a través del mismo solicitan se denomine con el nombre de “Alfonsina Storni” a una calle de dicho Barrio</w:t>
      </w:r>
      <w:r>
        <w:rPr>
          <w:rFonts w:ascii="Book Antiqua" w:hAnsi="Book Antiqua"/>
          <w:sz w:val="24"/>
        </w:rPr>
        <w:t xml:space="preserve">; </w:t>
      </w:r>
    </w:p>
    <w:p w:rsidR="00B90CCB" w:rsidRPr="00FD06AC" w:rsidRDefault="00CE294B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</w:rPr>
        <w:t>Que la arteria propuesta corre de Este a Oeste</w:t>
      </w:r>
      <w:r w:rsidR="00FD06AC">
        <w:rPr>
          <w:rFonts w:ascii="Book Antiqua" w:hAnsi="Book Antiqua"/>
          <w:sz w:val="24"/>
        </w:rPr>
        <w:t xml:space="preserve">, </w:t>
      </w:r>
      <w:r w:rsidRPr="00FD06AC">
        <w:rPr>
          <w:rFonts w:ascii="Book Antiqua" w:hAnsi="Book Antiqua"/>
          <w:sz w:val="24"/>
        </w:rPr>
        <w:t>perpendicular a la calle San Martín a la altura del 1</w:t>
      </w:r>
      <w:r w:rsidR="00FD06AC">
        <w:rPr>
          <w:rFonts w:ascii="Book Antiqua" w:hAnsi="Book Antiqua"/>
          <w:sz w:val="24"/>
        </w:rPr>
        <w:t xml:space="preserve">. </w:t>
      </w:r>
      <w:r w:rsidRPr="00FD06AC">
        <w:rPr>
          <w:rFonts w:ascii="Book Antiqua" w:hAnsi="Book Antiqua"/>
          <w:sz w:val="24"/>
        </w:rPr>
        <w:t>300 de la misma</w:t>
      </w:r>
      <w:r w:rsidR="00FD06AC">
        <w:rPr>
          <w:rFonts w:ascii="Book Antiqua" w:hAnsi="Book Antiqua"/>
          <w:sz w:val="24"/>
        </w:rPr>
        <w:t xml:space="preserve">, </w:t>
      </w:r>
      <w:r w:rsidRPr="00FD06AC">
        <w:rPr>
          <w:rFonts w:ascii="Book Antiqua" w:hAnsi="Book Antiqua"/>
          <w:sz w:val="24"/>
        </w:rPr>
        <w:t>se origina en la calle Martín Fierro y muere en los limites del Country Club</w:t>
      </w:r>
      <w:r w:rsidR="00FD06AC">
        <w:rPr>
          <w:rFonts w:ascii="Book Antiqua" w:hAnsi="Book Antiqua"/>
          <w:sz w:val="24"/>
        </w:rPr>
        <w:t xml:space="preserve">; </w:t>
      </w:r>
    </w:p>
    <w:p w:rsidR="00B90CCB" w:rsidRPr="00FD06AC" w:rsidRDefault="001A5CE1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</w:rPr>
        <w:t>Que fundamentan su pedido en razón de que dicha arteria carece de nombre por lo que los vecinos se ven obligados a denominar sus domicilios con una letra correspondiente a la manzana y el numero de casa</w:t>
      </w:r>
      <w:r w:rsidR="00FD06AC">
        <w:rPr>
          <w:rFonts w:ascii="Book Antiqua" w:hAnsi="Book Antiqua"/>
          <w:sz w:val="24"/>
        </w:rPr>
        <w:t xml:space="preserve">; </w:t>
      </w:r>
    </w:p>
    <w:p w:rsidR="00B90CCB" w:rsidRPr="00FD06AC" w:rsidRDefault="001A5CE1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</w:rPr>
        <w:t>Que la Dirección de Catastro y Edificación Privada de esa Municipalidad informa que no se registra ninguna calle o pasaje con el nombre de Alfonsina Storni</w:t>
      </w:r>
      <w:r w:rsidR="00FD06AC">
        <w:rPr>
          <w:rFonts w:ascii="Book Antiqua" w:hAnsi="Book Antiqua"/>
          <w:sz w:val="24"/>
        </w:rPr>
        <w:t xml:space="preserve">, </w:t>
      </w:r>
      <w:r w:rsidRPr="00FD06AC">
        <w:rPr>
          <w:rFonts w:ascii="Book Antiqua" w:hAnsi="Book Antiqua"/>
          <w:sz w:val="24"/>
        </w:rPr>
        <w:t>ni ninguna ordenanza que determine ese nombre a alguna arteria del Municipio</w:t>
      </w:r>
      <w:r w:rsidR="00FD06AC">
        <w:rPr>
          <w:rFonts w:ascii="Book Antiqua" w:hAnsi="Book Antiqua"/>
          <w:sz w:val="24"/>
        </w:rPr>
        <w:t xml:space="preserve">; </w:t>
      </w:r>
    </w:p>
    <w:p w:rsidR="00FD06AC" w:rsidRPr="00FD06AC" w:rsidRDefault="00FD06AC" w:rsidP="00FD06A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D06A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90CCB" w:rsidRPr="00FD06AC" w:rsidRDefault="00FD06AC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E294B" w:rsidRPr="00FD06AC">
        <w:rPr>
          <w:rFonts w:ascii="Book Antiqua" w:hAnsi="Book Antiqua"/>
          <w:sz w:val="24"/>
        </w:rPr>
        <w:t>IMPONER el nombre de “ALFONSINA STORNI” a la calle que corre de Este a Oeste entre las calles Martín Fierro y San Martín</w:t>
      </w:r>
      <w:r>
        <w:rPr>
          <w:rFonts w:ascii="Book Antiqua" w:hAnsi="Book Antiqua"/>
          <w:sz w:val="24"/>
        </w:rPr>
        <w:t xml:space="preserve">, </w:t>
      </w:r>
      <w:r w:rsidR="00CE294B" w:rsidRPr="00FD06AC">
        <w:rPr>
          <w:rFonts w:ascii="Book Antiqua" w:hAnsi="Book Antiqua"/>
          <w:sz w:val="24"/>
        </w:rPr>
        <w:t>a la altura del 1</w:t>
      </w:r>
      <w:r>
        <w:rPr>
          <w:rFonts w:ascii="Book Antiqua" w:hAnsi="Book Antiqua"/>
          <w:sz w:val="24"/>
        </w:rPr>
        <w:t xml:space="preserve">. </w:t>
      </w:r>
      <w:r w:rsidR="00CE294B" w:rsidRPr="00FD06AC">
        <w:rPr>
          <w:rFonts w:ascii="Book Antiqua" w:hAnsi="Book Antiqua"/>
          <w:sz w:val="24"/>
        </w:rPr>
        <w:t>300 de ésta última</w:t>
      </w:r>
      <w:r>
        <w:rPr>
          <w:rFonts w:ascii="Book Antiqua" w:hAnsi="Book Antiqua"/>
          <w:sz w:val="24"/>
        </w:rPr>
        <w:t xml:space="preserve">. </w:t>
      </w:r>
    </w:p>
    <w:p w:rsidR="00B90CCB" w:rsidRPr="00FD06AC" w:rsidRDefault="00FD06AC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A5CE1" w:rsidRPr="00FD06AC">
        <w:rPr>
          <w:rFonts w:ascii="Book Antiqua" w:hAnsi="Book Antiqua"/>
          <w:sz w:val="24"/>
        </w:rPr>
        <w:t>Publicar en el Boletín Oficial de la Provincia</w:t>
      </w:r>
      <w:r>
        <w:rPr>
          <w:rFonts w:ascii="Book Antiqua" w:hAnsi="Book Antiqua"/>
          <w:sz w:val="24"/>
        </w:rPr>
        <w:t xml:space="preserve">. </w:t>
      </w:r>
    </w:p>
    <w:p w:rsidR="006F2884" w:rsidRPr="00FD06AC" w:rsidRDefault="00FD06AC" w:rsidP="00FD06AC">
      <w:pPr>
        <w:keepNext/>
        <w:spacing w:after="180" w:line="240" w:lineRule="auto"/>
        <w:rPr>
          <w:rFonts w:ascii="Book Antiqua" w:hAnsi="Book Antiqua"/>
          <w:sz w:val="24"/>
        </w:rPr>
      </w:pPr>
      <w:r w:rsidRPr="00FD06A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FD06A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FD06A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D06AC" w:rsidSect="00FD06AC">
      <w:footerReference w:type="default" r:id="rId7"/>
      <w:pgSz w:w="11906" w:h="16838"/>
      <w:pgMar w:top="1417" w:right="1134" w:bottom="1134" w:left="1701" w:header="709" w:footer="709" w:gutter="0"/>
      <w:pgNumType w:start="8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362" w:rsidRDefault="00EC1362" w:rsidP="00EC1362">
      <w:pPr>
        <w:spacing w:after="0" w:line="240" w:lineRule="auto"/>
      </w:pPr>
      <w:r>
        <w:separator/>
      </w:r>
    </w:p>
  </w:endnote>
  <w:endnote w:type="continuationSeparator" w:id="0">
    <w:p w:rsidR="00EC1362" w:rsidRDefault="00EC1362" w:rsidP="00EC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362" w:rsidRPr="006D7C16" w:rsidRDefault="00EC13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362" w:rsidRDefault="00EC1362" w:rsidP="00EC1362">
      <w:pPr>
        <w:spacing w:after="0" w:line="240" w:lineRule="auto"/>
      </w:pPr>
      <w:r>
        <w:separator/>
      </w:r>
    </w:p>
  </w:footnote>
  <w:footnote w:type="continuationSeparator" w:id="0">
    <w:p w:rsidR="00EC1362" w:rsidRDefault="00EC1362" w:rsidP="00EC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7C3B"/>
    <w:rsid w:val="000273CE"/>
    <w:rsid w:val="000776C1"/>
    <w:rsid w:val="000851D6"/>
    <w:rsid w:val="000D6F58"/>
    <w:rsid w:val="00142D97"/>
    <w:rsid w:val="001A5CE1"/>
    <w:rsid w:val="001C268E"/>
    <w:rsid w:val="00222916"/>
    <w:rsid w:val="002705E8"/>
    <w:rsid w:val="002D575E"/>
    <w:rsid w:val="00340931"/>
    <w:rsid w:val="003E657F"/>
    <w:rsid w:val="00472AB2"/>
    <w:rsid w:val="00482F4F"/>
    <w:rsid w:val="004E7C3B"/>
    <w:rsid w:val="00514155"/>
    <w:rsid w:val="005417B3"/>
    <w:rsid w:val="00561766"/>
    <w:rsid w:val="005810CA"/>
    <w:rsid w:val="00583D81"/>
    <w:rsid w:val="005952EA"/>
    <w:rsid w:val="00600250"/>
    <w:rsid w:val="006160D3"/>
    <w:rsid w:val="00652E28"/>
    <w:rsid w:val="00694A1B"/>
    <w:rsid w:val="006C36D3"/>
    <w:rsid w:val="006D7C16"/>
    <w:rsid w:val="006F2884"/>
    <w:rsid w:val="007138CB"/>
    <w:rsid w:val="00752907"/>
    <w:rsid w:val="007B73E1"/>
    <w:rsid w:val="007E6ABD"/>
    <w:rsid w:val="007F1AB9"/>
    <w:rsid w:val="008144BB"/>
    <w:rsid w:val="0083764C"/>
    <w:rsid w:val="00860F19"/>
    <w:rsid w:val="008869F1"/>
    <w:rsid w:val="00893110"/>
    <w:rsid w:val="009B2121"/>
    <w:rsid w:val="009C344F"/>
    <w:rsid w:val="00A21028"/>
    <w:rsid w:val="00A563C3"/>
    <w:rsid w:val="00A703B2"/>
    <w:rsid w:val="00AB2E41"/>
    <w:rsid w:val="00AC6B69"/>
    <w:rsid w:val="00AE7D9D"/>
    <w:rsid w:val="00B22251"/>
    <w:rsid w:val="00B90CCB"/>
    <w:rsid w:val="00B923D8"/>
    <w:rsid w:val="00BB2ED4"/>
    <w:rsid w:val="00C049C7"/>
    <w:rsid w:val="00C24980"/>
    <w:rsid w:val="00C25D57"/>
    <w:rsid w:val="00C774D7"/>
    <w:rsid w:val="00CB0752"/>
    <w:rsid w:val="00CE1123"/>
    <w:rsid w:val="00CE294B"/>
    <w:rsid w:val="00D0170B"/>
    <w:rsid w:val="00D42705"/>
    <w:rsid w:val="00D92798"/>
    <w:rsid w:val="00D97D7F"/>
    <w:rsid w:val="00E34AE4"/>
    <w:rsid w:val="00E47BB3"/>
    <w:rsid w:val="00E77115"/>
    <w:rsid w:val="00EC1362"/>
    <w:rsid w:val="00EC214E"/>
    <w:rsid w:val="00ED6114"/>
    <w:rsid w:val="00F05EA3"/>
    <w:rsid w:val="00FD06AC"/>
    <w:rsid w:val="00FD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50474F-9C2C-498A-B088-FC25072D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C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13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C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136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2017-10-04T15:15:00Z</cp:lastPrinted>
  <dcterms:created xsi:type="dcterms:W3CDTF">2017-01-17T21:06:00Z</dcterms:created>
  <dcterms:modified xsi:type="dcterms:W3CDTF">2018-07-06T12:49:00Z</dcterms:modified>
</cp:coreProperties>
</file>