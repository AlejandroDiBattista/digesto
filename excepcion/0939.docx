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667" w:rsidRPr="00AA6667" w:rsidRDefault="00AA6667" w:rsidP="00AA6667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29 de Julio de 1998</w:t>
      </w:r>
    </w:p>
    <w:p w:rsidR="00AA6667" w:rsidRPr="00AA6667" w:rsidRDefault="00AA6667" w:rsidP="00AA6667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A6667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939</w:t>
      </w:r>
    </w:p>
    <w:p w:rsidR="00AA6667" w:rsidRPr="00AA6667" w:rsidRDefault="00AA6667" w:rsidP="00AA6667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A6667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840AEA" w:rsidRPr="00AA6667" w:rsidRDefault="00AA6667" w:rsidP="00AA66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F0689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El</w:t>
      </w:r>
      <w:r w:rsidR="00B07837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F0689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Expte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F0689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1F0689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054-T-98 mediante el cual el Señor Marino 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F0689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Trejo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F0689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solicita el tratamiento por vía de excepción del Expte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F0689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1F0689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1782-T-98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1F0689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AA6667" w:rsidRPr="00AA6667" w:rsidRDefault="00AA6667" w:rsidP="00AA6667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A6667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87501F" w:rsidRPr="00AA6667" w:rsidRDefault="00AA6667" w:rsidP="00AA66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Que se trata de una Documentación Técnica correspondiente a Planos de Obra Construida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propiedad de los Sres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Marino 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Trejo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inmueble Padrón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381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795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ubicado sobre calle Bs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esquina Sur-Este de Avda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Solano Vera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87501F" w:rsidRPr="00AA6667" w:rsidRDefault="001F0689" w:rsidP="00AA66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Que cuenta con Planos aprobados por la Municipalidad de Tafí Viejo que data del año 1977 con construcción hasta línea de calle</w:t>
      </w:r>
      <w:r w:rsidR="00B07837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Bs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As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7501F" w:rsidRPr="00AA6667" w:rsidRDefault="00D73F95" w:rsidP="00AA66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Que se realizó una ampliación de 591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00mts 2 de superficie cubierta ocupada 260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00mts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sobre línea Municipal continuando la aprobada en su oportunidad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y un garaje 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cobertizo para cochera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de 2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275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00mts 2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superficie semicubierta que al cumple con el retiro respecto de los planos aprobados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87501F" w:rsidRPr="00AA6667" w:rsidRDefault="00E9352C" w:rsidP="00AA66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Que según planilla de Declaración Jurada para valuación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las obras se terminaron en el año 1978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87501F" w:rsidRPr="00AA6667" w:rsidRDefault="00E9352C" w:rsidP="00AA66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Que esto nos permite deducir que la ampliación se efectuó hace 20 años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cuando la Municipalidad era Comuna Rural y no se exigían los retiros obligatorios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87501F" w:rsidRPr="00AA6667" w:rsidRDefault="00E9352C" w:rsidP="00AA66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Que cumple con los requisitos de FOS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FOT y alturas establecidas en el Código de Ordenamiento Urbano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Ordenanza N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613/94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87501F" w:rsidRPr="00AA6667" w:rsidRDefault="00E9352C" w:rsidP="00AA66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Que atento a que la construcción realizada es anterior a la puesta en vigencia de las Ordenanza que establecían retiros y que lo ocupado no es la totalidad del retiro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es que analizamos la viabilidad de la vía de excepción</w:t>
      </w:r>
      <w:r w:rsidR="00AA66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B07837" w:rsidRPr="00AA6667" w:rsidRDefault="00AA6667" w:rsidP="00AA6667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AA6667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87501F" w:rsidRPr="00AA6667" w:rsidRDefault="00AA6667" w:rsidP="00AA6667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AA666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APRUEBASE por vía de excepción la Documentación Técnica correspondiente a Planos de Obra Construida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conforme a obra contenido en el Expte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782-T-98 de la propiedad de los Sres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Marino 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Trejo y Aída de Trejo identificada como Padrón 381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795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CI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Z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M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3C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P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D73F95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2d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AA6667" w:rsidRDefault="00AA6667" w:rsidP="00AA6667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A666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AA6667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AA6667" w:rsidSect="00AA6667">
      <w:footerReference w:type="default" r:id="rId6"/>
      <w:pgSz w:w="11906" w:h="16838"/>
      <w:pgMar w:top="1417" w:right="1134" w:bottom="1134" w:left="1701" w:header="709" w:footer="709" w:gutter="0"/>
      <w:pgNumType w:start="88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4205" w:rsidRDefault="00324205" w:rsidP="00324205">
      <w:pPr>
        <w:spacing w:after="0" w:line="240" w:lineRule="auto"/>
      </w:pPr>
      <w:r>
        <w:separator/>
      </w:r>
    </w:p>
  </w:endnote>
  <w:endnote w:type="continuationSeparator" w:id="0">
    <w:p w:rsidR="00324205" w:rsidRDefault="00324205" w:rsidP="00324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4205" w:rsidRPr="005C370E" w:rsidRDefault="0032420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4205" w:rsidRDefault="00324205" w:rsidP="00324205">
      <w:pPr>
        <w:spacing w:after="0" w:line="240" w:lineRule="auto"/>
      </w:pPr>
      <w:r>
        <w:separator/>
      </w:r>
    </w:p>
  </w:footnote>
  <w:footnote w:type="continuationSeparator" w:id="0">
    <w:p w:rsidR="00324205" w:rsidRDefault="00324205" w:rsidP="003242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F0689"/>
    <w:rsid w:val="00081124"/>
    <w:rsid w:val="000E5BAB"/>
    <w:rsid w:val="0010310F"/>
    <w:rsid w:val="001A2C68"/>
    <w:rsid w:val="001F0689"/>
    <w:rsid w:val="00253262"/>
    <w:rsid w:val="002A01D3"/>
    <w:rsid w:val="00305437"/>
    <w:rsid w:val="00323CD8"/>
    <w:rsid w:val="00324205"/>
    <w:rsid w:val="00335277"/>
    <w:rsid w:val="004D4D20"/>
    <w:rsid w:val="004E327D"/>
    <w:rsid w:val="00594E2D"/>
    <w:rsid w:val="005A0197"/>
    <w:rsid w:val="005A3F3F"/>
    <w:rsid w:val="005A7501"/>
    <w:rsid w:val="005C370E"/>
    <w:rsid w:val="00621CDB"/>
    <w:rsid w:val="00626303"/>
    <w:rsid w:val="00674BE1"/>
    <w:rsid w:val="006C2A89"/>
    <w:rsid w:val="006F4C40"/>
    <w:rsid w:val="00751F2B"/>
    <w:rsid w:val="00771271"/>
    <w:rsid w:val="007E3080"/>
    <w:rsid w:val="008140DE"/>
    <w:rsid w:val="008213C0"/>
    <w:rsid w:val="00840AEA"/>
    <w:rsid w:val="00841561"/>
    <w:rsid w:val="00844280"/>
    <w:rsid w:val="0087501F"/>
    <w:rsid w:val="0089656F"/>
    <w:rsid w:val="00897CE8"/>
    <w:rsid w:val="009271D5"/>
    <w:rsid w:val="009A7CD3"/>
    <w:rsid w:val="009C09A8"/>
    <w:rsid w:val="00A003DF"/>
    <w:rsid w:val="00AA6667"/>
    <w:rsid w:val="00AF142C"/>
    <w:rsid w:val="00B07837"/>
    <w:rsid w:val="00B70A06"/>
    <w:rsid w:val="00B91F99"/>
    <w:rsid w:val="00C438EA"/>
    <w:rsid w:val="00D04E97"/>
    <w:rsid w:val="00D06C44"/>
    <w:rsid w:val="00D56258"/>
    <w:rsid w:val="00D73F95"/>
    <w:rsid w:val="00DB6E16"/>
    <w:rsid w:val="00DE67A3"/>
    <w:rsid w:val="00E17D66"/>
    <w:rsid w:val="00E2141E"/>
    <w:rsid w:val="00E9352C"/>
    <w:rsid w:val="00ED4B55"/>
    <w:rsid w:val="00EF2E55"/>
    <w:rsid w:val="00F20C4B"/>
    <w:rsid w:val="00F73BAF"/>
    <w:rsid w:val="00FB74AB"/>
    <w:rsid w:val="00FF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1368DC-DCE3-4CC2-8023-F769B178E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24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24205"/>
  </w:style>
  <w:style w:type="paragraph" w:styleId="Piedepgina">
    <w:name w:val="footer"/>
    <w:basedOn w:val="Normal"/>
    <w:link w:val="PiedepginaCar"/>
    <w:uiPriority w:val="99"/>
    <w:semiHidden/>
    <w:unhideWhenUsed/>
    <w:rsid w:val="00324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24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25</TotalTime>
  <Pages>1</Pages>
  <Words>288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2017-10-04T15:15:00Z</cp:lastPrinted>
  <dcterms:created xsi:type="dcterms:W3CDTF">2017-01-06T12:14:00Z</dcterms:created>
  <dcterms:modified xsi:type="dcterms:W3CDTF">2018-07-06T12:48:00Z</dcterms:modified>
</cp:coreProperties>
</file>