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ED8" w:rsidRPr="00D33ED8" w:rsidRDefault="00D33ED8" w:rsidP="00D33ED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28 de Abril de 1993</w:t>
      </w:r>
    </w:p>
    <w:p w:rsidR="00D33ED8" w:rsidRPr="00D33ED8" w:rsidRDefault="00D33ED8" w:rsidP="00D33ED8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544</w:t>
      </w:r>
    </w:p>
    <w:p w:rsidR="00D33ED8" w:rsidRPr="00D33ED8" w:rsidRDefault="00D33ED8" w:rsidP="00D33ED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2A27F4" w:rsidRPr="00D33ED8" w:rsidRDefault="00D33ED8" w:rsidP="00D33ED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F12B1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necesidad de regularizar la situación del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Francisco Pisano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ya que su vivienda está fuera de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96 y 277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 que la misma se encuentra construida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D33ED8" w:rsidRPr="00D33ED8" w:rsidRDefault="00D33ED8" w:rsidP="00D33ED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563A54" w:rsidRPr="00D33ED8" w:rsidRDefault="00D33ED8" w:rsidP="00D33ED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Que es factible atender este caso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ya que no rompe con el espíritu de la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53218B" w:rsidRPr="00D33ED8" w:rsidRDefault="00563A54" w:rsidP="00D33ED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Que el terreno de la misma es completamente irregular</w:t>
      </w:r>
      <w:r w:rsidR="00D33ED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evitando posibilidad de ampliación ante la imperante necesidad de la familia</w:t>
      </w:r>
      <w:r w:rsidR="00D33ED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E7A28" w:rsidRPr="00D33ED8" w:rsidRDefault="00D33ED8" w:rsidP="00D33ED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53218B" w:rsidRPr="00D33ED8" w:rsidRDefault="00D33ED8" w:rsidP="00D33ED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33ED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aprobar por vía de excepción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la documentación técnica del Padrón 380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230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perteneciente a la propiedad del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Pisano Francisco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ubicada en calle Sarmiento 1897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en lo referente a las disposiciones de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63A54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96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D33ED8" w:rsidRDefault="00D33ED8" w:rsidP="00D33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33ED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D33ED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D33ED8" w:rsidSect="00D33ED8">
      <w:footerReference w:type="default" r:id="rId6"/>
      <w:pgSz w:w="11906" w:h="16838"/>
      <w:pgMar w:top="1417" w:right="1134" w:bottom="1134" w:left="1701" w:header="709" w:footer="709" w:gutter="0"/>
      <w:pgNumType w:start="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183" w:rsidRDefault="00980183" w:rsidP="00980183">
      <w:pPr>
        <w:spacing w:after="0" w:line="240" w:lineRule="auto"/>
      </w:pPr>
      <w:r>
        <w:separator/>
      </w:r>
    </w:p>
  </w:endnote>
  <w:endnote w:type="continuationSeparator" w:id="0">
    <w:p w:rsidR="00980183" w:rsidRDefault="00980183" w:rsidP="00980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0183" w:rsidRPr="003B6C08" w:rsidRDefault="009801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183" w:rsidRDefault="00980183" w:rsidP="00980183">
      <w:pPr>
        <w:spacing w:after="0" w:line="240" w:lineRule="auto"/>
      </w:pPr>
      <w:r>
        <w:separator/>
      </w:r>
    </w:p>
  </w:footnote>
  <w:footnote w:type="continuationSeparator" w:id="0">
    <w:p w:rsidR="00980183" w:rsidRDefault="00980183" w:rsidP="00980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12B1"/>
    <w:rsid w:val="00035B92"/>
    <w:rsid w:val="000403A9"/>
    <w:rsid w:val="000441D8"/>
    <w:rsid w:val="00083EE5"/>
    <w:rsid w:val="000F2611"/>
    <w:rsid w:val="00133FEF"/>
    <w:rsid w:val="00147796"/>
    <w:rsid w:val="00157659"/>
    <w:rsid w:val="001640C1"/>
    <w:rsid w:val="001A04DB"/>
    <w:rsid w:val="00241004"/>
    <w:rsid w:val="00253262"/>
    <w:rsid w:val="00285370"/>
    <w:rsid w:val="002A27F4"/>
    <w:rsid w:val="002C4476"/>
    <w:rsid w:val="003017CB"/>
    <w:rsid w:val="00335277"/>
    <w:rsid w:val="003B6C08"/>
    <w:rsid w:val="003B6CF1"/>
    <w:rsid w:val="00475FE3"/>
    <w:rsid w:val="004D33EA"/>
    <w:rsid w:val="0053218B"/>
    <w:rsid w:val="00561784"/>
    <w:rsid w:val="00563A54"/>
    <w:rsid w:val="0065553F"/>
    <w:rsid w:val="00672C7F"/>
    <w:rsid w:val="00691522"/>
    <w:rsid w:val="0071426E"/>
    <w:rsid w:val="00726AF7"/>
    <w:rsid w:val="00742C5E"/>
    <w:rsid w:val="00797D13"/>
    <w:rsid w:val="007A05AF"/>
    <w:rsid w:val="008213C0"/>
    <w:rsid w:val="00844C1A"/>
    <w:rsid w:val="008C5428"/>
    <w:rsid w:val="008D3B23"/>
    <w:rsid w:val="008F021A"/>
    <w:rsid w:val="00922881"/>
    <w:rsid w:val="00966518"/>
    <w:rsid w:val="00980183"/>
    <w:rsid w:val="00985B72"/>
    <w:rsid w:val="009A7811"/>
    <w:rsid w:val="009C09A8"/>
    <w:rsid w:val="009E7A28"/>
    <w:rsid w:val="009F12B1"/>
    <w:rsid w:val="00A27C0E"/>
    <w:rsid w:val="00A42EBF"/>
    <w:rsid w:val="00A65C6F"/>
    <w:rsid w:val="00B0482A"/>
    <w:rsid w:val="00B2411E"/>
    <w:rsid w:val="00B41A0D"/>
    <w:rsid w:val="00B53F7A"/>
    <w:rsid w:val="00B96624"/>
    <w:rsid w:val="00D33ED8"/>
    <w:rsid w:val="00D41295"/>
    <w:rsid w:val="00D81B96"/>
    <w:rsid w:val="00EC0518"/>
    <w:rsid w:val="00EC5981"/>
    <w:rsid w:val="00EC67A0"/>
    <w:rsid w:val="00F151F2"/>
    <w:rsid w:val="00F42633"/>
    <w:rsid w:val="00F83E28"/>
    <w:rsid w:val="00F91CF2"/>
    <w:rsid w:val="00F9405D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A5F6DB-6CF4-4A3D-892B-0923E555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0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0183"/>
  </w:style>
  <w:style w:type="paragraph" w:styleId="Piedepgina">
    <w:name w:val="footer"/>
    <w:basedOn w:val="Normal"/>
    <w:link w:val="PiedepginaCar"/>
    <w:uiPriority w:val="99"/>
    <w:semiHidden/>
    <w:unhideWhenUsed/>
    <w:rsid w:val="00980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0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21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2017-10-04T15:12:00Z</cp:lastPrinted>
  <dcterms:created xsi:type="dcterms:W3CDTF">2017-01-06T14:25:00Z</dcterms:created>
  <dcterms:modified xsi:type="dcterms:W3CDTF">2018-07-06T12:21:00Z</dcterms:modified>
</cp:coreProperties>
</file>